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1E0" w:firstRow="1" w:lastRow="1" w:firstColumn="1" w:lastColumn="1" w:noHBand="0" w:noVBand="0"/>
      </w:tblPr>
      <w:tblGrid>
        <w:gridCol w:w="9003"/>
      </w:tblGrid>
      <w:tr w:rsidR="00951047" w14:paraId="4ED1E65D" w14:textId="77777777" w:rsidTr="00586E3E">
        <w:trPr>
          <w:trHeight w:val="961"/>
        </w:trPr>
        <w:tc>
          <w:tcPr>
            <w:tcW w:w="5000" w:type="pct"/>
          </w:tcPr>
          <w:p w14:paraId="4ED1E65A" w14:textId="77777777" w:rsidR="002276C2" w:rsidRDefault="002276C2" w:rsidP="000E19A8">
            <w:pPr>
              <w:pStyle w:val="StylArial145bzarovnnnasted"/>
            </w:pPr>
            <w:r>
              <w:t>OSTRAVSKÁ UNIVERZITA V OSTRAVĚ</w:t>
            </w:r>
          </w:p>
          <w:p w14:paraId="4ED1E65B" w14:textId="77777777" w:rsidR="002276C2" w:rsidRDefault="00824761" w:rsidP="000E19A8">
            <w:pPr>
              <w:pStyle w:val="StylArial145bzarovnnnasted"/>
            </w:pPr>
            <w:r>
              <w:t>PŘÍRODOVĚDECKÁ FAKULTA</w:t>
            </w:r>
          </w:p>
          <w:p w14:paraId="4ED1E65C" w14:textId="77777777" w:rsidR="00951047" w:rsidRDefault="00824761" w:rsidP="002276C2">
            <w:pPr>
              <w:pStyle w:val="StylArial145bzarovnnnasted"/>
            </w:pPr>
            <w:r>
              <w:t>KATEDRA INFORMATIKY A POČÍTAČŮ</w:t>
            </w:r>
          </w:p>
        </w:tc>
      </w:tr>
      <w:tr w:rsidR="00951047" w14:paraId="4ED1E661" w14:textId="77777777" w:rsidTr="00586E3E">
        <w:trPr>
          <w:trHeight w:val="11090"/>
        </w:trPr>
        <w:tc>
          <w:tcPr>
            <w:tcW w:w="5000" w:type="pct"/>
            <w:vAlign w:val="center"/>
          </w:tcPr>
          <w:p w14:paraId="4ED1E65E" w14:textId="77777777" w:rsidR="00951047" w:rsidRDefault="00824761" w:rsidP="000E19A8">
            <w:pPr>
              <w:jc w:val="center"/>
            </w:pPr>
            <w:r w:rsidRPr="00824761">
              <w:rPr>
                <w:rFonts w:ascii="Arial" w:hAnsi="Arial"/>
                <w:sz w:val="48"/>
                <w:szCs w:val="48"/>
              </w:rPr>
              <w:t>Zpracování a komprese obrazu založená na platformě Arduino</w:t>
            </w:r>
          </w:p>
          <w:p w14:paraId="4ED1E65F" w14:textId="77777777" w:rsidR="00951047" w:rsidRDefault="00951047" w:rsidP="000E19A8">
            <w:pPr>
              <w:jc w:val="center"/>
            </w:pPr>
          </w:p>
          <w:p w14:paraId="4ED1E660" w14:textId="77777777" w:rsidR="00951047" w:rsidRDefault="00824761" w:rsidP="00951047">
            <w:pPr>
              <w:pStyle w:val="StylArial145bzarovnnnasted"/>
            </w:pPr>
            <w:r>
              <w:t>DIPLOMOVÁ</w:t>
            </w:r>
            <w:r w:rsidR="002276C2" w:rsidRPr="002276C2">
              <w:t xml:space="preserve"> PRÁCE</w:t>
            </w:r>
          </w:p>
        </w:tc>
      </w:tr>
      <w:tr w:rsidR="00951047" w14:paraId="4ED1E665" w14:textId="77777777" w:rsidTr="00586E3E">
        <w:trPr>
          <w:trHeight w:val="961"/>
        </w:trPr>
        <w:tc>
          <w:tcPr>
            <w:tcW w:w="5000" w:type="pct"/>
          </w:tcPr>
          <w:p w14:paraId="4ED1E662" w14:textId="77777777"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824761">
              <w:rPr>
                <w:rFonts w:cs="csr12"/>
                <w:szCs w:val="29"/>
              </w:rPr>
              <w:t>Bc. Jan Lazar</w:t>
            </w:r>
          </w:p>
          <w:p w14:paraId="4ED1E663" w14:textId="032FD0FB"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824761" w:rsidRPr="00824761">
              <w:rPr>
                <w:rFonts w:cs="csr12"/>
                <w:szCs w:val="29"/>
              </w:rPr>
              <w:t xml:space="preserve">RNDr. Martin Kotyrba, </w:t>
            </w:r>
            <w:r w:rsidR="00B50FAC" w:rsidRPr="00824761">
              <w:rPr>
                <w:rFonts w:cs="csr12"/>
                <w:szCs w:val="29"/>
              </w:rPr>
              <w:t>Ph.D.</w:t>
            </w:r>
          </w:p>
          <w:p w14:paraId="4ED1E664" w14:textId="77777777" w:rsidR="00B362CD" w:rsidRDefault="00B362CD" w:rsidP="000E19A8">
            <w:pPr>
              <w:pStyle w:val="StylArial145bzarovnnnasted"/>
              <w:jc w:val="left"/>
            </w:pPr>
          </w:p>
        </w:tc>
      </w:tr>
      <w:tr w:rsidR="00951047" w14:paraId="4ED1E667" w14:textId="77777777" w:rsidTr="00586E3E">
        <w:trPr>
          <w:trHeight w:val="62"/>
        </w:trPr>
        <w:tc>
          <w:tcPr>
            <w:tcW w:w="5000" w:type="pct"/>
          </w:tcPr>
          <w:p w14:paraId="4ED1E666" w14:textId="77777777" w:rsidR="00951047" w:rsidRDefault="00951047" w:rsidP="00824761">
            <w:pPr>
              <w:pStyle w:val="StylArial145bzarovnnnasted"/>
            </w:pPr>
            <w:r>
              <w:t>20</w:t>
            </w:r>
            <w:r w:rsidR="00824761">
              <w:t>1</w:t>
            </w:r>
            <w:r w:rsidR="00D5221D">
              <w:t>6</w:t>
            </w:r>
          </w:p>
        </w:tc>
      </w:tr>
    </w:tbl>
    <w:p w14:paraId="4ED1E668" w14:textId="77777777" w:rsidR="00D23655" w:rsidRDefault="00D23655" w:rsidP="00AE73A9">
      <w:r>
        <w:br w:type="page"/>
      </w:r>
    </w:p>
    <w:tbl>
      <w:tblPr>
        <w:tblW w:w="5000" w:type="pct"/>
        <w:tblLook w:val="01E0" w:firstRow="1" w:lastRow="1" w:firstColumn="1" w:lastColumn="1" w:noHBand="0" w:noVBand="0"/>
      </w:tblPr>
      <w:tblGrid>
        <w:gridCol w:w="9003"/>
      </w:tblGrid>
      <w:tr w:rsidR="00D23655" w14:paraId="4ED1E66C" w14:textId="77777777" w:rsidTr="00586E3E">
        <w:trPr>
          <w:trHeight w:val="951"/>
        </w:trPr>
        <w:tc>
          <w:tcPr>
            <w:tcW w:w="5000" w:type="pct"/>
          </w:tcPr>
          <w:p w14:paraId="4ED1E669" w14:textId="77777777" w:rsidR="00D23655" w:rsidRDefault="00D23655" w:rsidP="00136837">
            <w:pPr>
              <w:pStyle w:val="StylArial145bzarovnnnasted"/>
            </w:pPr>
            <w:r>
              <w:lastRenderedPageBreak/>
              <w:t>UNIVERSITY OF OSTRAVA</w:t>
            </w:r>
          </w:p>
          <w:p w14:paraId="36E77134" w14:textId="77777777" w:rsidR="00AF7D15" w:rsidRDefault="00AF7D15" w:rsidP="00136837">
            <w:pPr>
              <w:pStyle w:val="StylArial145bzarovnnnasted"/>
            </w:pPr>
            <w:r w:rsidRPr="00AF7D15">
              <w:t>FACULTY OF SCIENCE</w:t>
            </w:r>
          </w:p>
          <w:p w14:paraId="4ED1E66B" w14:textId="2E3B10EE" w:rsidR="00D23655" w:rsidRDefault="00AF7D15" w:rsidP="00136837">
            <w:pPr>
              <w:pStyle w:val="StylArial145bzarovnnnasted"/>
            </w:pPr>
            <w:r w:rsidRPr="00AF7D15">
              <w:t>DEPARTMENT OF INFORMATICS AND COMPUTERS</w:t>
            </w:r>
          </w:p>
        </w:tc>
      </w:tr>
      <w:tr w:rsidR="00D23655" w14:paraId="4ED1E670" w14:textId="77777777" w:rsidTr="00586E3E">
        <w:trPr>
          <w:trHeight w:val="11128"/>
        </w:trPr>
        <w:tc>
          <w:tcPr>
            <w:tcW w:w="5000" w:type="pct"/>
            <w:vAlign w:val="center"/>
          </w:tcPr>
          <w:p w14:paraId="4ED1E66D" w14:textId="77777777" w:rsidR="00D23655" w:rsidRDefault="006849D3" w:rsidP="00136837">
            <w:pPr>
              <w:jc w:val="center"/>
            </w:pPr>
            <w:r w:rsidRPr="006849D3">
              <w:rPr>
                <w:rFonts w:ascii="Arial" w:hAnsi="Arial"/>
                <w:sz w:val="48"/>
                <w:szCs w:val="48"/>
              </w:rPr>
              <w:t>Processing and image compression based on the platform Arduino</w:t>
            </w:r>
          </w:p>
          <w:p w14:paraId="4ED1E66E" w14:textId="77777777" w:rsidR="00D23655" w:rsidRDefault="00D23655" w:rsidP="00136837">
            <w:pPr>
              <w:jc w:val="center"/>
            </w:pPr>
          </w:p>
          <w:p w14:paraId="4ED1E66F" w14:textId="77777777" w:rsidR="00D23655" w:rsidRDefault="004F32D2" w:rsidP="00136837">
            <w:pPr>
              <w:pStyle w:val="StylArial145bzarovnnnasted"/>
            </w:pPr>
            <w:r>
              <w:t xml:space="preserve">DIPLOMA </w:t>
            </w:r>
            <w:r w:rsidR="00D23655" w:rsidRPr="002276C2">
              <w:t>THESIS</w:t>
            </w:r>
          </w:p>
        </w:tc>
      </w:tr>
      <w:tr w:rsidR="00D23655" w14:paraId="4ED1E674" w14:textId="77777777" w:rsidTr="00586E3E">
        <w:trPr>
          <w:trHeight w:val="966"/>
        </w:trPr>
        <w:tc>
          <w:tcPr>
            <w:tcW w:w="5000" w:type="pct"/>
          </w:tcPr>
          <w:p w14:paraId="4ED1E671" w14:textId="77777777" w:rsidR="00D23655" w:rsidRPr="00AE73A9" w:rsidRDefault="00D23655" w:rsidP="00136837">
            <w:r w:rsidRPr="00736B41">
              <w:rPr>
                <w:rStyle w:val="StylArial145bzarovnnnastedChar"/>
              </w:rPr>
              <w:t>Author:</w:t>
            </w:r>
            <w:r>
              <w:rPr>
                <w:rStyle w:val="StylArial145bzarovnnnastedChar"/>
              </w:rPr>
              <w:t xml:space="preserve"> </w:t>
            </w:r>
            <w:bookmarkStart w:id="0" w:name="name"/>
            <w:r>
              <w:rPr>
                <w:rStyle w:val="StylArial145bzarovnnnastedChar"/>
              </w:rPr>
              <w:tab/>
            </w:r>
            <w:r>
              <w:rPr>
                <w:rStyle w:val="StylArial145bzarovnnnastedChar"/>
              </w:rPr>
              <w:tab/>
            </w:r>
            <w:bookmarkEnd w:id="0"/>
            <w:r w:rsidR="00834407" w:rsidRPr="00834407">
              <w:rPr>
                <w:rFonts w:ascii="Arial" w:hAnsi="Arial"/>
                <w:sz w:val="29"/>
                <w:szCs w:val="20"/>
              </w:rPr>
              <w:t>Bc. Jan Lazar</w:t>
            </w:r>
          </w:p>
          <w:p w14:paraId="4ED1E672" w14:textId="174BDEF8" w:rsidR="00D23655" w:rsidRDefault="00D23655" w:rsidP="00136837">
            <w:pPr>
              <w:pStyle w:val="StylArial145bzarovnnnasted"/>
              <w:jc w:val="left"/>
            </w:pPr>
            <w:r w:rsidRPr="00736B41">
              <w:rPr>
                <w:rStyle w:val="StylArial145bzarovnnnastedChar"/>
              </w:rPr>
              <w:t>Supervisor:</w:t>
            </w:r>
            <w:r w:rsidRPr="00AE73A9">
              <w:t xml:space="preserve"> </w:t>
            </w:r>
            <w:bookmarkStart w:id="1" w:name="supervisor"/>
            <w:r>
              <w:tab/>
            </w:r>
            <w:bookmarkEnd w:id="1"/>
            <w:r w:rsidR="00834407" w:rsidRPr="00834407">
              <w:t xml:space="preserve">RNDr. Martin Kotyrba, </w:t>
            </w:r>
            <w:r w:rsidR="00B50FAC" w:rsidRPr="00834407">
              <w:t>Ph.D.</w:t>
            </w:r>
          </w:p>
          <w:p w14:paraId="4ED1E673" w14:textId="77777777" w:rsidR="00D23655" w:rsidRDefault="00D23655" w:rsidP="00136837">
            <w:pPr>
              <w:pStyle w:val="StylArial145bzarovnnnasted"/>
              <w:jc w:val="left"/>
            </w:pPr>
          </w:p>
        </w:tc>
      </w:tr>
      <w:tr w:rsidR="00D23655" w14:paraId="4ED1E676" w14:textId="77777777" w:rsidTr="00586E3E">
        <w:trPr>
          <w:trHeight w:val="317"/>
        </w:trPr>
        <w:tc>
          <w:tcPr>
            <w:tcW w:w="5000" w:type="pct"/>
          </w:tcPr>
          <w:p w14:paraId="4ED1E675" w14:textId="77777777" w:rsidR="00D23655" w:rsidRDefault="00D23655" w:rsidP="00834407">
            <w:pPr>
              <w:pStyle w:val="StylArial145bzarovnnnasted"/>
            </w:pPr>
            <w:r>
              <w:t>20</w:t>
            </w:r>
            <w:r w:rsidR="00834407">
              <w:t>16</w:t>
            </w:r>
          </w:p>
        </w:tc>
      </w:tr>
    </w:tbl>
    <w:p w14:paraId="4ED1E677" w14:textId="77777777" w:rsidR="00B746B7" w:rsidRDefault="00D23655" w:rsidP="00B746B7">
      <w:pPr>
        <w:pStyle w:val="Nadpisy-AbstraktObsah"/>
      </w:pPr>
      <w:r>
        <w:br w:type="page"/>
      </w:r>
      <w:r w:rsidR="00B746B7">
        <w:lastRenderedPageBreak/>
        <w:t>čestné prohlášení</w:t>
      </w:r>
    </w:p>
    <w:p w14:paraId="4ED1E678" w14:textId="77777777" w:rsidR="00B746B7" w:rsidRDefault="00B746B7" w:rsidP="00B746B7">
      <w:pPr>
        <w:pStyle w:val="Nadpisy-AbstraktObsah"/>
      </w:pPr>
    </w:p>
    <w:p w14:paraId="4ED1E679" w14:textId="77777777" w:rsidR="00B746B7" w:rsidRDefault="00EF2093" w:rsidP="00B746B7">
      <w:pPr>
        <w:pStyle w:val="normlntext"/>
      </w:pPr>
      <w:r w:rsidRPr="00EF2093">
        <w:t>Já, níže podepsaný/á student/ka, tímto čestně prohlašuji, že text mnou odevzdané závěrečné práce v písemné podobě i na CD nosiči je totožný s textem závěrečné práce vloženým v databázi DIPL2.</w:t>
      </w:r>
    </w:p>
    <w:p w14:paraId="4ED1E67A" w14:textId="77777777" w:rsidR="00B746B7" w:rsidRDefault="00B746B7" w:rsidP="00B746B7">
      <w:r>
        <w:t xml:space="preserve">                                                                                                            </w:t>
      </w:r>
    </w:p>
    <w:p w14:paraId="4ED1E67B" w14:textId="77777777" w:rsidR="00B746B7" w:rsidRDefault="00B746B7" w:rsidP="00B746B7"/>
    <w:p w14:paraId="4ED1E67C" w14:textId="77777777" w:rsidR="00B746B7" w:rsidRDefault="00B746B7" w:rsidP="00B746B7"/>
    <w:p w14:paraId="4ED1E67D" w14:textId="7C10D1C3" w:rsidR="00B746B7" w:rsidRDefault="00EF2093" w:rsidP="00B746B7">
      <w:r>
        <w:t>Ostrava</w:t>
      </w:r>
      <w:r w:rsidR="00B746B7">
        <w:t xml:space="preserve"> dne</w:t>
      </w:r>
      <w:r w:rsidR="00B50FAC">
        <w:t xml:space="preserve"> 22. 4. 2016</w:t>
      </w:r>
    </w:p>
    <w:p w14:paraId="4ED1E67E" w14:textId="77777777" w:rsidR="00B746B7" w:rsidRDefault="00B746B7" w:rsidP="00B746B7"/>
    <w:p w14:paraId="4ED1E67F" w14:textId="77777777" w:rsidR="00B746B7" w:rsidRDefault="00B746B7" w:rsidP="00B746B7"/>
    <w:p w14:paraId="4ED1E680" w14:textId="77777777" w:rsidR="00B746B7" w:rsidRDefault="00B746B7" w:rsidP="00B746B7">
      <w:r>
        <w:t>………………………………</w:t>
      </w:r>
    </w:p>
    <w:p w14:paraId="4ED1E681" w14:textId="77777777" w:rsidR="00B746B7" w:rsidRDefault="00B746B7" w:rsidP="00B746B7">
      <w:r>
        <w:t>podpis studenta/ky</w:t>
      </w:r>
    </w:p>
    <w:p w14:paraId="4ED1E682" w14:textId="77777777" w:rsidR="00B746B7" w:rsidRDefault="00B746B7" w:rsidP="00BC793A">
      <w:pPr>
        <w:pStyle w:val="normlntext"/>
      </w:pPr>
    </w:p>
    <w:p w14:paraId="4ED1E683" w14:textId="77777777" w:rsidR="00086104" w:rsidRDefault="00B746B7" w:rsidP="00086104">
      <w:pPr>
        <w:pStyle w:val="normlntext"/>
      </w:pPr>
      <w:r>
        <w:br w:type="page"/>
      </w:r>
      <w:r w:rsidR="00086104">
        <w:rPr>
          <w:noProof/>
        </w:rPr>
        <w:lastRenderedPageBreak/>
        <w:drawing>
          <wp:anchor distT="0" distB="0" distL="114300" distR="114300" simplePos="0" relativeHeight="251658240" behindDoc="0" locked="0" layoutInCell="1" allowOverlap="1" wp14:anchorId="4ED1EA06" wp14:editId="4ED1EA07">
            <wp:simplePos x="0" y="0"/>
            <wp:positionH relativeFrom="margin">
              <wp:posOffset>-657860</wp:posOffset>
            </wp:positionH>
            <wp:positionV relativeFrom="paragraph">
              <wp:posOffset>-593725</wp:posOffset>
            </wp:positionV>
            <wp:extent cx="6962140" cy="9719945"/>
            <wp:effectExtent l="0" t="0" r="0" b="0"/>
            <wp:wrapNone/>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ani diplomove prac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62140" cy="9719945"/>
                    </a:xfrm>
                    <a:prstGeom prst="rect">
                      <a:avLst/>
                    </a:prstGeom>
                  </pic:spPr>
                </pic:pic>
              </a:graphicData>
            </a:graphic>
            <wp14:sizeRelH relativeFrom="page">
              <wp14:pctWidth>0</wp14:pctWidth>
            </wp14:sizeRelH>
            <wp14:sizeRelV relativeFrom="page">
              <wp14:pctHeight>0</wp14:pctHeight>
            </wp14:sizeRelV>
          </wp:anchor>
        </w:drawing>
      </w:r>
      <w:r w:rsidR="00163294">
        <w:br w:type="page"/>
      </w:r>
      <w:bookmarkStart w:id="2" w:name="_Toc209253201"/>
      <w:bookmarkStart w:id="3" w:name="_Toc209253388"/>
      <w:bookmarkStart w:id="4" w:name="_Toc209253640"/>
      <w:bookmarkStart w:id="5" w:name="_Toc209321242"/>
      <w:bookmarkStart w:id="6" w:name="_Toc209321406"/>
    </w:p>
    <w:p w14:paraId="4ED1E684" w14:textId="77777777" w:rsidR="00086104" w:rsidRDefault="00086104">
      <w:pPr>
        <w:rPr>
          <w:rFonts w:ascii="Times New Roman" w:hAnsi="Times New Roman"/>
        </w:rPr>
      </w:pPr>
      <w:r>
        <w:rPr>
          <w:noProof/>
        </w:rPr>
        <w:lastRenderedPageBreak/>
        <w:drawing>
          <wp:anchor distT="0" distB="0" distL="114300" distR="114300" simplePos="0" relativeHeight="251659264" behindDoc="0" locked="0" layoutInCell="1" allowOverlap="1" wp14:anchorId="4ED1EA08" wp14:editId="4ED1EA09">
            <wp:simplePos x="0" y="0"/>
            <wp:positionH relativeFrom="column">
              <wp:posOffset>-755650</wp:posOffset>
            </wp:positionH>
            <wp:positionV relativeFrom="paragraph">
              <wp:posOffset>-594360</wp:posOffset>
            </wp:positionV>
            <wp:extent cx="6856730" cy="9719945"/>
            <wp:effectExtent l="0" t="0" r="1270" b="0"/>
            <wp:wrapNone/>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ani diplomove prace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6730" cy="9719945"/>
                    </a:xfrm>
                    <a:prstGeom prst="rect">
                      <a:avLst/>
                    </a:prstGeom>
                  </pic:spPr>
                </pic:pic>
              </a:graphicData>
            </a:graphic>
            <wp14:sizeRelH relativeFrom="page">
              <wp14:pctWidth>0</wp14:pctWidth>
            </wp14:sizeRelH>
            <wp14:sizeRelV relativeFrom="page">
              <wp14:pctHeight>0</wp14:pctHeight>
            </wp14:sizeRelV>
          </wp:anchor>
        </w:drawing>
      </w:r>
      <w:r>
        <w:br w:type="page"/>
      </w:r>
    </w:p>
    <w:p w14:paraId="4ED1E685" w14:textId="77777777" w:rsidR="00C33F40" w:rsidRPr="00D23655" w:rsidRDefault="00C33F40" w:rsidP="00B50FAC">
      <w:pPr>
        <w:pStyle w:val="Nadpisy-AbstraktObsah"/>
      </w:pPr>
      <w:r w:rsidRPr="00D23655">
        <w:lastRenderedPageBreak/>
        <w:t>ABSTRAKT</w:t>
      </w:r>
      <w:bookmarkEnd w:id="2"/>
      <w:bookmarkEnd w:id="3"/>
      <w:bookmarkEnd w:id="4"/>
      <w:bookmarkEnd w:id="5"/>
      <w:bookmarkEnd w:id="6"/>
    </w:p>
    <w:p w14:paraId="4BC041A3" w14:textId="12BB87A6" w:rsidR="00BB55B1" w:rsidRDefault="00BB55B1" w:rsidP="00BB55B1">
      <w:pPr>
        <w:pStyle w:val="normlntext"/>
      </w:pPr>
      <w:r>
        <w:t xml:space="preserve">Diplomová práce se zabývá kompresí a dekompresí rastrového obrazu na vývojové platformě Arduino. Byla vytvořena přídavná deska (shield) s externí pamětí, kompatibilní s 8 a 32 bitovou verzí vývojové platformy. Dále bylo vytvořeno softwarové řešení, které se stará o obsluhu přídavné paměti a zpracování obrazu ve formátu BMP a JPEG. Celé řešení bylo </w:t>
      </w:r>
      <w:r w:rsidR="00EA2770">
        <w:t xml:space="preserve">experimentálně </w:t>
      </w:r>
      <w:r>
        <w:t xml:space="preserve">ověřeno na obrazech s různými vlastnostmi </w:t>
      </w:r>
      <w:r w:rsidR="001B0F9C">
        <w:t xml:space="preserve">a </w:t>
      </w:r>
      <w:r>
        <w:t>s různým rozlišením.</w:t>
      </w:r>
    </w:p>
    <w:p w14:paraId="4ED1E689" w14:textId="3035DE0F" w:rsidR="00C33F40" w:rsidRDefault="00C33F40" w:rsidP="00C33F40">
      <w:pPr>
        <w:pStyle w:val="normlntextkurzva"/>
      </w:pPr>
      <w:r w:rsidRPr="00477C60">
        <w:t>Klíčová slova:</w:t>
      </w:r>
      <w:r w:rsidR="00BB55B1">
        <w:t xml:space="preserve"> Arduino, JPEG, BMP, komprese obrazu, dekomprese obrazu </w:t>
      </w:r>
    </w:p>
    <w:p w14:paraId="4ED1E68A" w14:textId="77777777" w:rsidR="00C33F40" w:rsidRDefault="00C33F40" w:rsidP="00C33F40">
      <w:pPr>
        <w:pStyle w:val="normlntextkurzva"/>
      </w:pPr>
    </w:p>
    <w:p w14:paraId="4ED1E68B" w14:textId="77777777" w:rsidR="00C33F40" w:rsidRPr="00D23655" w:rsidRDefault="00C33F40" w:rsidP="00D23655">
      <w:pPr>
        <w:pStyle w:val="Nadpisy-AbstraktObsah"/>
      </w:pPr>
      <w:bookmarkStart w:id="7" w:name="_Toc209253202"/>
      <w:bookmarkStart w:id="8" w:name="_Toc209253389"/>
      <w:bookmarkStart w:id="9" w:name="_Toc209253641"/>
      <w:bookmarkStart w:id="10" w:name="_Toc209321243"/>
      <w:bookmarkStart w:id="11" w:name="_Toc209321407"/>
      <w:r w:rsidRPr="00D23655">
        <w:t>ABSTRACT</w:t>
      </w:r>
      <w:bookmarkEnd w:id="7"/>
      <w:bookmarkEnd w:id="8"/>
      <w:bookmarkEnd w:id="9"/>
      <w:bookmarkEnd w:id="10"/>
      <w:bookmarkEnd w:id="11"/>
    </w:p>
    <w:p w14:paraId="17E40FF1" w14:textId="0F594D9B" w:rsidR="00BB55B1" w:rsidRDefault="00BB55B1" w:rsidP="00C33F40">
      <w:pPr>
        <w:pStyle w:val="normlntext"/>
      </w:pPr>
      <w:r w:rsidRPr="00BB55B1">
        <w:t xml:space="preserve">The </w:t>
      </w:r>
      <w:r>
        <w:t xml:space="preserve">diploma </w:t>
      </w:r>
      <w:r w:rsidRPr="00BB55B1">
        <w:t xml:space="preserve">thesis </w:t>
      </w:r>
      <w:r>
        <w:t>is about</w:t>
      </w:r>
      <w:r w:rsidRPr="00BB55B1">
        <w:t xml:space="preserve"> compression and </w:t>
      </w:r>
      <w:r>
        <w:t>de</w:t>
      </w:r>
      <w:r w:rsidRPr="00BB55B1">
        <w:t>compression of raster image on the Arduino development platform. It was created additional circuit board (shield) with external memory, compatible with 8 and 32-bit versions of the development platforms. It was also created a software solution that takes care of the servicing of additional memory and processing images in BMP and JPEG</w:t>
      </w:r>
      <w:r w:rsidR="00B50FAC">
        <w:t xml:space="preserve"> format</w:t>
      </w:r>
      <w:r w:rsidRPr="00BB55B1">
        <w:t>.</w:t>
      </w:r>
      <w:r w:rsidR="00B50FAC">
        <w:t xml:space="preserve"> </w:t>
      </w:r>
      <w:r w:rsidR="00EA2770">
        <w:t>The whole</w:t>
      </w:r>
      <w:r w:rsidR="00B50FAC" w:rsidRPr="00B50FAC">
        <w:t xml:space="preserve"> solution was</w:t>
      </w:r>
      <w:r w:rsidR="00EA2770">
        <w:t xml:space="preserve"> experimentally</w:t>
      </w:r>
      <w:r w:rsidR="00B50FAC" w:rsidRPr="00B50FAC">
        <w:t xml:space="preserve"> verified in </w:t>
      </w:r>
      <w:r w:rsidR="00B50FAC">
        <w:t>image</w:t>
      </w:r>
      <w:r w:rsidR="00B50FAC" w:rsidRPr="00B50FAC">
        <w:t xml:space="preserve">s with different properties </w:t>
      </w:r>
      <w:r w:rsidR="00B50FAC">
        <w:t>and</w:t>
      </w:r>
      <w:r w:rsidR="00B50FAC" w:rsidRPr="00B50FAC">
        <w:t xml:space="preserve"> different resolutions.</w:t>
      </w:r>
    </w:p>
    <w:p w14:paraId="4ED1E68D" w14:textId="348ACBFC" w:rsidR="00C33F40" w:rsidRDefault="00C33F40" w:rsidP="00C33F40">
      <w:pPr>
        <w:pStyle w:val="normlntextkurzva"/>
      </w:pPr>
      <w:r>
        <w:t>Keywords:</w:t>
      </w:r>
      <w:r w:rsidR="00BB55B1" w:rsidRPr="00BB55B1">
        <w:t xml:space="preserve"> </w:t>
      </w:r>
      <w:r w:rsidR="00BB55B1">
        <w:t>Arduino, JPEG, BMP, image compression, image decompression</w:t>
      </w:r>
    </w:p>
    <w:p w14:paraId="4ED1E68E" w14:textId="77777777" w:rsidR="0092160D" w:rsidRDefault="000A6066" w:rsidP="00ED5797">
      <w:pPr>
        <w:jc w:val="both"/>
      </w:pPr>
      <w:r>
        <w:rPr>
          <w:i/>
        </w:rPr>
        <w:br w:type="page"/>
      </w:r>
    </w:p>
    <w:tbl>
      <w:tblPr>
        <w:tblW w:w="5000" w:type="pct"/>
        <w:tblLook w:val="04A0" w:firstRow="1" w:lastRow="0" w:firstColumn="1" w:lastColumn="0" w:noHBand="0" w:noVBand="1"/>
      </w:tblPr>
      <w:tblGrid>
        <w:gridCol w:w="9003"/>
      </w:tblGrid>
      <w:tr w:rsidR="0092160D" w:rsidRPr="0092160D" w14:paraId="4ED1E698" w14:textId="77777777" w:rsidTr="000E19A8">
        <w:trPr>
          <w:trHeight w:val="3168"/>
        </w:trPr>
        <w:tc>
          <w:tcPr>
            <w:tcW w:w="5000" w:type="pct"/>
          </w:tcPr>
          <w:p w14:paraId="4ED1E68F" w14:textId="77777777" w:rsidR="0092160D" w:rsidRDefault="0092160D" w:rsidP="00B50FAC">
            <w:pPr>
              <w:pStyle w:val="Nadpisy"/>
            </w:pPr>
            <w:bookmarkStart w:id="12" w:name="_Toc448848677"/>
            <w:r w:rsidRPr="0092160D">
              <w:lastRenderedPageBreak/>
              <w:t>Poděkování</w:t>
            </w:r>
            <w:bookmarkEnd w:id="12"/>
          </w:p>
          <w:p w14:paraId="798A7D34" w14:textId="4732CA50" w:rsidR="00B50FAC" w:rsidRDefault="00B50FAC" w:rsidP="00B50FAC">
            <w:pPr>
              <w:pStyle w:val="normlntext"/>
              <w:rPr>
                <w:sz w:val="30"/>
                <w:szCs w:val="30"/>
              </w:rPr>
            </w:pPr>
            <w:r>
              <w:t xml:space="preserve">Děkuji svému vedoucímu diplomové práce </w:t>
            </w:r>
            <w:r w:rsidRPr="00824761">
              <w:t>RNDr. Martin</w:t>
            </w:r>
            <w:r>
              <w:t>u Kotyrbovi</w:t>
            </w:r>
            <w:r w:rsidRPr="00824761">
              <w:t>, Ph.D.</w:t>
            </w:r>
            <w:r>
              <w:t xml:space="preserve"> za cenné připomínky, pomoc, odborné vedení a trpělivost při vypracovávání diplomové práce. Dále děkuji své rodině a přátelům za podporu během studia.</w:t>
            </w:r>
          </w:p>
          <w:p w14:paraId="4ED1E690" w14:textId="23D95CD6" w:rsidR="00C26DCD" w:rsidRDefault="00C26DCD" w:rsidP="000E19A8">
            <w:pPr>
              <w:jc w:val="both"/>
            </w:pPr>
          </w:p>
          <w:p w14:paraId="4ED1E691" w14:textId="77777777" w:rsidR="00C26DCD" w:rsidRDefault="00C26DCD" w:rsidP="000E19A8">
            <w:pPr>
              <w:jc w:val="both"/>
            </w:pPr>
          </w:p>
          <w:p w14:paraId="4ED1E692" w14:textId="77777777" w:rsidR="00C26DCD" w:rsidRDefault="00C26DCD" w:rsidP="000E19A8">
            <w:pPr>
              <w:jc w:val="both"/>
            </w:pPr>
          </w:p>
          <w:p w14:paraId="4ED1E693" w14:textId="77777777" w:rsidR="00C26DCD" w:rsidRPr="00C26DCD" w:rsidRDefault="00C26DCD" w:rsidP="00C26DCD"/>
          <w:p w14:paraId="4ED1E694" w14:textId="77777777" w:rsidR="00C26DCD" w:rsidRPr="00C26DCD" w:rsidRDefault="00C26DCD" w:rsidP="00C26DCD"/>
          <w:p w14:paraId="4ED1E695" w14:textId="77777777" w:rsidR="00C26DCD" w:rsidRPr="00C26DCD" w:rsidRDefault="00C26DCD" w:rsidP="00C26DCD"/>
          <w:p w14:paraId="4ED1E696" w14:textId="77777777" w:rsidR="00C26DCD" w:rsidRDefault="00C26DCD" w:rsidP="00C26DCD"/>
          <w:p w14:paraId="4ED1E697" w14:textId="77777777" w:rsidR="00C26DCD" w:rsidRPr="00C26DCD" w:rsidRDefault="00C26DCD" w:rsidP="00C26DCD"/>
        </w:tc>
      </w:tr>
    </w:tbl>
    <w:p w14:paraId="4ED1E699" w14:textId="77777777" w:rsidR="00C26DCD" w:rsidRDefault="00C26DCD">
      <w:r>
        <w:br w:type="page"/>
      </w:r>
    </w:p>
    <w:tbl>
      <w:tblPr>
        <w:tblW w:w="5000" w:type="pct"/>
        <w:tblLook w:val="04A0" w:firstRow="1" w:lastRow="0" w:firstColumn="1" w:lastColumn="0" w:noHBand="0" w:noVBand="1"/>
      </w:tblPr>
      <w:tblGrid>
        <w:gridCol w:w="9003"/>
      </w:tblGrid>
      <w:tr w:rsidR="0092160D" w:rsidRPr="0092160D" w14:paraId="4ED1E6A0" w14:textId="77777777" w:rsidTr="000E19A8">
        <w:trPr>
          <w:trHeight w:val="3168"/>
        </w:trPr>
        <w:tc>
          <w:tcPr>
            <w:tcW w:w="5000" w:type="pct"/>
            <w:vAlign w:val="bottom"/>
          </w:tcPr>
          <w:p w14:paraId="4ED1E69A" w14:textId="77777777" w:rsidR="0092160D" w:rsidRDefault="0092160D" w:rsidP="008D3188">
            <w:pPr>
              <w:pStyle w:val="normlntext"/>
            </w:pPr>
            <w:r w:rsidRPr="0092160D">
              <w:lastRenderedPageBreak/>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4ED1E69B" w14:textId="77777777" w:rsidR="0092160D" w:rsidRDefault="0092160D" w:rsidP="000E19A8">
            <w:pPr>
              <w:jc w:val="both"/>
            </w:pPr>
          </w:p>
          <w:p w14:paraId="4ED1E69C" w14:textId="77777777" w:rsidR="0092160D" w:rsidRPr="0092160D" w:rsidRDefault="0092160D" w:rsidP="000E19A8">
            <w:pPr>
              <w:jc w:val="center"/>
            </w:pPr>
          </w:p>
          <w:p w14:paraId="4ED1E69D" w14:textId="0B024090" w:rsidR="0092160D" w:rsidRPr="0092160D" w:rsidRDefault="0092160D" w:rsidP="000E19A8">
            <w:pPr>
              <w:spacing w:before="240" w:after="240"/>
            </w:pPr>
            <w:r w:rsidRPr="0092160D">
              <w:t xml:space="preserve">V Ostravě dne </w:t>
            </w:r>
            <w:r w:rsidR="00B50FAC">
              <w:t>22. 4. 2016</w:t>
            </w:r>
          </w:p>
          <w:p w14:paraId="4ED1E69E" w14:textId="77777777" w:rsidR="0092160D" w:rsidRPr="0092160D" w:rsidRDefault="0092160D" w:rsidP="000E19A8">
            <w:pPr>
              <w:spacing w:before="240" w:after="240"/>
              <w:jc w:val="right"/>
            </w:pPr>
            <w:r w:rsidRPr="0092160D">
              <w:t>. . . . . . . . . . . . . . . . . .</w:t>
            </w:r>
          </w:p>
          <w:p w14:paraId="4ED1E69F" w14:textId="7F263212" w:rsidR="0092160D" w:rsidRPr="0092160D" w:rsidRDefault="00B50FAC" w:rsidP="00B50FAC">
            <w:pPr>
              <w:spacing w:before="240" w:after="240"/>
              <w:jc w:val="right"/>
            </w:pPr>
            <w:r>
              <w:t>Jan Lazar</w:t>
            </w:r>
          </w:p>
        </w:tc>
      </w:tr>
    </w:tbl>
    <w:p w14:paraId="4ED1E6A1" w14:textId="77777777" w:rsidR="0092160D" w:rsidRPr="00C00E28" w:rsidRDefault="00F06E91" w:rsidP="00D23655">
      <w:pPr>
        <w:pStyle w:val="Nadpisy-AbstraktObsah"/>
      </w:pPr>
      <w:r>
        <w:br w:type="page"/>
      </w:r>
      <w:bookmarkStart w:id="13" w:name="_Toc209253203"/>
      <w:bookmarkStart w:id="14" w:name="_Toc209253390"/>
      <w:bookmarkStart w:id="15" w:name="_Toc209253642"/>
      <w:bookmarkStart w:id="16" w:name="_Toc209321244"/>
      <w:bookmarkStart w:id="17" w:name="_Toc209321408"/>
      <w:r w:rsidR="0092160D" w:rsidRPr="00243A59">
        <w:lastRenderedPageBreak/>
        <w:t>OBSAH</w:t>
      </w:r>
      <w:bookmarkEnd w:id="13"/>
      <w:bookmarkEnd w:id="14"/>
      <w:bookmarkEnd w:id="15"/>
      <w:bookmarkEnd w:id="16"/>
      <w:bookmarkEnd w:id="17"/>
    </w:p>
    <w:p w14:paraId="20F5E7D2" w14:textId="77777777" w:rsidR="00C66A07"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448848677" w:history="1">
        <w:r w:rsidR="00C66A07" w:rsidRPr="006804DB">
          <w:rPr>
            <w:rStyle w:val="Hypertextovodkaz"/>
            <w:noProof/>
          </w:rPr>
          <w:t>Poděkování</w:t>
        </w:r>
        <w:r w:rsidR="00C66A07">
          <w:rPr>
            <w:noProof/>
            <w:webHidden/>
          </w:rPr>
          <w:tab/>
        </w:r>
        <w:r w:rsidR="00C66A07">
          <w:rPr>
            <w:noProof/>
            <w:webHidden/>
          </w:rPr>
          <w:fldChar w:fldCharType="begin"/>
        </w:r>
        <w:r w:rsidR="00C66A07">
          <w:rPr>
            <w:noProof/>
            <w:webHidden/>
          </w:rPr>
          <w:instrText xml:space="preserve"> PAGEREF _Toc448848677 \h </w:instrText>
        </w:r>
        <w:r w:rsidR="00C66A07">
          <w:rPr>
            <w:noProof/>
            <w:webHidden/>
          </w:rPr>
        </w:r>
        <w:r w:rsidR="00C66A07">
          <w:rPr>
            <w:noProof/>
            <w:webHidden/>
          </w:rPr>
          <w:fldChar w:fldCharType="separate"/>
        </w:r>
        <w:r w:rsidR="00907978">
          <w:rPr>
            <w:noProof/>
            <w:webHidden/>
          </w:rPr>
          <w:t>7</w:t>
        </w:r>
        <w:r w:rsidR="00C66A07">
          <w:rPr>
            <w:noProof/>
            <w:webHidden/>
          </w:rPr>
          <w:fldChar w:fldCharType="end"/>
        </w:r>
      </w:hyperlink>
    </w:p>
    <w:p w14:paraId="14CB241B" w14:textId="77777777" w:rsidR="00C66A07" w:rsidRDefault="00D82172">
      <w:pPr>
        <w:pStyle w:val="Obsah1"/>
        <w:tabs>
          <w:tab w:val="right" w:leader="dot" w:pos="8777"/>
        </w:tabs>
        <w:rPr>
          <w:rFonts w:asciiTheme="minorHAnsi" w:eastAsiaTheme="minorEastAsia" w:hAnsiTheme="minorHAnsi" w:cstheme="minorBidi"/>
          <w:b w:val="0"/>
          <w:caps w:val="0"/>
          <w:noProof/>
          <w:sz w:val="22"/>
          <w:szCs w:val="22"/>
        </w:rPr>
      </w:pPr>
      <w:hyperlink w:anchor="_Toc448848678" w:history="1">
        <w:r w:rsidR="00C66A07" w:rsidRPr="006804DB">
          <w:rPr>
            <w:rStyle w:val="Hypertextovodkaz"/>
            <w:noProof/>
          </w:rPr>
          <w:t>ÚVOD</w:t>
        </w:r>
        <w:r w:rsidR="00C66A07">
          <w:rPr>
            <w:noProof/>
            <w:webHidden/>
          </w:rPr>
          <w:tab/>
        </w:r>
        <w:r w:rsidR="00C66A07">
          <w:rPr>
            <w:noProof/>
            <w:webHidden/>
          </w:rPr>
          <w:fldChar w:fldCharType="begin"/>
        </w:r>
        <w:r w:rsidR="00C66A07">
          <w:rPr>
            <w:noProof/>
            <w:webHidden/>
          </w:rPr>
          <w:instrText xml:space="preserve"> PAGEREF _Toc448848678 \h </w:instrText>
        </w:r>
        <w:r w:rsidR="00C66A07">
          <w:rPr>
            <w:noProof/>
            <w:webHidden/>
          </w:rPr>
        </w:r>
        <w:r w:rsidR="00C66A07">
          <w:rPr>
            <w:noProof/>
            <w:webHidden/>
          </w:rPr>
          <w:fldChar w:fldCharType="separate"/>
        </w:r>
        <w:r w:rsidR="00907978">
          <w:rPr>
            <w:noProof/>
            <w:webHidden/>
          </w:rPr>
          <w:t>11</w:t>
        </w:r>
        <w:r w:rsidR="00C66A07">
          <w:rPr>
            <w:noProof/>
            <w:webHidden/>
          </w:rPr>
          <w:fldChar w:fldCharType="end"/>
        </w:r>
      </w:hyperlink>
    </w:p>
    <w:p w14:paraId="5034D7DB" w14:textId="77777777" w:rsidR="00C66A07" w:rsidRDefault="00D82172">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48848679" w:history="1">
        <w:r w:rsidR="00C66A07" w:rsidRPr="006804DB">
          <w:rPr>
            <w:rStyle w:val="Hypertextovodkaz"/>
            <w:noProof/>
          </w:rPr>
          <w:t>1</w:t>
        </w:r>
        <w:r w:rsidR="00C66A07">
          <w:rPr>
            <w:rFonts w:asciiTheme="minorHAnsi" w:eastAsiaTheme="minorEastAsia" w:hAnsiTheme="minorHAnsi" w:cstheme="minorBidi"/>
            <w:b w:val="0"/>
            <w:caps w:val="0"/>
            <w:noProof/>
            <w:sz w:val="22"/>
            <w:szCs w:val="22"/>
          </w:rPr>
          <w:tab/>
        </w:r>
        <w:r w:rsidR="00C66A07" w:rsidRPr="006804DB">
          <w:rPr>
            <w:rStyle w:val="Hypertextovodkaz"/>
            <w:noProof/>
          </w:rPr>
          <w:t>Cíle práce</w:t>
        </w:r>
        <w:r w:rsidR="00C66A07">
          <w:rPr>
            <w:noProof/>
            <w:webHidden/>
          </w:rPr>
          <w:tab/>
        </w:r>
        <w:r w:rsidR="00C66A07">
          <w:rPr>
            <w:noProof/>
            <w:webHidden/>
          </w:rPr>
          <w:fldChar w:fldCharType="begin"/>
        </w:r>
        <w:r w:rsidR="00C66A07">
          <w:rPr>
            <w:noProof/>
            <w:webHidden/>
          </w:rPr>
          <w:instrText xml:space="preserve"> PAGEREF _Toc448848679 \h </w:instrText>
        </w:r>
        <w:r w:rsidR="00C66A07">
          <w:rPr>
            <w:noProof/>
            <w:webHidden/>
          </w:rPr>
        </w:r>
        <w:r w:rsidR="00C66A07">
          <w:rPr>
            <w:noProof/>
            <w:webHidden/>
          </w:rPr>
          <w:fldChar w:fldCharType="separate"/>
        </w:r>
        <w:r w:rsidR="00907978">
          <w:rPr>
            <w:noProof/>
            <w:webHidden/>
          </w:rPr>
          <w:t>12</w:t>
        </w:r>
        <w:r w:rsidR="00C66A07">
          <w:rPr>
            <w:noProof/>
            <w:webHidden/>
          </w:rPr>
          <w:fldChar w:fldCharType="end"/>
        </w:r>
      </w:hyperlink>
    </w:p>
    <w:p w14:paraId="1649C14E" w14:textId="77777777" w:rsidR="00C66A07" w:rsidRDefault="00D82172">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48848680" w:history="1">
        <w:r w:rsidR="00C66A07" w:rsidRPr="006804DB">
          <w:rPr>
            <w:rStyle w:val="Hypertextovodkaz"/>
            <w:noProof/>
          </w:rPr>
          <w:t>2</w:t>
        </w:r>
        <w:r w:rsidR="00C66A07">
          <w:rPr>
            <w:rFonts w:asciiTheme="minorHAnsi" w:eastAsiaTheme="minorEastAsia" w:hAnsiTheme="minorHAnsi" w:cstheme="minorBidi"/>
            <w:b w:val="0"/>
            <w:caps w:val="0"/>
            <w:noProof/>
            <w:sz w:val="22"/>
            <w:szCs w:val="22"/>
          </w:rPr>
          <w:tab/>
        </w:r>
        <w:r w:rsidR="00C66A07" w:rsidRPr="006804DB">
          <w:rPr>
            <w:rStyle w:val="Hypertextovodkaz"/>
            <w:noProof/>
          </w:rPr>
          <w:t>Vývojová platforma Arduino</w:t>
        </w:r>
        <w:r w:rsidR="00C66A07">
          <w:rPr>
            <w:noProof/>
            <w:webHidden/>
          </w:rPr>
          <w:tab/>
        </w:r>
        <w:r w:rsidR="00C66A07">
          <w:rPr>
            <w:noProof/>
            <w:webHidden/>
          </w:rPr>
          <w:fldChar w:fldCharType="begin"/>
        </w:r>
        <w:r w:rsidR="00C66A07">
          <w:rPr>
            <w:noProof/>
            <w:webHidden/>
          </w:rPr>
          <w:instrText xml:space="preserve"> PAGEREF _Toc448848680 \h </w:instrText>
        </w:r>
        <w:r w:rsidR="00C66A07">
          <w:rPr>
            <w:noProof/>
            <w:webHidden/>
          </w:rPr>
        </w:r>
        <w:r w:rsidR="00C66A07">
          <w:rPr>
            <w:noProof/>
            <w:webHidden/>
          </w:rPr>
          <w:fldChar w:fldCharType="separate"/>
        </w:r>
        <w:r w:rsidR="00907978">
          <w:rPr>
            <w:noProof/>
            <w:webHidden/>
          </w:rPr>
          <w:t>13</w:t>
        </w:r>
        <w:r w:rsidR="00C66A07">
          <w:rPr>
            <w:noProof/>
            <w:webHidden/>
          </w:rPr>
          <w:fldChar w:fldCharType="end"/>
        </w:r>
      </w:hyperlink>
    </w:p>
    <w:p w14:paraId="26899186" w14:textId="77777777" w:rsidR="00C66A07" w:rsidRDefault="00D82172">
      <w:pPr>
        <w:pStyle w:val="Obsah2"/>
        <w:tabs>
          <w:tab w:val="left" w:pos="880"/>
          <w:tab w:val="right" w:leader="dot" w:pos="8777"/>
        </w:tabs>
        <w:rPr>
          <w:rFonts w:asciiTheme="minorHAnsi" w:eastAsiaTheme="minorEastAsia" w:hAnsiTheme="minorHAnsi" w:cstheme="minorBidi"/>
          <w:noProof/>
          <w:sz w:val="22"/>
          <w:szCs w:val="22"/>
        </w:rPr>
      </w:pPr>
      <w:hyperlink w:anchor="_Toc448848681" w:history="1">
        <w:r w:rsidR="00C66A07" w:rsidRPr="006804DB">
          <w:rPr>
            <w:rStyle w:val="Hypertextovodkaz"/>
            <w:noProof/>
          </w:rPr>
          <w:t>2.1</w:t>
        </w:r>
        <w:r w:rsidR="00C66A07">
          <w:rPr>
            <w:rFonts w:asciiTheme="minorHAnsi" w:eastAsiaTheme="minorEastAsia" w:hAnsiTheme="minorHAnsi" w:cstheme="minorBidi"/>
            <w:noProof/>
            <w:sz w:val="22"/>
            <w:szCs w:val="22"/>
          </w:rPr>
          <w:tab/>
        </w:r>
        <w:r w:rsidR="00C66A07" w:rsidRPr="006804DB">
          <w:rPr>
            <w:rStyle w:val="Hypertextovodkaz"/>
            <w:noProof/>
          </w:rPr>
          <w:t>Arduino jako nástroj komprese a dekomprese obrazu</w:t>
        </w:r>
        <w:r w:rsidR="00C66A07">
          <w:rPr>
            <w:noProof/>
            <w:webHidden/>
          </w:rPr>
          <w:tab/>
        </w:r>
        <w:r w:rsidR="00C66A07">
          <w:rPr>
            <w:noProof/>
            <w:webHidden/>
          </w:rPr>
          <w:fldChar w:fldCharType="begin"/>
        </w:r>
        <w:r w:rsidR="00C66A07">
          <w:rPr>
            <w:noProof/>
            <w:webHidden/>
          </w:rPr>
          <w:instrText xml:space="preserve"> PAGEREF _Toc448848681 \h </w:instrText>
        </w:r>
        <w:r w:rsidR="00C66A07">
          <w:rPr>
            <w:noProof/>
            <w:webHidden/>
          </w:rPr>
        </w:r>
        <w:r w:rsidR="00C66A07">
          <w:rPr>
            <w:noProof/>
            <w:webHidden/>
          </w:rPr>
          <w:fldChar w:fldCharType="separate"/>
        </w:r>
        <w:r w:rsidR="00907978">
          <w:rPr>
            <w:noProof/>
            <w:webHidden/>
          </w:rPr>
          <w:t>13</w:t>
        </w:r>
        <w:r w:rsidR="00C66A07">
          <w:rPr>
            <w:noProof/>
            <w:webHidden/>
          </w:rPr>
          <w:fldChar w:fldCharType="end"/>
        </w:r>
      </w:hyperlink>
    </w:p>
    <w:p w14:paraId="06A08066" w14:textId="77777777" w:rsidR="00C66A07" w:rsidRDefault="00D82172">
      <w:pPr>
        <w:pStyle w:val="Obsah2"/>
        <w:tabs>
          <w:tab w:val="left" w:pos="880"/>
          <w:tab w:val="right" w:leader="dot" w:pos="8777"/>
        </w:tabs>
        <w:rPr>
          <w:rFonts w:asciiTheme="minorHAnsi" w:eastAsiaTheme="minorEastAsia" w:hAnsiTheme="minorHAnsi" w:cstheme="minorBidi"/>
          <w:noProof/>
          <w:sz w:val="22"/>
          <w:szCs w:val="22"/>
        </w:rPr>
      </w:pPr>
      <w:hyperlink w:anchor="_Toc448848682" w:history="1">
        <w:r w:rsidR="00C66A07" w:rsidRPr="006804DB">
          <w:rPr>
            <w:rStyle w:val="Hypertextovodkaz"/>
            <w:noProof/>
          </w:rPr>
          <w:t>2.2</w:t>
        </w:r>
        <w:r w:rsidR="00C66A07">
          <w:rPr>
            <w:rFonts w:asciiTheme="minorHAnsi" w:eastAsiaTheme="minorEastAsia" w:hAnsiTheme="minorHAnsi" w:cstheme="minorBidi"/>
            <w:noProof/>
            <w:sz w:val="22"/>
            <w:szCs w:val="22"/>
          </w:rPr>
          <w:tab/>
        </w:r>
        <w:r w:rsidR="00C66A07" w:rsidRPr="006804DB">
          <w:rPr>
            <w:rStyle w:val="Hypertextovodkaz"/>
            <w:noProof/>
          </w:rPr>
          <w:t>Hardware</w:t>
        </w:r>
        <w:r w:rsidR="00C66A07">
          <w:rPr>
            <w:noProof/>
            <w:webHidden/>
          </w:rPr>
          <w:tab/>
        </w:r>
        <w:r w:rsidR="00C66A07">
          <w:rPr>
            <w:noProof/>
            <w:webHidden/>
          </w:rPr>
          <w:fldChar w:fldCharType="begin"/>
        </w:r>
        <w:r w:rsidR="00C66A07">
          <w:rPr>
            <w:noProof/>
            <w:webHidden/>
          </w:rPr>
          <w:instrText xml:space="preserve"> PAGEREF _Toc448848682 \h </w:instrText>
        </w:r>
        <w:r w:rsidR="00C66A07">
          <w:rPr>
            <w:noProof/>
            <w:webHidden/>
          </w:rPr>
        </w:r>
        <w:r w:rsidR="00C66A07">
          <w:rPr>
            <w:noProof/>
            <w:webHidden/>
          </w:rPr>
          <w:fldChar w:fldCharType="separate"/>
        </w:r>
        <w:r w:rsidR="00907978">
          <w:rPr>
            <w:noProof/>
            <w:webHidden/>
          </w:rPr>
          <w:t>14</w:t>
        </w:r>
        <w:r w:rsidR="00C66A07">
          <w:rPr>
            <w:noProof/>
            <w:webHidden/>
          </w:rPr>
          <w:fldChar w:fldCharType="end"/>
        </w:r>
      </w:hyperlink>
    </w:p>
    <w:p w14:paraId="566A7DCE"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683" w:history="1">
        <w:r w:rsidR="00C66A07" w:rsidRPr="006804DB">
          <w:rPr>
            <w:rStyle w:val="Hypertextovodkaz"/>
            <w:noProof/>
          </w:rPr>
          <w:t>2.2.1</w:t>
        </w:r>
        <w:r w:rsidR="00C66A07">
          <w:rPr>
            <w:rFonts w:asciiTheme="minorHAnsi" w:eastAsiaTheme="minorEastAsia" w:hAnsiTheme="minorHAnsi" w:cstheme="minorBidi"/>
            <w:noProof/>
            <w:sz w:val="22"/>
            <w:szCs w:val="22"/>
          </w:rPr>
          <w:tab/>
        </w:r>
        <w:r w:rsidR="00C66A07" w:rsidRPr="006804DB">
          <w:rPr>
            <w:rStyle w:val="Hypertextovodkaz"/>
            <w:noProof/>
          </w:rPr>
          <w:t>Arduino Mega 2560</w:t>
        </w:r>
        <w:r w:rsidR="00C66A07">
          <w:rPr>
            <w:noProof/>
            <w:webHidden/>
          </w:rPr>
          <w:tab/>
        </w:r>
        <w:r w:rsidR="00C66A07">
          <w:rPr>
            <w:noProof/>
            <w:webHidden/>
          </w:rPr>
          <w:fldChar w:fldCharType="begin"/>
        </w:r>
        <w:r w:rsidR="00C66A07">
          <w:rPr>
            <w:noProof/>
            <w:webHidden/>
          </w:rPr>
          <w:instrText xml:space="preserve"> PAGEREF _Toc448848683 \h </w:instrText>
        </w:r>
        <w:r w:rsidR="00C66A07">
          <w:rPr>
            <w:noProof/>
            <w:webHidden/>
          </w:rPr>
        </w:r>
        <w:r w:rsidR="00C66A07">
          <w:rPr>
            <w:noProof/>
            <w:webHidden/>
          </w:rPr>
          <w:fldChar w:fldCharType="separate"/>
        </w:r>
        <w:r w:rsidR="00907978">
          <w:rPr>
            <w:noProof/>
            <w:webHidden/>
          </w:rPr>
          <w:t>14</w:t>
        </w:r>
        <w:r w:rsidR="00C66A07">
          <w:rPr>
            <w:noProof/>
            <w:webHidden/>
          </w:rPr>
          <w:fldChar w:fldCharType="end"/>
        </w:r>
      </w:hyperlink>
    </w:p>
    <w:p w14:paraId="4E691CE1"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684" w:history="1">
        <w:r w:rsidR="00C66A07" w:rsidRPr="006804DB">
          <w:rPr>
            <w:rStyle w:val="Hypertextovodkaz"/>
            <w:noProof/>
          </w:rPr>
          <w:t>2.2.2</w:t>
        </w:r>
        <w:r w:rsidR="00C66A07">
          <w:rPr>
            <w:rFonts w:asciiTheme="minorHAnsi" w:eastAsiaTheme="minorEastAsia" w:hAnsiTheme="minorHAnsi" w:cstheme="minorBidi"/>
            <w:noProof/>
            <w:sz w:val="22"/>
            <w:szCs w:val="22"/>
          </w:rPr>
          <w:tab/>
        </w:r>
        <w:r w:rsidR="00C66A07" w:rsidRPr="006804DB">
          <w:rPr>
            <w:rStyle w:val="Hypertextovodkaz"/>
            <w:noProof/>
          </w:rPr>
          <w:t>Arduino Due</w:t>
        </w:r>
        <w:r w:rsidR="00C66A07">
          <w:rPr>
            <w:noProof/>
            <w:webHidden/>
          </w:rPr>
          <w:tab/>
        </w:r>
        <w:r w:rsidR="00C66A07">
          <w:rPr>
            <w:noProof/>
            <w:webHidden/>
          </w:rPr>
          <w:fldChar w:fldCharType="begin"/>
        </w:r>
        <w:r w:rsidR="00C66A07">
          <w:rPr>
            <w:noProof/>
            <w:webHidden/>
          </w:rPr>
          <w:instrText xml:space="preserve"> PAGEREF _Toc448848684 \h </w:instrText>
        </w:r>
        <w:r w:rsidR="00C66A07">
          <w:rPr>
            <w:noProof/>
            <w:webHidden/>
          </w:rPr>
        </w:r>
        <w:r w:rsidR="00C66A07">
          <w:rPr>
            <w:noProof/>
            <w:webHidden/>
          </w:rPr>
          <w:fldChar w:fldCharType="separate"/>
        </w:r>
        <w:r w:rsidR="00907978">
          <w:rPr>
            <w:noProof/>
            <w:webHidden/>
          </w:rPr>
          <w:t>16</w:t>
        </w:r>
        <w:r w:rsidR="00C66A07">
          <w:rPr>
            <w:noProof/>
            <w:webHidden/>
          </w:rPr>
          <w:fldChar w:fldCharType="end"/>
        </w:r>
      </w:hyperlink>
    </w:p>
    <w:p w14:paraId="3185C3CC" w14:textId="77777777" w:rsidR="00C66A07" w:rsidRDefault="00D82172">
      <w:pPr>
        <w:pStyle w:val="Obsah2"/>
        <w:tabs>
          <w:tab w:val="left" w:pos="880"/>
          <w:tab w:val="right" w:leader="dot" w:pos="8777"/>
        </w:tabs>
        <w:rPr>
          <w:rFonts w:asciiTheme="minorHAnsi" w:eastAsiaTheme="minorEastAsia" w:hAnsiTheme="minorHAnsi" w:cstheme="minorBidi"/>
          <w:noProof/>
          <w:sz w:val="22"/>
          <w:szCs w:val="22"/>
        </w:rPr>
      </w:pPr>
      <w:hyperlink w:anchor="_Toc448848685" w:history="1">
        <w:r w:rsidR="00C66A07" w:rsidRPr="006804DB">
          <w:rPr>
            <w:rStyle w:val="Hypertextovodkaz"/>
            <w:noProof/>
          </w:rPr>
          <w:t>2.3</w:t>
        </w:r>
        <w:r w:rsidR="00C66A07">
          <w:rPr>
            <w:rFonts w:asciiTheme="minorHAnsi" w:eastAsiaTheme="minorEastAsia" w:hAnsiTheme="minorHAnsi" w:cstheme="minorBidi"/>
            <w:noProof/>
            <w:sz w:val="22"/>
            <w:szCs w:val="22"/>
          </w:rPr>
          <w:tab/>
        </w:r>
        <w:r w:rsidR="00C66A07" w:rsidRPr="006804DB">
          <w:rPr>
            <w:rStyle w:val="Hypertextovodkaz"/>
            <w:noProof/>
          </w:rPr>
          <w:t>Software</w:t>
        </w:r>
        <w:r w:rsidR="00C66A07">
          <w:rPr>
            <w:noProof/>
            <w:webHidden/>
          </w:rPr>
          <w:tab/>
        </w:r>
        <w:r w:rsidR="00C66A07">
          <w:rPr>
            <w:noProof/>
            <w:webHidden/>
          </w:rPr>
          <w:fldChar w:fldCharType="begin"/>
        </w:r>
        <w:r w:rsidR="00C66A07">
          <w:rPr>
            <w:noProof/>
            <w:webHidden/>
          </w:rPr>
          <w:instrText xml:space="preserve"> PAGEREF _Toc448848685 \h </w:instrText>
        </w:r>
        <w:r w:rsidR="00C66A07">
          <w:rPr>
            <w:noProof/>
            <w:webHidden/>
          </w:rPr>
        </w:r>
        <w:r w:rsidR="00C66A07">
          <w:rPr>
            <w:noProof/>
            <w:webHidden/>
          </w:rPr>
          <w:fldChar w:fldCharType="separate"/>
        </w:r>
        <w:r w:rsidR="00907978">
          <w:rPr>
            <w:noProof/>
            <w:webHidden/>
          </w:rPr>
          <w:t>17</w:t>
        </w:r>
        <w:r w:rsidR="00C66A07">
          <w:rPr>
            <w:noProof/>
            <w:webHidden/>
          </w:rPr>
          <w:fldChar w:fldCharType="end"/>
        </w:r>
      </w:hyperlink>
    </w:p>
    <w:p w14:paraId="73B53DB3"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686" w:history="1">
        <w:r w:rsidR="00C66A07" w:rsidRPr="006804DB">
          <w:rPr>
            <w:rStyle w:val="Hypertextovodkaz"/>
            <w:noProof/>
          </w:rPr>
          <w:t>2.3.1</w:t>
        </w:r>
        <w:r w:rsidR="00C66A07">
          <w:rPr>
            <w:rFonts w:asciiTheme="minorHAnsi" w:eastAsiaTheme="minorEastAsia" w:hAnsiTheme="minorHAnsi" w:cstheme="minorBidi"/>
            <w:noProof/>
            <w:sz w:val="22"/>
            <w:szCs w:val="22"/>
          </w:rPr>
          <w:tab/>
        </w:r>
        <w:r w:rsidR="00C66A07" w:rsidRPr="006804DB">
          <w:rPr>
            <w:rStyle w:val="Hypertextovodkaz"/>
            <w:noProof/>
          </w:rPr>
          <w:t>Arduino IDE</w:t>
        </w:r>
        <w:r w:rsidR="00C66A07">
          <w:rPr>
            <w:noProof/>
            <w:webHidden/>
          </w:rPr>
          <w:tab/>
        </w:r>
        <w:r w:rsidR="00C66A07">
          <w:rPr>
            <w:noProof/>
            <w:webHidden/>
          </w:rPr>
          <w:fldChar w:fldCharType="begin"/>
        </w:r>
        <w:r w:rsidR="00C66A07">
          <w:rPr>
            <w:noProof/>
            <w:webHidden/>
          </w:rPr>
          <w:instrText xml:space="preserve"> PAGEREF _Toc448848686 \h </w:instrText>
        </w:r>
        <w:r w:rsidR="00C66A07">
          <w:rPr>
            <w:noProof/>
            <w:webHidden/>
          </w:rPr>
        </w:r>
        <w:r w:rsidR="00C66A07">
          <w:rPr>
            <w:noProof/>
            <w:webHidden/>
          </w:rPr>
          <w:fldChar w:fldCharType="separate"/>
        </w:r>
        <w:r w:rsidR="00907978">
          <w:rPr>
            <w:noProof/>
            <w:webHidden/>
          </w:rPr>
          <w:t>17</w:t>
        </w:r>
        <w:r w:rsidR="00C66A07">
          <w:rPr>
            <w:noProof/>
            <w:webHidden/>
          </w:rPr>
          <w:fldChar w:fldCharType="end"/>
        </w:r>
      </w:hyperlink>
    </w:p>
    <w:p w14:paraId="0B0CFF01"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687" w:history="1">
        <w:r w:rsidR="00C66A07" w:rsidRPr="006804DB">
          <w:rPr>
            <w:rStyle w:val="Hypertextovodkaz"/>
            <w:noProof/>
          </w:rPr>
          <w:t>2.3.2</w:t>
        </w:r>
        <w:r w:rsidR="00C66A07">
          <w:rPr>
            <w:rFonts w:asciiTheme="minorHAnsi" w:eastAsiaTheme="minorEastAsia" w:hAnsiTheme="minorHAnsi" w:cstheme="minorBidi"/>
            <w:noProof/>
            <w:sz w:val="22"/>
            <w:szCs w:val="22"/>
          </w:rPr>
          <w:tab/>
        </w:r>
        <w:r w:rsidR="00C66A07" w:rsidRPr="006804DB">
          <w:rPr>
            <w:rStyle w:val="Hypertextovodkaz"/>
            <w:noProof/>
          </w:rPr>
          <w:t>Visual Micro plugin pro Microsoft Visual Studio</w:t>
        </w:r>
        <w:r w:rsidR="00C66A07">
          <w:rPr>
            <w:noProof/>
            <w:webHidden/>
          </w:rPr>
          <w:tab/>
        </w:r>
        <w:r w:rsidR="00C66A07">
          <w:rPr>
            <w:noProof/>
            <w:webHidden/>
          </w:rPr>
          <w:fldChar w:fldCharType="begin"/>
        </w:r>
        <w:r w:rsidR="00C66A07">
          <w:rPr>
            <w:noProof/>
            <w:webHidden/>
          </w:rPr>
          <w:instrText xml:space="preserve"> PAGEREF _Toc448848687 \h </w:instrText>
        </w:r>
        <w:r w:rsidR="00C66A07">
          <w:rPr>
            <w:noProof/>
            <w:webHidden/>
          </w:rPr>
        </w:r>
        <w:r w:rsidR="00C66A07">
          <w:rPr>
            <w:noProof/>
            <w:webHidden/>
          </w:rPr>
          <w:fldChar w:fldCharType="separate"/>
        </w:r>
        <w:r w:rsidR="00907978">
          <w:rPr>
            <w:noProof/>
            <w:webHidden/>
          </w:rPr>
          <w:t>19</w:t>
        </w:r>
        <w:r w:rsidR="00C66A07">
          <w:rPr>
            <w:noProof/>
            <w:webHidden/>
          </w:rPr>
          <w:fldChar w:fldCharType="end"/>
        </w:r>
      </w:hyperlink>
    </w:p>
    <w:p w14:paraId="0C9F9053" w14:textId="77777777" w:rsidR="00C66A07" w:rsidRDefault="00D82172">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48848688" w:history="1">
        <w:r w:rsidR="00C66A07" w:rsidRPr="006804DB">
          <w:rPr>
            <w:rStyle w:val="Hypertextovodkaz"/>
            <w:noProof/>
          </w:rPr>
          <w:t>3</w:t>
        </w:r>
        <w:r w:rsidR="00C66A07">
          <w:rPr>
            <w:rFonts w:asciiTheme="minorHAnsi" w:eastAsiaTheme="minorEastAsia" w:hAnsiTheme="minorHAnsi" w:cstheme="minorBidi"/>
            <w:b w:val="0"/>
            <w:caps w:val="0"/>
            <w:noProof/>
            <w:sz w:val="22"/>
            <w:szCs w:val="22"/>
          </w:rPr>
          <w:tab/>
        </w:r>
        <w:r w:rsidR="00C66A07" w:rsidRPr="006804DB">
          <w:rPr>
            <w:rStyle w:val="Hypertextovodkaz"/>
            <w:noProof/>
          </w:rPr>
          <w:t>Komprese rastrového obrazu</w:t>
        </w:r>
        <w:r w:rsidR="00C66A07">
          <w:rPr>
            <w:noProof/>
            <w:webHidden/>
          </w:rPr>
          <w:tab/>
        </w:r>
        <w:r w:rsidR="00C66A07">
          <w:rPr>
            <w:noProof/>
            <w:webHidden/>
          </w:rPr>
          <w:fldChar w:fldCharType="begin"/>
        </w:r>
        <w:r w:rsidR="00C66A07">
          <w:rPr>
            <w:noProof/>
            <w:webHidden/>
          </w:rPr>
          <w:instrText xml:space="preserve"> PAGEREF _Toc448848688 \h </w:instrText>
        </w:r>
        <w:r w:rsidR="00C66A07">
          <w:rPr>
            <w:noProof/>
            <w:webHidden/>
          </w:rPr>
        </w:r>
        <w:r w:rsidR="00C66A07">
          <w:rPr>
            <w:noProof/>
            <w:webHidden/>
          </w:rPr>
          <w:fldChar w:fldCharType="separate"/>
        </w:r>
        <w:r w:rsidR="00907978">
          <w:rPr>
            <w:noProof/>
            <w:webHidden/>
          </w:rPr>
          <w:t>21</w:t>
        </w:r>
        <w:r w:rsidR="00C66A07">
          <w:rPr>
            <w:noProof/>
            <w:webHidden/>
          </w:rPr>
          <w:fldChar w:fldCharType="end"/>
        </w:r>
      </w:hyperlink>
    </w:p>
    <w:p w14:paraId="60707427" w14:textId="77777777" w:rsidR="00C66A07" w:rsidRDefault="00D82172">
      <w:pPr>
        <w:pStyle w:val="Obsah2"/>
        <w:tabs>
          <w:tab w:val="left" w:pos="880"/>
          <w:tab w:val="right" w:leader="dot" w:pos="8777"/>
        </w:tabs>
        <w:rPr>
          <w:rFonts w:asciiTheme="minorHAnsi" w:eastAsiaTheme="minorEastAsia" w:hAnsiTheme="minorHAnsi" w:cstheme="minorBidi"/>
          <w:noProof/>
          <w:sz w:val="22"/>
          <w:szCs w:val="22"/>
        </w:rPr>
      </w:pPr>
      <w:hyperlink w:anchor="_Toc448848689" w:history="1">
        <w:r w:rsidR="00C66A07" w:rsidRPr="006804DB">
          <w:rPr>
            <w:rStyle w:val="Hypertextovodkaz"/>
            <w:noProof/>
          </w:rPr>
          <w:t>3.1</w:t>
        </w:r>
        <w:r w:rsidR="00C66A07">
          <w:rPr>
            <w:rFonts w:asciiTheme="minorHAnsi" w:eastAsiaTheme="minorEastAsia" w:hAnsiTheme="minorHAnsi" w:cstheme="minorBidi"/>
            <w:noProof/>
            <w:sz w:val="22"/>
            <w:szCs w:val="22"/>
          </w:rPr>
          <w:tab/>
        </w:r>
        <w:r w:rsidR="00C66A07" w:rsidRPr="006804DB">
          <w:rPr>
            <w:rStyle w:val="Hypertextovodkaz"/>
            <w:noProof/>
          </w:rPr>
          <w:t>Rastrový formát BMP</w:t>
        </w:r>
        <w:r w:rsidR="00C66A07">
          <w:rPr>
            <w:noProof/>
            <w:webHidden/>
          </w:rPr>
          <w:tab/>
        </w:r>
        <w:r w:rsidR="00C66A07">
          <w:rPr>
            <w:noProof/>
            <w:webHidden/>
          </w:rPr>
          <w:fldChar w:fldCharType="begin"/>
        </w:r>
        <w:r w:rsidR="00C66A07">
          <w:rPr>
            <w:noProof/>
            <w:webHidden/>
          </w:rPr>
          <w:instrText xml:space="preserve"> PAGEREF _Toc448848689 \h </w:instrText>
        </w:r>
        <w:r w:rsidR="00C66A07">
          <w:rPr>
            <w:noProof/>
            <w:webHidden/>
          </w:rPr>
        </w:r>
        <w:r w:rsidR="00C66A07">
          <w:rPr>
            <w:noProof/>
            <w:webHidden/>
          </w:rPr>
          <w:fldChar w:fldCharType="separate"/>
        </w:r>
        <w:r w:rsidR="00907978">
          <w:rPr>
            <w:noProof/>
            <w:webHidden/>
          </w:rPr>
          <w:t>23</w:t>
        </w:r>
        <w:r w:rsidR="00C66A07">
          <w:rPr>
            <w:noProof/>
            <w:webHidden/>
          </w:rPr>
          <w:fldChar w:fldCharType="end"/>
        </w:r>
      </w:hyperlink>
    </w:p>
    <w:p w14:paraId="5524D841"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690" w:history="1">
        <w:r w:rsidR="00C66A07" w:rsidRPr="006804DB">
          <w:rPr>
            <w:rStyle w:val="Hypertextovodkaz"/>
            <w:noProof/>
          </w:rPr>
          <w:t>3.1.1</w:t>
        </w:r>
        <w:r w:rsidR="00C66A07">
          <w:rPr>
            <w:rFonts w:asciiTheme="minorHAnsi" w:eastAsiaTheme="minorEastAsia" w:hAnsiTheme="minorHAnsi" w:cstheme="minorBidi"/>
            <w:noProof/>
            <w:sz w:val="22"/>
            <w:szCs w:val="22"/>
          </w:rPr>
          <w:tab/>
        </w:r>
        <w:r w:rsidR="00C66A07" w:rsidRPr="006804DB">
          <w:rPr>
            <w:rStyle w:val="Hypertextovodkaz"/>
            <w:noProof/>
          </w:rPr>
          <w:t>Struktura BMP souboru</w:t>
        </w:r>
        <w:r w:rsidR="00C66A07">
          <w:rPr>
            <w:noProof/>
            <w:webHidden/>
          </w:rPr>
          <w:tab/>
        </w:r>
        <w:r w:rsidR="00C66A07">
          <w:rPr>
            <w:noProof/>
            <w:webHidden/>
          </w:rPr>
          <w:fldChar w:fldCharType="begin"/>
        </w:r>
        <w:r w:rsidR="00C66A07">
          <w:rPr>
            <w:noProof/>
            <w:webHidden/>
          </w:rPr>
          <w:instrText xml:space="preserve"> PAGEREF _Toc448848690 \h </w:instrText>
        </w:r>
        <w:r w:rsidR="00C66A07">
          <w:rPr>
            <w:noProof/>
            <w:webHidden/>
          </w:rPr>
        </w:r>
        <w:r w:rsidR="00C66A07">
          <w:rPr>
            <w:noProof/>
            <w:webHidden/>
          </w:rPr>
          <w:fldChar w:fldCharType="separate"/>
        </w:r>
        <w:r w:rsidR="00907978">
          <w:rPr>
            <w:noProof/>
            <w:webHidden/>
          </w:rPr>
          <w:t>23</w:t>
        </w:r>
        <w:r w:rsidR="00C66A07">
          <w:rPr>
            <w:noProof/>
            <w:webHidden/>
          </w:rPr>
          <w:fldChar w:fldCharType="end"/>
        </w:r>
      </w:hyperlink>
    </w:p>
    <w:p w14:paraId="01891886" w14:textId="77777777" w:rsidR="00C66A07" w:rsidRDefault="00D82172">
      <w:pPr>
        <w:pStyle w:val="Obsah3"/>
        <w:tabs>
          <w:tab w:val="left" w:pos="1540"/>
          <w:tab w:val="right" w:leader="dot" w:pos="8777"/>
        </w:tabs>
        <w:rPr>
          <w:rFonts w:asciiTheme="minorHAnsi" w:eastAsiaTheme="minorEastAsia" w:hAnsiTheme="minorHAnsi" w:cstheme="minorBidi"/>
          <w:noProof/>
          <w:sz w:val="22"/>
          <w:szCs w:val="22"/>
        </w:rPr>
      </w:pPr>
      <w:hyperlink w:anchor="_Toc448848691" w:history="1">
        <w:r w:rsidR="00C66A07" w:rsidRPr="006804DB">
          <w:rPr>
            <w:rStyle w:val="Hypertextovodkaz"/>
            <w:noProof/>
          </w:rPr>
          <w:t>3.1.1.1</w:t>
        </w:r>
        <w:r w:rsidR="00C66A07">
          <w:rPr>
            <w:rFonts w:asciiTheme="minorHAnsi" w:eastAsiaTheme="minorEastAsia" w:hAnsiTheme="minorHAnsi" w:cstheme="minorBidi"/>
            <w:noProof/>
            <w:sz w:val="22"/>
            <w:szCs w:val="22"/>
          </w:rPr>
          <w:tab/>
        </w:r>
        <w:r w:rsidR="00C66A07" w:rsidRPr="006804DB">
          <w:rPr>
            <w:rStyle w:val="Hypertextovodkaz"/>
            <w:noProof/>
          </w:rPr>
          <w:t>Hlavička souboru BMP - BMPFILEHEADER</w:t>
        </w:r>
        <w:r w:rsidR="00C66A07">
          <w:rPr>
            <w:noProof/>
            <w:webHidden/>
          </w:rPr>
          <w:tab/>
        </w:r>
        <w:r w:rsidR="00C66A07">
          <w:rPr>
            <w:noProof/>
            <w:webHidden/>
          </w:rPr>
          <w:fldChar w:fldCharType="begin"/>
        </w:r>
        <w:r w:rsidR="00C66A07">
          <w:rPr>
            <w:noProof/>
            <w:webHidden/>
          </w:rPr>
          <w:instrText xml:space="preserve"> PAGEREF _Toc448848691 \h </w:instrText>
        </w:r>
        <w:r w:rsidR="00C66A07">
          <w:rPr>
            <w:noProof/>
            <w:webHidden/>
          </w:rPr>
        </w:r>
        <w:r w:rsidR="00C66A07">
          <w:rPr>
            <w:noProof/>
            <w:webHidden/>
          </w:rPr>
          <w:fldChar w:fldCharType="separate"/>
        </w:r>
        <w:r w:rsidR="00907978">
          <w:rPr>
            <w:noProof/>
            <w:webHidden/>
          </w:rPr>
          <w:t>24</w:t>
        </w:r>
        <w:r w:rsidR="00C66A07">
          <w:rPr>
            <w:noProof/>
            <w:webHidden/>
          </w:rPr>
          <w:fldChar w:fldCharType="end"/>
        </w:r>
      </w:hyperlink>
    </w:p>
    <w:p w14:paraId="037E772B" w14:textId="77777777" w:rsidR="00C66A07" w:rsidRDefault="00D82172">
      <w:pPr>
        <w:pStyle w:val="Obsah3"/>
        <w:tabs>
          <w:tab w:val="left" w:pos="1540"/>
          <w:tab w:val="right" w:leader="dot" w:pos="8777"/>
        </w:tabs>
        <w:rPr>
          <w:rFonts w:asciiTheme="minorHAnsi" w:eastAsiaTheme="minorEastAsia" w:hAnsiTheme="minorHAnsi" w:cstheme="minorBidi"/>
          <w:noProof/>
          <w:sz w:val="22"/>
          <w:szCs w:val="22"/>
        </w:rPr>
      </w:pPr>
      <w:hyperlink w:anchor="_Toc448848692" w:history="1">
        <w:r w:rsidR="00C66A07" w:rsidRPr="006804DB">
          <w:rPr>
            <w:rStyle w:val="Hypertextovodkaz"/>
            <w:noProof/>
          </w:rPr>
          <w:t>3.1.1.2</w:t>
        </w:r>
        <w:r w:rsidR="00C66A07">
          <w:rPr>
            <w:rFonts w:asciiTheme="minorHAnsi" w:eastAsiaTheme="minorEastAsia" w:hAnsiTheme="minorHAnsi" w:cstheme="minorBidi"/>
            <w:noProof/>
            <w:sz w:val="22"/>
            <w:szCs w:val="22"/>
          </w:rPr>
          <w:tab/>
        </w:r>
        <w:r w:rsidR="00C66A07" w:rsidRPr="006804DB">
          <w:rPr>
            <w:rStyle w:val="Hypertextovodkaz"/>
            <w:noProof/>
          </w:rPr>
          <w:t>BMP INFO hlavička – BITMAPINFOHEADER</w:t>
        </w:r>
        <w:r w:rsidR="00C66A07">
          <w:rPr>
            <w:noProof/>
            <w:webHidden/>
          </w:rPr>
          <w:tab/>
        </w:r>
        <w:r w:rsidR="00C66A07">
          <w:rPr>
            <w:noProof/>
            <w:webHidden/>
          </w:rPr>
          <w:fldChar w:fldCharType="begin"/>
        </w:r>
        <w:r w:rsidR="00C66A07">
          <w:rPr>
            <w:noProof/>
            <w:webHidden/>
          </w:rPr>
          <w:instrText xml:space="preserve"> PAGEREF _Toc448848692 \h </w:instrText>
        </w:r>
        <w:r w:rsidR="00C66A07">
          <w:rPr>
            <w:noProof/>
            <w:webHidden/>
          </w:rPr>
        </w:r>
        <w:r w:rsidR="00C66A07">
          <w:rPr>
            <w:noProof/>
            <w:webHidden/>
          </w:rPr>
          <w:fldChar w:fldCharType="separate"/>
        </w:r>
        <w:r w:rsidR="00907978">
          <w:rPr>
            <w:noProof/>
            <w:webHidden/>
          </w:rPr>
          <w:t>24</w:t>
        </w:r>
        <w:r w:rsidR="00C66A07">
          <w:rPr>
            <w:noProof/>
            <w:webHidden/>
          </w:rPr>
          <w:fldChar w:fldCharType="end"/>
        </w:r>
      </w:hyperlink>
    </w:p>
    <w:p w14:paraId="25AE5FBA" w14:textId="77777777" w:rsidR="00C66A07" w:rsidRDefault="00D82172">
      <w:pPr>
        <w:pStyle w:val="Obsah3"/>
        <w:tabs>
          <w:tab w:val="left" w:pos="1540"/>
          <w:tab w:val="right" w:leader="dot" w:pos="8777"/>
        </w:tabs>
        <w:rPr>
          <w:rFonts w:asciiTheme="minorHAnsi" w:eastAsiaTheme="minorEastAsia" w:hAnsiTheme="minorHAnsi" w:cstheme="minorBidi"/>
          <w:noProof/>
          <w:sz w:val="22"/>
          <w:szCs w:val="22"/>
        </w:rPr>
      </w:pPr>
      <w:hyperlink w:anchor="_Toc448848693" w:history="1">
        <w:r w:rsidR="00C66A07" w:rsidRPr="006804DB">
          <w:rPr>
            <w:rStyle w:val="Hypertextovodkaz"/>
            <w:noProof/>
          </w:rPr>
          <w:t>3.1.1.3</w:t>
        </w:r>
        <w:r w:rsidR="00C66A07">
          <w:rPr>
            <w:rFonts w:asciiTheme="minorHAnsi" w:eastAsiaTheme="minorEastAsia" w:hAnsiTheme="minorHAnsi" w:cstheme="minorBidi"/>
            <w:noProof/>
            <w:sz w:val="22"/>
            <w:szCs w:val="22"/>
          </w:rPr>
          <w:tab/>
        </w:r>
        <w:r w:rsidR="00C66A07" w:rsidRPr="006804DB">
          <w:rPr>
            <w:rStyle w:val="Hypertextovodkaz"/>
            <w:noProof/>
          </w:rPr>
          <w:t>Barevná paleta RGBQUAD</w:t>
        </w:r>
        <w:r w:rsidR="00C66A07">
          <w:rPr>
            <w:noProof/>
            <w:webHidden/>
          </w:rPr>
          <w:tab/>
        </w:r>
        <w:r w:rsidR="00C66A07">
          <w:rPr>
            <w:noProof/>
            <w:webHidden/>
          </w:rPr>
          <w:fldChar w:fldCharType="begin"/>
        </w:r>
        <w:r w:rsidR="00C66A07">
          <w:rPr>
            <w:noProof/>
            <w:webHidden/>
          </w:rPr>
          <w:instrText xml:space="preserve"> PAGEREF _Toc448848693 \h </w:instrText>
        </w:r>
        <w:r w:rsidR="00C66A07">
          <w:rPr>
            <w:noProof/>
            <w:webHidden/>
          </w:rPr>
        </w:r>
        <w:r w:rsidR="00C66A07">
          <w:rPr>
            <w:noProof/>
            <w:webHidden/>
          </w:rPr>
          <w:fldChar w:fldCharType="separate"/>
        </w:r>
        <w:r w:rsidR="00907978">
          <w:rPr>
            <w:noProof/>
            <w:webHidden/>
          </w:rPr>
          <w:t>26</w:t>
        </w:r>
        <w:r w:rsidR="00C66A07">
          <w:rPr>
            <w:noProof/>
            <w:webHidden/>
          </w:rPr>
          <w:fldChar w:fldCharType="end"/>
        </w:r>
      </w:hyperlink>
    </w:p>
    <w:p w14:paraId="2D9B1CE6"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694" w:history="1">
        <w:r w:rsidR="00C66A07" w:rsidRPr="006804DB">
          <w:rPr>
            <w:rStyle w:val="Hypertextovodkaz"/>
            <w:noProof/>
          </w:rPr>
          <w:t>3.1.2</w:t>
        </w:r>
        <w:r w:rsidR="00C66A07">
          <w:rPr>
            <w:rFonts w:asciiTheme="minorHAnsi" w:eastAsiaTheme="minorEastAsia" w:hAnsiTheme="minorHAnsi" w:cstheme="minorBidi"/>
            <w:noProof/>
            <w:sz w:val="22"/>
            <w:szCs w:val="22"/>
          </w:rPr>
          <w:tab/>
        </w:r>
        <w:r w:rsidR="00C66A07" w:rsidRPr="006804DB">
          <w:rPr>
            <w:rStyle w:val="Hypertextovodkaz"/>
            <w:noProof/>
          </w:rPr>
          <w:t>Barevný mód souboru BMP</w:t>
        </w:r>
        <w:r w:rsidR="00C66A07">
          <w:rPr>
            <w:noProof/>
            <w:webHidden/>
          </w:rPr>
          <w:tab/>
        </w:r>
        <w:r w:rsidR="00C66A07">
          <w:rPr>
            <w:noProof/>
            <w:webHidden/>
          </w:rPr>
          <w:fldChar w:fldCharType="begin"/>
        </w:r>
        <w:r w:rsidR="00C66A07">
          <w:rPr>
            <w:noProof/>
            <w:webHidden/>
          </w:rPr>
          <w:instrText xml:space="preserve"> PAGEREF _Toc448848694 \h </w:instrText>
        </w:r>
        <w:r w:rsidR="00C66A07">
          <w:rPr>
            <w:noProof/>
            <w:webHidden/>
          </w:rPr>
        </w:r>
        <w:r w:rsidR="00C66A07">
          <w:rPr>
            <w:noProof/>
            <w:webHidden/>
          </w:rPr>
          <w:fldChar w:fldCharType="separate"/>
        </w:r>
        <w:r w:rsidR="00907978">
          <w:rPr>
            <w:noProof/>
            <w:webHidden/>
          </w:rPr>
          <w:t>26</w:t>
        </w:r>
        <w:r w:rsidR="00C66A07">
          <w:rPr>
            <w:noProof/>
            <w:webHidden/>
          </w:rPr>
          <w:fldChar w:fldCharType="end"/>
        </w:r>
      </w:hyperlink>
    </w:p>
    <w:p w14:paraId="32B07231"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695" w:history="1">
        <w:r w:rsidR="00C66A07" w:rsidRPr="006804DB">
          <w:rPr>
            <w:rStyle w:val="Hypertextovodkaz"/>
            <w:noProof/>
          </w:rPr>
          <w:t>3.1.3</w:t>
        </w:r>
        <w:r w:rsidR="00C66A07">
          <w:rPr>
            <w:rFonts w:asciiTheme="minorHAnsi" w:eastAsiaTheme="minorEastAsia" w:hAnsiTheme="minorHAnsi" w:cstheme="minorBidi"/>
            <w:noProof/>
            <w:sz w:val="22"/>
            <w:szCs w:val="22"/>
          </w:rPr>
          <w:tab/>
        </w:r>
        <w:r w:rsidR="00C66A07" w:rsidRPr="006804DB">
          <w:rPr>
            <w:rStyle w:val="Hypertextovodkaz"/>
            <w:noProof/>
          </w:rPr>
          <w:t>Komprimace BMP</w:t>
        </w:r>
        <w:r w:rsidR="00C66A07">
          <w:rPr>
            <w:noProof/>
            <w:webHidden/>
          </w:rPr>
          <w:tab/>
        </w:r>
        <w:r w:rsidR="00C66A07">
          <w:rPr>
            <w:noProof/>
            <w:webHidden/>
          </w:rPr>
          <w:fldChar w:fldCharType="begin"/>
        </w:r>
        <w:r w:rsidR="00C66A07">
          <w:rPr>
            <w:noProof/>
            <w:webHidden/>
          </w:rPr>
          <w:instrText xml:space="preserve"> PAGEREF _Toc448848695 \h </w:instrText>
        </w:r>
        <w:r w:rsidR="00C66A07">
          <w:rPr>
            <w:noProof/>
            <w:webHidden/>
          </w:rPr>
        </w:r>
        <w:r w:rsidR="00C66A07">
          <w:rPr>
            <w:noProof/>
            <w:webHidden/>
          </w:rPr>
          <w:fldChar w:fldCharType="separate"/>
        </w:r>
        <w:r w:rsidR="00907978">
          <w:rPr>
            <w:noProof/>
            <w:webHidden/>
          </w:rPr>
          <w:t>28</w:t>
        </w:r>
        <w:r w:rsidR="00C66A07">
          <w:rPr>
            <w:noProof/>
            <w:webHidden/>
          </w:rPr>
          <w:fldChar w:fldCharType="end"/>
        </w:r>
      </w:hyperlink>
    </w:p>
    <w:p w14:paraId="3619A0B3" w14:textId="77777777" w:rsidR="00C66A07" w:rsidRDefault="00D82172">
      <w:pPr>
        <w:pStyle w:val="Obsah3"/>
        <w:tabs>
          <w:tab w:val="left" w:pos="1540"/>
          <w:tab w:val="right" w:leader="dot" w:pos="8777"/>
        </w:tabs>
        <w:rPr>
          <w:rFonts w:asciiTheme="minorHAnsi" w:eastAsiaTheme="minorEastAsia" w:hAnsiTheme="minorHAnsi" w:cstheme="minorBidi"/>
          <w:noProof/>
          <w:sz w:val="22"/>
          <w:szCs w:val="22"/>
        </w:rPr>
      </w:pPr>
      <w:hyperlink w:anchor="_Toc448848696" w:history="1">
        <w:r w:rsidR="00C66A07" w:rsidRPr="006804DB">
          <w:rPr>
            <w:rStyle w:val="Hypertextovodkaz"/>
            <w:noProof/>
          </w:rPr>
          <w:t>3.1.3.1</w:t>
        </w:r>
        <w:r w:rsidR="00C66A07">
          <w:rPr>
            <w:rFonts w:asciiTheme="minorHAnsi" w:eastAsiaTheme="minorEastAsia" w:hAnsiTheme="minorHAnsi" w:cstheme="minorBidi"/>
            <w:noProof/>
            <w:sz w:val="22"/>
            <w:szCs w:val="22"/>
          </w:rPr>
          <w:tab/>
        </w:r>
        <w:r w:rsidR="00C66A07" w:rsidRPr="006804DB">
          <w:rPr>
            <w:rStyle w:val="Hypertextovodkaz"/>
            <w:noProof/>
          </w:rPr>
          <w:t>Algoritmus RLE8</w:t>
        </w:r>
        <w:r w:rsidR="00C66A07">
          <w:rPr>
            <w:noProof/>
            <w:webHidden/>
          </w:rPr>
          <w:tab/>
        </w:r>
        <w:r w:rsidR="00C66A07">
          <w:rPr>
            <w:noProof/>
            <w:webHidden/>
          </w:rPr>
          <w:fldChar w:fldCharType="begin"/>
        </w:r>
        <w:r w:rsidR="00C66A07">
          <w:rPr>
            <w:noProof/>
            <w:webHidden/>
          </w:rPr>
          <w:instrText xml:space="preserve"> PAGEREF _Toc448848696 \h </w:instrText>
        </w:r>
        <w:r w:rsidR="00C66A07">
          <w:rPr>
            <w:noProof/>
            <w:webHidden/>
          </w:rPr>
        </w:r>
        <w:r w:rsidR="00C66A07">
          <w:rPr>
            <w:noProof/>
            <w:webHidden/>
          </w:rPr>
          <w:fldChar w:fldCharType="separate"/>
        </w:r>
        <w:r w:rsidR="00907978">
          <w:rPr>
            <w:noProof/>
            <w:webHidden/>
          </w:rPr>
          <w:t>28</w:t>
        </w:r>
        <w:r w:rsidR="00C66A07">
          <w:rPr>
            <w:noProof/>
            <w:webHidden/>
          </w:rPr>
          <w:fldChar w:fldCharType="end"/>
        </w:r>
      </w:hyperlink>
    </w:p>
    <w:p w14:paraId="1036BB86" w14:textId="77777777" w:rsidR="00C66A07" w:rsidRDefault="00D82172">
      <w:pPr>
        <w:pStyle w:val="Obsah3"/>
        <w:tabs>
          <w:tab w:val="left" w:pos="1540"/>
          <w:tab w:val="right" w:leader="dot" w:pos="8777"/>
        </w:tabs>
        <w:rPr>
          <w:rFonts w:asciiTheme="minorHAnsi" w:eastAsiaTheme="minorEastAsia" w:hAnsiTheme="minorHAnsi" w:cstheme="minorBidi"/>
          <w:noProof/>
          <w:sz w:val="22"/>
          <w:szCs w:val="22"/>
        </w:rPr>
      </w:pPr>
      <w:hyperlink w:anchor="_Toc448848697" w:history="1">
        <w:r w:rsidR="00C66A07" w:rsidRPr="006804DB">
          <w:rPr>
            <w:rStyle w:val="Hypertextovodkaz"/>
            <w:noProof/>
          </w:rPr>
          <w:t>3.1.3.2</w:t>
        </w:r>
        <w:r w:rsidR="00C66A07">
          <w:rPr>
            <w:rFonts w:asciiTheme="minorHAnsi" w:eastAsiaTheme="minorEastAsia" w:hAnsiTheme="minorHAnsi" w:cstheme="minorBidi"/>
            <w:noProof/>
            <w:sz w:val="22"/>
            <w:szCs w:val="22"/>
          </w:rPr>
          <w:tab/>
        </w:r>
        <w:r w:rsidR="00C66A07" w:rsidRPr="006804DB">
          <w:rPr>
            <w:rStyle w:val="Hypertextovodkaz"/>
            <w:noProof/>
          </w:rPr>
          <w:t>Algoritmus RLE4</w:t>
        </w:r>
        <w:r w:rsidR="00C66A07">
          <w:rPr>
            <w:noProof/>
            <w:webHidden/>
          </w:rPr>
          <w:tab/>
        </w:r>
        <w:r w:rsidR="00C66A07">
          <w:rPr>
            <w:noProof/>
            <w:webHidden/>
          </w:rPr>
          <w:fldChar w:fldCharType="begin"/>
        </w:r>
        <w:r w:rsidR="00C66A07">
          <w:rPr>
            <w:noProof/>
            <w:webHidden/>
          </w:rPr>
          <w:instrText xml:space="preserve"> PAGEREF _Toc448848697 \h </w:instrText>
        </w:r>
        <w:r w:rsidR="00C66A07">
          <w:rPr>
            <w:noProof/>
            <w:webHidden/>
          </w:rPr>
        </w:r>
        <w:r w:rsidR="00C66A07">
          <w:rPr>
            <w:noProof/>
            <w:webHidden/>
          </w:rPr>
          <w:fldChar w:fldCharType="separate"/>
        </w:r>
        <w:r w:rsidR="00907978">
          <w:rPr>
            <w:noProof/>
            <w:webHidden/>
          </w:rPr>
          <w:t>29</w:t>
        </w:r>
        <w:r w:rsidR="00C66A07">
          <w:rPr>
            <w:noProof/>
            <w:webHidden/>
          </w:rPr>
          <w:fldChar w:fldCharType="end"/>
        </w:r>
      </w:hyperlink>
    </w:p>
    <w:p w14:paraId="1EC4C039"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698" w:history="1">
        <w:r w:rsidR="00C66A07" w:rsidRPr="006804DB">
          <w:rPr>
            <w:rStyle w:val="Hypertextovodkaz"/>
            <w:noProof/>
          </w:rPr>
          <w:t>3.1.4</w:t>
        </w:r>
        <w:r w:rsidR="00C66A07">
          <w:rPr>
            <w:rFonts w:asciiTheme="minorHAnsi" w:eastAsiaTheme="minorEastAsia" w:hAnsiTheme="minorHAnsi" w:cstheme="minorBidi"/>
            <w:noProof/>
            <w:sz w:val="22"/>
            <w:szCs w:val="22"/>
          </w:rPr>
          <w:tab/>
        </w:r>
        <w:r w:rsidR="00C66A07" w:rsidRPr="006804DB">
          <w:rPr>
            <w:rStyle w:val="Hypertextovodkaz"/>
            <w:noProof/>
          </w:rPr>
          <w:t>Obrazová data v souboru BMP</w:t>
        </w:r>
        <w:r w:rsidR="00C66A07">
          <w:rPr>
            <w:noProof/>
            <w:webHidden/>
          </w:rPr>
          <w:tab/>
        </w:r>
        <w:r w:rsidR="00C66A07">
          <w:rPr>
            <w:noProof/>
            <w:webHidden/>
          </w:rPr>
          <w:fldChar w:fldCharType="begin"/>
        </w:r>
        <w:r w:rsidR="00C66A07">
          <w:rPr>
            <w:noProof/>
            <w:webHidden/>
          </w:rPr>
          <w:instrText xml:space="preserve"> PAGEREF _Toc448848698 \h </w:instrText>
        </w:r>
        <w:r w:rsidR="00C66A07">
          <w:rPr>
            <w:noProof/>
            <w:webHidden/>
          </w:rPr>
        </w:r>
        <w:r w:rsidR="00C66A07">
          <w:rPr>
            <w:noProof/>
            <w:webHidden/>
          </w:rPr>
          <w:fldChar w:fldCharType="separate"/>
        </w:r>
        <w:r w:rsidR="00907978">
          <w:rPr>
            <w:noProof/>
            <w:webHidden/>
          </w:rPr>
          <w:t>30</w:t>
        </w:r>
        <w:r w:rsidR="00C66A07">
          <w:rPr>
            <w:noProof/>
            <w:webHidden/>
          </w:rPr>
          <w:fldChar w:fldCharType="end"/>
        </w:r>
      </w:hyperlink>
    </w:p>
    <w:p w14:paraId="7D0F1B8D" w14:textId="77777777" w:rsidR="00C66A07" w:rsidRDefault="00D82172">
      <w:pPr>
        <w:pStyle w:val="Obsah2"/>
        <w:tabs>
          <w:tab w:val="left" w:pos="880"/>
          <w:tab w:val="right" w:leader="dot" w:pos="8777"/>
        </w:tabs>
        <w:rPr>
          <w:rFonts w:asciiTheme="minorHAnsi" w:eastAsiaTheme="minorEastAsia" w:hAnsiTheme="minorHAnsi" w:cstheme="minorBidi"/>
          <w:noProof/>
          <w:sz w:val="22"/>
          <w:szCs w:val="22"/>
        </w:rPr>
      </w:pPr>
      <w:hyperlink w:anchor="_Toc448848699" w:history="1">
        <w:r w:rsidR="00C66A07" w:rsidRPr="006804DB">
          <w:rPr>
            <w:rStyle w:val="Hypertextovodkaz"/>
            <w:noProof/>
          </w:rPr>
          <w:t>3.2</w:t>
        </w:r>
        <w:r w:rsidR="00C66A07">
          <w:rPr>
            <w:rFonts w:asciiTheme="minorHAnsi" w:eastAsiaTheme="minorEastAsia" w:hAnsiTheme="minorHAnsi" w:cstheme="minorBidi"/>
            <w:noProof/>
            <w:sz w:val="22"/>
            <w:szCs w:val="22"/>
          </w:rPr>
          <w:tab/>
        </w:r>
        <w:r w:rsidR="00C66A07" w:rsidRPr="006804DB">
          <w:rPr>
            <w:rStyle w:val="Hypertextovodkaz"/>
            <w:noProof/>
          </w:rPr>
          <w:t>JPEG</w:t>
        </w:r>
        <w:r w:rsidR="00C66A07">
          <w:rPr>
            <w:noProof/>
            <w:webHidden/>
          </w:rPr>
          <w:tab/>
        </w:r>
        <w:r w:rsidR="00C66A07">
          <w:rPr>
            <w:noProof/>
            <w:webHidden/>
          </w:rPr>
          <w:fldChar w:fldCharType="begin"/>
        </w:r>
        <w:r w:rsidR="00C66A07">
          <w:rPr>
            <w:noProof/>
            <w:webHidden/>
          </w:rPr>
          <w:instrText xml:space="preserve"> PAGEREF _Toc448848699 \h </w:instrText>
        </w:r>
        <w:r w:rsidR="00C66A07">
          <w:rPr>
            <w:noProof/>
            <w:webHidden/>
          </w:rPr>
        </w:r>
        <w:r w:rsidR="00C66A07">
          <w:rPr>
            <w:noProof/>
            <w:webHidden/>
          </w:rPr>
          <w:fldChar w:fldCharType="separate"/>
        </w:r>
        <w:r w:rsidR="00907978">
          <w:rPr>
            <w:noProof/>
            <w:webHidden/>
          </w:rPr>
          <w:t>30</w:t>
        </w:r>
        <w:r w:rsidR="00C66A07">
          <w:rPr>
            <w:noProof/>
            <w:webHidden/>
          </w:rPr>
          <w:fldChar w:fldCharType="end"/>
        </w:r>
      </w:hyperlink>
    </w:p>
    <w:p w14:paraId="47A0F00D"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700" w:history="1">
        <w:r w:rsidR="00C66A07" w:rsidRPr="006804DB">
          <w:rPr>
            <w:rStyle w:val="Hypertextovodkaz"/>
            <w:noProof/>
          </w:rPr>
          <w:t>3.2.1</w:t>
        </w:r>
        <w:r w:rsidR="00C66A07">
          <w:rPr>
            <w:rFonts w:asciiTheme="minorHAnsi" w:eastAsiaTheme="minorEastAsia" w:hAnsiTheme="minorHAnsi" w:cstheme="minorBidi"/>
            <w:noProof/>
            <w:sz w:val="22"/>
            <w:szCs w:val="22"/>
          </w:rPr>
          <w:tab/>
        </w:r>
        <w:r w:rsidR="00C66A07" w:rsidRPr="006804DB">
          <w:rPr>
            <w:rStyle w:val="Hypertextovodkaz"/>
            <w:noProof/>
          </w:rPr>
          <w:t>Sekvenční JPEG kodér</w:t>
        </w:r>
        <w:r w:rsidR="00C66A07">
          <w:rPr>
            <w:noProof/>
            <w:webHidden/>
          </w:rPr>
          <w:tab/>
        </w:r>
        <w:r w:rsidR="00C66A07">
          <w:rPr>
            <w:noProof/>
            <w:webHidden/>
          </w:rPr>
          <w:fldChar w:fldCharType="begin"/>
        </w:r>
        <w:r w:rsidR="00C66A07">
          <w:rPr>
            <w:noProof/>
            <w:webHidden/>
          </w:rPr>
          <w:instrText xml:space="preserve"> PAGEREF _Toc448848700 \h </w:instrText>
        </w:r>
        <w:r w:rsidR="00C66A07">
          <w:rPr>
            <w:noProof/>
            <w:webHidden/>
          </w:rPr>
        </w:r>
        <w:r w:rsidR="00C66A07">
          <w:rPr>
            <w:noProof/>
            <w:webHidden/>
          </w:rPr>
          <w:fldChar w:fldCharType="separate"/>
        </w:r>
        <w:r w:rsidR="00907978">
          <w:rPr>
            <w:noProof/>
            <w:webHidden/>
          </w:rPr>
          <w:t>31</w:t>
        </w:r>
        <w:r w:rsidR="00C66A07">
          <w:rPr>
            <w:noProof/>
            <w:webHidden/>
          </w:rPr>
          <w:fldChar w:fldCharType="end"/>
        </w:r>
      </w:hyperlink>
    </w:p>
    <w:p w14:paraId="0425F812"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701" w:history="1">
        <w:r w:rsidR="00C66A07" w:rsidRPr="006804DB">
          <w:rPr>
            <w:rStyle w:val="Hypertextovodkaz"/>
            <w:noProof/>
          </w:rPr>
          <w:t>3.2.1</w:t>
        </w:r>
        <w:r w:rsidR="00C66A07">
          <w:rPr>
            <w:rFonts w:asciiTheme="minorHAnsi" w:eastAsiaTheme="minorEastAsia" w:hAnsiTheme="minorHAnsi" w:cstheme="minorBidi"/>
            <w:noProof/>
            <w:sz w:val="22"/>
            <w:szCs w:val="22"/>
          </w:rPr>
          <w:tab/>
        </w:r>
        <w:r w:rsidR="00C66A07" w:rsidRPr="006804DB">
          <w:rPr>
            <w:rStyle w:val="Hypertextovodkaz"/>
            <w:noProof/>
          </w:rPr>
          <w:t>Sekvenční JPEG dekodér</w:t>
        </w:r>
        <w:r w:rsidR="00C66A07">
          <w:rPr>
            <w:noProof/>
            <w:webHidden/>
          </w:rPr>
          <w:tab/>
        </w:r>
        <w:r w:rsidR="00C66A07">
          <w:rPr>
            <w:noProof/>
            <w:webHidden/>
          </w:rPr>
          <w:fldChar w:fldCharType="begin"/>
        </w:r>
        <w:r w:rsidR="00C66A07">
          <w:rPr>
            <w:noProof/>
            <w:webHidden/>
          </w:rPr>
          <w:instrText xml:space="preserve"> PAGEREF _Toc448848701 \h </w:instrText>
        </w:r>
        <w:r w:rsidR="00C66A07">
          <w:rPr>
            <w:noProof/>
            <w:webHidden/>
          </w:rPr>
        </w:r>
        <w:r w:rsidR="00C66A07">
          <w:rPr>
            <w:noProof/>
            <w:webHidden/>
          </w:rPr>
          <w:fldChar w:fldCharType="separate"/>
        </w:r>
        <w:r w:rsidR="00907978">
          <w:rPr>
            <w:noProof/>
            <w:webHidden/>
          </w:rPr>
          <w:t>35</w:t>
        </w:r>
        <w:r w:rsidR="00C66A07">
          <w:rPr>
            <w:noProof/>
            <w:webHidden/>
          </w:rPr>
          <w:fldChar w:fldCharType="end"/>
        </w:r>
      </w:hyperlink>
    </w:p>
    <w:p w14:paraId="3FAA79BF"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702" w:history="1">
        <w:r w:rsidR="00C66A07" w:rsidRPr="006804DB">
          <w:rPr>
            <w:rStyle w:val="Hypertextovodkaz"/>
            <w:noProof/>
          </w:rPr>
          <w:t>3.2.2</w:t>
        </w:r>
        <w:r w:rsidR="00C66A07">
          <w:rPr>
            <w:rFonts w:asciiTheme="minorHAnsi" w:eastAsiaTheme="minorEastAsia" w:hAnsiTheme="minorHAnsi" w:cstheme="minorBidi"/>
            <w:noProof/>
            <w:sz w:val="22"/>
            <w:szCs w:val="22"/>
          </w:rPr>
          <w:tab/>
        </w:r>
        <w:r w:rsidR="00C66A07" w:rsidRPr="006804DB">
          <w:rPr>
            <w:rStyle w:val="Hypertextovodkaz"/>
            <w:noProof/>
          </w:rPr>
          <w:t>Struktura souboru JPEG</w:t>
        </w:r>
        <w:r w:rsidR="00C66A07">
          <w:rPr>
            <w:noProof/>
            <w:webHidden/>
          </w:rPr>
          <w:tab/>
        </w:r>
        <w:r w:rsidR="00C66A07">
          <w:rPr>
            <w:noProof/>
            <w:webHidden/>
          </w:rPr>
          <w:fldChar w:fldCharType="begin"/>
        </w:r>
        <w:r w:rsidR="00C66A07">
          <w:rPr>
            <w:noProof/>
            <w:webHidden/>
          </w:rPr>
          <w:instrText xml:space="preserve"> PAGEREF _Toc448848702 \h </w:instrText>
        </w:r>
        <w:r w:rsidR="00C66A07">
          <w:rPr>
            <w:noProof/>
            <w:webHidden/>
          </w:rPr>
        </w:r>
        <w:r w:rsidR="00C66A07">
          <w:rPr>
            <w:noProof/>
            <w:webHidden/>
          </w:rPr>
          <w:fldChar w:fldCharType="separate"/>
        </w:r>
        <w:r w:rsidR="00907978">
          <w:rPr>
            <w:noProof/>
            <w:webHidden/>
          </w:rPr>
          <w:t>37</w:t>
        </w:r>
        <w:r w:rsidR="00C66A07">
          <w:rPr>
            <w:noProof/>
            <w:webHidden/>
          </w:rPr>
          <w:fldChar w:fldCharType="end"/>
        </w:r>
      </w:hyperlink>
    </w:p>
    <w:p w14:paraId="0A0D5880" w14:textId="77777777" w:rsidR="00C66A07" w:rsidRDefault="00D82172">
      <w:pPr>
        <w:pStyle w:val="Obsah3"/>
        <w:tabs>
          <w:tab w:val="left" w:pos="1540"/>
          <w:tab w:val="right" w:leader="dot" w:pos="8777"/>
        </w:tabs>
        <w:rPr>
          <w:rFonts w:asciiTheme="minorHAnsi" w:eastAsiaTheme="minorEastAsia" w:hAnsiTheme="minorHAnsi" w:cstheme="minorBidi"/>
          <w:noProof/>
          <w:sz w:val="22"/>
          <w:szCs w:val="22"/>
        </w:rPr>
      </w:pPr>
      <w:hyperlink w:anchor="_Toc448848703" w:history="1">
        <w:r w:rsidR="00C66A07" w:rsidRPr="006804DB">
          <w:rPr>
            <w:rStyle w:val="Hypertextovodkaz"/>
            <w:noProof/>
          </w:rPr>
          <w:t>3.2.2.1</w:t>
        </w:r>
        <w:r w:rsidR="00C66A07">
          <w:rPr>
            <w:rFonts w:asciiTheme="minorHAnsi" w:eastAsiaTheme="minorEastAsia" w:hAnsiTheme="minorHAnsi" w:cstheme="minorBidi"/>
            <w:noProof/>
            <w:sz w:val="22"/>
            <w:szCs w:val="22"/>
          </w:rPr>
          <w:tab/>
        </w:r>
        <w:r w:rsidR="00C66A07" w:rsidRPr="006804DB">
          <w:rPr>
            <w:rStyle w:val="Hypertextovodkaz"/>
            <w:noProof/>
          </w:rPr>
          <w:t>Hlavička souborů JPEG</w:t>
        </w:r>
        <w:r w:rsidR="00C66A07">
          <w:rPr>
            <w:noProof/>
            <w:webHidden/>
          </w:rPr>
          <w:tab/>
        </w:r>
        <w:r w:rsidR="00C66A07">
          <w:rPr>
            <w:noProof/>
            <w:webHidden/>
          </w:rPr>
          <w:fldChar w:fldCharType="begin"/>
        </w:r>
        <w:r w:rsidR="00C66A07">
          <w:rPr>
            <w:noProof/>
            <w:webHidden/>
          </w:rPr>
          <w:instrText xml:space="preserve"> PAGEREF _Toc448848703 \h </w:instrText>
        </w:r>
        <w:r w:rsidR="00C66A07">
          <w:rPr>
            <w:noProof/>
            <w:webHidden/>
          </w:rPr>
        </w:r>
        <w:r w:rsidR="00C66A07">
          <w:rPr>
            <w:noProof/>
            <w:webHidden/>
          </w:rPr>
          <w:fldChar w:fldCharType="separate"/>
        </w:r>
        <w:r w:rsidR="00907978">
          <w:rPr>
            <w:noProof/>
            <w:webHidden/>
          </w:rPr>
          <w:t>38</w:t>
        </w:r>
        <w:r w:rsidR="00C66A07">
          <w:rPr>
            <w:noProof/>
            <w:webHidden/>
          </w:rPr>
          <w:fldChar w:fldCharType="end"/>
        </w:r>
      </w:hyperlink>
    </w:p>
    <w:p w14:paraId="3D08DE3F" w14:textId="77777777" w:rsidR="00C66A07" w:rsidRDefault="00D82172">
      <w:pPr>
        <w:pStyle w:val="Obsah3"/>
        <w:tabs>
          <w:tab w:val="left" w:pos="1540"/>
          <w:tab w:val="right" w:leader="dot" w:pos="8777"/>
        </w:tabs>
        <w:rPr>
          <w:rFonts w:asciiTheme="minorHAnsi" w:eastAsiaTheme="minorEastAsia" w:hAnsiTheme="minorHAnsi" w:cstheme="minorBidi"/>
          <w:noProof/>
          <w:sz w:val="22"/>
          <w:szCs w:val="22"/>
        </w:rPr>
      </w:pPr>
      <w:hyperlink w:anchor="_Toc448848704" w:history="1">
        <w:r w:rsidR="00C66A07" w:rsidRPr="006804DB">
          <w:rPr>
            <w:rStyle w:val="Hypertextovodkaz"/>
            <w:noProof/>
          </w:rPr>
          <w:t>3.2.2.2</w:t>
        </w:r>
        <w:r w:rsidR="00C66A07">
          <w:rPr>
            <w:rFonts w:asciiTheme="minorHAnsi" w:eastAsiaTheme="minorEastAsia" w:hAnsiTheme="minorHAnsi" w:cstheme="minorBidi"/>
            <w:noProof/>
            <w:sz w:val="22"/>
            <w:szCs w:val="22"/>
          </w:rPr>
          <w:tab/>
        </w:r>
        <w:r w:rsidR="00C66A07" w:rsidRPr="006804DB">
          <w:rPr>
            <w:rStyle w:val="Hypertextovodkaz"/>
            <w:noProof/>
          </w:rPr>
          <w:t>Kvantizační tabulky</w:t>
        </w:r>
        <w:r w:rsidR="00C66A07">
          <w:rPr>
            <w:noProof/>
            <w:webHidden/>
          </w:rPr>
          <w:tab/>
        </w:r>
        <w:r w:rsidR="00C66A07">
          <w:rPr>
            <w:noProof/>
            <w:webHidden/>
          </w:rPr>
          <w:fldChar w:fldCharType="begin"/>
        </w:r>
        <w:r w:rsidR="00C66A07">
          <w:rPr>
            <w:noProof/>
            <w:webHidden/>
          </w:rPr>
          <w:instrText xml:space="preserve"> PAGEREF _Toc448848704 \h </w:instrText>
        </w:r>
        <w:r w:rsidR="00C66A07">
          <w:rPr>
            <w:noProof/>
            <w:webHidden/>
          </w:rPr>
        </w:r>
        <w:r w:rsidR="00C66A07">
          <w:rPr>
            <w:noProof/>
            <w:webHidden/>
          </w:rPr>
          <w:fldChar w:fldCharType="separate"/>
        </w:r>
        <w:r w:rsidR="00907978">
          <w:rPr>
            <w:noProof/>
            <w:webHidden/>
          </w:rPr>
          <w:t>38</w:t>
        </w:r>
        <w:r w:rsidR="00C66A07">
          <w:rPr>
            <w:noProof/>
            <w:webHidden/>
          </w:rPr>
          <w:fldChar w:fldCharType="end"/>
        </w:r>
      </w:hyperlink>
    </w:p>
    <w:p w14:paraId="1842F620" w14:textId="77777777" w:rsidR="00C66A07" w:rsidRDefault="00D82172">
      <w:pPr>
        <w:pStyle w:val="Obsah3"/>
        <w:tabs>
          <w:tab w:val="left" w:pos="1540"/>
          <w:tab w:val="right" w:leader="dot" w:pos="8777"/>
        </w:tabs>
        <w:rPr>
          <w:rFonts w:asciiTheme="minorHAnsi" w:eastAsiaTheme="minorEastAsia" w:hAnsiTheme="minorHAnsi" w:cstheme="minorBidi"/>
          <w:noProof/>
          <w:sz w:val="22"/>
          <w:szCs w:val="22"/>
        </w:rPr>
      </w:pPr>
      <w:hyperlink w:anchor="_Toc448848705" w:history="1">
        <w:r w:rsidR="00C66A07" w:rsidRPr="006804DB">
          <w:rPr>
            <w:rStyle w:val="Hypertextovodkaz"/>
            <w:noProof/>
          </w:rPr>
          <w:t>3.2.2.3</w:t>
        </w:r>
        <w:r w:rsidR="00C66A07">
          <w:rPr>
            <w:rFonts w:asciiTheme="minorHAnsi" w:eastAsiaTheme="minorEastAsia" w:hAnsiTheme="minorHAnsi" w:cstheme="minorBidi"/>
            <w:noProof/>
            <w:sz w:val="22"/>
            <w:szCs w:val="22"/>
          </w:rPr>
          <w:tab/>
        </w:r>
        <w:r w:rsidR="00C66A07" w:rsidRPr="006804DB">
          <w:rPr>
            <w:rStyle w:val="Hypertextovodkaz"/>
            <w:noProof/>
          </w:rPr>
          <w:t>Huffmanovy kódovací tabulky</w:t>
        </w:r>
        <w:r w:rsidR="00C66A07">
          <w:rPr>
            <w:noProof/>
            <w:webHidden/>
          </w:rPr>
          <w:tab/>
        </w:r>
        <w:r w:rsidR="00C66A07">
          <w:rPr>
            <w:noProof/>
            <w:webHidden/>
          </w:rPr>
          <w:fldChar w:fldCharType="begin"/>
        </w:r>
        <w:r w:rsidR="00C66A07">
          <w:rPr>
            <w:noProof/>
            <w:webHidden/>
          </w:rPr>
          <w:instrText xml:space="preserve"> PAGEREF _Toc448848705 \h </w:instrText>
        </w:r>
        <w:r w:rsidR="00C66A07">
          <w:rPr>
            <w:noProof/>
            <w:webHidden/>
          </w:rPr>
        </w:r>
        <w:r w:rsidR="00C66A07">
          <w:rPr>
            <w:noProof/>
            <w:webHidden/>
          </w:rPr>
          <w:fldChar w:fldCharType="separate"/>
        </w:r>
        <w:r w:rsidR="00907978">
          <w:rPr>
            <w:noProof/>
            <w:webHidden/>
          </w:rPr>
          <w:t>39</w:t>
        </w:r>
        <w:r w:rsidR="00C66A07">
          <w:rPr>
            <w:noProof/>
            <w:webHidden/>
          </w:rPr>
          <w:fldChar w:fldCharType="end"/>
        </w:r>
      </w:hyperlink>
    </w:p>
    <w:p w14:paraId="5BE8D7EE" w14:textId="77777777" w:rsidR="00C66A07" w:rsidRDefault="00D82172">
      <w:pPr>
        <w:pStyle w:val="Obsah3"/>
        <w:tabs>
          <w:tab w:val="left" w:pos="1540"/>
          <w:tab w:val="right" w:leader="dot" w:pos="8777"/>
        </w:tabs>
        <w:rPr>
          <w:rFonts w:asciiTheme="minorHAnsi" w:eastAsiaTheme="minorEastAsia" w:hAnsiTheme="minorHAnsi" w:cstheme="minorBidi"/>
          <w:noProof/>
          <w:sz w:val="22"/>
          <w:szCs w:val="22"/>
        </w:rPr>
      </w:pPr>
      <w:hyperlink w:anchor="_Toc448848706" w:history="1">
        <w:r w:rsidR="00C66A07" w:rsidRPr="006804DB">
          <w:rPr>
            <w:rStyle w:val="Hypertextovodkaz"/>
            <w:noProof/>
          </w:rPr>
          <w:t>3.2.2.4</w:t>
        </w:r>
        <w:r w:rsidR="00C66A07">
          <w:rPr>
            <w:rFonts w:asciiTheme="minorHAnsi" w:eastAsiaTheme="minorEastAsia" w:hAnsiTheme="minorHAnsi" w:cstheme="minorBidi"/>
            <w:noProof/>
            <w:sz w:val="22"/>
            <w:szCs w:val="22"/>
          </w:rPr>
          <w:tab/>
        </w:r>
        <w:r w:rsidR="00C66A07" w:rsidRPr="006804DB">
          <w:rPr>
            <w:rStyle w:val="Hypertextovodkaz"/>
            <w:noProof/>
          </w:rPr>
          <w:t>Informace o obrazových datech</w:t>
        </w:r>
        <w:r w:rsidR="00C66A07">
          <w:rPr>
            <w:noProof/>
            <w:webHidden/>
          </w:rPr>
          <w:tab/>
        </w:r>
        <w:r w:rsidR="00C66A07">
          <w:rPr>
            <w:noProof/>
            <w:webHidden/>
          </w:rPr>
          <w:fldChar w:fldCharType="begin"/>
        </w:r>
        <w:r w:rsidR="00C66A07">
          <w:rPr>
            <w:noProof/>
            <w:webHidden/>
          </w:rPr>
          <w:instrText xml:space="preserve"> PAGEREF _Toc448848706 \h </w:instrText>
        </w:r>
        <w:r w:rsidR="00C66A07">
          <w:rPr>
            <w:noProof/>
            <w:webHidden/>
          </w:rPr>
        </w:r>
        <w:r w:rsidR="00C66A07">
          <w:rPr>
            <w:noProof/>
            <w:webHidden/>
          </w:rPr>
          <w:fldChar w:fldCharType="separate"/>
        </w:r>
        <w:r w:rsidR="00907978">
          <w:rPr>
            <w:noProof/>
            <w:webHidden/>
          </w:rPr>
          <w:t>39</w:t>
        </w:r>
        <w:r w:rsidR="00C66A07">
          <w:rPr>
            <w:noProof/>
            <w:webHidden/>
          </w:rPr>
          <w:fldChar w:fldCharType="end"/>
        </w:r>
      </w:hyperlink>
    </w:p>
    <w:p w14:paraId="0EB0A90B" w14:textId="77777777" w:rsidR="00C66A07" w:rsidRDefault="00D82172">
      <w:pPr>
        <w:pStyle w:val="Obsah3"/>
        <w:tabs>
          <w:tab w:val="left" w:pos="1540"/>
          <w:tab w:val="right" w:leader="dot" w:pos="8777"/>
        </w:tabs>
        <w:rPr>
          <w:rFonts w:asciiTheme="minorHAnsi" w:eastAsiaTheme="minorEastAsia" w:hAnsiTheme="minorHAnsi" w:cstheme="minorBidi"/>
          <w:noProof/>
          <w:sz w:val="22"/>
          <w:szCs w:val="22"/>
        </w:rPr>
      </w:pPr>
      <w:hyperlink w:anchor="_Toc448848707" w:history="1">
        <w:r w:rsidR="00C66A07" w:rsidRPr="006804DB">
          <w:rPr>
            <w:rStyle w:val="Hypertextovodkaz"/>
            <w:noProof/>
          </w:rPr>
          <w:t>3.2.2.5</w:t>
        </w:r>
        <w:r w:rsidR="00C66A07">
          <w:rPr>
            <w:rFonts w:asciiTheme="minorHAnsi" w:eastAsiaTheme="minorEastAsia" w:hAnsiTheme="minorHAnsi" w:cstheme="minorBidi"/>
            <w:noProof/>
            <w:sz w:val="22"/>
            <w:szCs w:val="22"/>
          </w:rPr>
          <w:tab/>
        </w:r>
        <w:r w:rsidR="00C66A07" w:rsidRPr="006804DB">
          <w:rPr>
            <w:rStyle w:val="Hypertextovodkaz"/>
            <w:noProof/>
          </w:rPr>
          <w:t>Obrazová data</w:t>
        </w:r>
        <w:r w:rsidR="00C66A07">
          <w:rPr>
            <w:noProof/>
            <w:webHidden/>
          </w:rPr>
          <w:tab/>
        </w:r>
        <w:r w:rsidR="00C66A07">
          <w:rPr>
            <w:noProof/>
            <w:webHidden/>
          </w:rPr>
          <w:fldChar w:fldCharType="begin"/>
        </w:r>
        <w:r w:rsidR="00C66A07">
          <w:rPr>
            <w:noProof/>
            <w:webHidden/>
          </w:rPr>
          <w:instrText xml:space="preserve"> PAGEREF _Toc448848707 \h </w:instrText>
        </w:r>
        <w:r w:rsidR="00C66A07">
          <w:rPr>
            <w:noProof/>
            <w:webHidden/>
          </w:rPr>
        </w:r>
        <w:r w:rsidR="00C66A07">
          <w:rPr>
            <w:noProof/>
            <w:webHidden/>
          </w:rPr>
          <w:fldChar w:fldCharType="separate"/>
        </w:r>
        <w:r w:rsidR="00907978">
          <w:rPr>
            <w:noProof/>
            <w:webHidden/>
          </w:rPr>
          <w:t>39</w:t>
        </w:r>
        <w:r w:rsidR="00C66A07">
          <w:rPr>
            <w:noProof/>
            <w:webHidden/>
          </w:rPr>
          <w:fldChar w:fldCharType="end"/>
        </w:r>
      </w:hyperlink>
    </w:p>
    <w:p w14:paraId="2A51CDD5" w14:textId="77777777" w:rsidR="00C66A07" w:rsidRDefault="00D82172">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48848708" w:history="1">
        <w:r w:rsidR="00C66A07" w:rsidRPr="006804DB">
          <w:rPr>
            <w:rStyle w:val="Hypertextovodkaz"/>
            <w:noProof/>
          </w:rPr>
          <w:t>4</w:t>
        </w:r>
        <w:r w:rsidR="00C66A07">
          <w:rPr>
            <w:rFonts w:asciiTheme="minorHAnsi" w:eastAsiaTheme="minorEastAsia" w:hAnsiTheme="minorHAnsi" w:cstheme="minorBidi"/>
            <w:b w:val="0"/>
            <w:caps w:val="0"/>
            <w:noProof/>
            <w:sz w:val="22"/>
            <w:szCs w:val="22"/>
          </w:rPr>
          <w:tab/>
        </w:r>
        <w:r w:rsidR="00C66A07" w:rsidRPr="006804DB">
          <w:rPr>
            <w:rStyle w:val="Hypertextovodkaz"/>
            <w:noProof/>
          </w:rPr>
          <w:t>Vlastní návrh a řešení</w:t>
        </w:r>
        <w:r w:rsidR="00C66A07">
          <w:rPr>
            <w:noProof/>
            <w:webHidden/>
          </w:rPr>
          <w:tab/>
        </w:r>
        <w:r w:rsidR="00C66A07">
          <w:rPr>
            <w:noProof/>
            <w:webHidden/>
          </w:rPr>
          <w:fldChar w:fldCharType="begin"/>
        </w:r>
        <w:r w:rsidR="00C66A07">
          <w:rPr>
            <w:noProof/>
            <w:webHidden/>
          </w:rPr>
          <w:instrText xml:space="preserve"> PAGEREF _Toc448848708 \h </w:instrText>
        </w:r>
        <w:r w:rsidR="00C66A07">
          <w:rPr>
            <w:noProof/>
            <w:webHidden/>
          </w:rPr>
        </w:r>
        <w:r w:rsidR="00C66A07">
          <w:rPr>
            <w:noProof/>
            <w:webHidden/>
          </w:rPr>
          <w:fldChar w:fldCharType="separate"/>
        </w:r>
        <w:r w:rsidR="00907978">
          <w:rPr>
            <w:noProof/>
            <w:webHidden/>
          </w:rPr>
          <w:t>40</w:t>
        </w:r>
        <w:r w:rsidR="00C66A07">
          <w:rPr>
            <w:noProof/>
            <w:webHidden/>
          </w:rPr>
          <w:fldChar w:fldCharType="end"/>
        </w:r>
      </w:hyperlink>
    </w:p>
    <w:p w14:paraId="1F523F1F" w14:textId="77777777" w:rsidR="00C66A07" w:rsidRDefault="00D82172">
      <w:pPr>
        <w:pStyle w:val="Obsah2"/>
        <w:tabs>
          <w:tab w:val="left" w:pos="880"/>
          <w:tab w:val="right" w:leader="dot" w:pos="8777"/>
        </w:tabs>
        <w:rPr>
          <w:rFonts w:asciiTheme="minorHAnsi" w:eastAsiaTheme="minorEastAsia" w:hAnsiTheme="minorHAnsi" w:cstheme="minorBidi"/>
          <w:noProof/>
          <w:sz w:val="22"/>
          <w:szCs w:val="22"/>
        </w:rPr>
      </w:pPr>
      <w:hyperlink w:anchor="_Toc448848709" w:history="1">
        <w:r w:rsidR="00C66A07" w:rsidRPr="006804DB">
          <w:rPr>
            <w:rStyle w:val="Hypertextovodkaz"/>
            <w:noProof/>
          </w:rPr>
          <w:t>4.1</w:t>
        </w:r>
        <w:r w:rsidR="00C66A07">
          <w:rPr>
            <w:rFonts w:asciiTheme="minorHAnsi" w:eastAsiaTheme="minorEastAsia" w:hAnsiTheme="minorHAnsi" w:cstheme="minorBidi"/>
            <w:noProof/>
            <w:sz w:val="22"/>
            <w:szCs w:val="22"/>
          </w:rPr>
          <w:tab/>
        </w:r>
        <w:r w:rsidR="00C66A07" w:rsidRPr="006804DB">
          <w:rPr>
            <w:rStyle w:val="Hypertextovodkaz"/>
            <w:noProof/>
          </w:rPr>
          <w:t>SRAM shield - rozšiřující deska pro Arduino</w:t>
        </w:r>
        <w:r w:rsidR="00C66A07">
          <w:rPr>
            <w:noProof/>
            <w:webHidden/>
          </w:rPr>
          <w:tab/>
        </w:r>
        <w:r w:rsidR="00C66A07">
          <w:rPr>
            <w:noProof/>
            <w:webHidden/>
          </w:rPr>
          <w:fldChar w:fldCharType="begin"/>
        </w:r>
        <w:r w:rsidR="00C66A07">
          <w:rPr>
            <w:noProof/>
            <w:webHidden/>
          </w:rPr>
          <w:instrText xml:space="preserve"> PAGEREF _Toc448848709 \h </w:instrText>
        </w:r>
        <w:r w:rsidR="00C66A07">
          <w:rPr>
            <w:noProof/>
            <w:webHidden/>
          </w:rPr>
        </w:r>
        <w:r w:rsidR="00C66A07">
          <w:rPr>
            <w:noProof/>
            <w:webHidden/>
          </w:rPr>
          <w:fldChar w:fldCharType="separate"/>
        </w:r>
        <w:r w:rsidR="00907978">
          <w:rPr>
            <w:noProof/>
            <w:webHidden/>
          </w:rPr>
          <w:t>40</w:t>
        </w:r>
        <w:r w:rsidR="00C66A07">
          <w:rPr>
            <w:noProof/>
            <w:webHidden/>
          </w:rPr>
          <w:fldChar w:fldCharType="end"/>
        </w:r>
      </w:hyperlink>
    </w:p>
    <w:p w14:paraId="314C3A77"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710" w:history="1">
        <w:r w:rsidR="00C66A07" w:rsidRPr="006804DB">
          <w:rPr>
            <w:rStyle w:val="Hypertextovodkaz"/>
            <w:noProof/>
          </w:rPr>
          <w:t>4.1.1</w:t>
        </w:r>
        <w:r w:rsidR="00C66A07">
          <w:rPr>
            <w:rFonts w:asciiTheme="minorHAnsi" w:eastAsiaTheme="minorEastAsia" w:hAnsiTheme="minorHAnsi" w:cstheme="minorBidi"/>
            <w:noProof/>
            <w:sz w:val="22"/>
            <w:szCs w:val="22"/>
          </w:rPr>
          <w:tab/>
        </w:r>
        <w:r w:rsidR="00C66A07" w:rsidRPr="006804DB">
          <w:rPr>
            <w:rStyle w:val="Hypertextovodkaz"/>
            <w:noProof/>
          </w:rPr>
          <w:t>SPI SRAM 23LC1024</w:t>
        </w:r>
        <w:r w:rsidR="00C66A07">
          <w:rPr>
            <w:noProof/>
            <w:webHidden/>
          </w:rPr>
          <w:tab/>
        </w:r>
        <w:r w:rsidR="00C66A07">
          <w:rPr>
            <w:noProof/>
            <w:webHidden/>
          </w:rPr>
          <w:fldChar w:fldCharType="begin"/>
        </w:r>
        <w:r w:rsidR="00C66A07">
          <w:rPr>
            <w:noProof/>
            <w:webHidden/>
          </w:rPr>
          <w:instrText xml:space="preserve"> PAGEREF _Toc448848710 \h </w:instrText>
        </w:r>
        <w:r w:rsidR="00C66A07">
          <w:rPr>
            <w:noProof/>
            <w:webHidden/>
          </w:rPr>
        </w:r>
        <w:r w:rsidR="00C66A07">
          <w:rPr>
            <w:noProof/>
            <w:webHidden/>
          </w:rPr>
          <w:fldChar w:fldCharType="separate"/>
        </w:r>
        <w:r w:rsidR="00907978">
          <w:rPr>
            <w:noProof/>
            <w:webHidden/>
          </w:rPr>
          <w:t>40</w:t>
        </w:r>
        <w:r w:rsidR="00C66A07">
          <w:rPr>
            <w:noProof/>
            <w:webHidden/>
          </w:rPr>
          <w:fldChar w:fldCharType="end"/>
        </w:r>
      </w:hyperlink>
    </w:p>
    <w:p w14:paraId="546BB588"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711" w:history="1">
        <w:r w:rsidR="00C66A07" w:rsidRPr="006804DB">
          <w:rPr>
            <w:rStyle w:val="Hypertextovodkaz"/>
            <w:noProof/>
          </w:rPr>
          <w:t>4.1.2</w:t>
        </w:r>
        <w:r w:rsidR="00C66A07">
          <w:rPr>
            <w:rFonts w:asciiTheme="minorHAnsi" w:eastAsiaTheme="minorEastAsia" w:hAnsiTheme="minorHAnsi" w:cstheme="minorBidi"/>
            <w:noProof/>
            <w:sz w:val="22"/>
            <w:szCs w:val="22"/>
          </w:rPr>
          <w:tab/>
        </w:r>
        <w:r w:rsidR="00C66A07" w:rsidRPr="006804DB">
          <w:rPr>
            <w:rStyle w:val="Hypertextovodkaz"/>
            <w:noProof/>
          </w:rPr>
          <w:t>SD slot</w:t>
        </w:r>
        <w:r w:rsidR="00C66A07">
          <w:rPr>
            <w:noProof/>
            <w:webHidden/>
          </w:rPr>
          <w:tab/>
        </w:r>
        <w:r w:rsidR="00C66A07">
          <w:rPr>
            <w:noProof/>
            <w:webHidden/>
          </w:rPr>
          <w:fldChar w:fldCharType="begin"/>
        </w:r>
        <w:r w:rsidR="00C66A07">
          <w:rPr>
            <w:noProof/>
            <w:webHidden/>
          </w:rPr>
          <w:instrText xml:space="preserve"> PAGEREF _Toc448848711 \h </w:instrText>
        </w:r>
        <w:r w:rsidR="00C66A07">
          <w:rPr>
            <w:noProof/>
            <w:webHidden/>
          </w:rPr>
        </w:r>
        <w:r w:rsidR="00C66A07">
          <w:rPr>
            <w:noProof/>
            <w:webHidden/>
          </w:rPr>
          <w:fldChar w:fldCharType="separate"/>
        </w:r>
        <w:r w:rsidR="00907978">
          <w:rPr>
            <w:noProof/>
            <w:webHidden/>
          </w:rPr>
          <w:t>41</w:t>
        </w:r>
        <w:r w:rsidR="00C66A07">
          <w:rPr>
            <w:noProof/>
            <w:webHidden/>
          </w:rPr>
          <w:fldChar w:fldCharType="end"/>
        </w:r>
      </w:hyperlink>
    </w:p>
    <w:p w14:paraId="431FF521"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712" w:history="1">
        <w:r w:rsidR="00C66A07" w:rsidRPr="006804DB">
          <w:rPr>
            <w:rStyle w:val="Hypertextovodkaz"/>
            <w:noProof/>
          </w:rPr>
          <w:t>4.1.3</w:t>
        </w:r>
        <w:r w:rsidR="00C66A07">
          <w:rPr>
            <w:rFonts w:asciiTheme="minorHAnsi" w:eastAsiaTheme="minorEastAsia" w:hAnsiTheme="minorHAnsi" w:cstheme="minorBidi"/>
            <w:noProof/>
            <w:sz w:val="22"/>
            <w:szCs w:val="22"/>
          </w:rPr>
          <w:tab/>
        </w:r>
        <w:r w:rsidR="00C66A07" w:rsidRPr="006804DB">
          <w:rPr>
            <w:rStyle w:val="Hypertextovodkaz"/>
            <w:noProof/>
          </w:rPr>
          <w:t>Převodník pro SD kartu</w:t>
        </w:r>
        <w:r w:rsidR="00C66A07">
          <w:rPr>
            <w:noProof/>
            <w:webHidden/>
          </w:rPr>
          <w:tab/>
        </w:r>
        <w:r w:rsidR="00C66A07">
          <w:rPr>
            <w:noProof/>
            <w:webHidden/>
          </w:rPr>
          <w:fldChar w:fldCharType="begin"/>
        </w:r>
        <w:r w:rsidR="00C66A07">
          <w:rPr>
            <w:noProof/>
            <w:webHidden/>
          </w:rPr>
          <w:instrText xml:space="preserve"> PAGEREF _Toc448848712 \h </w:instrText>
        </w:r>
        <w:r w:rsidR="00C66A07">
          <w:rPr>
            <w:noProof/>
            <w:webHidden/>
          </w:rPr>
        </w:r>
        <w:r w:rsidR="00C66A07">
          <w:rPr>
            <w:noProof/>
            <w:webHidden/>
          </w:rPr>
          <w:fldChar w:fldCharType="separate"/>
        </w:r>
        <w:r w:rsidR="00907978">
          <w:rPr>
            <w:noProof/>
            <w:webHidden/>
          </w:rPr>
          <w:t>42</w:t>
        </w:r>
        <w:r w:rsidR="00C66A07">
          <w:rPr>
            <w:noProof/>
            <w:webHidden/>
          </w:rPr>
          <w:fldChar w:fldCharType="end"/>
        </w:r>
      </w:hyperlink>
    </w:p>
    <w:p w14:paraId="3C0BBAD8"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713" w:history="1">
        <w:r w:rsidR="00C66A07" w:rsidRPr="006804DB">
          <w:rPr>
            <w:rStyle w:val="Hypertextovodkaz"/>
            <w:noProof/>
          </w:rPr>
          <w:t>4.1.4</w:t>
        </w:r>
        <w:r w:rsidR="00C66A07">
          <w:rPr>
            <w:rFonts w:asciiTheme="minorHAnsi" w:eastAsiaTheme="minorEastAsia" w:hAnsiTheme="minorHAnsi" w:cstheme="minorBidi"/>
            <w:noProof/>
            <w:sz w:val="22"/>
            <w:szCs w:val="22"/>
          </w:rPr>
          <w:tab/>
        </w:r>
        <w:r w:rsidR="00C66A07" w:rsidRPr="006804DB">
          <w:rPr>
            <w:rStyle w:val="Hypertextovodkaz"/>
            <w:noProof/>
          </w:rPr>
          <w:t>Zapojení SRAM shieldu</w:t>
        </w:r>
        <w:r w:rsidR="00C66A07">
          <w:rPr>
            <w:noProof/>
            <w:webHidden/>
          </w:rPr>
          <w:tab/>
        </w:r>
        <w:r w:rsidR="00C66A07">
          <w:rPr>
            <w:noProof/>
            <w:webHidden/>
          </w:rPr>
          <w:fldChar w:fldCharType="begin"/>
        </w:r>
        <w:r w:rsidR="00C66A07">
          <w:rPr>
            <w:noProof/>
            <w:webHidden/>
          </w:rPr>
          <w:instrText xml:space="preserve"> PAGEREF _Toc448848713 \h </w:instrText>
        </w:r>
        <w:r w:rsidR="00C66A07">
          <w:rPr>
            <w:noProof/>
            <w:webHidden/>
          </w:rPr>
        </w:r>
        <w:r w:rsidR="00C66A07">
          <w:rPr>
            <w:noProof/>
            <w:webHidden/>
          </w:rPr>
          <w:fldChar w:fldCharType="separate"/>
        </w:r>
        <w:r w:rsidR="00907978">
          <w:rPr>
            <w:noProof/>
            <w:webHidden/>
          </w:rPr>
          <w:t>43</w:t>
        </w:r>
        <w:r w:rsidR="00C66A07">
          <w:rPr>
            <w:noProof/>
            <w:webHidden/>
          </w:rPr>
          <w:fldChar w:fldCharType="end"/>
        </w:r>
      </w:hyperlink>
    </w:p>
    <w:p w14:paraId="290BD1BA" w14:textId="77777777" w:rsidR="00C66A07" w:rsidRDefault="00D82172">
      <w:pPr>
        <w:pStyle w:val="Obsah2"/>
        <w:tabs>
          <w:tab w:val="left" w:pos="880"/>
          <w:tab w:val="right" w:leader="dot" w:pos="8777"/>
        </w:tabs>
        <w:rPr>
          <w:rFonts w:asciiTheme="minorHAnsi" w:eastAsiaTheme="minorEastAsia" w:hAnsiTheme="minorHAnsi" w:cstheme="minorBidi"/>
          <w:noProof/>
          <w:sz w:val="22"/>
          <w:szCs w:val="22"/>
        </w:rPr>
      </w:pPr>
      <w:hyperlink w:anchor="_Toc448848714" w:history="1">
        <w:r w:rsidR="00C66A07" w:rsidRPr="006804DB">
          <w:rPr>
            <w:rStyle w:val="Hypertextovodkaz"/>
            <w:noProof/>
          </w:rPr>
          <w:t>4.2</w:t>
        </w:r>
        <w:r w:rsidR="00C66A07">
          <w:rPr>
            <w:rFonts w:asciiTheme="minorHAnsi" w:eastAsiaTheme="minorEastAsia" w:hAnsiTheme="minorHAnsi" w:cstheme="minorBidi"/>
            <w:noProof/>
            <w:sz w:val="22"/>
            <w:szCs w:val="22"/>
          </w:rPr>
          <w:tab/>
        </w:r>
        <w:r w:rsidR="00C66A07" w:rsidRPr="006804DB">
          <w:rPr>
            <w:rStyle w:val="Hypertextovodkaz"/>
            <w:noProof/>
          </w:rPr>
          <w:t>Softwarové řešení</w:t>
        </w:r>
        <w:r w:rsidR="00C66A07">
          <w:rPr>
            <w:noProof/>
            <w:webHidden/>
          </w:rPr>
          <w:tab/>
        </w:r>
        <w:r w:rsidR="00C66A07">
          <w:rPr>
            <w:noProof/>
            <w:webHidden/>
          </w:rPr>
          <w:fldChar w:fldCharType="begin"/>
        </w:r>
        <w:r w:rsidR="00C66A07">
          <w:rPr>
            <w:noProof/>
            <w:webHidden/>
          </w:rPr>
          <w:instrText xml:space="preserve"> PAGEREF _Toc448848714 \h </w:instrText>
        </w:r>
        <w:r w:rsidR="00C66A07">
          <w:rPr>
            <w:noProof/>
            <w:webHidden/>
          </w:rPr>
        </w:r>
        <w:r w:rsidR="00C66A07">
          <w:rPr>
            <w:noProof/>
            <w:webHidden/>
          </w:rPr>
          <w:fldChar w:fldCharType="separate"/>
        </w:r>
        <w:r w:rsidR="00907978">
          <w:rPr>
            <w:noProof/>
            <w:webHidden/>
          </w:rPr>
          <w:t>45</w:t>
        </w:r>
        <w:r w:rsidR="00C66A07">
          <w:rPr>
            <w:noProof/>
            <w:webHidden/>
          </w:rPr>
          <w:fldChar w:fldCharType="end"/>
        </w:r>
      </w:hyperlink>
    </w:p>
    <w:p w14:paraId="45799D91"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715" w:history="1">
        <w:r w:rsidR="00C66A07" w:rsidRPr="006804DB">
          <w:rPr>
            <w:rStyle w:val="Hypertextovodkaz"/>
            <w:noProof/>
          </w:rPr>
          <w:t>4.2.1</w:t>
        </w:r>
        <w:r w:rsidR="00C66A07">
          <w:rPr>
            <w:rFonts w:asciiTheme="minorHAnsi" w:eastAsiaTheme="minorEastAsia" w:hAnsiTheme="minorHAnsi" w:cstheme="minorBidi"/>
            <w:noProof/>
            <w:sz w:val="22"/>
            <w:szCs w:val="22"/>
          </w:rPr>
          <w:tab/>
        </w:r>
        <w:r w:rsidR="00C66A07" w:rsidRPr="006804DB">
          <w:rPr>
            <w:rStyle w:val="Hypertextovodkaz"/>
            <w:noProof/>
          </w:rPr>
          <w:t>Soubory pro ukládání dekomprimovaných dat</w:t>
        </w:r>
        <w:r w:rsidR="00C66A07">
          <w:rPr>
            <w:noProof/>
            <w:webHidden/>
          </w:rPr>
          <w:tab/>
        </w:r>
        <w:r w:rsidR="00C66A07">
          <w:rPr>
            <w:noProof/>
            <w:webHidden/>
          </w:rPr>
          <w:fldChar w:fldCharType="begin"/>
        </w:r>
        <w:r w:rsidR="00C66A07">
          <w:rPr>
            <w:noProof/>
            <w:webHidden/>
          </w:rPr>
          <w:instrText xml:space="preserve"> PAGEREF _Toc448848715 \h </w:instrText>
        </w:r>
        <w:r w:rsidR="00C66A07">
          <w:rPr>
            <w:noProof/>
            <w:webHidden/>
          </w:rPr>
        </w:r>
        <w:r w:rsidR="00C66A07">
          <w:rPr>
            <w:noProof/>
            <w:webHidden/>
          </w:rPr>
          <w:fldChar w:fldCharType="separate"/>
        </w:r>
        <w:r w:rsidR="00907978">
          <w:rPr>
            <w:noProof/>
            <w:webHidden/>
          </w:rPr>
          <w:t>45</w:t>
        </w:r>
        <w:r w:rsidR="00C66A07">
          <w:rPr>
            <w:noProof/>
            <w:webHidden/>
          </w:rPr>
          <w:fldChar w:fldCharType="end"/>
        </w:r>
      </w:hyperlink>
    </w:p>
    <w:p w14:paraId="659EAB13"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716" w:history="1">
        <w:r w:rsidR="00C66A07" w:rsidRPr="006804DB">
          <w:rPr>
            <w:rStyle w:val="Hypertextovodkaz"/>
            <w:noProof/>
          </w:rPr>
          <w:t>4.2.2</w:t>
        </w:r>
        <w:r w:rsidR="00C66A07">
          <w:rPr>
            <w:rFonts w:asciiTheme="minorHAnsi" w:eastAsiaTheme="minorEastAsia" w:hAnsiTheme="minorHAnsi" w:cstheme="minorBidi"/>
            <w:noProof/>
            <w:sz w:val="22"/>
            <w:szCs w:val="22"/>
          </w:rPr>
          <w:tab/>
        </w:r>
        <w:r w:rsidR="00C66A07" w:rsidRPr="006804DB">
          <w:rPr>
            <w:rStyle w:val="Hypertextovodkaz"/>
            <w:noProof/>
          </w:rPr>
          <w:t>Bitové čtení a zápis</w:t>
        </w:r>
        <w:r w:rsidR="00C66A07">
          <w:rPr>
            <w:noProof/>
            <w:webHidden/>
          </w:rPr>
          <w:tab/>
        </w:r>
        <w:r w:rsidR="00C66A07">
          <w:rPr>
            <w:noProof/>
            <w:webHidden/>
          </w:rPr>
          <w:fldChar w:fldCharType="begin"/>
        </w:r>
        <w:r w:rsidR="00C66A07">
          <w:rPr>
            <w:noProof/>
            <w:webHidden/>
          </w:rPr>
          <w:instrText xml:space="preserve"> PAGEREF _Toc448848716 \h </w:instrText>
        </w:r>
        <w:r w:rsidR="00C66A07">
          <w:rPr>
            <w:noProof/>
            <w:webHidden/>
          </w:rPr>
        </w:r>
        <w:r w:rsidR="00C66A07">
          <w:rPr>
            <w:noProof/>
            <w:webHidden/>
          </w:rPr>
          <w:fldChar w:fldCharType="separate"/>
        </w:r>
        <w:r w:rsidR="00907978">
          <w:rPr>
            <w:noProof/>
            <w:webHidden/>
          </w:rPr>
          <w:t>46</w:t>
        </w:r>
        <w:r w:rsidR="00C66A07">
          <w:rPr>
            <w:noProof/>
            <w:webHidden/>
          </w:rPr>
          <w:fldChar w:fldCharType="end"/>
        </w:r>
      </w:hyperlink>
    </w:p>
    <w:p w14:paraId="1315EB38"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717" w:history="1">
        <w:r w:rsidR="00C66A07" w:rsidRPr="006804DB">
          <w:rPr>
            <w:rStyle w:val="Hypertextovodkaz"/>
            <w:noProof/>
          </w:rPr>
          <w:t>4.2.3</w:t>
        </w:r>
        <w:r w:rsidR="00C66A07">
          <w:rPr>
            <w:rFonts w:asciiTheme="minorHAnsi" w:eastAsiaTheme="minorEastAsia" w:hAnsiTheme="minorHAnsi" w:cstheme="minorBidi"/>
            <w:noProof/>
            <w:sz w:val="22"/>
            <w:szCs w:val="22"/>
          </w:rPr>
          <w:tab/>
        </w:r>
        <w:r w:rsidR="00C66A07" w:rsidRPr="006804DB">
          <w:rPr>
            <w:rStyle w:val="Hypertextovodkaz"/>
            <w:noProof/>
          </w:rPr>
          <w:t>Čtení BMP souboru</w:t>
        </w:r>
        <w:r w:rsidR="00C66A07">
          <w:rPr>
            <w:noProof/>
            <w:webHidden/>
          </w:rPr>
          <w:tab/>
        </w:r>
        <w:r w:rsidR="00C66A07">
          <w:rPr>
            <w:noProof/>
            <w:webHidden/>
          </w:rPr>
          <w:fldChar w:fldCharType="begin"/>
        </w:r>
        <w:r w:rsidR="00C66A07">
          <w:rPr>
            <w:noProof/>
            <w:webHidden/>
          </w:rPr>
          <w:instrText xml:space="preserve"> PAGEREF _Toc448848717 \h </w:instrText>
        </w:r>
        <w:r w:rsidR="00C66A07">
          <w:rPr>
            <w:noProof/>
            <w:webHidden/>
          </w:rPr>
        </w:r>
        <w:r w:rsidR="00C66A07">
          <w:rPr>
            <w:noProof/>
            <w:webHidden/>
          </w:rPr>
          <w:fldChar w:fldCharType="separate"/>
        </w:r>
        <w:r w:rsidR="00907978">
          <w:rPr>
            <w:noProof/>
            <w:webHidden/>
          </w:rPr>
          <w:t>47</w:t>
        </w:r>
        <w:r w:rsidR="00C66A07">
          <w:rPr>
            <w:noProof/>
            <w:webHidden/>
          </w:rPr>
          <w:fldChar w:fldCharType="end"/>
        </w:r>
      </w:hyperlink>
    </w:p>
    <w:p w14:paraId="4AED8BB9"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718" w:history="1">
        <w:r w:rsidR="00C66A07" w:rsidRPr="006804DB">
          <w:rPr>
            <w:rStyle w:val="Hypertextovodkaz"/>
            <w:noProof/>
          </w:rPr>
          <w:t>4.2.4</w:t>
        </w:r>
        <w:r w:rsidR="00C66A07">
          <w:rPr>
            <w:rFonts w:asciiTheme="minorHAnsi" w:eastAsiaTheme="minorEastAsia" w:hAnsiTheme="minorHAnsi" w:cstheme="minorBidi"/>
            <w:noProof/>
            <w:sz w:val="22"/>
            <w:szCs w:val="22"/>
          </w:rPr>
          <w:tab/>
        </w:r>
        <w:r w:rsidR="00C66A07" w:rsidRPr="006804DB">
          <w:rPr>
            <w:rStyle w:val="Hypertextovodkaz"/>
            <w:noProof/>
          </w:rPr>
          <w:t>Zápis BMP souboru</w:t>
        </w:r>
        <w:r w:rsidR="00C66A07">
          <w:rPr>
            <w:noProof/>
            <w:webHidden/>
          </w:rPr>
          <w:tab/>
        </w:r>
        <w:r w:rsidR="00C66A07">
          <w:rPr>
            <w:noProof/>
            <w:webHidden/>
          </w:rPr>
          <w:fldChar w:fldCharType="begin"/>
        </w:r>
        <w:r w:rsidR="00C66A07">
          <w:rPr>
            <w:noProof/>
            <w:webHidden/>
          </w:rPr>
          <w:instrText xml:space="preserve"> PAGEREF _Toc448848718 \h </w:instrText>
        </w:r>
        <w:r w:rsidR="00C66A07">
          <w:rPr>
            <w:noProof/>
            <w:webHidden/>
          </w:rPr>
        </w:r>
        <w:r w:rsidR="00C66A07">
          <w:rPr>
            <w:noProof/>
            <w:webHidden/>
          </w:rPr>
          <w:fldChar w:fldCharType="separate"/>
        </w:r>
        <w:r w:rsidR="00907978">
          <w:rPr>
            <w:noProof/>
            <w:webHidden/>
          </w:rPr>
          <w:t>48</w:t>
        </w:r>
        <w:r w:rsidR="00C66A07">
          <w:rPr>
            <w:noProof/>
            <w:webHidden/>
          </w:rPr>
          <w:fldChar w:fldCharType="end"/>
        </w:r>
      </w:hyperlink>
    </w:p>
    <w:p w14:paraId="161623E2"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719" w:history="1">
        <w:r w:rsidR="00C66A07" w:rsidRPr="006804DB">
          <w:rPr>
            <w:rStyle w:val="Hypertextovodkaz"/>
            <w:noProof/>
          </w:rPr>
          <w:t>4.2.5</w:t>
        </w:r>
        <w:r w:rsidR="00C66A07">
          <w:rPr>
            <w:rFonts w:asciiTheme="minorHAnsi" w:eastAsiaTheme="minorEastAsia" w:hAnsiTheme="minorHAnsi" w:cstheme="minorBidi"/>
            <w:noProof/>
            <w:sz w:val="22"/>
            <w:szCs w:val="22"/>
          </w:rPr>
          <w:tab/>
        </w:r>
        <w:r w:rsidR="00C66A07" w:rsidRPr="006804DB">
          <w:rPr>
            <w:rStyle w:val="Hypertextovodkaz"/>
            <w:noProof/>
          </w:rPr>
          <w:t>Čtení a dekódování JPEG</w:t>
        </w:r>
        <w:r w:rsidR="00C66A07">
          <w:rPr>
            <w:noProof/>
            <w:webHidden/>
          </w:rPr>
          <w:tab/>
        </w:r>
        <w:r w:rsidR="00C66A07">
          <w:rPr>
            <w:noProof/>
            <w:webHidden/>
          </w:rPr>
          <w:fldChar w:fldCharType="begin"/>
        </w:r>
        <w:r w:rsidR="00C66A07">
          <w:rPr>
            <w:noProof/>
            <w:webHidden/>
          </w:rPr>
          <w:instrText xml:space="preserve"> PAGEREF _Toc448848719 \h </w:instrText>
        </w:r>
        <w:r w:rsidR="00C66A07">
          <w:rPr>
            <w:noProof/>
            <w:webHidden/>
          </w:rPr>
        </w:r>
        <w:r w:rsidR="00C66A07">
          <w:rPr>
            <w:noProof/>
            <w:webHidden/>
          </w:rPr>
          <w:fldChar w:fldCharType="separate"/>
        </w:r>
        <w:r w:rsidR="00907978">
          <w:rPr>
            <w:noProof/>
            <w:webHidden/>
          </w:rPr>
          <w:t>49</w:t>
        </w:r>
        <w:r w:rsidR="00C66A07">
          <w:rPr>
            <w:noProof/>
            <w:webHidden/>
          </w:rPr>
          <w:fldChar w:fldCharType="end"/>
        </w:r>
      </w:hyperlink>
    </w:p>
    <w:p w14:paraId="6A6B4940"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720" w:history="1">
        <w:r w:rsidR="00C66A07" w:rsidRPr="006804DB">
          <w:rPr>
            <w:rStyle w:val="Hypertextovodkaz"/>
            <w:noProof/>
          </w:rPr>
          <w:t>4.2.6</w:t>
        </w:r>
        <w:r w:rsidR="00C66A07">
          <w:rPr>
            <w:rFonts w:asciiTheme="minorHAnsi" w:eastAsiaTheme="minorEastAsia" w:hAnsiTheme="minorHAnsi" w:cstheme="minorBidi"/>
            <w:noProof/>
            <w:sz w:val="22"/>
            <w:szCs w:val="22"/>
          </w:rPr>
          <w:tab/>
        </w:r>
        <w:r w:rsidR="00C66A07" w:rsidRPr="006804DB">
          <w:rPr>
            <w:rStyle w:val="Hypertextovodkaz"/>
            <w:noProof/>
          </w:rPr>
          <w:t>Zápis a kódování JPEG</w:t>
        </w:r>
        <w:r w:rsidR="00C66A07">
          <w:rPr>
            <w:noProof/>
            <w:webHidden/>
          </w:rPr>
          <w:tab/>
        </w:r>
        <w:r w:rsidR="00C66A07">
          <w:rPr>
            <w:noProof/>
            <w:webHidden/>
          </w:rPr>
          <w:fldChar w:fldCharType="begin"/>
        </w:r>
        <w:r w:rsidR="00C66A07">
          <w:rPr>
            <w:noProof/>
            <w:webHidden/>
          </w:rPr>
          <w:instrText xml:space="preserve"> PAGEREF _Toc448848720 \h </w:instrText>
        </w:r>
        <w:r w:rsidR="00C66A07">
          <w:rPr>
            <w:noProof/>
            <w:webHidden/>
          </w:rPr>
        </w:r>
        <w:r w:rsidR="00C66A07">
          <w:rPr>
            <w:noProof/>
            <w:webHidden/>
          </w:rPr>
          <w:fldChar w:fldCharType="separate"/>
        </w:r>
        <w:r w:rsidR="00907978">
          <w:rPr>
            <w:noProof/>
            <w:webHidden/>
          </w:rPr>
          <w:t>52</w:t>
        </w:r>
        <w:r w:rsidR="00C66A07">
          <w:rPr>
            <w:noProof/>
            <w:webHidden/>
          </w:rPr>
          <w:fldChar w:fldCharType="end"/>
        </w:r>
      </w:hyperlink>
    </w:p>
    <w:p w14:paraId="30E60646" w14:textId="77777777" w:rsidR="00C66A07" w:rsidRDefault="00D82172">
      <w:pPr>
        <w:pStyle w:val="Obsah3"/>
        <w:tabs>
          <w:tab w:val="left" w:pos="1320"/>
          <w:tab w:val="right" w:leader="dot" w:pos="8777"/>
        </w:tabs>
        <w:rPr>
          <w:rFonts w:asciiTheme="minorHAnsi" w:eastAsiaTheme="minorEastAsia" w:hAnsiTheme="minorHAnsi" w:cstheme="minorBidi"/>
          <w:noProof/>
          <w:sz w:val="22"/>
          <w:szCs w:val="22"/>
        </w:rPr>
      </w:pPr>
      <w:hyperlink w:anchor="_Toc448848721" w:history="1">
        <w:r w:rsidR="00C66A07" w:rsidRPr="006804DB">
          <w:rPr>
            <w:rStyle w:val="Hypertextovodkaz"/>
            <w:noProof/>
          </w:rPr>
          <w:t>4.2.7</w:t>
        </w:r>
        <w:r w:rsidR="00C66A07">
          <w:rPr>
            <w:rFonts w:asciiTheme="minorHAnsi" w:eastAsiaTheme="minorEastAsia" w:hAnsiTheme="minorHAnsi" w:cstheme="minorBidi"/>
            <w:noProof/>
            <w:sz w:val="22"/>
            <w:szCs w:val="22"/>
          </w:rPr>
          <w:tab/>
        </w:r>
        <w:r w:rsidR="00C66A07" w:rsidRPr="006804DB">
          <w:rPr>
            <w:rStyle w:val="Hypertextovodkaz"/>
            <w:noProof/>
          </w:rPr>
          <w:t>Instalace do Arduino IDE</w:t>
        </w:r>
        <w:r w:rsidR="00C66A07">
          <w:rPr>
            <w:noProof/>
            <w:webHidden/>
          </w:rPr>
          <w:tab/>
        </w:r>
        <w:r w:rsidR="00C66A07">
          <w:rPr>
            <w:noProof/>
            <w:webHidden/>
          </w:rPr>
          <w:fldChar w:fldCharType="begin"/>
        </w:r>
        <w:r w:rsidR="00C66A07">
          <w:rPr>
            <w:noProof/>
            <w:webHidden/>
          </w:rPr>
          <w:instrText xml:space="preserve"> PAGEREF _Toc448848721 \h </w:instrText>
        </w:r>
        <w:r w:rsidR="00C66A07">
          <w:rPr>
            <w:noProof/>
            <w:webHidden/>
          </w:rPr>
        </w:r>
        <w:r w:rsidR="00C66A07">
          <w:rPr>
            <w:noProof/>
            <w:webHidden/>
          </w:rPr>
          <w:fldChar w:fldCharType="separate"/>
        </w:r>
        <w:r w:rsidR="00907978">
          <w:rPr>
            <w:noProof/>
            <w:webHidden/>
          </w:rPr>
          <w:t>55</w:t>
        </w:r>
        <w:r w:rsidR="00C66A07">
          <w:rPr>
            <w:noProof/>
            <w:webHidden/>
          </w:rPr>
          <w:fldChar w:fldCharType="end"/>
        </w:r>
      </w:hyperlink>
    </w:p>
    <w:p w14:paraId="038B8619" w14:textId="77777777" w:rsidR="00C66A07" w:rsidRDefault="00D82172">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48848722" w:history="1">
        <w:r w:rsidR="00C66A07" w:rsidRPr="006804DB">
          <w:rPr>
            <w:rStyle w:val="Hypertextovodkaz"/>
            <w:noProof/>
          </w:rPr>
          <w:t>5</w:t>
        </w:r>
        <w:r w:rsidR="00C66A07">
          <w:rPr>
            <w:rFonts w:asciiTheme="minorHAnsi" w:eastAsiaTheme="minorEastAsia" w:hAnsiTheme="minorHAnsi" w:cstheme="minorBidi"/>
            <w:b w:val="0"/>
            <w:caps w:val="0"/>
            <w:noProof/>
            <w:sz w:val="22"/>
            <w:szCs w:val="22"/>
          </w:rPr>
          <w:tab/>
        </w:r>
        <w:r w:rsidR="00C66A07" w:rsidRPr="006804DB">
          <w:rPr>
            <w:rStyle w:val="Hypertextovodkaz"/>
            <w:noProof/>
          </w:rPr>
          <w:t>Testy a Experimenty</w:t>
        </w:r>
        <w:r w:rsidR="00C66A07">
          <w:rPr>
            <w:noProof/>
            <w:webHidden/>
          </w:rPr>
          <w:tab/>
        </w:r>
        <w:r w:rsidR="00C66A07">
          <w:rPr>
            <w:noProof/>
            <w:webHidden/>
          </w:rPr>
          <w:fldChar w:fldCharType="begin"/>
        </w:r>
        <w:r w:rsidR="00C66A07">
          <w:rPr>
            <w:noProof/>
            <w:webHidden/>
          </w:rPr>
          <w:instrText xml:space="preserve"> PAGEREF _Toc448848722 \h </w:instrText>
        </w:r>
        <w:r w:rsidR="00C66A07">
          <w:rPr>
            <w:noProof/>
            <w:webHidden/>
          </w:rPr>
        </w:r>
        <w:r w:rsidR="00C66A07">
          <w:rPr>
            <w:noProof/>
            <w:webHidden/>
          </w:rPr>
          <w:fldChar w:fldCharType="separate"/>
        </w:r>
        <w:r w:rsidR="00907978">
          <w:rPr>
            <w:noProof/>
            <w:webHidden/>
          </w:rPr>
          <w:t>56</w:t>
        </w:r>
        <w:r w:rsidR="00C66A07">
          <w:rPr>
            <w:noProof/>
            <w:webHidden/>
          </w:rPr>
          <w:fldChar w:fldCharType="end"/>
        </w:r>
      </w:hyperlink>
    </w:p>
    <w:p w14:paraId="1AA41851" w14:textId="77777777" w:rsidR="00C66A07" w:rsidRDefault="00D82172">
      <w:pPr>
        <w:pStyle w:val="Obsah2"/>
        <w:tabs>
          <w:tab w:val="left" w:pos="880"/>
          <w:tab w:val="right" w:leader="dot" w:pos="8777"/>
        </w:tabs>
        <w:rPr>
          <w:rFonts w:asciiTheme="minorHAnsi" w:eastAsiaTheme="minorEastAsia" w:hAnsiTheme="minorHAnsi" w:cstheme="minorBidi"/>
          <w:noProof/>
          <w:sz w:val="22"/>
          <w:szCs w:val="22"/>
        </w:rPr>
      </w:pPr>
      <w:hyperlink w:anchor="_Toc448848723" w:history="1">
        <w:r w:rsidR="00C66A07" w:rsidRPr="006804DB">
          <w:rPr>
            <w:rStyle w:val="Hypertextovodkaz"/>
            <w:noProof/>
          </w:rPr>
          <w:t>5.1</w:t>
        </w:r>
        <w:r w:rsidR="00C66A07">
          <w:rPr>
            <w:rFonts w:asciiTheme="minorHAnsi" w:eastAsiaTheme="minorEastAsia" w:hAnsiTheme="minorHAnsi" w:cstheme="minorBidi"/>
            <w:noProof/>
            <w:sz w:val="22"/>
            <w:szCs w:val="22"/>
          </w:rPr>
          <w:tab/>
        </w:r>
        <w:r w:rsidR="00C66A07" w:rsidRPr="006804DB">
          <w:rPr>
            <w:rStyle w:val="Hypertextovodkaz"/>
            <w:noProof/>
          </w:rPr>
          <w:t>Testy dekomprese JPEG</w:t>
        </w:r>
        <w:r w:rsidR="00C66A07">
          <w:rPr>
            <w:noProof/>
            <w:webHidden/>
          </w:rPr>
          <w:tab/>
        </w:r>
        <w:r w:rsidR="00C66A07">
          <w:rPr>
            <w:noProof/>
            <w:webHidden/>
          </w:rPr>
          <w:fldChar w:fldCharType="begin"/>
        </w:r>
        <w:r w:rsidR="00C66A07">
          <w:rPr>
            <w:noProof/>
            <w:webHidden/>
          </w:rPr>
          <w:instrText xml:space="preserve"> PAGEREF _Toc448848723 \h </w:instrText>
        </w:r>
        <w:r w:rsidR="00C66A07">
          <w:rPr>
            <w:noProof/>
            <w:webHidden/>
          </w:rPr>
        </w:r>
        <w:r w:rsidR="00C66A07">
          <w:rPr>
            <w:noProof/>
            <w:webHidden/>
          </w:rPr>
          <w:fldChar w:fldCharType="separate"/>
        </w:r>
        <w:r w:rsidR="00907978">
          <w:rPr>
            <w:noProof/>
            <w:webHidden/>
          </w:rPr>
          <w:t>56</w:t>
        </w:r>
        <w:r w:rsidR="00C66A07">
          <w:rPr>
            <w:noProof/>
            <w:webHidden/>
          </w:rPr>
          <w:fldChar w:fldCharType="end"/>
        </w:r>
      </w:hyperlink>
    </w:p>
    <w:p w14:paraId="2445ADD9" w14:textId="77777777" w:rsidR="00C66A07" w:rsidRDefault="00D82172">
      <w:pPr>
        <w:pStyle w:val="Obsah2"/>
        <w:tabs>
          <w:tab w:val="left" w:pos="880"/>
          <w:tab w:val="right" w:leader="dot" w:pos="8777"/>
        </w:tabs>
        <w:rPr>
          <w:rFonts w:asciiTheme="minorHAnsi" w:eastAsiaTheme="minorEastAsia" w:hAnsiTheme="minorHAnsi" w:cstheme="minorBidi"/>
          <w:noProof/>
          <w:sz w:val="22"/>
          <w:szCs w:val="22"/>
        </w:rPr>
      </w:pPr>
      <w:hyperlink w:anchor="_Toc448848724" w:history="1">
        <w:r w:rsidR="00C66A07" w:rsidRPr="006804DB">
          <w:rPr>
            <w:rStyle w:val="Hypertextovodkaz"/>
            <w:noProof/>
          </w:rPr>
          <w:t>5.2</w:t>
        </w:r>
        <w:r w:rsidR="00C66A07">
          <w:rPr>
            <w:rFonts w:asciiTheme="minorHAnsi" w:eastAsiaTheme="minorEastAsia" w:hAnsiTheme="minorHAnsi" w:cstheme="minorBidi"/>
            <w:noProof/>
            <w:sz w:val="22"/>
            <w:szCs w:val="22"/>
          </w:rPr>
          <w:tab/>
        </w:r>
        <w:r w:rsidR="00C66A07" w:rsidRPr="006804DB">
          <w:rPr>
            <w:rStyle w:val="Hypertextovodkaz"/>
            <w:noProof/>
          </w:rPr>
          <w:t>Testy komprese do JPEG</w:t>
        </w:r>
        <w:r w:rsidR="00C66A07">
          <w:rPr>
            <w:noProof/>
            <w:webHidden/>
          </w:rPr>
          <w:tab/>
        </w:r>
        <w:r w:rsidR="00C66A07">
          <w:rPr>
            <w:noProof/>
            <w:webHidden/>
          </w:rPr>
          <w:fldChar w:fldCharType="begin"/>
        </w:r>
        <w:r w:rsidR="00C66A07">
          <w:rPr>
            <w:noProof/>
            <w:webHidden/>
          </w:rPr>
          <w:instrText xml:space="preserve"> PAGEREF _Toc448848724 \h </w:instrText>
        </w:r>
        <w:r w:rsidR="00C66A07">
          <w:rPr>
            <w:noProof/>
            <w:webHidden/>
          </w:rPr>
        </w:r>
        <w:r w:rsidR="00C66A07">
          <w:rPr>
            <w:noProof/>
            <w:webHidden/>
          </w:rPr>
          <w:fldChar w:fldCharType="separate"/>
        </w:r>
        <w:r w:rsidR="00907978">
          <w:rPr>
            <w:noProof/>
            <w:webHidden/>
          </w:rPr>
          <w:t>57</w:t>
        </w:r>
        <w:r w:rsidR="00C66A07">
          <w:rPr>
            <w:noProof/>
            <w:webHidden/>
          </w:rPr>
          <w:fldChar w:fldCharType="end"/>
        </w:r>
      </w:hyperlink>
    </w:p>
    <w:p w14:paraId="202B302E" w14:textId="77777777" w:rsidR="00C66A07" w:rsidRDefault="00D82172">
      <w:pPr>
        <w:pStyle w:val="Obsah2"/>
        <w:tabs>
          <w:tab w:val="left" w:pos="880"/>
          <w:tab w:val="right" w:leader="dot" w:pos="8777"/>
        </w:tabs>
        <w:rPr>
          <w:rFonts w:asciiTheme="minorHAnsi" w:eastAsiaTheme="minorEastAsia" w:hAnsiTheme="minorHAnsi" w:cstheme="minorBidi"/>
          <w:noProof/>
          <w:sz w:val="22"/>
          <w:szCs w:val="22"/>
        </w:rPr>
      </w:pPr>
      <w:hyperlink w:anchor="_Toc448848725" w:history="1">
        <w:r w:rsidR="00C66A07" w:rsidRPr="006804DB">
          <w:rPr>
            <w:rStyle w:val="Hypertextovodkaz"/>
            <w:noProof/>
          </w:rPr>
          <w:t>5.3</w:t>
        </w:r>
        <w:r w:rsidR="00C66A07">
          <w:rPr>
            <w:rFonts w:asciiTheme="minorHAnsi" w:eastAsiaTheme="minorEastAsia" w:hAnsiTheme="minorHAnsi" w:cstheme="minorBidi"/>
            <w:noProof/>
            <w:sz w:val="22"/>
            <w:szCs w:val="22"/>
          </w:rPr>
          <w:tab/>
        </w:r>
        <w:r w:rsidR="00C66A07" w:rsidRPr="006804DB">
          <w:rPr>
            <w:rStyle w:val="Hypertextovodkaz"/>
            <w:noProof/>
          </w:rPr>
          <w:t>Testy dekomprese BMP formátu</w:t>
        </w:r>
        <w:r w:rsidR="00C66A07">
          <w:rPr>
            <w:noProof/>
            <w:webHidden/>
          </w:rPr>
          <w:tab/>
        </w:r>
        <w:r w:rsidR="00C66A07">
          <w:rPr>
            <w:noProof/>
            <w:webHidden/>
          </w:rPr>
          <w:fldChar w:fldCharType="begin"/>
        </w:r>
        <w:r w:rsidR="00C66A07">
          <w:rPr>
            <w:noProof/>
            <w:webHidden/>
          </w:rPr>
          <w:instrText xml:space="preserve"> PAGEREF _Toc448848725 \h </w:instrText>
        </w:r>
        <w:r w:rsidR="00C66A07">
          <w:rPr>
            <w:noProof/>
            <w:webHidden/>
          </w:rPr>
        </w:r>
        <w:r w:rsidR="00C66A07">
          <w:rPr>
            <w:noProof/>
            <w:webHidden/>
          </w:rPr>
          <w:fldChar w:fldCharType="separate"/>
        </w:r>
        <w:r w:rsidR="00907978">
          <w:rPr>
            <w:noProof/>
            <w:webHidden/>
          </w:rPr>
          <w:t>57</w:t>
        </w:r>
        <w:r w:rsidR="00C66A07">
          <w:rPr>
            <w:noProof/>
            <w:webHidden/>
          </w:rPr>
          <w:fldChar w:fldCharType="end"/>
        </w:r>
      </w:hyperlink>
    </w:p>
    <w:p w14:paraId="33E42017" w14:textId="77777777" w:rsidR="00C66A07" w:rsidRDefault="00D82172">
      <w:pPr>
        <w:pStyle w:val="Obsah2"/>
        <w:tabs>
          <w:tab w:val="left" w:pos="880"/>
          <w:tab w:val="right" w:leader="dot" w:pos="8777"/>
        </w:tabs>
        <w:rPr>
          <w:rFonts w:asciiTheme="minorHAnsi" w:eastAsiaTheme="minorEastAsia" w:hAnsiTheme="minorHAnsi" w:cstheme="minorBidi"/>
          <w:noProof/>
          <w:sz w:val="22"/>
          <w:szCs w:val="22"/>
        </w:rPr>
      </w:pPr>
      <w:hyperlink w:anchor="_Toc448848726" w:history="1">
        <w:r w:rsidR="00C66A07" w:rsidRPr="006804DB">
          <w:rPr>
            <w:rStyle w:val="Hypertextovodkaz"/>
            <w:noProof/>
          </w:rPr>
          <w:t>5.4</w:t>
        </w:r>
        <w:r w:rsidR="00C66A07">
          <w:rPr>
            <w:rFonts w:asciiTheme="minorHAnsi" w:eastAsiaTheme="minorEastAsia" w:hAnsiTheme="minorHAnsi" w:cstheme="minorBidi"/>
            <w:noProof/>
            <w:sz w:val="22"/>
            <w:szCs w:val="22"/>
          </w:rPr>
          <w:tab/>
        </w:r>
        <w:r w:rsidR="00C66A07" w:rsidRPr="006804DB">
          <w:rPr>
            <w:rStyle w:val="Hypertextovodkaz"/>
            <w:noProof/>
          </w:rPr>
          <w:t>Testy komprese do BMP formátu</w:t>
        </w:r>
        <w:r w:rsidR="00C66A07">
          <w:rPr>
            <w:noProof/>
            <w:webHidden/>
          </w:rPr>
          <w:tab/>
        </w:r>
        <w:r w:rsidR="00C66A07">
          <w:rPr>
            <w:noProof/>
            <w:webHidden/>
          </w:rPr>
          <w:fldChar w:fldCharType="begin"/>
        </w:r>
        <w:r w:rsidR="00C66A07">
          <w:rPr>
            <w:noProof/>
            <w:webHidden/>
          </w:rPr>
          <w:instrText xml:space="preserve"> PAGEREF _Toc448848726 \h </w:instrText>
        </w:r>
        <w:r w:rsidR="00C66A07">
          <w:rPr>
            <w:noProof/>
            <w:webHidden/>
          </w:rPr>
        </w:r>
        <w:r w:rsidR="00C66A07">
          <w:rPr>
            <w:noProof/>
            <w:webHidden/>
          </w:rPr>
          <w:fldChar w:fldCharType="separate"/>
        </w:r>
        <w:r w:rsidR="00907978">
          <w:rPr>
            <w:noProof/>
            <w:webHidden/>
          </w:rPr>
          <w:t>58</w:t>
        </w:r>
        <w:r w:rsidR="00C66A07">
          <w:rPr>
            <w:noProof/>
            <w:webHidden/>
          </w:rPr>
          <w:fldChar w:fldCharType="end"/>
        </w:r>
      </w:hyperlink>
    </w:p>
    <w:p w14:paraId="51AFE1DB" w14:textId="77777777" w:rsidR="00C66A07" w:rsidRDefault="00D82172">
      <w:pPr>
        <w:pStyle w:val="Obsah2"/>
        <w:tabs>
          <w:tab w:val="left" w:pos="880"/>
          <w:tab w:val="right" w:leader="dot" w:pos="8777"/>
        </w:tabs>
        <w:rPr>
          <w:rFonts w:asciiTheme="minorHAnsi" w:eastAsiaTheme="minorEastAsia" w:hAnsiTheme="minorHAnsi" w:cstheme="minorBidi"/>
          <w:noProof/>
          <w:sz w:val="22"/>
          <w:szCs w:val="22"/>
        </w:rPr>
      </w:pPr>
      <w:hyperlink w:anchor="_Toc448848727" w:history="1">
        <w:r w:rsidR="00C66A07" w:rsidRPr="006804DB">
          <w:rPr>
            <w:rStyle w:val="Hypertextovodkaz"/>
            <w:noProof/>
          </w:rPr>
          <w:t>5.5</w:t>
        </w:r>
        <w:r w:rsidR="00C66A07">
          <w:rPr>
            <w:rFonts w:asciiTheme="minorHAnsi" w:eastAsiaTheme="minorEastAsia" w:hAnsiTheme="minorHAnsi" w:cstheme="minorBidi"/>
            <w:noProof/>
            <w:sz w:val="22"/>
            <w:szCs w:val="22"/>
          </w:rPr>
          <w:tab/>
        </w:r>
        <w:r w:rsidR="00C66A07" w:rsidRPr="006804DB">
          <w:rPr>
            <w:rStyle w:val="Hypertextovodkaz"/>
            <w:noProof/>
          </w:rPr>
          <w:t>Ukázky použitých obrázků pro experimenty</w:t>
        </w:r>
        <w:r w:rsidR="00C66A07">
          <w:rPr>
            <w:noProof/>
            <w:webHidden/>
          </w:rPr>
          <w:tab/>
        </w:r>
        <w:r w:rsidR="00C66A07">
          <w:rPr>
            <w:noProof/>
            <w:webHidden/>
          </w:rPr>
          <w:fldChar w:fldCharType="begin"/>
        </w:r>
        <w:r w:rsidR="00C66A07">
          <w:rPr>
            <w:noProof/>
            <w:webHidden/>
          </w:rPr>
          <w:instrText xml:space="preserve"> PAGEREF _Toc448848727 \h </w:instrText>
        </w:r>
        <w:r w:rsidR="00C66A07">
          <w:rPr>
            <w:noProof/>
            <w:webHidden/>
          </w:rPr>
        </w:r>
        <w:r w:rsidR="00C66A07">
          <w:rPr>
            <w:noProof/>
            <w:webHidden/>
          </w:rPr>
          <w:fldChar w:fldCharType="separate"/>
        </w:r>
        <w:r w:rsidR="00907978">
          <w:rPr>
            <w:noProof/>
            <w:webHidden/>
          </w:rPr>
          <w:t>59</w:t>
        </w:r>
        <w:r w:rsidR="00C66A07">
          <w:rPr>
            <w:noProof/>
            <w:webHidden/>
          </w:rPr>
          <w:fldChar w:fldCharType="end"/>
        </w:r>
      </w:hyperlink>
    </w:p>
    <w:p w14:paraId="63785DAE" w14:textId="77777777" w:rsidR="00C66A07" w:rsidRDefault="00D82172">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448848728" w:history="1">
        <w:r w:rsidR="00C66A07" w:rsidRPr="006804DB">
          <w:rPr>
            <w:rStyle w:val="Hypertextovodkaz"/>
            <w:noProof/>
          </w:rPr>
          <w:t>6</w:t>
        </w:r>
        <w:r w:rsidR="00C66A07">
          <w:rPr>
            <w:rFonts w:asciiTheme="minorHAnsi" w:eastAsiaTheme="minorEastAsia" w:hAnsiTheme="minorHAnsi" w:cstheme="minorBidi"/>
            <w:b w:val="0"/>
            <w:caps w:val="0"/>
            <w:noProof/>
            <w:sz w:val="22"/>
            <w:szCs w:val="22"/>
          </w:rPr>
          <w:tab/>
        </w:r>
        <w:r w:rsidR="00C66A07" w:rsidRPr="006804DB">
          <w:rPr>
            <w:rStyle w:val="Hypertextovodkaz"/>
            <w:noProof/>
          </w:rPr>
          <w:t>ZÁVĚR</w:t>
        </w:r>
        <w:r w:rsidR="00C66A07">
          <w:rPr>
            <w:noProof/>
            <w:webHidden/>
          </w:rPr>
          <w:tab/>
        </w:r>
        <w:r w:rsidR="00C66A07">
          <w:rPr>
            <w:noProof/>
            <w:webHidden/>
          </w:rPr>
          <w:fldChar w:fldCharType="begin"/>
        </w:r>
        <w:r w:rsidR="00C66A07">
          <w:rPr>
            <w:noProof/>
            <w:webHidden/>
          </w:rPr>
          <w:instrText xml:space="preserve"> PAGEREF _Toc448848728 \h </w:instrText>
        </w:r>
        <w:r w:rsidR="00C66A07">
          <w:rPr>
            <w:noProof/>
            <w:webHidden/>
          </w:rPr>
        </w:r>
        <w:r w:rsidR="00C66A07">
          <w:rPr>
            <w:noProof/>
            <w:webHidden/>
          </w:rPr>
          <w:fldChar w:fldCharType="separate"/>
        </w:r>
        <w:r w:rsidR="00907978">
          <w:rPr>
            <w:noProof/>
            <w:webHidden/>
          </w:rPr>
          <w:t>60</w:t>
        </w:r>
        <w:r w:rsidR="00C66A07">
          <w:rPr>
            <w:noProof/>
            <w:webHidden/>
          </w:rPr>
          <w:fldChar w:fldCharType="end"/>
        </w:r>
      </w:hyperlink>
    </w:p>
    <w:p w14:paraId="1BAED539" w14:textId="77777777" w:rsidR="00C66A07" w:rsidRDefault="00D82172">
      <w:pPr>
        <w:pStyle w:val="Obsah1"/>
        <w:tabs>
          <w:tab w:val="right" w:leader="dot" w:pos="8777"/>
        </w:tabs>
        <w:rPr>
          <w:rFonts w:asciiTheme="minorHAnsi" w:eastAsiaTheme="minorEastAsia" w:hAnsiTheme="minorHAnsi" w:cstheme="minorBidi"/>
          <w:b w:val="0"/>
          <w:caps w:val="0"/>
          <w:noProof/>
          <w:sz w:val="22"/>
          <w:szCs w:val="22"/>
        </w:rPr>
      </w:pPr>
      <w:hyperlink w:anchor="_Toc448848729" w:history="1">
        <w:r w:rsidR="00C66A07" w:rsidRPr="006804DB">
          <w:rPr>
            <w:rStyle w:val="Hypertextovodkaz"/>
            <w:noProof/>
          </w:rPr>
          <w:t>Resumé</w:t>
        </w:r>
        <w:r w:rsidR="00C66A07">
          <w:rPr>
            <w:noProof/>
            <w:webHidden/>
          </w:rPr>
          <w:tab/>
        </w:r>
        <w:r w:rsidR="00C66A07">
          <w:rPr>
            <w:noProof/>
            <w:webHidden/>
          </w:rPr>
          <w:fldChar w:fldCharType="begin"/>
        </w:r>
        <w:r w:rsidR="00C66A07">
          <w:rPr>
            <w:noProof/>
            <w:webHidden/>
          </w:rPr>
          <w:instrText xml:space="preserve"> PAGEREF _Toc448848729 \h </w:instrText>
        </w:r>
        <w:r w:rsidR="00C66A07">
          <w:rPr>
            <w:noProof/>
            <w:webHidden/>
          </w:rPr>
        </w:r>
        <w:r w:rsidR="00C66A07">
          <w:rPr>
            <w:noProof/>
            <w:webHidden/>
          </w:rPr>
          <w:fldChar w:fldCharType="separate"/>
        </w:r>
        <w:r w:rsidR="00907978">
          <w:rPr>
            <w:noProof/>
            <w:webHidden/>
          </w:rPr>
          <w:t>62</w:t>
        </w:r>
        <w:r w:rsidR="00C66A07">
          <w:rPr>
            <w:noProof/>
            <w:webHidden/>
          </w:rPr>
          <w:fldChar w:fldCharType="end"/>
        </w:r>
      </w:hyperlink>
    </w:p>
    <w:p w14:paraId="1D36AC99" w14:textId="77777777" w:rsidR="00C66A07" w:rsidRDefault="00D82172">
      <w:pPr>
        <w:pStyle w:val="Obsah1"/>
        <w:tabs>
          <w:tab w:val="right" w:leader="dot" w:pos="8777"/>
        </w:tabs>
        <w:rPr>
          <w:rFonts w:asciiTheme="minorHAnsi" w:eastAsiaTheme="minorEastAsia" w:hAnsiTheme="minorHAnsi" w:cstheme="minorBidi"/>
          <w:b w:val="0"/>
          <w:caps w:val="0"/>
          <w:noProof/>
          <w:sz w:val="22"/>
          <w:szCs w:val="22"/>
        </w:rPr>
      </w:pPr>
      <w:hyperlink w:anchor="_Toc448848730" w:history="1">
        <w:r w:rsidR="00C66A07" w:rsidRPr="006804DB">
          <w:rPr>
            <w:rStyle w:val="Hypertextovodkaz"/>
            <w:noProof/>
          </w:rPr>
          <w:t>Summary</w:t>
        </w:r>
        <w:r w:rsidR="00C66A07">
          <w:rPr>
            <w:noProof/>
            <w:webHidden/>
          </w:rPr>
          <w:tab/>
        </w:r>
        <w:r w:rsidR="00C66A07">
          <w:rPr>
            <w:noProof/>
            <w:webHidden/>
          </w:rPr>
          <w:fldChar w:fldCharType="begin"/>
        </w:r>
        <w:r w:rsidR="00C66A07">
          <w:rPr>
            <w:noProof/>
            <w:webHidden/>
          </w:rPr>
          <w:instrText xml:space="preserve"> PAGEREF _Toc448848730 \h </w:instrText>
        </w:r>
        <w:r w:rsidR="00C66A07">
          <w:rPr>
            <w:noProof/>
            <w:webHidden/>
          </w:rPr>
        </w:r>
        <w:r w:rsidR="00C66A07">
          <w:rPr>
            <w:noProof/>
            <w:webHidden/>
          </w:rPr>
          <w:fldChar w:fldCharType="separate"/>
        </w:r>
        <w:r w:rsidR="00907978">
          <w:rPr>
            <w:noProof/>
            <w:webHidden/>
          </w:rPr>
          <w:t>63</w:t>
        </w:r>
        <w:r w:rsidR="00C66A07">
          <w:rPr>
            <w:noProof/>
            <w:webHidden/>
          </w:rPr>
          <w:fldChar w:fldCharType="end"/>
        </w:r>
      </w:hyperlink>
    </w:p>
    <w:p w14:paraId="55882899" w14:textId="77777777" w:rsidR="00C66A07" w:rsidRDefault="00D82172">
      <w:pPr>
        <w:pStyle w:val="Obsah1"/>
        <w:tabs>
          <w:tab w:val="right" w:leader="dot" w:pos="8777"/>
        </w:tabs>
        <w:rPr>
          <w:rFonts w:asciiTheme="minorHAnsi" w:eastAsiaTheme="minorEastAsia" w:hAnsiTheme="minorHAnsi" w:cstheme="minorBidi"/>
          <w:b w:val="0"/>
          <w:caps w:val="0"/>
          <w:noProof/>
          <w:sz w:val="22"/>
          <w:szCs w:val="22"/>
        </w:rPr>
      </w:pPr>
      <w:hyperlink w:anchor="_Toc448848731" w:history="1">
        <w:r w:rsidR="00C66A07" w:rsidRPr="006804DB">
          <w:rPr>
            <w:rStyle w:val="Hypertextovodkaz"/>
            <w:noProof/>
          </w:rPr>
          <w:t>SEZNAM POUŽité literatury</w:t>
        </w:r>
        <w:r w:rsidR="00C66A07">
          <w:rPr>
            <w:noProof/>
            <w:webHidden/>
          </w:rPr>
          <w:tab/>
        </w:r>
        <w:r w:rsidR="00C66A07">
          <w:rPr>
            <w:noProof/>
            <w:webHidden/>
          </w:rPr>
          <w:fldChar w:fldCharType="begin"/>
        </w:r>
        <w:r w:rsidR="00C66A07">
          <w:rPr>
            <w:noProof/>
            <w:webHidden/>
          </w:rPr>
          <w:instrText xml:space="preserve"> PAGEREF _Toc448848731 \h </w:instrText>
        </w:r>
        <w:r w:rsidR="00C66A07">
          <w:rPr>
            <w:noProof/>
            <w:webHidden/>
          </w:rPr>
        </w:r>
        <w:r w:rsidR="00C66A07">
          <w:rPr>
            <w:noProof/>
            <w:webHidden/>
          </w:rPr>
          <w:fldChar w:fldCharType="separate"/>
        </w:r>
        <w:r w:rsidR="00907978">
          <w:rPr>
            <w:noProof/>
            <w:webHidden/>
          </w:rPr>
          <w:t>64</w:t>
        </w:r>
        <w:r w:rsidR="00C66A07">
          <w:rPr>
            <w:noProof/>
            <w:webHidden/>
          </w:rPr>
          <w:fldChar w:fldCharType="end"/>
        </w:r>
      </w:hyperlink>
    </w:p>
    <w:p w14:paraId="638A4634" w14:textId="77777777" w:rsidR="00C66A07" w:rsidRDefault="00D82172">
      <w:pPr>
        <w:pStyle w:val="Obsah1"/>
        <w:tabs>
          <w:tab w:val="right" w:leader="dot" w:pos="8777"/>
        </w:tabs>
        <w:rPr>
          <w:rFonts w:asciiTheme="minorHAnsi" w:eastAsiaTheme="minorEastAsia" w:hAnsiTheme="minorHAnsi" w:cstheme="minorBidi"/>
          <w:b w:val="0"/>
          <w:caps w:val="0"/>
          <w:noProof/>
          <w:sz w:val="22"/>
          <w:szCs w:val="22"/>
        </w:rPr>
      </w:pPr>
      <w:hyperlink w:anchor="_Toc448848732" w:history="1">
        <w:r w:rsidR="00C66A07" w:rsidRPr="006804DB">
          <w:rPr>
            <w:rStyle w:val="Hypertextovodkaz"/>
            <w:noProof/>
          </w:rPr>
          <w:t>SEZNAM POUŽITÝCH SYMBOLŮ</w:t>
        </w:r>
        <w:r w:rsidR="00C66A07">
          <w:rPr>
            <w:noProof/>
            <w:webHidden/>
          </w:rPr>
          <w:tab/>
        </w:r>
        <w:r w:rsidR="00C66A07">
          <w:rPr>
            <w:noProof/>
            <w:webHidden/>
          </w:rPr>
          <w:fldChar w:fldCharType="begin"/>
        </w:r>
        <w:r w:rsidR="00C66A07">
          <w:rPr>
            <w:noProof/>
            <w:webHidden/>
          </w:rPr>
          <w:instrText xml:space="preserve"> PAGEREF _Toc448848732 \h </w:instrText>
        </w:r>
        <w:r w:rsidR="00C66A07">
          <w:rPr>
            <w:noProof/>
            <w:webHidden/>
          </w:rPr>
        </w:r>
        <w:r w:rsidR="00C66A07">
          <w:rPr>
            <w:noProof/>
            <w:webHidden/>
          </w:rPr>
          <w:fldChar w:fldCharType="separate"/>
        </w:r>
        <w:r w:rsidR="00907978">
          <w:rPr>
            <w:noProof/>
            <w:webHidden/>
          </w:rPr>
          <w:t>66</w:t>
        </w:r>
        <w:r w:rsidR="00C66A07">
          <w:rPr>
            <w:noProof/>
            <w:webHidden/>
          </w:rPr>
          <w:fldChar w:fldCharType="end"/>
        </w:r>
      </w:hyperlink>
    </w:p>
    <w:p w14:paraId="4AB423D0" w14:textId="77777777" w:rsidR="00C66A07" w:rsidRDefault="00D82172">
      <w:pPr>
        <w:pStyle w:val="Obsah1"/>
        <w:tabs>
          <w:tab w:val="right" w:leader="dot" w:pos="8777"/>
        </w:tabs>
        <w:rPr>
          <w:rFonts w:asciiTheme="minorHAnsi" w:eastAsiaTheme="minorEastAsia" w:hAnsiTheme="minorHAnsi" w:cstheme="minorBidi"/>
          <w:b w:val="0"/>
          <w:caps w:val="0"/>
          <w:noProof/>
          <w:sz w:val="22"/>
          <w:szCs w:val="22"/>
        </w:rPr>
      </w:pPr>
      <w:hyperlink w:anchor="_Toc448848733" w:history="1">
        <w:r w:rsidR="00C66A07" w:rsidRPr="006804DB">
          <w:rPr>
            <w:rStyle w:val="Hypertextovodkaz"/>
            <w:noProof/>
          </w:rPr>
          <w:t>SEZNAM OBRÁZKŮ</w:t>
        </w:r>
        <w:r w:rsidR="00C66A07">
          <w:rPr>
            <w:noProof/>
            <w:webHidden/>
          </w:rPr>
          <w:tab/>
        </w:r>
        <w:r w:rsidR="00C66A07">
          <w:rPr>
            <w:noProof/>
            <w:webHidden/>
          </w:rPr>
          <w:fldChar w:fldCharType="begin"/>
        </w:r>
        <w:r w:rsidR="00C66A07">
          <w:rPr>
            <w:noProof/>
            <w:webHidden/>
          </w:rPr>
          <w:instrText xml:space="preserve"> PAGEREF _Toc448848733 \h </w:instrText>
        </w:r>
        <w:r w:rsidR="00C66A07">
          <w:rPr>
            <w:noProof/>
            <w:webHidden/>
          </w:rPr>
        </w:r>
        <w:r w:rsidR="00C66A07">
          <w:rPr>
            <w:noProof/>
            <w:webHidden/>
          </w:rPr>
          <w:fldChar w:fldCharType="separate"/>
        </w:r>
        <w:r w:rsidR="00907978">
          <w:rPr>
            <w:noProof/>
            <w:webHidden/>
          </w:rPr>
          <w:t>67</w:t>
        </w:r>
        <w:r w:rsidR="00C66A07">
          <w:rPr>
            <w:noProof/>
            <w:webHidden/>
          </w:rPr>
          <w:fldChar w:fldCharType="end"/>
        </w:r>
      </w:hyperlink>
    </w:p>
    <w:p w14:paraId="7BCEC41E" w14:textId="77777777" w:rsidR="00C66A07" w:rsidRDefault="00D82172">
      <w:pPr>
        <w:pStyle w:val="Obsah1"/>
        <w:tabs>
          <w:tab w:val="right" w:leader="dot" w:pos="8777"/>
        </w:tabs>
        <w:rPr>
          <w:rFonts w:asciiTheme="minorHAnsi" w:eastAsiaTheme="minorEastAsia" w:hAnsiTheme="minorHAnsi" w:cstheme="minorBidi"/>
          <w:b w:val="0"/>
          <w:caps w:val="0"/>
          <w:noProof/>
          <w:sz w:val="22"/>
          <w:szCs w:val="22"/>
        </w:rPr>
      </w:pPr>
      <w:hyperlink w:anchor="_Toc448848734" w:history="1">
        <w:r w:rsidR="00C66A07" w:rsidRPr="006804DB">
          <w:rPr>
            <w:rStyle w:val="Hypertextovodkaz"/>
            <w:noProof/>
          </w:rPr>
          <w:t>SEZNAM TABULEK</w:t>
        </w:r>
        <w:r w:rsidR="00C66A07">
          <w:rPr>
            <w:noProof/>
            <w:webHidden/>
          </w:rPr>
          <w:tab/>
        </w:r>
        <w:r w:rsidR="00C66A07">
          <w:rPr>
            <w:noProof/>
            <w:webHidden/>
          </w:rPr>
          <w:fldChar w:fldCharType="begin"/>
        </w:r>
        <w:r w:rsidR="00C66A07">
          <w:rPr>
            <w:noProof/>
            <w:webHidden/>
          </w:rPr>
          <w:instrText xml:space="preserve"> PAGEREF _Toc448848734 \h </w:instrText>
        </w:r>
        <w:r w:rsidR="00C66A07">
          <w:rPr>
            <w:noProof/>
            <w:webHidden/>
          </w:rPr>
        </w:r>
        <w:r w:rsidR="00C66A07">
          <w:rPr>
            <w:noProof/>
            <w:webHidden/>
          </w:rPr>
          <w:fldChar w:fldCharType="separate"/>
        </w:r>
        <w:r w:rsidR="00907978">
          <w:rPr>
            <w:noProof/>
            <w:webHidden/>
          </w:rPr>
          <w:t>68</w:t>
        </w:r>
        <w:r w:rsidR="00C66A07">
          <w:rPr>
            <w:noProof/>
            <w:webHidden/>
          </w:rPr>
          <w:fldChar w:fldCharType="end"/>
        </w:r>
      </w:hyperlink>
    </w:p>
    <w:p w14:paraId="46469FC5" w14:textId="77777777" w:rsidR="00C66A07" w:rsidRDefault="00D82172">
      <w:pPr>
        <w:pStyle w:val="Obsah1"/>
        <w:tabs>
          <w:tab w:val="right" w:leader="dot" w:pos="8777"/>
        </w:tabs>
        <w:rPr>
          <w:rFonts w:asciiTheme="minorHAnsi" w:eastAsiaTheme="minorEastAsia" w:hAnsiTheme="minorHAnsi" w:cstheme="minorBidi"/>
          <w:b w:val="0"/>
          <w:caps w:val="0"/>
          <w:noProof/>
          <w:sz w:val="22"/>
          <w:szCs w:val="22"/>
        </w:rPr>
      </w:pPr>
      <w:hyperlink w:anchor="_Toc448848735" w:history="1">
        <w:r w:rsidR="00C66A07" w:rsidRPr="006804DB">
          <w:rPr>
            <w:rStyle w:val="Hypertextovodkaz"/>
            <w:noProof/>
          </w:rPr>
          <w:t>SEZNAM PŘÍLOH</w:t>
        </w:r>
        <w:r w:rsidR="00C66A07">
          <w:rPr>
            <w:noProof/>
            <w:webHidden/>
          </w:rPr>
          <w:tab/>
        </w:r>
        <w:r w:rsidR="00C66A07">
          <w:rPr>
            <w:noProof/>
            <w:webHidden/>
          </w:rPr>
          <w:fldChar w:fldCharType="begin"/>
        </w:r>
        <w:r w:rsidR="00C66A07">
          <w:rPr>
            <w:noProof/>
            <w:webHidden/>
          </w:rPr>
          <w:instrText xml:space="preserve"> PAGEREF _Toc448848735 \h </w:instrText>
        </w:r>
        <w:r w:rsidR="00C66A07">
          <w:rPr>
            <w:noProof/>
            <w:webHidden/>
          </w:rPr>
        </w:r>
        <w:r w:rsidR="00C66A07">
          <w:rPr>
            <w:noProof/>
            <w:webHidden/>
          </w:rPr>
          <w:fldChar w:fldCharType="separate"/>
        </w:r>
        <w:r w:rsidR="00907978">
          <w:rPr>
            <w:noProof/>
            <w:webHidden/>
          </w:rPr>
          <w:t>69</w:t>
        </w:r>
        <w:r w:rsidR="00C66A07">
          <w:rPr>
            <w:noProof/>
            <w:webHidden/>
          </w:rPr>
          <w:fldChar w:fldCharType="end"/>
        </w:r>
      </w:hyperlink>
    </w:p>
    <w:p w14:paraId="4ED1E6D1" w14:textId="77777777" w:rsidR="000E19A8" w:rsidRDefault="000E19A8" w:rsidP="0092160D">
      <w:pPr>
        <w:sectPr w:rsidR="000E19A8" w:rsidSect="00D23655">
          <w:footerReference w:type="default" r:id="rId11"/>
          <w:pgSz w:w="11906" w:h="16838" w:code="9"/>
          <w:pgMar w:top="1701" w:right="1134" w:bottom="1134" w:left="1985" w:header="709" w:footer="709" w:gutter="0"/>
          <w:pgNumType w:start="1"/>
          <w:cols w:space="708"/>
          <w:docGrid w:linePitch="360"/>
        </w:sectPr>
      </w:pPr>
      <w:r>
        <w:fldChar w:fldCharType="end"/>
      </w:r>
    </w:p>
    <w:p w14:paraId="4ED1E6D2" w14:textId="77777777" w:rsidR="00A7373B" w:rsidRDefault="0092160D" w:rsidP="0092160D">
      <w:pPr>
        <w:pStyle w:val="Nadpisy"/>
      </w:pPr>
      <w:bookmarkStart w:id="18" w:name="_Toc209253204"/>
      <w:bookmarkStart w:id="19" w:name="_Toc209253391"/>
      <w:bookmarkStart w:id="20" w:name="_Toc209321245"/>
      <w:bookmarkStart w:id="21" w:name="_Toc448848678"/>
      <w:r>
        <w:lastRenderedPageBreak/>
        <w:t>ÚVOD</w:t>
      </w:r>
      <w:bookmarkEnd w:id="18"/>
      <w:bookmarkEnd w:id="19"/>
      <w:bookmarkEnd w:id="20"/>
      <w:bookmarkEnd w:id="21"/>
    </w:p>
    <w:p w14:paraId="4ED1E6D3" w14:textId="4D6519D0" w:rsidR="003854B9" w:rsidRDefault="00A7373B" w:rsidP="00D81389">
      <w:pPr>
        <w:pStyle w:val="normlntext"/>
      </w:pPr>
      <w:r>
        <w:t>Již nějakou dobu se zabývám programováním mikro</w:t>
      </w:r>
      <w:r w:rsidR="00C918B9">
        <w:t xml:space="preserve"> </w:t>
      </w:r>
      <w:r>
        <w:t>kont</w:t>
      </w:r>
      <w:r w:rsidR="001B0F9C">
        <w:t xml:space="preserve">rolérů na platformě Arduino. Na </w:t>
      </w:r>
      <w:r>
        <w:t xml:space="preserve">internetu se dá najít velká spousta rozšíření pro desky Arduino, ať už se jedná o moduly s tlačítky, ovladače motorů, displeje a jiné. </w:t>
      </w:r>
      <w:r w:rsidR="00E466BA">
        <w:t>Z</w:t>
      </w:r>
      <w:r>
        <w:t xml:space="preserve">ačal </w:t>
      </w:r>
      <w:r w:rsidR="001B0F9C">
        <w:t xml:space="preserve">jsem se </w:t>
      </w:r>
      <w:r>
        <w:t>zabývat prací s barevnými L</w:t>
      </w:r>
      <w:r w:rsidR="00C918B9">
        <w:t>CD displeji, které lze k Arduino</w:t>
      </w:r>
      <w:r>
        <w:t xml:space="preserve"> také připojit. Obsluha LCD displeje </w:t>
      </w:r>
      <w:r w:rsidR="00E466BA">
        <w:t>zabírá</w:t>
      </w:r>
      <w:r>
        <w:t xml:space="preserve"> hodně </w:t>
      </w:r>
      <w:r w:rsidR="00E466BA">
        <w:t xml:space="preserve">programové a operační </w:t>
      </w:r>
      <w:r>
        <w:t>paměti, ale lze jej pro zobrazování použít. Proto jsem se rozhodl, že si udělám řešení, k</w:t>
      </w:r>
      <w:r w:rsidR="003854B9">
        <w:t>teré by umožnilo na platformě Arduino zobrazit obrázek, popřípadě ho převést do jiného formátu.</w:t>
      </w:r>
    </w:p>
    <w:p w14:paraId="4ED1E6D4" w14:textId="2EB88196" w:rsidR="003854B9" w:rsidRDefault="00A7373B" w:rsidP="00D70095">
      <w:pPr>
        <w:pStyle w:val="normlntext"/>
      </w:pPr>
      <w:r>
        <w:t>Hlavním stěžením je proble</w:t>
      </w:r>
      <w:r w:rsidR="003854B9">
        <w:t>matika uložení dat v souborech (</w:t>
      </w:r>
      <w:r w:rsidR="009446E3">
        <w:t>grafické soubory se liší uložením či použitou kompresí</w:t>
      </w:r>
      <w:r w:rsidR="003854B9">
        <w:t>) a také nemalé nároky na výkon a paměť</w:t>
      </w:r>
      <w:r w:rsidR="009446E3">
        <w:t>.</w:t>
      </w:r>
      <w:r w:rsidR="003854B9">
        <w:t xml:space="preserve"> Arduino samo o sobě obsahuje mikro</w:t>
      </w:r>
      <w:r w:rsidR="00C918B9">
        <w:t xml:space="preserve"> kontrolé</w:t>
      </w:r>
      <w:r w:rsidR="003854B9">
        <w:t>r, který neobsahuje velké množství paměti ani výkonu, proto jsou některé operace problematické nebo náročné na čas.</w:t>
      </w:r>
    </w:p>
    <w:p w14:paraId="4ED1E6D5" w14:textId="77777777" w:rsidR="009446E3" w:rsidRPr="00D70095" w:rsidRDefault="009200BD" w:rsidP="00D70095">
      <w:pPr>
        <w:pStyle w:val="normlntext"/>
      </w:pPr>
      <w:r>
        <w:t xml:space="preserve">První část práce se zabývá </w:t>
      </w:r>
      <w:r w:rsidR="009446E3">
        <w:t>platformou Arduino, konkrétně hardwarem jednotlivých vývojových desek, programovacím jazykem či prostředím, ve kterém lze pro Arduino programovat. V druhá část obsahuje informace o grafických formátech BMP a JPEG. V třetí části je popsán návrh hardwaru a softwaru pro komprimaci a dekomprimaci BMP a JPEG, obsluha přídavné paměti a potřebných periferií. Závěr práce se zabývá otestováním celého řešení, zhodnocením daného řešení, možnostmi využití a případným vylepšením.</w:t>
      </w:r>
    </w:p>
    <w:p w14:paraId="4ED1E6D6" w14:textId="77777777" w:rsidR="0092160D" w:rsidRDefault="0092160D" w:rsidP="00732C40">
      <w:pPr>
        <w:pStyle w:val="NadpisA"/>
      </w:pPr>
      <w:r>
        <w:br w:type="page"/>
      </w:r>
      <w:bookmarkStart w:id="22" w:name="_Toc448848679"/>
      <w:r w:rsidR="00E466BA">
        <w:lastRenderedPageBreak/>
        <w:t>Cíle práce</w:t>
      </w:r>
      <w:bookmarkEnd w:id="22"/>
    </w:p>
    <w:p w14:paraId="4ED1E6D7" w14:textId="77777777" w:rsidR="00E466BA" w:rsidRDefault="00E466BA" w:rsidP="00E466BA">
      <w:pPr>
        <w:pStyle w:val="normlntext"/>
      </w:pPr>
      <w:r>
        <w:t xml:space="preserve">Cílem této práce je vytvořit ucelené řešení pro kompresi a dekompresi rastrového obrazu na vývojové platformě </w:t>
      </w:r>
      <w:r w:rsidRPr="00E466BA">
        <w:t>Arduino</w:t>
      </w:r>
      <w:r>
        <w:t>. Řešení bude obsahovat hardwarové řešení v podobě přídavné paměti, softwarové řešení pro zpracování obrazu a obsluhu přídavné paměti. Podporován bude formát so</w:t>
      </w:r>
      <w:r w:rsidR="000B26C6">
        <w:t>u</w:t>
      </w:r>
      <w:r>
        <w:t xml:space="preserve">boru BMP s podporou základní komprese a sekvenční JPEG s barevnou hloubkou 24 bitů. Celé hardwarové a softwarové řešení bude odzkoušeno na 8bitové a 32bitové vývojové verzi platformy </w:t>
      </w:r>
      <w:r w:rsidRPr="00E466BA">
        <w:t>Arduino</w:t>
      </w:r>
      <w:r>
        <w:t>.</w:t>
      </w:r>
    </w:p>
    <w:p w14:paraId="4ED1E6DD" w14:textId="2064A492" w:rsidR="0092160D" w:rsidRDefault="0092160D" w:rsidP="00221415">
      <w:pPr>
        <w:pStyle w:val="NadpisA"/>
      </w:pPr>
      <w:r>
        <w:br w:type="page"/>
      </w:r>
      <w:bookmarkStart w:id="23" w:name="_Toc448848680"/>
      <w:r w:rsidR="00A24815">
        <w:lastRenderedPageBreak/>
        <w:t>Vývojová platforma A</w:t>
      </w:r>
      <w:r w:rsidR="0071776D">
        <w:t>rduino</w:t>
      </w:r>
      <w:bookmarkEnd w:id="23"/>
    </w:p>
    <w:p w14:paraId="4ED1E6DE" w14:textId="582D05B3" w:rsidR="005110D5" w:rsidRPr="005110D5" w:rsidRDefault="006A1085" w:rsidP="005110D5">
      <w:pPr>
        <w:pStyle w:val="normlntext"/>
      </w:pPr>
      <w:r w:rsidRPr="006A1085">
        <w:t>Arduino je elektronická vývojová deska a vývojové prostředí, na které se vztahuje open-source licence. Tento projekt se díky zveřejněnému schématu zapojení stal velice populární, jelikož si lidé mohou vývojové desky volně upravovat, zvelebovat, přidávat nové možnosti, nebo desky naopak minimalizovat. Za posledních pár let bylo díky tomuto přístupu vytvořeno mnoho rozšiřujících desek hardwaru (shieldy)</w:t>
      </w:r>
      <w:r w:rsidR="001B0F9C">
        <w:t xml:space="preserve">, </w:t>
      </w:r>
      <w:r w:rsidRPr="006A1085">
        <w:t xml:space="preserve">a tím se zvýšila možnost využití. Arduino se pomalu dostává také do výuky mnohých škol, díky nízké pořizovací ceně, jednoduché </w:t>
      </w:r>
      <w:r w:rsidR="00FA62CD" w:rsidRPr="006A1085">
        <w:t>rozšiřitelnosti</w:t>
      </w:r>
      <w:r w:rsidRPr="006A1085">
        <w:t xml:space="preserve">, jednoduchému programovacímu jazyku a internetovému fóru, kde je řešeno mnoho projektů </w:t>
      </w:r>
      <w:r w:rsidR="003A1F95">
        <w:t>a také případné neduhy hardwaru</w:t>
      </w:r>
      <w:sdt>
        <w:sdtPr>
          <w:id w:val="-1678956365"/>
          <w:citation/>
        </w:sdtPr>
        <w:sdtContent>
          <w:r w:rsidR="00A7796A">
            <w:fldChar w:fldCharType="begin"/>
          </w:r>
          <w:r w:rsidR="00A7796A">
            <w:instrText xml:space="preserve"> CITATION Laz14 \l 1029 </w:instrText>
          </w:r>
          <w:r w:rsidR="00A7796A">
            <w:fldChar w:fldCharType="separate"/>
          </w:r>
          <w:r w:rsidR="001323C3">
            <w:rPr>
              <w:noProof/>
            </w:rPr>
            <w:t xml:space="preserve"> [1]</w:t>
          </w:r>
          <w:r w:rsidR="00A7796A">
            <w:fldChar w:fldCharType="end"/>
          </w:r>
        </w:sdtContent>
      </w:sdt>
      <w:r w:rsidR="003A1F95">
        <w:t>.</w:t>
      </w:r>
    </w:p>
    <w:p w14:paraId="4ED1E6DF" w14:textId="5BD74206" w:rsidR="0092160D" w:rsidRDefault="00D85037" w:rsidP="0092160D">
      <w:pPr>
        <w:pStyle w:val="NadpisB"/>
      </w:pPr>
      <w:bookmarkStart w:id="24" w:name="_Toc448848681"/>
      <w:r>
        <w:t>Ardu</w:t>
      </w:r>
      <w:r w:rsidR="00A24815">
        <w:t>i</w:t>
      </w:r>
      <w:r>
        <w:t>no jako nástroj komprese a dekomprese obrazu</w:t>
      </w:r>
      <w:bookmarkEnd w:id="24"/>
    </w:p>
    <w:p w14:paraId="4ED1E6E0" w14:textId="4E720C15" w:rsidR="00D70095" w:rsidRDefault="00D85037" w:rsidP="00D70095">
      <w:pPr>
        <w:pStyle w:val="normlntext"/>
        <w:rPr>
          <w:rFonts w:ascii="Times New (W1)" w:hAnsi="Times New (W1)"/>
        </w:rPr>
      </w:pPr>
      <w:bookmarkStart w:id="25" w:name="_Toc209253211"/>
      <w:bookmarkStart w:id="26" w:name="_Toc209253398"/>
      <w:bookmarkStart w:id="27" w:name="_Toc209321252"/>
      <w:r>
        <w:rPr>
          <w:rFonts w:ascii="Times New (W1)" w:hAnsi="Times New (W1)"/>
        </w:rPr>
        <w:t>Ačkoli je vývojová platforma v poslední době velice populární mezi mladými elektrotechniky a lidmi, kteří se zajímají o programování mikro</w:t>
      </w:r>
      <w:r w:rsidR="0030402B">
        <w:rPr>
          <w:rFonts w:ascii="Times New (W1)" w:hAnsi="Times New (W1)"/>
        </w:rPr>
        <w:t xml:space="preserve"> kontrolé</w:t>
      </w:r>
      <w:r>
        <w:rPr>
          <w:rFonts w:ascii="Times New (W1)" w:hAnsi="Times New (W1)"/>
        </w:rPr>
        <w:t>rů nebo řízení, je velice problematické najít řešení, kde je řešena problematika komprese obrazu.</w:t>
      </w:r>
    </w:p>
    <w:p w14:paraId="4ED1E6E1" w14:textId="64B62DEF" w:rsidR="00BE1A43" w:rsidRDefault="00D85037" w:rsidP="00D70095">
      <w:pPr>
        <w:pStyle w:val="normlntext"/>
        <w:rPr>
          <w:rFonts w:ascii="Times New (W1)" w:hAnsi="Times New (W1)"/>
        </w:rPr>
      </w:pPr>
      <w:r>
        <w:rPr>
          <w:rFonts w:ascii="Times New (W1)" w:hAnsi="Times New (W1)"/>
        </w:rPr>
        <w:t xml:space="preserve">Na rozsáhlém oficiálním fóru je pár myšlenek ohledně komprese či použití v této </w:t>
      </w:r>
      <w:r w:rsidR="00472B93">
        <w:rPr>
          <w:rFonts w:ascii="Times New (W1)" w:hAnsi="Times New (W1)"/>
        </w:rPr>
        <w:t>oblasti, ale většinou jsou zamítnuty</w:t>
      </w:r>
      <w:r>
        <w:rPr>
          <w:rFonts w:ascii="Times New (W1)" w:hAnsi="Times New (W1)"/>
        </w:rPr>
        <w:t xml:space="preserve"> z důvodu malé paměti nebo malého výkonu mikro</w:t>
      </w:r>
      <w:r w:rsidR="0030402B">
        <w:rPr>
          <w:rFonts w:ascii="Times New (W1)" w:hAnsi="Times New (W1)"/>
        </w:rPr>
        <w:t xml:space="preserve"> kontrolé</w:t>
      </w:r>
      <w:r>
        <w:rPr>
          <w:rFonts w:ascii="Times New (W1)" w:hAnsi="Times New (W1)"/>
        </w:rPr>
        <w:t>ru.</w:t>
      </w:r>
      <w:r w:rsidR="00CC510A">
        <w:rPr>
          <w:rFonts w:ascii="Times New (W1)" w:hAnsi="Times New (W1)"/>
        </w:rPr>
        <w:t xml:space="preserve"> Ohledně formátu BMB jsou dohledatelné i části kódů, které byly aplikovány na platformě Arduino, ale většinou nepodporují žádnou kompresi, pouze oddělují hlavičku od dat. V případě grafického formátu JPEG je hledání ještě komplikovanější.</w:t>
      </w:r>
    </w:p>
    <w:p w14:paraId="4ED1E6E2" w14:textId="4FD583AD" w:rsidR="00D85037" w:rsidRDefault="00472B93" w:rsidP="00D70095">
      <w:pPr>
        <w:pStyle w:val="normlntext"/>
        <w:rPr>
          <w:rFonts w:ascii="Times New (W1)" w:hAnsi="Times New (W1)"/>
        </w:rPr>
      </w:pPr>
      <w:r>
        <w:rPr>
          <w:rFonts w:ascii="Times New (W1)" w:hAnsi="Times New (W1)"/>
        </w:rPr>
        <w:t>Ačkoli exist</w:t>
      </w:r>
      <w:r w:rsidR="00BE1A43">
        <w:rPr>
          <w:rFonts w:ascii="Times New (W1)" w:hAnsi="Times New (W1)"/>
        </w:rPr>
        <w:t xml:space="preserve">uje minimalistická knihovna pro dekompresi </w:t>
      </w:r>
      <w:r w:rsidR="00BE1A43" w:rsidRPr="00BE1A43">
        <w:rPr>
          <w:rFonts w:ascii="Times New (W1)" w:hAnsi="Times New (W1)"/>
          <w:i/>
        </w:rPr>
        <w:t>picojpeg</w:t>
      </w:r>
      <w:r w:rsidR="00BE1A43">
        <w:rPr>
          <w:rFonts w:ascii="Times New (W1)" w:hAnsi="Times New (W1)"/>
        </w:rPr>
        <w:t xml:space="preserve">, kterou zpracoval </w:t>
      </w:r>
      <w:r w:rsidR="00BE1A43" w:rsidRPr="00BE1A43">
        <w:rPr>
          <w:rFonts w:ascii="Times New (W1)" w:hAnsi="Times New (W1)"/>
        </w:rPr>
        <w:t>Rich Geldreich</w:t>
      </w:r>
      <w:sdt>
        <w:sdtPr>
          <w:rPr>
            <w:rFonts w:ascii="Times New (W1)" w:hAnsi="Times New (W1)"/>
          </w:rPr>
          <w:id w:val="509808007"/>
          <w:citation/>
        </w:sdtPr>
        <w:sdtContent>
          <w:r w:rsidR="00BE1A43">
            <w:rPr>
              <w:rFonts w:ascii="Times New (W1)" w:hAnsi="Times New (W1)"/>
            </w:rPr>
            <w:fldChar w:fldCharType="begin"/>
          </w:r>
          <w:r w:rsidR="00BE1A43">
            <w:rPr>
              <w:rFonts w:ascii="Times New (W1)" w:hAnsi="Times New (W1)"/>
            </w:rPr>
            <w:instrText xml:space="preserve"> CITATION Gel10 \l 1029 </w:instrText>
          </w:r>
          <w:r w:rsidR="00BE1A43">
            <w:rPr>
              <w:rFonts w:ascii="Times New (W1)" w:hAnsi="Times New (W1)"/>
            </w:rPr>
            <w:fldChar w:fldCharType="separate"/>
          </w:r>
          <w:r w:rsidR="001323C3">
            <w:rPr>
              <w:rFonts w:ascii="Times New (W1)" w:hAnsi="Times New (W1)"/>
              <w:noProof/>
            </w:rPr>
            <w:t xml:space="preserve"> </w:t>
          </w:r>
          <w:r w:rsidR="001323C3" w:rsidRPr="001323C3">
            <w:rPr>
              <w:rFonts w:ascii="Times New (W1)" w:hAnsi="Times New (W1)"/>
              <w:noProof/>
            </w:rPr>
            <w:t>[2]</w:t>
          </w:r>
          <w:r w:rsidR="00BE1A43">
            <w:rPr>
              <w:rFonts w:ascii="Times New (W1)" w:hAnsi="Times New (W1)"/>
            </w:rPr>
            <w:fldChar w:fldCharType="end"/>
          </w:r>
        </w:sdtContent>
      </w:sdt>
      <w:r w:rsidR="00BE1A43">
        <w:rPr>
          <w:rFonts w:ascii="Times New (W1)" w:hAnsi="Times New (W1)"/>
        </w:rPr>
        <w:t xml:space="preserve">, na platformu Arduino stále </w:t>
      </w:r>
      <w:r w:rsidR="00370805">
        <w:rPr>
          <w:rFonts w:ascii="Times New (W1)" w:hAnsi="Times New (W1)"/>
        </w:rPr>
        <w:t xml:space="preserve">portována </w:t>
      </w:r>
      <w:r w:rsidR="00C37C3F">
        <w:rPr>
          <w:rFonts w:ascii="Times New (W1)" w:hAnsi="Times New (W1)"/>
        </w:rPr>
        <w:t>nebyla</w:t>
      </w:r>
      <w:r w:rsidR="00BE1A43">
        <w:rPr>
          <w:rFonts w:ascii="Times New (W1)" w:hAnsi="Times New (W1)"/>
        </w:rPr>
        <w:t>. Autor tuto knihovnu napsal pro staré počítače v jazyce C/C++, v dokumentaci je uveden záznam, že knihovna byla přizpůsobena pro vývojovou platformu mikro</w:t>
      </w:r>
      <w:r w:rsidR="0030402B">
        <w:rPr>
          <w:rFonts w:ascii="Times New (W1)" w:hAnsi="Times New (W1)"/>
        </w:rPr>
        <w:t xml:space="preserve"> kontrolé</w:t>
      </w:r>
      <w:r w:rsidR="00BE1A43">
        <w:rPr>
          <w:rFonts w:ascii="Times New (W1)" w:hAnsi="Times New (W1)"/>
        </w:rPr>
        <w:t>rů MSP430</w:t>
      </w:r>
      <w:r w:rsidR="00BE1A43">
        <w:rPr>
          <w:rStyle w:val="Znakapoznpodarou"/>
          <w:rFonts w:ascii="Times New (W1)" w:hAnsi="Times New (W1)"/>
        </w:rPr>
        <w:footnoteReference w:id="1"/>
      </w:r>
      <w:r w:rsidR="00BE1A43">
        <w:rPr>
          <w:rFonts w:ascii="Times New (W1)" w:hAnsi="Times New (W1)"/>
        </w:rPr>
        <w:t>, ta se ale hodně liší od platformy Arduino.</w:t>
      </w:r>
    </w:p>
    <w:p w14:paraId="4ED1E6E3" w14:textId="74C0C35A" w:rsidR="00370805" w:rsidRDefault="00370805" w:rsidP="00D70095">
      <w:pPr>
        <w:pStyle w:val="normlntext"/>
        <w:rPr>
          <w:rFonts w:ascii="Times New (W1)" w:hAnsi="Times New (W1)"/>
        </w:rPr>
      </w:pPr>
      <w:r>
        <w:rPr>
          <w:rFonts w:ascii="Times New (W1)" w:hAnsi="Times New (W1)"/>
        </w:rPr>
        <w:t xml:space="preserve">Andy Brown </w:t>
      </w:r>
      <w:sdt>
        <w:sdtPr>
          <w:rPr>
            <w:rFonts w:ascii="Times New (W1)" w:hAnsi="Times New (W1)"/>
          </w:rPr>
          <w:id w:val="-667480486"/>
          <w:citation/>
        </w:sdtPr>
        <w:sdtContent>
          <w:r>
            <w:rPr>
              <w:rFonts w:ascii="Times New (W1)" w:hAnsi="Times New (W1)"/>
            </w:rPr>
            <w:fldChar w:fldCharType="begin"/>
          </w:r>
          <w:r>
            <w:rPr>
              <w:rFonts w:ascii="Times New (W1)" w:hAnsi="Times New (W1)"/>
            </w:rPr>
            <w:instrText xml:space="preserve"> CITATION And12 \l 1029 </w:instrText>
          </w:r>
          <w:r>
            <w:rPr>
              <w:rFonts w:ascii="Times New (W1)" w:hAnsi="Times New (W1)"/>
            </w:rPr>
            <w:fldChar w:fldCharType="separate"/>
          </w:r>
          <w:r w:rsidR="001323C3" w:rsidRPr="001323C3">
            <w:rPr>
              <w:rFonts w:ascii="Times New (W1)" w:hAnsi="Times New (W1)"/>
              <w:noProof/>
            </w:rPr>
            <w:t>[3]</w:t>
          </w:r>
          <w:r>
            <w:rPr>
              <w:rFonts w:ascii="Times New (W1)" w:hAnsi="Times New (W1)"/>
            </w:rPr>
            <w:fldChar w:fldCharType="end"/>
          </w:r>
        </w:sdtContent>
      </w:sdt>
      <w:r>
        <w:rPr>
          <w:rFonts w:ascii="Times New (W1)" w:hAnsi="Times New (W1)"/>
        </w:rPr>
        <w:t xml:space="preserve"> na svém osobním webu přizpůsobil knihovnu </w:t>
      </w:r>
      <w:r w:rsidRPr="00370805">
        <w:rPr>
          <w:rFonts w:ascii="Times New (W1)" w:hAnsi="Times New (W1)"/>
          <w:i/>
        </w:rPr>
        <w:t>picojpeg</w:t>
      </w:r>
      <w:r>
        <w:rPr>
          <w:rFonts w:ascii="Times New (W1)" w:hAnsi="Times New (W1)"/>
        </w:rPr>
        <w:t xml:space="preserve"> tak, aby mohl otevřít JPEG soubor načtený z Flash paměti nebo z proudu dat skrze sériovou linku. Obraz zobrazoval na TFT displeji, který byl používán</w:t>
      </w:r>
      <w:r w:rsidR="003F0FE7">
        <w:rPr>
          <w:rFonts w:ascii="Times New (W1)" w:hAnsi="Times New (W1)"/>
        </w:rPr>
        <w:t xml:space="preserve"> v mobilním telefonu Nokia N82. B</w:t>
      </w:r>
      <w:r w:rsidR="00084F50">
        <w:rPr>
          <w:rFonts w:ascii="Times New (W1)" w:hAnsi="Times New (W1)"/>
        </w:rPr>
        <w:t>ohužel celá konstrukce řešení není lehce modifikovatelná na řešení, které by umožňovalo jinou manipulaci s obrazem, než jen zobrazení na displeji.</w:t>
      </w:r>
    </w:p>
    <w:p w14:paraId="4ED1E6E5" w14:textId="77777777" w:rsidR="0092160D" w:rsidRDefault="006A1085" w:rsidP="006A1085">
      <w:pPr>
        <w:pStyle w:val="NadpisB"/>
      </w:pPr>
      <w:bookmarkStart w:id="28" w:name="_Toc448848682"/>
      <w:r>
        <w:lastRenderedPageBreak/>
        <w:t>Ha</w:t>
      </w:r>
      <w:bookmarkEnd w:id="25"/>
      <w:bookmarkEnd w:id="26"/>
      <w:bookmarkEnd w:id="27"/>
      <w:r>
        <w:t>rdware</w:t>
      </w:r>
      <w:bookmarkEnd w:id="28"/>
    </w:p>
    <w:p w14:paraId="4ED1E6E6" w14:textId="135239D4" w:rsidR="006A1085" w:rsidRDefault="006A1085" w:rsidP="006A1085">
      <w:pPr>
        <w:pStyle w:val="normlntext"/>
      </w:pPr>
      <w:r w:rsidRPr="006A1085">
        <w:t>Vývojová deska Arduino obsahuje pouze základní věci, které programátor potřebuje. Na desce nalezneme mikroprocesor, základní součástky, které jsou potřebné pro jeho funkci (krystal, rezistory, kondenzátory), konektory pro připojení externích periferií, napájecí konektor se stabilizátorem napětí, USB konektor pro připojení k</w:t>
      </w:r>
      <w:r w:rsidR="003F0FE7">
        <w:t> </w:t>
      </w:r>
      <w:r w:rsidRPr="006A1085">
        <w:t>počítači</w:t>
      </w:r>
      <w:r w:rsidR="003F0FE7">
        <w:t>. K</w:t>
      </w:r>
      <w:r w:rsidRPr="006A1085">
        <w:t xml:space="preserve"> USB konektoru je připojen virtuální sériový port</w:t>
      </w:r>
      <w:r w:rsidR="00A7796A">
        <w:t xml:space="preserve"> </w:t>
      </w:r>
      <w:r w:rsidRPr="006A1085">
        <w:t xml:space="preserve"> FT232 nebo ATmega8U2</w:t>
      </w:r>
      <w:r>
        <w:t>/ATMega16U2</w:t>
      </w:r>
      <w:r w:rsidRPr="006A1085">
        <w:t xml:space="preserve">, který se stará o emulaci sériového portu, jelikož v mikroprocesoru </w:t>
      </w:r>
      <w:r w:rsidR="0010253F">
        <w:t>s osmibitovou arch</w:t>
      </w:r>
      <w:r>
        <w:t xml:space="preserve">itekturou </w:t>
      </w:r>
      <w:r w:rsidRPr="006A1085">
        <w:t xml:space="preserve">není zakomponován řadič USB, ale pouze sériová linka. </w:t>
      </w:r>
      <w:r>
        <w:t xml:space="preserve">U verze s architekturou ARM je nativně zakomponován </w:t>
      </w:r>
      <w:r w:rsidR="003F0FE7">
        <w:t>USB řadič, ale pro komunikaci a </w:t>
      </w:r>
      <w:r>
        <w:t xml:space="preserve">programování bývá osazen i převodník připojený na sériovou linku. </w:t>
      </w:r>
      <w:r w:rsidRPr="006A1085">
        <w:t>Pro signalizaci komunikace a přítomnosti napájení jsou na deskách většího rozměru LED diody</w:t>
      </w:r>
      <w:sdt>
        <w:sdtPr>
          <w:id w:val="-58629882"/>
          <w:citation/>
        </w:sdtPr>
        <w:sdtContent>
          <w:r w:rsidR="00A7796A">
            <w:fldChar w:fldCharType="begin"/>
          </w:r>
          <w:r w:rsidR="00A7796A">
            <w:instrText xml:space="preserve"> CITATION Laz14 \l 1029 </w:instrText>
          </w:r>
          <w:r w:rsidR="00A7796A">
            <w:fldChar w:fldCharType="separate"/>
          </w:r>
          <w:r w:rsidR="001323C3">
            <w:rPr>
              <w:noProof/>
            </w:rPr>
            <w:t xml:space="preserve"> [1]</w:t>
          </w:r>
          <w:r w:rsidR="00A7796A">
            <w:fldChar w:fldCharType="end"/>
          </w:r>
        </w:sdtContent>
      </w:sdt>
      <w:r w:rsidR="003A1F95">
        <w:t>.</w:t>
      </w:r>
    </w:p>
    <w:p w14:paraId="4ED1E6E7" w14:textId="7BBAE0EF" w:rsidR="006A1085" w:rsidRDefault="006A1085" w:rsidP="006A1085">
      <w:pPr>
        <w:pStyle w:val="normlntext"/>
      </w:pPr>
      <w:r>
        <w:t>Díky malému výkonu osmibitových mikro</w:t>
      </w:r>
      <w:r w:rsidR="0030402B">
        <w:t xml:space="preserve"> </w:t>
      </w:r>
      <w:r>
        <w:t>kontrolérů</w:t>
      </w:r>
      <w:r w:rsidR="00E449DF">
        <w:t>,</w:t>
      </w:r>
      <w:r>
        <w:t xml:space="preserve"> se kom</w:t>
      </w:r>
      <w:r w:rsidR="003F0FE7">
        <w:t>unita, která se stará o vývoj a </w:t>
      </w:r>
      <w:r>
        <w:t xml:space="preserve">podporu platformy Arduino, </w:t>
      </w:r>
      <w:r w:rsidR="004C0516">
        <w:t>rozhodla vyvinout</w:t>
      </w:r>
      <w:r>
        <w:t xml:space="preserve"> desky s 32bitovou architekturou ARM. Díky tomuto řešení vznikl</w:t>
      </w:r>
      <w:r w:rsidR="004C0516">
        <w:t>a</w:t>
      </w:r>
      <w:r>
        <w:t xml:space="preserve"> vývojov</w:t>
      </w:r>
      <w:r w:rsidR="004C0516">
        <w:t>á deska</w:t>
      </w:r>
      <w:r>
        <w:t xml:space="preserve"> Arduino DUE a menší Arduino Zero. Dosti velkým problémem se stala kompatibilita rozšiřujících desek, jelikož nové desky nejsou tolerantní k</w:t>
      </w:r>
      <w:r w:rsidR="00E449DF">
        <w:t> TTL logice využívající napětí 0 až 5 V, z čehož vyplývá, že shieldy, které vývojář použil u desek s osmibitovou architekturou, u architektury ARM nemůže využít.</w:t>
      </w:r>
    </w:p>
    <w:p w14:paraId="4ED1E6E8" w14:textId="77777777" w:rsidR="00E449DF" w:rsidRDefault="00E449DF" w:rsidP="00E449DF">
      <w:pPr>
        <w:pStyle w:val="NadpisC"/>
      </w:pPr>
      <w:bookmarkStart w:id="29" w:name="_Toc448848683"/>
      <w:r>
        <w:t>Arduino Mega</w:t>
      </w:r>
      <w:r w:rsidR="004C0516">
        <w:t xml:space="preserve"> 2560</w:t>
      </w:r>
      <w:bookmarkEnd w:id="29"/>
    </w:p>
    <w:p w14:paraId="4ED1E6E9" w14:textId="77777777" w:rsidR="003C7B1C" w:rsidRDefault="00E449DF" w:rsidP="003C7B1C">
      <w:pPr>
        <w:pStyle w:val="normlntext"/>
      </w:pPr>
      <w:r>
        <w:t xml:space="preserve">Arduino Mega </w:t>
      </w:r>
      <w:r w:rsidR="004C0516">
        <w:t xml:space="preserve">2560 </w:t>
      </w:r>
      <w:r w:rsidR="00426297">
        <w:t xml:space="preserve">vychází z desky </w:t>
      </w:r>
      <w:r w:rsidR="004C0516">
        <w:t>Arduino Mega</w:t>
      </w:r>
      <w:r w:rsidR="00871141">
        <w:t>, která</w:t>
      </w:r>
      <w:r w:rsidR="00426297">
        <w:t xml:space="preserve"> </w:t>
      </w:r>
      <w:r>
        <w:t xml:space="preserve">se řadí mezi starší desky, ale díly veliké popularitě a velkému množství I/O pinů je hojně využíváno. </w:t>
      </w:r>
    </w:p>
    <w:p w14:paraId="4ED1E6EA" w14:textId="3CB20772" w:rsidR="00425AB8" w:rsidRDefault="00E449DF" w:rsidP="00E449DF">
      <w:pPr>
        <w:pStyle w:val="normlntext"/>
      </w:pPr>
      <w:r>
        <w:t xml:space="preserve">Srdcem této vývojové desky je osmibitový procesor AVR od firmy Atmel. Tyto procesory disponují redukovanou instrukční sadou RISC s harvardskou architekturou. Tato deska byla standardně osazována </w:t>
      </w:r>
      <w:r w:rsidR="003C7B1C">
        <w:t>dvěma</w:t>
      </w:r>
      <w:r>
        <w:t xml:space="preserve"> typy mikroprocesorů. Nejstarším z nich byl mikroproceso</w:t>
      </w:r>
      <w:r w:rsidR="003C7B1C">
        <w:t>r ATmega1280</w:t>
      </w:r>
      <w:r w:rsidR="004C0516">
        <w:t xml:space="preserve"> (označení Arduino Mega</w:t>
      </w:r>
      <w:r w:rsidR="00426297">
        <w:t>)</w:t>
      </w:r>
      <w:r>
        <w:t>, který byl později na</w:t>
      </w:r>
      <w:r w:rsidR="003C7B1C">
        <w:t>hrazen mikroprocesorem ATmega2560</w:t>
      </w:r>
      <w:r w:rsidR="003F0FE7">
        <w:t>. T</w:t>
      </w:r>
      <w:r>
        <w:t>yto procesory se většinou liší jen velikostí paměti pro data a program.</w:t>
      </w:r>
    </w:p>
    <w:p w14:paraId="3DCB29B7" w14:textId="77777777" w:rsidR="00425AB8" w:rsidRDefault="00425AB8">
      <w:pPr>
        <w:rPr>
          <w:rFonts w:ascii="Times New Roman" w:hAnsi="Times New Roman"/>
        </w:rPr>
      </w:pPr>
      <w:r>
        <w:br w:type="page"/>
      </w:r>
    </w:p>
    <w:p w14:paraId="5392BA61" w14:textId="4D859E6C" w:rsidR="00221415" w:rsidRDefault="00221415" w:rsidP="00FC71A9">
      <w:pPr>
        <w:pStyle w:val="normlntextkurzva"/>
        <w:jc w:val="center"/>
      </w:pPr>
      <w:bookmarkStart w:id="30" w:name="_Toc448846406"/>
      <w:r>
        <w:lastRenderedPageBreak/>
        <w:t xml:space="preserve">Tabulka </w:t>
      </w:r>
      <w:fldSimple w:instr=" SEQ Tabulka \* ARABIC ">
        <w:r w:rsidR="00907978">
          <w:rPr>
            <w:noProof/>
          </w:rPr>
          <w:t>1</w:t>
        </w:r>
      </w:fldSimple>
      <w:r>
        <w:t xml:space="preserve"> Základní vlastnosti mikro kontroléru ATMega2560</w:t>
      </w:r>
      <w:bookmarkEnd w:id="30"/>
    </w:p>
    <w:tbl>
      <w:tblPr>
        <w:tblStyle w:val="Svtlmkazvraznn5"/>
        <w:tblW w:w="0" w:type="auto"/>
        <w:tblLook w:val="04A0" w:firstRow="1" w:lastRow="0" w:firstColumn="1" w:lastColumn="0" w:noHBand="0" w:noVBand="1"/>
      </w:tblPr>
      <w:tblGrid>
        <w:gridCol w:w="2827"/>
        <w:gridCol w:w="6176"/>
      </w:tblGrid>
      <w:tr w:rsidR="00425AB8" w14:paraId="60B19AAF" w14:textId="77777777" w:rsidTr="00221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6A7389F2" w14:textId="188824E3" w:rsidR="00425AB8" w:rsidRDefault="00425AB8" w:rsidP="00221415">
            <w:pPr>
              <w:pStyle w:val="normlntext"/>
            </w:pPr>
            <w:r>
              <w:t>Vlastnost</w:t>
            </w:r>
          </w:p>
        </w:tc>
        <w:tc>
          <w:tcPr>
            <w:tcW w:w="0" w:type="auto"/>
            <w:tcBorders>
              <w:top w:val="none" w:sz="0" w:space="0" w:color="auto"/>
              <w:left w:val="none" w:sz="0" w:space="0" w:color="auto"/>
              <w:bottom w:val="none" w:sz="0" w:space="0" w:color="auto"/>
              <w:right w:val="none" w:sz="0" w:space="0" w:color="auto"/>
            </w:tcBorders>
          </w:tcPr>
          <w:p w14:paraId="6D7FF39C" w14:textId="39FBCEDD" w:rsidR="00425AB8" w:rsidRDefault="00425AB8" w:rsidP="00221415">
            <w:pPr>
              <w:pStyle w:val="normlntext"/>
              <w:cnfStyle w:val="100000000000" w:firstRow="1" w:lastRow="0" w:firstColumn="0" w:lastColumn="0" w:oddVBand="0" w:evenVBand="0" w:oddHBand="0" w:evenHBand="0" w:firstRowFirstColumn="0" w:firstRowLastColumn="0" w:lastRowFirstColumn="0" w:lastRowLastColumn="0"/>
            </w:pPr>
            <w:r>
              <w:t>Hodnota</w:t>
            </w:r>
          </w:p>
        </w:tc>
      </w:tr>
      <w:tr w:rsidR="00221415" w14:paraId="66CF7B9B" w14:textId="77777777" w:rsidTr="00221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7E0251C7" w14:textId="7DC8A8B7" w:rsidR="00221415" w:rsidRDefault="00221415" w:rsidP="00221415">
            <w:pPr>
              <w:pStyle w:val="normlntext"/>
            </w:pPr>
            <w:r>
              <w:t>Napájecí napětí</w:t>
            </w:r>
          </w:p>
        </w:tc>
        <w:tc>
          <w:tcPr>
            <w:tcW w:w="0" w:type="auto"/>
            <w:tcBorders>
              <w:top w:val="none" w:sz="0" w:space="0" w:color="auto"/>
              <w:left w:val="none" w:sz="0" w:space="0" w:color="auto"/>
              <w:bottom w:val="none" w:sz="0" w:space="0" w:color="auto"/>
              <w:right w:val="none" w:sz="0" w:space="0" w:color="auto"/>
            </w:tcBorders>
          </w:tcPr>
          <w:p w14:paraId="3A082DBD" w14:textId="207FF602" w:rsidR="00221415" w:rsidRDefault="00221415" w:rsidP="00221415">
            <w:pPr>
              <w:pStyle w:val="normlntext"/>
              <w:cnfStyle w:val="000000100000" w:firstRow="0" w:lastRow="0" w:firstColumn="0" w:lastColumn="0" w:oddVBand="0" w:evenVBand="0" w:oddHBand="1" w:evenHBand="0" w:firstRowFirstColumn="0" w:firstRowLastColumn="0" w:lastRowFirstColumn="0" w:lastRowLastColumn="0"/>
            </w:pPr>
            <w:r>
              <w:t>5 V</w:t>
            </w:r>
          </w:p>
        </w:tc>
      </w:tr>
      <w:tr w:rsidR="00221415" w14:paraId="4DAD7C56" w14:textId="77777777" w:rsidTr="002214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0C5E23E" w14:textId="15FD774F" w:rsidR="00221415" w:rsidRDefault="00221415" w:rsidP="00221415">
            <w:pPr>
              <w:pStyle w:val="normlntext"/>
            </w:pPr>
            <w:r>
              <w:t>Počet I/O pinů</w:t>
            </w:r>
          </w:p>
        </w:tc>
        <w:tc>
          <w:tcPr>
            <w:tcW w:w="0" w:type="auto"/>
            <w:tcBorders>
              <w:top w:val="none" w:sz="0" w:space="0" w:color="auto"/>
              <w:left w:val="none" w:sz="0" w:space="0" w:color="auto"/>
              <w:bottom w:val="none" w:sz="0" w:space="0" w:color="auto"/>
              <w:right w:val="none" w:sz="0" w:space="0" w:color="auto"/>
            </w:tcBorders>
          </w:tcPr>
          <w:p w14:paraId="028544CF" w14:textId="573D241C" w:rsidR="00221415" w:rsidRDefault="00221415" w:rsidP="00221415">
            <w:pPr>
              <w:pStyle w:val="normlntext"/>
              <w:cnfStyle w:val="000000010000" w:firstRow="0" w:lastRow="0" w:firstColumn="0" w:lastColumn="0" w:oddVBand="0" w:evenVBand="0" w:oddHBand="0" w:evenHBand="1" w:firstRowFirstColumn="0" w:firstRowLastColumn="0" w:lastRowFirstColumn="0" w:lastRowLastColumn="0"/>
            </w:pPr>
            <w:r>
              <w:t>86 (díky zapojení použitého na desce je využitelných pouze 70</w:t>
            </w:r>
            <w:r w:rsidR="003F0FE7">
              <w:t>)</w:t>
            </w:r>
          </w:p>
        </w:tc>
      </w:tr>
      <w:tr w:rsidR="00221415" w14:paraId="3ACE75A8" w14:textId="77777777" w:rsidTr="00221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1387BF7F" w14:textId="0896C036" w:rsidR="00221415" w:rsidRDefault="00221415" w:rsidP="00425AB8">
            <w:pPr>
              <w:pStyle w:val="normlntext"/>
              <w:jc w:val="left"/>
            </w:pPr>
            <w:r>
              <w:t xml:space="preserve">Počet analogových </w:t>
            </w:r>
            <w:r w:rsidR="00425AB8">
              <w:t>vstupů</w:t>
            </w:r>
          </w:p>
        </w:tc>
        <w:tc>
          <w:tcPr>
            <w:tcW w:w="0" w:type="auto"/>
            <w:tcBorders>
              <w:top w:val="none" w:sz="0" w:space="0" w:color="auto"/>
              <w:left w:val="none" w:sz="0" w:space="0" w:color="auto"/>
              <w:bottom w:val="none" w:sz="0" w:space="0" w:color="auto"/>
              <w:right w:val="none" w:sz="0" w:space="0" w:color="auto"/>
            </w:tcBorders>
          </w:tcPr>
          <w:p w14:paraId="59CA23DB" w14:textId="1A92913B" w:rsidR="00221415" w:rsidRDefault="00221415" w:rsidP="00221415">
            <w:pPr>
              <w:pStyle w:val="normlntext"/>
              <w:cnfStyle w:val="000000100000" w:firstRow="0" w:lastRow="0" w:firstColumn="0" w:lastColumn="0" w:oddVBand="0" w:evenVBand="0" w:oddHBand="1" w:evenHBand="0" w:firstRowFirstColumn="0" w:firstRowLastColumn="0" w:lastRowFirstColumn="0" w:lastRowLastColumn="0"/>
            </w:pPr>
            <w:r>
              <w:t>16</w:t>
            </w:r>
          </w:p>
        </w:tc>
      </w:tr>
      <w:tr w:rsidR="00221415" w14:paraId="6AC35BB3" w14:textId="77777777" w:rsidTr="002214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1D84737E" w14:textId="34AC10D4" w:rsidR="00221415" w:rsidRDefault="00221415" w:rsidP="00425AB8">
            <w:pPr>
              <w:pStyle w:val="normlntext"/>
            </w:pPr>
            <w:r>
              <w:t>Počet PWM</w:t>
            </w:r>
            <w:r>
              <w:rPr>
                <w:rStyle w:val="Znakapoznpodarou"/>
              </w:rPr>
              <w:footnoteReference w:id="2"/>
            </w:r>
            <w:r>
              <w:t xml:space="preserve"> </w:t>
            </w:r>
            <w:r w:rsidR="00425AB8">
              <w:t>výstupů</w:t>
            </w:r>
          </w:p>
        </w:tc>
        <w:tc>
          <w:tcPr>
            <w:tcW w:w="0" w:type="auto"/>
            <w:tcBorders>
              <w:top w:val="none" w:sz="0" w:space="0" w:color="auto"/>
              <w:left w:val="none" w:sz="0" w:space="0" w:color="auto"/>
              <w:bottom w:val="none" w:sz="0" w:space="0" w:color="auto"/>
              <w:right w:val="none" w:sz="0" w:space="0" w:color="auto"/>
            </w:tcBorders>
          </w:tcPr>
          <w:p w14:paraId="7D4F6ADB" w14:textId="03DA37D7" w:rsidR="00221415" w:rsidRDefault="00221415" w:rsidP="00221415">
            <w:pPr>
              <w:pStyle w:val="normlntext"/>
              <w:cnfStyle w:val="000000010000" w:firstRow="0" w:lastRow="0" w:firstColumn="0" w:lastColumn="0" w:oddVBand="0" w:evenVBand="0" w:oddHBand="0" w:evenHBand="1" w:firstRowFirstColumn="0" w:firstRowLastColumn="0" w:lastRowFirstColumn="0" w:lastRowLastColumn="0"/>
            </w:pPr>
            <w:r>
              <w:t>15</w:t>
            </w:r>
          </w:p>
        </w:tc>
      </w:tr>
      <w:tr w:rsidR="00221415" w14:paraId="7F06D5CA" w14:textId="77777777" w:rsidTr="00221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63A1E3E0" w14:textId="498E9341" w:rsidR="00221415" w:rsidRDefault="00221415" w:rsidP="00221415">
            <w:pPr>
              <w:pStyle w:val="normlntext"/>
            </w:pPr>
            <w:r>
              <w:t>Zatížitelnost pinu</w:t>
            </w:r>
          </w:p>
        </w:tc>
        <w:tc>
          <w:tcPr>
            <w:tcW w:w="0" w:type="auto"/>
            <w:tcBorders>
              <w:top w:val="none" w:sz="0" w:space="0" w:color="auto"/>
              <w:left w:val="none" w:sz="0" w:space="0" w:color="auto"/>
              <w:bottom w:val="none" w:sz="0" w:space="0" w:color="auto"/>
              <w:right w:val="none" w:sz="0" w:space="0" w:color="auto"/>
            </w:tcBorders>
          </w:tcPr>
          <w:p w14:paraId="54B00042" w14:textId="62DD0AF2" w:rsidR="00221415" w:rsidRDefault="00221415" w:rsidP="00221415">
            <w:pPr>
              <w:pStyle w:val="normlntext"/>
              <w:cnfStyle w:val="000000100000" w:firstRow="0" w:lastRow="0" w:firstColumn="0" w:lastColumn="0" w:oddVBand="0" w:evenVBand="0" w:oddHBand="1" w:evenHBand="0" w:firstRowFirstColumn="0" w:firstRowLastColumn="0" w:lastRowFirstColumn="0" w:lastRowLastColumn="0"/>
            </w:pPr>
            <w:r>
              <w:t>při 5 V až 20 mA, při 3,3 V až 50 mA</w:t>
            </w:r>
          </w:p>
        </w:tc>
      </w:tr>
      <w:tr w:rsidR="00221415" w14:paraId="7447394E" w14:textId="77777777" w:rsidTr="002214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444A337" w14:textId="7BFF07C7" w:rsidR="00221415" w:rsidRDefault="00221415" w:rsidP="00221415">
            <w:pPr>
              <w:pStyle w:val="normlntext"/>
            </w:pPr>
            <w:r>
              <w:t>Paměť Flash</w:t>
            </w:r>
          </w:p>
        </w:tc>
        <w:tc>
          <w:tcPr>
            <w:tcW w:w="0" w:type="auto"/>
            <w:tcBorders>
              <w:top w:val="none" w:sz="0" w:space="0" w:color="auto"/>
              <w:left w:val="none" w:sz="0" w:space="0" w:color="auto"/>
              <w:bottom w:val="none" w:sz="0" w:space="0" w:color="auto"/>
              <w:right w:val="none" w:sz="0" w:space="0" w:color="auto"/>
            </w:tcBorders>
          </w:tcPr>
          <w:p w14:paraId="18364023" w14:textId="16880DD9" w:rsidR="00221415" w:rsidRDefault="00221415" w:rsidP="00221415">
            <w:pPr>
              <w:pStyle w:val="normlntext"/>
              <w:cnfStyle w:val="000000010000" w:firstRow="0" w:lastRow="0" w:firstColumn="0" w:lastColumn="0" w:oddVBand="0" w:evenVBand="0" w:oddHBand="0" w:evenHBand="1" w:firstRowFirstColumn="0" w:firstRowLastColumn="0" w:lastRowFirstColumn="0" w:lastRowLastColumn="0"/>
            </w:pPr>
            <w:r>
              <w:t>256 KB, z níž 8 KB zabírá zavaděč</w:t>
            </w:r>
          </w:p>
        </w:tc>
      </w:tr>
      <w:tr w:rsidR="00221415" w14:paraId="1E7F21C5" w14:textId="77777777" w:rsidTr="00221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6B6E672F" w14:textId="2EEBBDC9" w:rsidR="00221415" w:rsidRDefault="00221415" w:rsidP="00221415">
            <w:pPr>
              <w:pStyle w:val="normlntext"/>
            </w:pPr>
            <w:r>
              <w:t>Paměť SRAM</w:t>
            </w:r>
          </w:p>
        </w:tc>
        <w:tc>
          <w:tcPr>
            <w:tcW w:w="0" w:type="auto"/>
            <w:tcBorders>
              <w:top w:val="none" w:sz="0" w:space="0" w:color="auto"/>
              <w:left w:val="none" w:sz="0" w:space="0" w:color="auto"/>
              <w:bottom w:val="none" w:sz="0" w:space="0" w:color="auto"/>
              <w:right w:val="none" w:sz="0" w:space="0" w:color="auto"/>
            </w:tcBorders>
          </w:tcPr>
          <w:p w14:paraId="05796E0A" w14:textId="7C87FD98" w:rsidR="00221415" w:rsidRDefault="00221415" w:rsidP="00221415">
            <w:pPr>
              <w:pStyle w:val="normlntext"/>
              <w:cnfStyle w:val="000000100000" w:firstRow="0" w:lastRow="0" w:firstColumn="0" w:lastColumn="0" w:oddVBand="0" w:evenVBand="0" w:oddHBand="1" w:evenHBand="0" w:firstRowFirstColumn="0" w:firstRowLastColumn="0" w:lastRowFirstColumn="0" w:lastRowLastColumn="0"/>
            </w:pPr>
            <w:r>
              <w:t>8 KB</w:t>
            </w:r>
          </w:p>
        </w:tc>
      </w:tr>
      <w:tr w:rsidR="00221415" w14:paraId="35A43547" w14:textId="77777777" w:rsidTr="002214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0E3F3585" w14:textId="4926AAD4" w:rsidR="00221415" w:rsidRDefault="00221415" w:rsidP="00221415">
            <w:pPr>
              <w:pStyle w:val="normlntext"/>
            </w:pPr>
            <w:r>
              <w:t>Paměť EEPROM</w:t>
            </w:r>
          </w:p>
        </w:tc>
        <w:tc>
          <w:tcPr>
            <w:tcW w:w="0" w:type="auto"/>
            <w:tcBorders>
              <w:top w:val="none" w:sz="0" w:space="0" w:color="auto"/>
              <w:left w:val="none" w:sz="0" w:space="0" w:color="auto"/>
              <w:bottom w:val="none" w:sz="0" w:space="0" w:color="auto"/>
              <w:right w:val="none" w:sz="0" w:space="0" w:color="auto"/>
            </w:tcBorders>
          </w:tcPr>
          <w:p w14:paraId="29F4F693" w14:textId="0818A02A" w:rsidR="00221415" w:rsidRDefault="00221415" w:rsidP="00221415">
            <w:pPr>
              <w:pStyle w:val="normlntext"/>
              <w:cnfStyle w:val="000000010000" w:firstRow="0" w:lastRow="0" w:firstColumn="0" w:lastColumn="0" w:oddVBand="0" w:evenVBand="0" w:oddHBand="0" w:evenHBand="1" w:firstRowFirstColumn="0" w:firstRowLastColumn="0" w:lastRowFirstColumn="0" w:lastRowLastColumn="0"/>
            </w:pPr>
            <w:r>
              <w:t>4 KB</w:t>
            </w:r>
          </w:p>
        </w:tc>
      </w:tr>
      <w:tr w:rsidR="00221415" w14:paraId="053F3CD9" w14:textId="77777777" w:rsidTr="00221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779CB064" w14:textId="6B744FFE" w:rsidR="00221415" w:rsidRDefault="00221415" w:rsidP="00221415">
            <w:pPr>
              <w:pStyle w:val="normlntext"/>
            </w:pPr>
            <w:r>
              <w:t>Pracovní frekvence</w:t>
            </w:r>
          </w:p>
        </w:tc>
        <w:tc>
          <w:tcPr>
            <w:tcW w:w="0" w:type="auto"/>
            <w:tcBorders>
              <w:top w:val="none" w:sz="0" w:space="0" w:color="auto"/>
              <w:left w:val="none" w:sz="0" w:space="0" w:color="auto"/>
              <w:bottom w:val="none" w:sz="0" w:space="0" w:color="auto"/>
              <w:right w:val="none" w:sz="0" w:space="0" w:color="auto"/>
            </w:tcBorders>
          </w:tcPr>
          <w:p w14:paraId="5127F718" w14:textId="219FE909" w:rsidR="00221415" w:rsidRDefault="00221415" w:rsidP="00221415">
            <w:pPr>
              <w:pStyle w:val="normlntext"/>
              <w:cnfStyle w:val="000000100000" w:firstRow="0" w:lastRow="0" w:firstColumn="0" w:lastColumn="0" w:oddVBand="0" w:evenVBand="0" w:oddHBand="1" w:evenHBand="0" w:firstRowFirstColumn="0" w:firstRowLastColumn="0" w:lastRowFirstColumn="0" w:lastRowLastColumn="0"/>
            </w:pPr>
            <w:r>
              <w:t>Až 16 MHz</w:t>
            </w:r>
          </w:p>
        </w:tc>
      </w:tr>
      <w:tr w:rsidR="00221415" w14:paraId="2DADC0C2" w14:textId="77777777" w:rsidTr="002214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660DFE3D" w14:textId="0D8F9A21" w:rsidR="00221415" w:rsidRDefault="00221415" w:rsidP="00221415">
            <w:pPr>
              <w:pStyle w:val="normlntext"/>
            </w:pPr>
            <w:r>
              <w:t>Rozhraní</w:t>
            </w:r>
          </w:p>
        </w:tc>
        <w:tc>
          <w:tcPr>
            <w:tcW w:w="0" w:type="auto"/>
            <w:tcBorders>
              <w:top w:val="none" w:sz="0" w:space="0" w:color="auto"/>
              <w:left w:val="none" w:sz="0" w:space="0" w:color="auto"/>
              <w:bottom w:val="none" w:sz="0" w:space="0" w:color="auto"/>
              <w:right w:val="none" w:sz="0" w:space="0" w:color="auto"/>
            </w:tcBorders>
          </w:tcPr>
          <w:p w14:paraId="41DF46D9" w14:textId="6D49465F" w:rsidR="00221415" w:rsidRDefault="00221415" w:rsidP="00221415">
            <w:pPr>
              <w:pStyle w:val="normlntext"/>
              <w:cnfStyle w:val="000000010000" w:firstRow="0" w:lastRow="0" w:firstColumn="0" w:lastColumn="0" w:oddVBand="0" w:evenVBand="0" w:oddHBand="0" w:evenHBand="1" w:firstRowFirstColumn="0" w:firstRowLastColumn="0" w:lastRowFirstColumn="0" w:lastRowLastColumn="0"/>
            </w:pPr>
            <w:r>
              <w:t>TWI, SPI, USART</w:t>
            </w:r>
          </w:p>
        </w:tc>
      </w:tr>
    </w:tbl>
    <w:p w14:paraId="2AA7BC74" w14:textId="77777777" w:rsidR="00221415" w:rsidRDefault="00221415" w:rsidP="00221415">
      <w:pPr>
        <w:pStyle w:val="normlntext"/>
      </w:pPr>
    </w:p>
    <w:p w14:paraId="4ED1E6F6" w14:textId="77777777" w:rsidR="00E449DF" w:rsidRDefault="00E449DF" w:rsidP="00E449DF">
      <w:pPr>
        <w:pStyle w:val="normlntext"/>
      </w:pPr>
      <w:r>
        <w:t xml:space="preserve">Vývojová deska Arduino </w:t>
      </w:r>
      <w:r w:rsidR="003C7B1C">
        <w:t>Mega</w:t>
      </w:r>
      <w:r>
        <w:t xml:space="preserve"> </w:t>
      </w:r>
      <w:r w:rsidR="00426297">
        <w:t xml:space="preserve">2560 </w:t>
      </w:r>
      <w:r>
        <w:t xml:space="preserve">má rozměry </w:t>
      </w:r>
      <w:r w:rsidR="003C7B1C">
        <w:t>101,5</w:t>
      </w:r>
      <w:r>
        <w:t xml:space="preserve"> mm x 53,3 mm. Obsahuje pouze základní součástky a konektory pro připojení periferií.</w:t>
      </w:r>
    </w:p>
    <w:p w14:paraId="4ED1E6F7" w14:textId="77777777" w:rsidR="003C7B1C" w:rsidRDefault="003C7B1C" w:rsidP="003C7B1C">
      <w:pPr>
        <w:pStyle w:val="normlntext"/>
      </w:pPr>
      <w:r>
        <w:t>Deska prošla již třemi revizemi. Největší změny, které byly provedeny, jsou:</w:t>
      </w:r>
    </w:p>
    <w:p w14:paraId="4ED1E6F8" w14:textId="77777777" w:rsidR="003C7B1C" w:rsidRDefault="003C7B1C" w:rsidP="003C7B1C">
      <w:pPr>
        <w:pStyle w:val="normlntext"/>
        <w:numPr>
          <w:ilvl w:val="0"/>
          <w:numId w:val="18"/>
        </w:numPr>
      </w:pPr>
      <w:r>
        <w:t>záměna převodníku FTDI za ATMega8u2/ATMega16u2,</w:t>
      </w:r>
    </w:p>
    <w:p w14:paraId="4ED1E6F9" w14:textId="77777777" w:rsidR="003C7B1C" w:rsidRDefault="003C7B1C" w:rsidP="003C7B1C">
      <w:pPr>
        <w:pStyle w:val="normlntext"/>
        <w:numPr>
          <w:ilvl w:val="0"/>
          <w:numId w:val="18"/>
        </w:numPr>
      </w:pPr>
      <w:r>
        <w:t xml:space="preserve">rozšíření lišty s piny pro zajištění budoucí kompatibility s deskami s 3,3V logikou. </w:t>
      </w:r>
    </w:p>
    <w:p w14:paraId="4ED1E6FA" w14:textId="77777777" w:rsidR="005D19A7" w:rsidRDefault="005D19A7" w:rsidP="005D19A7">
      <w:pPr>
        <w:pStyle w:val="normlntext"/>
      </w:pPr>
      <w:r>
        <w:t xml:space="preserve">Deska Arduino Mega 2560 je hojně využívána jako srdce 3D tiskáren. </w:t>
      </w:r>
    </w:p>
    <w:p w14:paraId="4ED1E6FB" w14:textId="77777777" w:rsidR="004C0516" w:rsidRDefault="00871141" w:rsidP="003A1F95">
      <w:pPr>
        <w:pStyle w:val="normlntext"/>
        <w:keepNext/>
        <w:jc w:val="center"/>
      </w:pPr>
      <w:r>
        <w:rPr>
          <w:noProof/>
        </w:rPr>
        <w:lastRenderedPageBreak/>
        <w:drawing>
          <wp:inline distT="0" distB="0" distL="0" distR="0" wp14:anchorId="4ED1EA0A" wp14:editId="4ED1EA0B">
            <wp:extent cx="5240020" cy="2544445"/>
            <wp:effectExtent l="0" t="0" r="0" b="8255"/>
            <wp:docPr id="5" name="Obrázek 5" descr="Arduino Mega 2560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Mega 2560 Pino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0020" cy="2544445"/>
                    </a:xfrm>
                    <a:prstGeom prst="rect">
                      <a:avLst/>
                    </a:prstGeom>
                    <a:noFill/>
                    <a:ln>
                      <a:noFill/>
                    </a:ln>
                  </pic:spPr>
                </pic:pic>
              </a:graphicData>
            </a:graphic>
          </wp:inline>
        </w:drawing>
      </w:r>
    </w:p>
    <w:p w14:paraId="4ED1E6FC" w14:textId="03862D54" w:rsidR="00871141" w:rsidRDefault="004C0516" w:rsidP="003A1F95">
      <w:pPr>
        <w:pStyle w:val="normlntextkurzva"/>
        <w:jc w:val="center"/>
      </w:pPr>
      <w:bookmarkStart w:id="31" w:name="_Toc448846388"/>
      <w:r w:rsidRPr="004C0516">
        <w:t xml:space="preserve">Obrázek </w:t>
      </w:r>
      <w:fldSimple w:instr=" SEQ Obrázek \* ARABIC ">
        <w:r w:rsidR="00907978">
          <w:rPr>
            <w:noProof/>
          </w:rPr>
          <w:t>1</w:t>
        </w:r>
      </w:fldSimple>
      <w:r w:rsidRPr="004C0516">
        <w:t xml:space="preserve"> Vývojová deska Arduino Mega 2560 </w:t>
      </w:r>
      <w:sdt>
        <w:sdtPr>
          <w:id w:val="1541479159"/>
          <w:citation/>
        </w:sdtPr>
        <w:sdtContent>
          <w:r w:rsidRPr="004C0516">
            <w:fldChar w:fldCharType="begin"/>
          </w:r>
          <w:r w:rsidR="006961D0">
            <w:instrText xml:space="preserve">CITATION Mar16 \l 1029 </w:instrText>
          </w:r>
          <w:r w:rsidRPr="004C0516">
            <w:fldChar w:fldCharType="separate"/>
          </w:r>
          <w:r w:rsidR="001323C3">
            <w:rPr>
              <w:noProof/>
            </w:rPr>
            <w:t>[4]</w:t>
          </w:r>
          <w:r w:rsidRPr="004C0516">
            <w:fldChar w:fldCharType="end"/>
          </w:r>
        </w:sdtContent>
      </w:sdt>
      <w:bookmarkEnd w:id="31"/>
    </w:p>
    <w:p w14:paraId="4ED1E6FD" w14:textId="77777777" w:rsidR="004C0516" w:rsidRDefault="004C0516" w:rsidP="004C0516">
      <w:pPr>
        <w:pStyle w:val="NadpisC"/>
      </w:pPr>
      <w:bookmarkStart w:id="32" w:name="_Toc448848684"/>
      <w:r>
        <w:t>Arduino Due</w:t>
      </w:r>
      <w:bookmarkEnd w:id="32"/>
    </w:p>
    <w:p w14:paraId="4ED1E6FE" w14:textId="757991D2" w:rsidR="004C0516" w:rsidRDefault="005D19A7" w:rsidP="005D19A7">
      <w:pPr>
        <w:pStyle w:val="normlntext"/>
      </w:pPr>
      <w:r>
        <w:t xml:space="preserve">Arduino Due je první vývojová deska společnosti Arduino osazená 32bitovým procesorem, konkrétně jde o </w:t>
      </w:r>
      <w:r w:rsidRPr="005D19A7">
        <w:t>Atmel SAM3X8E ARM Cortex-M3</w:t>
      </w:r>
      <w:r>
        <w:t>. Rozložení I/O pinů je oproti Arduino Mega 2560 lehce pozměněno. Velkou z</w:t>
      </w:r>
      <w:r w:rsidR="003F0FE7">
        <w:t>měnou je použití napětí 3,3 V. P</w:t>
      </w:r>
      <w:r>
        <w:t>roto není možno s Arduino Due použít shieldy kompatibilní se staršími deskami. Při použití 5 V může dojít k poškození mikroprocesoru.</w:t>
      </w:r>
    </w:p>
    <w:p w14:paraId="4ED1E6FF" w14:textId="77777777" w:rsidR="005D19A7" w:rsidRDefault="00F06BF3" w:rsidP="005D19A7">
      <w:pPr>
        <w:pStyle w:val="normlntext"/>
      </w:pPr>
      <w:r>
        <w:t xml:space="preserve">Jak už bylo zmíněno, vývojová deska je osazena mikroprocesorem </w:t>
      </w:r>
      <w:r w:rsidRPr="005D19A7">
        <w:t>Atmel SAM3X8E ARM Cortex-M3</w:t>
      </w:r>
      <w:r>
        <w:t>. Procesory z rodiny Cortex-M3 jsou určeny do levných embedded zařízení, kde je požadován vysoký výkon a vysoká efektivita. Tento mikroprocesor se výborně hodí do oblasti průmyslové automatizace, ovládacích systémů či do automobilového průmyslu.</w:t>
      </w:r>
    </w:p>
    <w:p w14:paraId="51C3C6B4" w14:textId="3D76B9EF" w:rsidR="00425AB8" w:rsidRDefault="00425AB8" w:rsidP="005F2787">
      <w:pPr>
        <w:pStyle w:val="normlntextkurzva"/>
        <w:jc w:val="center"/>
      </w:pPr>
      <w:bookmarkStart w:id="33" w:name="_Toc448846407"/>
      <w:r>
        <w:t xml:space="preserve">Tabulka </w:t>
      </w:r>
      <w:fldSimple w:instr=" SEQ Tabulka \* ARABIC ">
        <w:r w:rsidR="00907978">
          <w:rPr>
            <w:noProof/>
          </w:rPr>
          <w:t>2</w:t>
        </w:r>
      </w:fldSimple>
      <w:r>
        <w:t xml:space="preserve"> Základní vlastnosti mikro kontroléru AT91SAM3X8E</w:t>
      </w:r>
      <w:bookmarkEnd w:id="33"/>
    </w:p>
    <w:tbl>
      <w:tblPr>
        <w:tblStyle w:val="Svtlmkazvraznn5"/>
        <w:tblW w:w="0" w:type="auto"/>
        <w:tblLook w:val="04A0" w:firstRow="1" w:lastRow="0" w:firstColumn="1" w:lastColumn="0" w:noHBand="0" w:noVBand="1"/>
      </w:tblPr>
      <w:tblGrid>
        <w:gridCol w:w="2990"/>
        <w:gridCol w:w="5441"/>
      </w:tblGrid>
      <w:tr w:rsidR="00425AB8" w14:paraId="28F81280" w14:textId="77777777" w:rsidTr="00BB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004FE3A7" w14:textId="77777777" w:rsidR="00425AB8" w:rsidRDefault="00425AB8" w:rsidP="00BB55B1">
            <w:pPr>
              <w:pStyle w:val="normlntext"/>
            </w:pPr>
            <w:r>
              <w:t>Vlastnost</w:t>
            </w:r>
          </w:p>
        </w:tc>
        <w:tc>
          <w:tcPr>
            <w:tcW w:w="0" w:type="auto"/>
            <w:tcBorders>
              <w:top w:val="none" w:sz="0" w:space="0" w:color="auto"/>
              <w:left w:val="none" w:sz="0" w:space="0" w:color="auto"/>
              <w:bottom w:val="none" w:sz="0" w:space="0" w:color="auto"/>
              <w:right w:val="none" w:sz="0" w:space="0" w:color="auto"/>
            </w:tcBorders>
          </w:tcPr>
          <w:p w14:paraId="13DD399E" w14:textId="77777777" w:rsidR="00425AB8" w:rsidRDefault="00425AB8" w:rsidP="00BB55B1">
            <w:pPr>
              <w:pStyle w:val="normlntext"/>
              <w:cnfStyle w:val="100000000000" w:firstRow="1" w:lastRow="0" w:firstColumn="0" w:lastColumn="0" w:oddVBand="0" w:evenVBand="0" w:oddHBand="0" w:evenHBand="0" w:firstRowFirstColumn="0" w:firstRowLastColumn="0" w:lastRowFirstColumn="0" w:lastRowLastColumn="0"/>
            </w:pPr>
            <w:r>
              <w:t>Hodnota</w:t>
            </w:r>
          </w:p>
        </w:tc>
      </w:tr>
      <w:tr w:rsidR="00425AB8" w14:paraId="60CF058E" w14:textId="77777777" w:rsidTr="00BB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FEA733E" w14:textId="77777777" w:rsidR="00425AB8" w:rsidRDefault="00425AB8" w:rsidP="00BB55B1">
            <w:pPr>
              <w:pStyle w:val="normlntext"/>
            </w:pPr>
            <w:r>
              <w:t>Napájecí napětí</w:t>
            </w:r>
          </w:p>
        </w:tc>
        <w:tc>
          <w:tcPr>
            <w:tcW w:w="0" w:type="auto"/>
            <w:tcBorders>
              <w:top w:val="none" w:sz="0" w:space="0" w:color="auto"/>
              <w:left w:val="none" w:sz="0" w:space="0" w:color="auto"/>
              <w:bottom w:val="none" w:sz="0" w:space="0" w:color="auto"/>
              <w:right w:val="none" w:sz="0" w:space="0" w:color="auto"/>
            </w:tcBorders>
          </w:tcPr>
          <w:p w14:paraId="7053FAF2" w14:textId="422E4F51" w:rsidR="00425AB8" w:rsidRDefault="00425AB8" w:rsidP="00BB55B1">
            <w:pPr>
              <w:pStyle w:val="normlntext"/>
              <w:cnfStyle w:val="000000100000" w:firstRow="0" w:lastRow="0" w:firstColumn="0" w:lastColumn="0" w:oddVBand="0" w:evenVBand="0" w:oddHBand="1" w:evenHBand="0" w:firstRowFirstColumn="0" w:firstRowLastColumn="0" w:lastRowFirstColumn="0" w:lastRowLastColumn="0"/>
            </w:pPr>
            <w:r>
              <w:t>3,3 V</w:t>
            </w:r>
          </w:p>
        </w:tc>
      </w:tr>
      <w:tr w:rsidR="00425AB8" w14:paraId="29E5B129" w14:textId="77777777" w:rsidTr="00BB55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01150B4E" w14:textId="77777777" w:rsidR="00425AB8" w:rsidRDefault="00425AB8" w:rsidP="00BB55B1">
            <w:pPr>
              <w:pStyle w:val="normlntext"/>
            </w:pPr>
            <w:r>
              <w:t>Počet I/O pinů</w:t>
            </w:r>
          </w:p>
        </w:tc>
        <w:tc>
          <w:tcPr>
            <w:tcW w:w="0" w:type="auto"/>
            <w:tcBorders>
              <w:top w:val="none" w:sz="0" w:space="0" w:color="auto"/>
              <w:left w:val="none" w:sz="0" w:space="0" w:color="auto"/>
              <w:bottom w:val="none" w:sz="0" w:space="0" w:color="auto"/>
              <w:right w:val="none" w:sz="0" w:space="0" w:color="auto"/>
            </w:tcBorders>
          </w:tcPr>
          <w:p w14:paraId="1F5F6656" w14:textId="480E62DE" w:rsidR="00425AB8" w:rsidRDefault="00425AB8" w:rsidP="00425AB8">
            <w:pPr>
              <w:pStyle w:val="normlntext"/>
              <w:cnfStyle w:val="000000010000" w:firstRow="0" w:lastRow="0" w:firstColumn="0" w:lastColumn="0" w:oddVBand="0" w:evenVBand="0" w:oddHBand="0" w:evenHBand="1" w:firstRowFirstColumn="0" w:firstRowLastColumn="0" w:lastRowFirstColumn="0" w:lastRowLastColumn="0"/>
            </w:pPr>
            <w:r>
              <w:t>103 (díky zapojení na desce je využitelných pouze 73)</w:t>
            </w:r>
          </w:p>
        </w:tc>
      </w:tr>
      <w:tr w:rsidR="00425AB8" w14:paraId="36B5B32F" w14:textId="77777777" w:rsidTr="00BB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6BCA2E8C" w14:textId="7195BD8F" w:rsidR="00425AB8" w:rsidRDefault="00425AB8" w:rsidP="00425AB8">
            <w:pPr>
              <w:pStyle w:val="normlntext"/>
            </w:pPr>
            <w:r>
              <w:t>Počet analogových vstupů</w:t>
            </w:r>
          </w:p>
        </w:tc>
        <w:tc>
          <w:tcPr>
            <w:tcW w:w="0" w:type="auto"/>
            <w:tcBorders>
              <w:top w:val="none" w:sz="0" w:space="0" w:color="auto"/>
              <w:left w:val="none" w:sz="0" w:space="0" w:color="auto"/>
              <w:bottom w:val="none" w:sz="0" w:space="0" w:color="auto"/>
              <w:right w:val="none" w:sz="0" w:space="0" w:color="auto"/>
            </w:tcBorders>
          </w:tcPr>
          <w:p w14:paraId="46689F57" w14:textId="2246FA76" w:rsidR="00425AB8" w:rsidRDefault="00425AB8" w:rsidP="00BB55B1">
            <w:pPr>
              <w:pStyle w:val="normlntext"/>
              <w:cnfStyle w:val="000000100000" w:firstRow="0" w:lastRow="0" w:firstColumn="0" w:lastColumn="0" w:oddVBand="0" w:evenVBand="0" w:oddHBand="1" w:evenHBand="0" w:firstRowFirstColumn="0" w:firstRowLastColumn="0" w:lastRowFirstColumn="0" w:lastRowLastColumn="0"/>
            </w:pPr>
            <w:r>
              <w:t>12</w:t>
            </w:r>
          </w:p>
        </w:tc>
      </w:tr>
      <w:tr w:rsidR="00425AB8" w14:paraId="4C6D21C6" w14:textId="77777777" w:rsidTr="00BB55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76DA8FF8" w14:textId="11B57E80" w:rsidR="00425AB8" w:rsidRDefault="00425AB8" w:rsidP="00BB55B1">
            <w:pPr>
              <w:pStyle w:val="normlntext"/>
            </w:pPr>
            <w:r>
              <w:t>Počet analogových výstupů</w:t>
            </w:r>
          </w:p>
        </w:tc>
        <w:tc>
          <w:tcPr>
            <w:tcW w:w="0" w:type="auto"/>
            <w:tcBorders>
              <w:top w:val="none" w:sz="0" w:space="0" w:color="auto"/>
              <w:left w:val="none" w:sz="0" w:space="0" w:color="auto"/>
              <w:bottom w:val="none" w:sz="0" w:space="0" w:color="auto"/>
              <w:right w:val="none" w:sz="0" w:space="0" w:color="auto"/>
            </w:tcBorders>
          </w:tcPr>
          <w:p w14:paraId="39D21B46" w14:textId="7AC2B89B" w:rsidR="00425AB8" w:rsidRDefault="00425AB8" w:rsidP="00BB55B1">
            <w:pPr>
              <w:pStyle w:val="normlntext"/>
              <w:cnfStyle w:val="000000010000" w:firstRow="0" w:lastRow="0" w:firstColumn="0" w:lastColumn="0" w:oddVBand="0" w:evenVBand="0" w:oddHBand="0" w:evenHBand="1" w:firstRowFirstColumn="0" w:firstRowLastColumn="0" w:lastRowFirstColumn="0" w:lastRowLastColumn="0"/>
            </w:pPr>
            <w:r>
              <w:t>2</w:t>
            </w:r>
          </w:p>
        </w:tc>
      </w:tr>
      <w:tr w:rsidR="00425AB8" w14:paraId="0A65CE60" w14:textId="77777777" w:rsidTr="00BB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73A7DF19" w14:textId="0452E181" w:rsidR="00425AB8" w:rsidRDefault="00425AB8" w:rsidP="00425AB8">
            <w:pPr>
              <w:pStyle w:val="normlntext"/>
            </w:pPr>
            <w:r>
              <w:lastRenderedPageBreak/>
              <w:t>Počet PWM výstupů</w:t>
            </w:r>
          </w:p>
        </w:tc>
        <w:tc>
          <w:tcPr>
            <w:tcW w:w="0" w:type="auto"/>
            <w:tcBorders>
              <w:top w:val="none" w:sz="0" w:space="0" w:color="auto"/>
              <w:left w:val="none" w:sz="0" w:space="0" w:color="auto"/>
              <w:bottom w:val="none" w:sz="0" w:space="0" w:color="auto"/>
              <w:right w:val="none" w:sz="0" w:space="0" w:color="auto"/>
            </w:tcBorders>
          </w:tcPr>
          <w:p w14:paraId="0A26B7CC" w14:textId="5671607F" w:rsidR="00425AB8" w:rsidRDefault="00425AB8" w:rsidP="00BB55B1">
            <w:pPr>
              <w:pStyle w:val="normlntext"/>
              <w:cnfStyle w:val="000000100000" w:firstRow="0" w:lastRow="0" w:firstColumn="0" w:lastColumn="0" w:oddVBand="0" w:evenVBand="0" w:oddHBand="1" w:evenHBand="0" w:firstRowFirstColumn="0" w:firstRowLastColumn="0" w:lastRowFirstColumn="0" w:lastRowLastColumn="0"/>
            </w:pPr>
            <w:r>
              <w:t>12</w:t>
            </w:r>
          </w:p>
        </w:tc>
      </w:tr>
      <w:tr w:rsidR="00425AB8" w14:paraId="5AA78D68" w14:textId="77777777" w:rsidTr="00BB55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3F408F00" w14:textId="77777777" w:rsidR="00425AB8" w:rsidRDefault="00425AB8" w:rsidP="00BB55B1">
            <w:pPr>
              <w:pStyle w:val="normlntext"/>
            </w:pPr>
            <w:r>
              <w:t>Paměť Flash</w:t>
            </w:r>
          </w:p>
        </w:tc>
        <w:tc>
          <w:tcPr>
            <w:tcW w:w="0" w:type="auto"/>
            <w:tcBorders>
              <w:top w:val="none" w:sz="0" w:space="0" w:color="auto"/>
              <w:left w:val="none" w:sz="0" w:space="0" w:color="auto"/>
              <w:bottom w:val="none" w:sz="0" w:space="0" w:color="auto"/>
              <w:right w:val="none" w:sz="0" w:space="0" w:color="auto"/>
            </w:tcBorders>
          </w:tcPr>
          <w:p w14:paraId="2ABAC86B" w14:textId="1C560FD8" w:rsidR="00425AB8" w:rsidRDefault="00425AB8" w:rsidP="00425AB8">
            <w:pPr>
              <w:pStyle w:val="normlntext"/>
              <w:cnfStyle w:val="000000010000" w:firstRow="0" w:lastRow="0" w:firstColumn="0" w:lastColumn="0" w:oddVBand="0" w:evenVBand="0" w:oddHBand="0" w:evenHBand="1" w:firstRowFirstColumn="0" w:firstRowLastColumn="0" w:lastRowFirstColumn="0" w:lastRowLastColumn="0"/>
            </w:pPr>
            <w:r>
              <w:t>512 KB</w:t>
            </w:r>
          </w:p>
        </w:tc>
      </w:tr>
      <w:tr w:rsidR="00425AB8" w14:paraId="528E6874" w14:textId="77777777" w:rsidTr="00BB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68E8B522" w14:textId="77777777" w:rsidR="00425AB8" w:rsidRDefault="00425AB8" w:rsidP="00BB55B1">
            <w:pPr>
              <w:pStyle w:val="normlntext"/>
            </w:pPr>
            <w:r>
              <w:t>Paměť SRAM</w:t>
            </w:r>
          </w:p>
        </w:tc>
        <w:tc>
          <w:tcPr>
            <w:tcW w:w="0" w:type="auto"/>
            <w:tcBorders>
              <w:top w:val="none" w:sz="0" w:space="0" w:color="auto"/>
              <w:left w:val="none" w:sz="0" w:space="0" w:color="auto"/>
              <w:bottom w:val="none" w:sz="0" w:space="0" w:color="auto"/>
              <w:right w:val="none" w:sz="0" w:space="0" w:color="auto"/>
            </w:tcBorders>
          </w:tcPr>
          <w:p w14:paraId="4279B7D6" w14:textId="28C01B4A" w:rsidR="00425AB8" w:rsidRDefault="00425AB8" w:rsidP="00BB55B1">
            <w:pPr>
              <w:pStyle w:val="normlntext"/>
              <w:cnfStyle w:val="000000100000" w:firstRow="0" w:lastRow="0" w:firstColumn="0" w:lastColumn="0" w:oddVBand="0" w:evenVBand="0" w:oddHBand="1" w:evenHBand="0" w:firstRowFirstColumn="0" w:firstRowLastColumn="0" w:lastRowFirstColumn="0" w:lastRowLastColumn="0"/>
            </w:pPr>
            <w:r>
              <w:t>96 KB</w:t>
            </w:r>
          </w:p>
        </w:tc>
      </w:tr>
      <w:tr w:rsidR="00425AB8" w14:paraId="7D3D1CCE" w14:textId="77777777" w:rsidTr="00BB55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0CB10992" w14:textId="77777777" w:rsidR="00425AB8" w:rsidRDefault="00425AB8" w:rsidP="00BB55B1">
            <w:pPr>
              <w:pStyle w:val="normlntext"/>
            </w:pPr>
            <w:r>
              <w:t>Pracovní frekvence</w:t>
            </w:r>
          </w:p>
        </w:tc>
        <w:tc>
          <w:tcPr>
            <w:tcW w:w="0" w:type="auto"/>
            <w:tcBorders>
              <w:top w:val="none" w:sz="0" w:space="0" w:color="auto"/>
              <w:left w:val="none" w:sz="0" w:space="0" w:color="auto"/>
              <w:bottom w:val="none" w:sz="0" w:space="0" w:color="auto"/>
              <w:right w:val="none" w:sz="0" w:space="0" w:color="auto"/>
            </w:tcBorders>
          </w:tcPr>
          <w:p w14:paraId="7EC8ED1B" w14:textId="79CD0ED3" w:rsidR="00425AB8" w:rsidRDefault="00425AB8" w:rsidP="00BB55B1">
            <w:pPr>
              <w:pStyle w:val="normlntext"/>
              <w:cnfStyle w:val="000000010000" w:firstRow="0" w:lastRow="0" w:firstColumn="0" w:lastColumn="0" w:oddVBand="0" w:evenVBand="0" w:oddHBand="0" w:evenHBand="1" w:firstRowFirstColumn="0" w:firstRowLastColumn="0" w:lastRowFirstColumn="0" w:lastRowLastColumn="0"/>
            </w:pPr>
            <w:r>
              <w:t>Až 84 MHz</w:t>
            </w:r>
          </w:p>
        </w:tc>
      </w:tr>
      <w:tr w:rsidR="00425AB8" w14:paraId="40C41346" w14:textId="77777777" w:rsidTr="00BB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2C86F3F6" w14:textId="77777777" w:rsidR="00425AB8" w:rsidRDefault="00425AB8" w:rsidP="00BB55B1">
            <w:pPr>
              <w:pStyle w:val="normlntext"/>
            </w:pPr>
            <w:r>
              <w:t>Rozhraní</w:t>
            </w:r>
          </w:p>
        </w:tc>
        <w:tc>
          <w:tcPr>
            <w:tcW w:w="0" w:type="auto"/>
            <w:tcBorders>
              <w:top w:val="none" w:sz="0" w:space="0" w:color="auto"/>
              <w:left w:val="none" w:sz="0" w:space="0" w:color="auto"/>
              <w:bottom w:val="none" w:sz="0" w:space="0" w:color="auto"/>
              <w:right w:val="none" w:sz="0" w:space="0" w:color="auto"/>
            </w:tcBorders>
          </w:tcPr>
          <w:p w14:paraId="5049F836" w14:textId="153CA13F" w:rsidR="00425AB8" w:rsidRDefault="00425AB8" w:rsidP="00BB55B1">
            <w:pPr>
              <w:pStyle w:val="normlntext"/>
              <w:cnfStyle w:val="000000100000" w:firstRow="0" w:lastRow="0" w:firstColumn="0" w:lastColumn="0" w:oddVBand="0" w:evenVBand="0" w:oddHBand="1" w:evenHBand="0" w:firstRowFirstColumn="0" w:firstRowLastColumn="0" w:lastRowFirstColumn="0" w:lastRowLastColumn="0"/>
            </w:pPr>
            <w:r w:rsidRPr="00425AB8">
              <w:t>USB, Ethernet, CAN, TWI, SPI, USART</w:t>
            </w:r>
          </w:p>
        </w:tc>
      </w:tr>
    </w:tbl>
    <w:p w14:paraId="5202B1D9" w14:textId="77777777" w:rsidR="00425AB8" w:rsidRDefault="00425AB8" w:rsidP="00F06BF3">
      <w:pPr>
        <w:pStyle w:val="normlntext"/>
      </w:pPr>
    </w:p>
    <w:p w14:paraId="4ED1E70A" w14:textId="77777777" w:rsidR="00F06BF3" w:rsidRDefault="00F06BF3" w:rsidP="00F06BF3">
      <w:pPr>
        <w:pStyle w:val="normlntext"/>
      </w:pPr>
      <w:r>
        <w:t xml:space="preserve">Vývojová deska Arduino </w:t>
      </w:r>
      <w:r w:rsidR="006961D0">
        <w:t>Due</w:t>
      </w:r>
      <w:r>
        <w:t xml:space="preserve"> má rozměry 101,5 mm x 53,3 mm. Obsahuje pouze základní součástky a konektory pro připojení periferií.</w:t>
      </w:r>
    </w:p>
    <w:p w14:paraId="4ED1E70B" w14:textId="77777777" w:rsidR="006961D0" w:rsidRDefault="006961D0" w:rsidP="003A1F95">
      <w:pPr>
        <w:pStyle w:val="normlntext"/>
        <w:keepNext/>
        <w:jc w:val="center"/>
      </w:pPr>
      <w:r>
        <w:rPr>
          <w:noProof/>
        </w:rPr>
        <w:drawing>
          <wp:inline distT="0" distB="0" distL="0" distR="0" wp14:anchorId="4ED1EA0C" wp14:editId="4ED1EA0D">
            <wp:extent cx="4763135" cy="3569970"/>
            <wp:effectExtent l="0" t="0" r="0" b="0"/>
            <wp:docPr id="6" name="Obrázek 6" descr="https://www.arduino.cc/en/uploads/Main/A000062_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arduino.cc/en/uploads/Main/A000062_featur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135" cy="3569970"/>
                    </a:xfrm>
                    <a:prstGeom prst="rect">
                      <a:avLst/>
                    </a:prstGeom>
                    <a:noFill/>
                    <a:ln>
                      <a:noFill/>
                    </a:ln>
                  </pic:spPr>
                </pic:pic>
              </a:graphicData>
            </a:graphic>
          </wp:inline>
        </w:drawing>
      </w:r>
    </w:p>
    <w:p w14:paraId="4ED1E70C" w14:textId="1A1B63D6" w:rsidR="006961D0" w:rsidRDefault="006961D0" w:rsidP="003A1F95">
      <w:pPr>
        <w:pStyle w:val="normlntextkurzva"/>
        <w:jc w:val="center"/>
      </w:pPr>
      <w:bookmarkStart w:id="34" w:name="_Toc448846389"/>
      <w:r>
        <w:t xml:space="preserve">Obrázek </w:t>
      </w:r>
      <w:fldSimple w:instr=" SEQ Obrázek \* ARABIC ">
        <w:r w:rsidR="00907978">
          <w:rPr>
            <w:noProof/>
          </w:rPr>
          <w:t>2</w:t>
        </w:r>
      </w:fldSimple>
      <w:r>
        <w:t xml:space="preserve"> Vývojová deska Arduino Due </w:t>
      </w:r>
      <w:sdt>
        <w:sdtPr>
          <w:id w:val="-682206252"/>
          <w:citation/>
        </w:sdtPr>
        <w:sdtContent>
          <w:r>
            <w:fldChar w:fldCharType="begin"/>
          </w:r>
          <w:r>
            <w:instrText xml:space="preserve"> CITATION Ard16 \l 1029 </w:instrText>
          </w:r>
          <w:r>
            <w:fldChar w:fldCharType="separate"/>
          </w:r>
          <w:r w:rsidR="001323C3">
            <w:rPr>
              <w:noProof/>
            </w:rPr>
            <w:t>[5]</w:t>
          </w:r>
          <w:r>
            <w:fldChar w:fldCharType="end"/>
          </w:r>
        </w:sdtContent>
      </w:sdt>
      <w:bookmarkEnd w:id="34"/>
    </w:p>
    <w:p w14:paraId="4ED1E70D" w14:textId="77777777" w:rsidR="00A5000C" w:rsidRDefault="00A5000C" w:rsidP="00A5000C">
      <w:pPr>
        <w:pStyle w:val="NadpisB"/>
      </w:pPr>
      <w:bookmarkStart w:id="35" w:name="_Toc448848685"/>
      <w:r>
        <w:t>Software</w:t>
      </w:r>
      <w:bookmarkEnd w:id="35"/>
    </w:p>
    <w:p w14:paraId="4ED1E70E" w14:textId="77777777" w:rsidR="007744D2" w:rsidRDefault="007744D2" w:rsidP="007744D2">
      <w:pPr>
        <w:pStyle w:val="NadpisC"/>
      </w:pPr>
      <w:bookmarkStart w:id="36" w:name="_Toc448848686"/>
      <w:r>
        <w:t>Arduino IDE</w:t>
      </w:r>
      <w:bookmarkEnd w:id="36"/>
    </w:p>
    <w:p w14:paraId="4ED1E70F" w14:textId="3EA88F2E" w:rsidR="007744D2" w:rsidRDefault="007744D2" w:rsidP="007744D2">
      <w:pPr>
        <w:pStyle w:val="normlntext"/>
      </w:pPr>
      <w:r>
        <w:t xml:space="preserve">Vývojové prostředí pro Arduino je multiplatformní, takže není žádný problém programovat na jiném operačním systému než ve Windows. Prostředí je velice jednoduché, neobsahuje žádné speciální funkce, jen základní knihovny pro programování základních </w:t>
      </w:r>
      <w:r>
        <w:lastRenderedPageBreak/>
        <w:t>desek Arduino a také základní knihovny pro některé shieldy. To ale neznamená, že se další knihov</w:t>
      </w:r>
      <w:r w:rsidR="003F0FE7">
        <w:t>ny do prostředí nedají přidat. S</w:t>
      </w:r>
      <w:r>
        <w:t>tačí je vložit do patřičných složek od programu.</w:t>
      </w:r>
    </w:p>
    <w:p w14:paraId="4ED1E710" w14:textId="33E0663C" w:rsidR="007744D2" w:rsidRDefault="007744D2" w:rsidP="007744D2">
      <w:pPr>
        <w:pStyle w:val="normlntext"/>
      </w:pPr>
      <w:r>
        <w:t>Vývojové prostředí je psáno v jazyce JAVA, ale jedná se o mírně přepracované prostředí projektu Processing, který se používá pro vizualizaci a řízení mikroprocesorového hardwaru přímo z počítače. V prostředí najdeme jen několik tlačítek a nabídku pro práci se soubor</w:t>
      </w:r>
      <w:r w:rsidR="003F0FE7">
        <w:t>em, výběr desky, záložku sketch -</w:t>
      </w:r>
      <w:r>
        <w:t xml:space="preserve"> pod tímto názvem se skrývá zdrojový kód pro platformu Arduino, a záložka pomoc. V prostředí je zakomponován monitor sériového portu pro základní komunikaci při vývoji a stavová konzole informující o chybách, kompilaci a velikosti kódu. I když je toto prostředí napsáno v jazyce JAVA, díky knihovně třetí strany podporuje sériový port.</w:t>
      </w:r>
    </w:p>
    <w:p w14:paraId="4ED1E711" w14:textId="77777777" w:rsidR="007744D2" w:rsidRDefault="007744D2" w:rsidP="007744D2">
      <w:pPr>
        <w:pStyle w:val="normlntext"/>
      </w:pPr>
      <w:r>
        <w:t>Programovací jazyk, který čerpá ze základů jazyka Wiring, který byl původně navržen pro programování vývojové desky AVR, je hodně podobný jazykům C a C++. Stavba zdrojových souborů od knihoven odpovídá strukturám těchto jazyků. V Arduino IDE lze při použití patřičné direktivy psát kód v jazyce C nebo C++, jelikož celý kód se při kompilaci převádí do jednoho z těchto jazyků. V útrobách tohoto vývojového prostředí najdeme standardní kompilátor běžně používaný pro kompilaci zdrojových kódu pro mikroprocesory rodiny AVR</w:t>
      </w:r>
      <w:r w:rsidR="00FB5C9C">
        <w:t xml:space="preserve"> a ARM</w:t>
      </w:r>
      <w:r>
        <w:t>.</w:t>
      </w:r>
    </w:p>
    <w:p w14:paraId="4ED1E712" w14:textId="417C1220" w:rsidR="007744D2" w:rsidRDefault="007744D2" w:rsidP="007744D2">
      <w:pPr>
        <w:pStyle w:val="normlntext"/>
      </w:pPr>
      <w:r>
        <w:t>Velkou výhodou tohoto programovacíh</w:t>
      </w:r>
      <w:r w:rsidR="003F0FE7">
        <w:t>o jazyka je jeho jednoduchost. Z</w:t>
      </w:r>
      <w:r>
        <w:t>ačátečník nemusí vědět příliš informací o architektuře mikroprocesoru, zach</w:t>
      </w:r>
      <w:r w:rsidR="003F0FE7">
        <w:t>ázení s jednotlivými registry a </w:t>
      </w:r>
      <w:r>
        <w:t>problematikou ohledně zacházení s pamětí. Programátoři v tomto prostředí budou marně hledat funkci našeptávání, která v tomto prostředí schází. Zvýrazňování příkazů, které se nacházejí v implementovaných knihovnách, je samozřejmost.</w:t>
      </w:r>
    </w:p>
    <w:p w14:paraId="4ED1E713" w14:textId="33534C39" w:rsidR="007744D2" w:rsidRDefault="007744D2" w:rsidP="007744D2">
      <w:pPr>
        <w:pStyle w:val="normlntext"/>
      </w:pPr>
      <w:r>
        <w:t>Jednou z možných nevýhod tohoto programovacího jazyka je velikost kódu pro kompilaci, často bývá o hodně větší a pomalejší než stejný kód v jazyce C či C++, avšak pro naučení základu programování mikroprocesorů, které nepotřebuje příliš vysokou přesnost</w:t>
      </w:r>
      <w:r w:rsidR="001C4285">
        <w:t>,</w:t>
      </w:r>
      <w:r>
        <w:t xml:space="preserve"> je to přijatelný kompromis</w:t>
      </w:r>
      <w:sdt>
        <w:sdtPr>
          <w:id w:val="-613975608"/>
          <w:citation/>
        </w:sdtPr>
        <w:sdtContent>
          <w:r w:rsidR="00A7796A">
            <w:fldChar w:fldCharType="begin"/>
          </w:r>
          <w:r w:rsidR="00A7796A">
            <w:instrText xml:space="preserve"> CITATION Laz14 \l 1029 </w:instrText>
          </w:r>
          <w:r w:rsidR="00A7796A">
            <w:fldChar w:fldCharType="separate"/>
          </w:r>
          <w:r w:rsidR="001323C3">
            <w:rPr>
              <w:noProof/>
            </w:rPr>
            <w:t xml:space="preserve"> [1]</w:t>
          </w:r>
          <w:r w:rsidR="00A7796A">
            <w:fldChar w:fldCharType="end"/>
          </w:r>
        </w:sdtContent>
      </w:sdt>
      <w:r w:rsidR="003A1F95">
        <w:t>.</w:t>
      </w:r>
    </w:p>
    <w:p w14:paraId="4ED1E714" w14:textId="77777777" w:rsidR="00FB5C9C" w:rsidRDefault="00FB5C9C" w:rsidP="003A1F95">
      <w:pPr>
        <w:pStyle w:val="normlntext"/>
        <w:keepNext/>
        <w:jc w:val="center"/>
      </w:pPr>
      <w:r>
        <w:rPr>
          <w:noProof/>
        </w:rPr>
        <w:lastRenderedPageBreak/>
        <w:drawing>
          <wp:inline distT="0" distB="0" distL="0" distR="0" wp14:anchorId="4ED1EA0E" wp14:editId="4ED1EA0F">
            <wp:extent cx="3212674" cy="3919993"/>
            <wp:effectExtent l="0" t="0" r="6985" b="444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2-27.png"/>
                    <pic:cNvPicPr/>
                  </pic:nvPicPr>
                  <pic:blipFill>
                    <a:blip r:embed="rId14">
                      <a:extLst>
                        <a:ext uri="{28A0092B-C50C-407E-A947-70E740481C1C}">
                          <a14:useLocalDpi xmlns:a14="http://schemas.microsoft.com/office/drawing/2010/main" val="0"/>
                        </a:ext>
                      </a:extLst>
                    </a:blip>
                    <a:stretch>
                      <a:fillRect/>
                    </a:stretch>
                  </pic:blipFill>
                  <pic:spPr>
                    <a:xfrm>
                      <a:off x="0" y="0"/>
                      <a:ext cx="3217055" cy="3925338"/>
                    </a:xfrm>
                    <a:prstGeom prst="rect">
                      <a:avLst/>
                    </a:prstGeom>
                  </pic:spPr>
                </pic:pic>
              </a:graphicData>
            </a:graphic>
          </wp:inline>
        </w:drawing>
      </w:r>
    </w:p>
    <w:p w14:paraId="4ED1E715" w14:textId="496F408E" w:rsidR="00FB5C9C" w:rsidRDefault="00FB5C9C" w:rsidP="003A1F95">
      <w:pPr>
        <w:pStyle w:val="normlntextkurzva"/>
        <w:jc w:val="center"/>
      </w:pPr>
      <w:bookmarkStart w:id="37" w:name="_Toc448846390"/>
      <w:r>
        <w:t xml:space="preserve">Obrázek </w:t>
      </w:r>
      <w:fldSimple w:instr=" SEQ Obrázek \* ARABIC ">
        <w:r w:rsidR="00907978">
          <w:rPr>
            <w:noProof/>
          </w:rPr>
          <w:t>3</w:t>
        </w:r>
      </w:fldSimple>
      <w:r>
        <w:t xml:space="preserve"> Pracovní prostředí Arduino IDE</w:t>
      </w:r>
      <w:bookmarkEnd w:id="37"/>
    </w:p>
    <w:p w14:paraId="4ED1E716" w14:textId="77777777" w:rsidR="00787E8C" w:rsidRDefault="00787E8C" w:rsidP="00787E8C">
      <w:pPr>
        <w:pStyle w:val="NadpisC"/>
      </w:pPr>
      <w:bookmarkStart w:id="38" w:name="_Toc448848687"/>
      <w:r>
        <w:t>Visual Micro plugin pro Microsoft Visual Studio</w:t>
      </w:r>
      <w:bookmarkEnd w:id="38"/>
    </w:p>
    <w:p w14:paraId="4ED1E717" w14:textId="77777777" w:rsidR="00787E8C" w:rsidRDefault="00787E8C" w:rsidP="00787E8C">
      <w:pPr>
        <w:pStyle w:val="normlntext"/>
      </w:pPr>
      <w:r>
        <w:t>Visual micro plugin je rozšíření pro Microsoft Visual studio, díky kterému se programování pro Arduino a podobné jazyky, které z jazyka Arduino vycházejí, stává pohodlnější a hlavně přehlednější.</w:t>
      </w:r>
    </w:p>
    <w:p w14:paraId="4ED1E718" w14:textId="12FA75D2" w:rsidR="00787E8C" w:rsidRDefault="00787E8C" w:rsidP="00787E8C">
      <w:pPr>
        <w:pStyle w:val="normlntext"/>
      </w:pPr>
      <w:r>
        <w:t>Plugin je možno používat bezplatně pro domácí použití, bez debuggeru, ostatní varianty použití jsou zpoplatněny. Toto rozšíření je možno nainstal</w:t>
      </w:r>
      <w:r w:rsidR="001C4285">
        <w:t>ovat do MS Visual Studia 2012 a </w:t>
      </w:r>
      <w:r>
        <w:t>novějších ve</w:t>
      </w:r>
      <w:r w:rsidR="001C4285">
        <w:t>rzí. P</w:t>
      </w:r>
      <w:r>
        <w:t>oté stačí nastavit výchozí složku, kde</w:t>
      </w:r>
      <w:r w:rsidR="001C4285">
        <w:t xml:space="preserve"> je Arduino IDE nainstalováno a </w:t>
      </w:r>
      <w:r>
        <w:t>celé prostředí je nakonfigurováno.</w:t>
      </w:r>
    </w:p>
    <w:p w14:paraId="4ED1E719" w14:textId="230BE7F6" w:rsidR="00787E8C" w:rsidRDefault="00787E8C" w:rsidP="00787E8C">
      <w:pPr>
        <w:pStyle w:val="normlntext"/>
      </w:pPr>
      <w:r>
        <w:t>Mezi největší výhody rozšíření je našeptávání</w:t>
      </w:r>
      <w:r w:rsidR="00C33C90">
        <w:t>, se kte</w:t>
      </w:r>
      <w:r w:rsidR="001C4285">
        <w:t>rým je programování rychlejší a </w:t>
      </w:r>
      <w:r w:rsidR="00C33C90">
        <w:t>pohodlnější</w:t>
      </w:r>
      <w:r>
        <w:t>, a správa projektu, kterou v Arduino IDE nenalezneme. Díky tomu, že prostředí MS Visual Studia je odladěné a není psáno v jazyce JAVA, je realizace změn daleko rychlejší.</w:t>
      </w:r>
      <w:r w:rsidR="00C33C90">
        <w:t xml:space="preserve"> </w:t>
      </w:r>
    </w:p>
    <w:p w14:paraId="4ED1E71A" w14:textId="77777777" w:rsidR="00C33C90" w:rsidRDefault="00C33C90" w:rsidP="003A1F95">
      <w:pPr>
        <w:pStyle w:val="normlntext"/>
        <w:keepNext/>
        <w:jc w:val="center"/>
      </w:pPr>
      <w:r>
        <w:rPr>
          <w:noProof/>
        </w:rPr>
        <w:lastRenderedPageBreak/>
        <w:drawing>
          <wp:inline distT="0" distB="0" distL="0" distR="0" wp14:anchorId="4ED1EA10" wp14:editId="4ED1EA11">
            <wp:extent cx="5579745" cy="692278"/>
            <wp:effectExtent l="0" t="0" r="190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745" cy="692278"/>
                    </a:xfrm>
                    <a:prstGeom prst="rect">
                      <a:avLst/>
                    </a:prstGeom>
                  </pic:spPr>
                </pic:pic>
              </a:graphicData>
            </a:graphic>
          </wp:inline>
        </w:drawing>
      </w:r>
    </w:p>
    <w:p w14:paraId="4ED1E71B" w14:textId="4C0C70DC" w:rsidR="00C33C90" w:rsidRPr="00787E8C" w:rsidRDefault="00C33C90" w:rsidP="003A1F95">
      <w:pPr>
        <w:pStyle w:val="normlntextkurzva"/>
        <w:jc w:val="center"/>
      </w:pPr>
      <w:bookmarkStart w:id="39" w:name="_Toc448846391"/>
      <w:r>
        <w:t xml:space="preserve">Obrázek </w:t>
      </w:r>
      <w:fldSimple w:instr=" SEQ Obrázek \* ARABIC ">
        <w:r w:rsidR="00907978">
          <w:rPr>
            <w:noProof/>
          </w:rPr>
          <w:t>4</w:t>
        </w:r>
      </w:fldSimple>
      <w:r>
        <w:t xml:space="preserve"> Hlavní nabídka MS Visual Studio s rozšířením Visual Micro</w:t>
      </w:r>
      <w:bookmarkEnd w:id="39"/>
    </w:p>
    <w:p w14:paraId="4ED1E722" w14:textId="77777777" w:rsidR="0092160D" w:rsidRDefault="0092160D" w:rsidP="0092160D">
      <w:pPr>
        <w:pStyle w:val="NadpisA"/>
      </w:pPr>
      <w:r>
        <w:br w:type="page"/>
      </w:r>
      <w:bookmarkStart w:id="40" w:name="_Toc448848688"/>
      <w:r w:rsidR="00946982">
        <w:lastRenderedPageBreak/>
        <w:t>Komprese rastrového obrazu</w:t>
      </w:r>
      <w:bookmarkEnd w:id="40"/>
    </w:p>
    <w:p w14:paraId="4ED1E723" w14:textId="77777777" w:rsidR="004248EC" w:rsidRDefault="004248EC" w:rsidP="004248EC">
      <w:pPr>
        <w:pStyle w:val="normlntext"/>
      </w:pPr>
      <w:r>
        <w:t>Rastrové obrazy se vyznačují vysokou paměťovou náročností, která roste kvadraticky s jejich rozlišením. Kompresi obrazů je tedy po právu věnována značná pozornost. Na rozdíl od komprese obecných souborů lze vycházet z vlastností a charakteristických rysů konkrétního rastrového obrazu. Nejprve popíšeme základní kompresní metody pro rastrové obrazy a poté i některé formáty. Počet grafických rastrových formátů je překvapivě vysoký, ačkoliv jejich společným cílem je ve většině případů pouze úschova dvourozměrného pole pixelů, reprezentujících obrázek. Existence mnoha formátů má několik příčin:</w:t>
      </w:r>
    </w:p>
    <w:p w14:paraId="4ED1E724" w14:textId="77777777" w:rsidR="004248EC" w:rsidRDefault="004248EC" w:rsidP="004248EC">
      <w:pPr>
        <w:pStyle w:val="normlntext"/>
        <w:numPr>
          <w:ilvl w:val="0"/>
          <w:numId w:val="24"/>
        </w:numPr>
      </w:pPr>
      <w:r>
        <w:t>Historické důvody - formáty odrážejí technický vývoj, zejména postupně se zvyšující barevné možnosti zařízení jak pro snímání obrazu, tak pro jeho zobrazení,</w:t>
      </w:r>
    </w:p>
    <w:p w14:paraId="4ED1E725" w14:textId="77777777" w:rsidR="004248EC" w:rsidRDefault="004248EC" w:rsidP="004248EC">
      <w:pPr>
        <w:pStyle w:val="normlntext"/>
        <w:numPr>
          <w:ilvl w:val="0"/>
          <w:numId w:val="24"/>
        </w:numPr>
      </w:pPr>
      <w:r>
        <w:t>Vazba na program - podle druhu aplikace vznikaly specializované formáty, například pro úschovu skic a kreseb (PCX), černobílých dokumentů (TIFF) či pro přenos barevných fotografií a jejich prezentaci na WWW (GIF, JPEG),</w:t>
      </w:r>
    </w:p>
    <w:p w14:paraId="4ED1E726" w14:textId="03A7A323" w:rsidR="004248EC" w:rsidRDefault="004248EC" w:rsidP="004248EC">
      <w:pPr>
        <w:pStyle w:val="normlntext"/>
        <w:numPr>
          <w:ilvl w:val="0"/>
          <w:numId w:val="24"/>
        </w:numPr>
      </w:pPr>
      <w:r>
        <w:t>Technické důvody - mnoho formátů bere ohled na rozlišení skenerů, pomocí kterých jsou obrazy zaznamenávány, na obrazová rozlišení v různých osách, na odlišné architektury obrazové paměti v grafických kartách, či na interpretaci dvojice bytů v jednom 16bitovém slově – některé procesory ukládají do bytu s nižší adreso</w:t>
      </w:r>
      <w:r w:rsidR="001C4285">
        <w:t>u nižší řády 16bitového čísla (</w:t>
      </w:r>
      <w:r>
        <w:t>little endian), jiné je ukládají do bytu s vyšší adresou ( big endian).</w:t>
      </w:r>
    </w:p>
    <w:p w14:paraId="4ED1E727" w14:textId="77777777" w:rsidR="004248EC" w:rsidRDefault="004248EC" w:rsidP="004248EC">
      <w:pPr>
        <w:pStyle w:val="normlntext"/>
        <w:numPr>
          <w:ilvl w:val="0"/>
          <w:numId w:val="24"/>
        </w:numPr>
      </w:pPr>
      <w:r>
        <w:t>Metoda komprese - vzhledem k velkému paměťovému objemu barevných obrazů je žádoucí uchovávat obraz v komprimované podobě. Volba vhodné kompresní metody je často závislá na charakteru obrazu a na jeho dalším použití. Základní dělení rozlišuje kompresní metody na ztrátové (lossy) a bezeztrátové (lossless).</w:t>
      </w:r>
    </w:p>
    <w:p w14:paraId="4ED1E728" w14:textId="5A4FC4E7" w:rsidR="004248EC" w:rsidRDefault="004248EC" w:rsidP="004248EC">
      <w:pPr>
        <w:pStyle w:val="normlntext"/>
      </w:pPr>
      <w:r>
        <w:t>Uvedený přehled nezaznamenává zcela všechny důvody existence široké škály obrazových formátů. Existuje celá řada dalších aplikačních požadavků, jakými je například uložení více obrázků v jednom souboru, zápis sekvence obrazů pro animaci, multimediální obrázky rozšířené o informace potřebn</w:t>
      </w:r>
      <w:r w:rsidR="00B81C6B">
        <w:t>é pro interakci (oblasti zájmu)</w:t>
      </w:r>
      <w:r>
        <w:t xml:space="preserve">, vícerozměrné snímky z medicínských aplikací (prostorové řezy MRl, CT), prokládání při přenosu po síti s cílem ukázat obrázek již po přenesení části dat (interlacing), uložení jednoho obrazu </w:t>
      </w:r>
      <w:r>
        <w:lastRenderedPageBreak/>
        <w:t>v</w:t>
      </w:r>
      <w:r w:rsidR="001C4285">
        <w:t> </w:t>
      </w:r>
      <w:r>
        <w:t>několika stupních kvality (multiresolution), přidávání poznámek (anotací) a dalších informací týkajících se daného obrazu (metadata) apod.</w:t>
      </w:r>
    </w:p>
    <w:p w14:paraId="4ED1E729" w14:textId="77777777" w:rsidR="004248EC" w:rsidRDefault="004248EC" w:rsidP="004248EC">
      <w:pPr>
        <w:pStyle w:val="normlntext"/>
      </w:pPr>
      <w:r>
        <w:t>Většina formátů je schopna uchovávat obrázky jak černobílé, tak barevné. Zvyšující se počet barev vede pochopitelně k větším paměťovým nárokům. Základní typy barevných obrazů ukládaných v souborech jsou uvedeny v následující tabulce:</w:t>
      </w:r>
    </w:p>
    <w:p w14:paraId="4ED1E72A" w14:textId="145289A2" w:rsidR="00040563" w:rsidRDefault="00040563" w:rsidP="005F2787">
      <w:pPr>
        <w:pStyle w:val="normlntextkurzva"/>
        <w:jc w:val="center"/>
      </w:pPr>
      <w:bookmarkStart w:id="41" w:name="_Toc448846408"/>
      <w:r>
        <w:t xml:space="preserve">Tabulka </w:t>
      </w:r>
      <w:fldSimple w:instr=" SEQ Tabulka \* ARABIC ">
        <w:r w:rsidR="00907978">
          <w:rPr>
            <w:noProof/>
          </w:rPr>
          <w:t>3</w:t>
        </w:r>
      </w:fldSimple>
      <w:r>
        <w:t xml:space="preserve"> Základní typy barevných obrazů </w:t>
      </w:r>
      <w:sdt>
        <w:sdtPr>
          <w:id w:val="-264225462"/>
          <w:citation/>
        </w:sdtPr>
        <w:sdtContent>
          <w:r>
            <w:fldChar w:fldCharType="begin"/>
          </w:r>
          <w:r>
            <w:instrText xml:space="preserve"> CITATION Žár04 \l 1029 </w:instrText>
          </w:r>
          <w:r>
            <w:fldChar w:fldCharType="separate"/>
          </w:r>
          <w:r w:rsidR="001323C3">
            <w:rPr>
              <w:noProof/>
            </w:rPr>
            <w:t>[6]</w:t>
          </w:r>
          <w:r>
            <w:fldChar w:fldCharType="end"/>
          </w:r>
        </w:sdtContent>
      </w:sdt>
      <w:bookmarkEnd w:id="41"/>
    </w:p>
    <w:tbl>
      <w:tblPr>
        <w:tblStyle w:val="Svtlmkazvraznn5"/>
        <w:tblW w:w="0" w:type="auto"/>
        <w:tblLook w:val="04A0" w:firstRow="1" w:lastRow="0" w:firstColumn="1" w:lastColumn="0" w:noHBand="0" w:noVBand="1"/>
      </w:tblPr>
      <w:tblGrid>
        <w:gridCol w:w="2513"/>
        <w:gridCol w:w="1183"/>
        <w:gridCol w:w="1057"/>
        <w:gridCol w:w="4250"/>
      </w:tblGrid>
      <w:tr w:rsidR="00040563" w:rsidRPr="00040563" w14:paraId="4ED1E72F" w14:textId="77777777" w:rsidTr="009831CC">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noWrap/>
            <w:hideMark/>
          </w:tcPr>
          <w:p w14:paraId="4ED1E72B" w14:textId="77777777" w:rsidR="00040563" w:rsidRPr="00040563" w:rsidRDefault="00040563" w:rsidP="00834611">
            <w:pPr>
              <w:pStyle w:val="normlntext"/>
            </w:pPr>
            <w:r w:rsidRPr="00040563">
              <w:t>Obrázek</w:t>
            </w:r>
          </w:p>
        </w:tc>
        <w:tc>
          <w:tcPr>
            <w:tcW w:w="0" w:type="auto"/>
            <w:tcBorders>
              <w:top w:val="none" w:sz="0" w:space="0" w:color="auto"/>
              <w:left w:val="none" w:sz="0" w:space="0" w:color="auto"/>
              <w:bottom w:val="none" w:sz="0" w:space="0" w:color="auto"/>
              <w:right w:val="none" w:sz="0" w:space="0" w:color="auto"/>
            </w:tcBorders>
            <w:noWrap/>
            <w:hideMark/>
          </w:tcPr>
          <w:p w14:paraId="4ED1E72C" w14:textId="77777777" w:rsidR="00040563" w:rsidRPr="00040563" w:rsidRDefault="00040563" w:rsidP="00834611">
            <w:pPr>
              <w:pStyle w:val="normlntext"/>
              <w:cnfStyle w:val="100000000000" w:firstRow="1" w:lastRow="0" w:firstColumn="0" w:lastColumn="0" w:oddVBand="0" w:evenVBand="0" w:oddHBand="0" w:evenHBand="0" w:firstRowFirstColumn="0" w:firstRowLastColumn="0" w:lastRowFirstColumn="0" w:lastRowLastColumn="0"/>
            </w:pPr>
          </w:p>
        </w:tc>
        <w:tc>
          <w:tcPr>
            <w:tcW w:w="0" w:type="auto"/>
            <w:tcBorders>
              <w:top w:val="none" w:sz="0" w:space="0" w:color="auto"/>
              <w:left w:val="none" w:sz="0" w:space="0" w:color="auto"/>
              <w:bottom w:val="none" w:sz="0" w:space="0" w:color="auto"/>
              <w:right w:val="none" w:sz="0" w:space="0" w:color="auto"/>
            </w:tcBorders>
            <w:noWrap/>
            <w:hideMark/>
          </w:tcPr>
          <w:p w14:paraId="4ED1E72D" w14:textId="77777777" w:rsidR="00040563" w:rsidRPr="00040563" w:rsidRDefault="00040563" w:rsidP="00834611">
            <w:pPr>
              <w:pStyle w:val="normlntext"/>
              <w:cnfStyle w:val="100000000000" w:firstRow="1" w:lastRow="0" w:firstColumn="0" w:lastColumn="0" w:oddVBand="0" w:evenVBand="0" w:oddHBand="0" w:evenHBand="0" w:firstRowFirstColumn="0" w:firstRowLastColumn="0" w:lastRowFirstColumn="0" w:lastRowLastColumn="0"/>
            </w:pPr>
            <w:r w:rsidRPr="00040563">
              <w:t>bit/pixel</w:t>
            </w:r>
          </w:p>
        </w:tc>
        <w:tc>
          <w:tcPr>
            <w:tcW w:w="4250" w:type="dxa"/>
            <w:tcBorders>
              <w:top w:val="none" w:sz="0" w:space="0" w:color="auto"/>
              <w:left w:val="none" w:sz="0" w:space="0" w:color="auto"/>
              <w:bottom w:val="none" w:sz="0" w:space="0" w:color="auto"/>
              <w:right w:val="none" w:sz="0" w:space="0" w:color="auto"/>
            </w:tcBorders>
            <w:noWrap/>
            <w:hideMark/>
          </w:tcPr>
          <w:p w14:paraId="4ED1E72E" w14:textId="77777777" w:rsidR="00040563" w:rsidRPr="00040563" w:rsidRDefault="00040563" w:rsidP="00834611">
            <w:pPr>
              <w:pStyle w:val="normlntext"/>
              <w:cnfStyle w:val="100000000000" w:firstRow="1" w:lastRow="0" w:firstColumn="0" w:lastColumn="0" w:oddVBand="0" w:evenVBand="0" w:oddHBand="0" w:evenHBand="0" w:firstRowFirstColumn="0" w:firstRowLastColumn="0" w:lastRowFirstColumn="0" w:lastRowLastColumn="0"/>
            </w:pPr>
            <w:r w:rsidRPr="00040563">
              <w:t>poznámka</w:t>
            </w:r>
          </w:p>
        </w:tc>
      </w:tr>
      <w:tr w:rsidR="00040563" w:rsidRPr="00040563" w14:paraId="4ED1E734" w14:textId="77777777" w:rsidTr="009831CC">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noWrap/>
            <w:hideMark/>
          </w:tcPr>
          <w:p w14:paraId="4ED1E730" w14:textId="774994DF" w:rsidR="00040563" w:rsidRPr="00040563" w:rsidRDefault="005F2787" w:rsidP="00834611">
            <w:pPr>
              <w:pStyle w:val="normlntext"/>
              <w:jc w:val="left"/>
            </w:pPr>
            <w:r>
              <w:t>č</w:t>
            </w:r>
            <w:r w:rsidR="00040563" w:rsidRPr="00040563">
              <w:t>ernobílý</w:t>
            </w:r>
          </w:p>
        </w:tc>
        <w:tc>
          <w:tcPr>
            <w:tcW w:w="0" w:type="auto"/>
            <w:tcBorders>
              <w:top w:val="none" w:sz="0" w:space="0" w:color="auto"/>
              <w:left w:val="none" w:sz="0" w:space="0" w:color="auto"/>
              <w:bottom w:val="none" w:sz="0" w:space="0" w:color="auto"/>
              <w:right w:val="none" w:sz="0" w:space="0" w:color="auto"/>
            </w:tcBorders>
            <w:noWrap/>
            <w:hideMark/>
          </w:tcPr>
          <w:p w14:paraId="4ED1E731"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r w:rsidRPr="00040563">
              <w:t>B/W</w:t>
            </w:r>
          </w:p>
        </w:tc>
        <w:tc>
          <w:tcPr>
            <w:tcW w:w="0" w:type="auto"/>
            <w:tcBorders>
              <w:top w:val="none" w:sz="0" w:space="0" w:color="auto"/>
              <w:left w:val="none" w:sz="0" w:space="0" w:color="auto"/>
              <w:bottom w:val="none" w:sz="0" w:space="0" w:color="auto"/>
              <w:right w:val="none" w:sz="0" w:space="0" w:color="auto"/>
            </w:tcBorders>
            <w:noWrap/>
            <w:hideMark/>
          </w:tcPr>
          <w:p w14:paraId="4ED1E732"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r w:rsidRPr="00040563">
              <w:t>1</w:t>
            </w:r>
          </w:p>
        </w:tc>
        <w:tc>
          <w:tcPr>
            <w:tcW w:w="4250" w:type="dxa"/>
            <w:tcBorders>
              <w:top w:val="none" w:sz="0" w:space="0" w:color="auto"/>
              <w:left w:val="none" w:sz="0" w:space="0" w:color="auto"/>
              <w:bottom w:val="none" w:sz="0" w:space="0" w:color="auto"/>
              <w:right w:val="none" w:sz="0" w:space="0" w:color="auto"/>
            </w:tcBorders>
            <w:hideMark/>
          </w:tcPr>
          <w:p w14:paraId="4ED1E733"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r w:rsidRPr="00040563">
              <w:t>délka řádku zaokrouhlována na celé byty, (padding)</w:t>
            </w:r>
          </w:p>
        </w:tc>
      </w:tr>
      <w:tr w:rsidR="00040563" w:rsidRPr="00040563" w14:paraId="4ED1E739" w14:textId="77777777" w:rsidTr="009831CC">
        <w:trPr>
          <w:cnfStyle w:val="000000010000" w:firstRow="0" w:lastRow="0" w:firstColumn="0" w:lastColumn="0" w:oddVBand="0" w:evenVBand="0" w:oddHBand="0" w:evenHBand="1"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noWrap/>
            <w:hideMark/>
          </w:tcPr>
          <w:p w14:paraId="4ED1E735" w14:textId="77777777" w:rsidR="00040563" w:rsidRPr="00040563" w:rsidRDefault="00040563" w:rsidP="00834611">
            <w:pPr>
              <w:pStyle w:val="normlntext"/>
              <w:jc w:val="left"/>
            </w:pPr>
            <w:r w:rsidRPr="00040563">
              <w:t>v odstínech šedi</w:t>
            </w:r>
          </w:p>
        </w:tc>
        <w:tc>
          <w:tcPr>
            <w:tcW w:w="0" w:type="auto"/>
            <w:tcBorders>
              <w:top w:val="none" w:sz="0" w:space="0" w:color="auto"/>
              <w:left w:val="none" w:sz="0" w:space="0" w:color="auto"/>
              <w:bottom w:val="none" w:sz="0" w:space="0" w:color="auto"/>
              <w:right w:val="none" w:sz="0" w:space="0" w:color="auto"/>
            </w:tcBorders>
            <w:noWrap/>
            <w:hideMark/>
          </w:tcPr>
          <w:p w14:paraId="4ED1E736"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r w:rsidRPr="00040563">
              <w:t>gray scale</w:t>
            </w:r>
          </w:p>
        </w:tc>
        <w:tc>
          <w:tcPr>
            <w:tcW w:w="0" w:type="auto"/>
            <w:tcBorders>
              <w:top w:val="none" w:sz="0" w:space="0" w:color="auto"/>
              <w:left w:val="none" w:sz="0" w:space="0" w:color="auto"/>
              <w:bottom w:val="none" w:sz="0" w:space="0" w:color="auto"/>
              <w:right w:val="none" w:sz="0" w:space="0" w:color="auto"/>
            </w:tcBorders>
            <w:noWrap/>
            <w:hideMark/>
          </w:tcPr>
          <w:p w14:paraId="4ED1E737"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r w:rsidRPr="00040563">
              <w:t>8</w:t>
            </w:r>
          </w:p>
        </w:tc>
        <w:tc>
          <w:tcPr>
            <w:tcW w:w="4250" w:type="dxa"/>
            <w:tcBorders>
              <w:top w:val="none" w:sz="0" w:space="0" w:color="auto"/>
              <w:left w:val="none" w:sz="0" w:space="0" w:color="auto"/>
              <w:bottom w:val="none" w:sz="0" w:space="0" w:color="auto"/>
              <w:right w:val="none" w:sz="0" w:space="0" w:color="auto"/>
            </w:tcBorders>
            <w:noWrap/>
            <w:hideMark/>
          </w:tcPr>
          <w:p w14:paraId="4ED1E738"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r w:rsidRPr="00040563">
              <w:t>někdy jen 6 bitů</w:t>
            </w:r>
          </w:p>
        </w:tc>
      </w:tr>
      <w:tr w:rsidR="00040563" w:rsidRPr="00040563" w14:paraId="4ED1E73E" w14:textId="77777777" w:rsidTr="009831C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noWrap/>
            <w:hideMark/>
          </w:tcPr>
          <w:p w14:paraId="4ED1E73A" w14:textId="77777777" w:rsidR="00040563" w:rsidRPr="00040563" w:rsidRDefault="00040563" w:rsidP="00834611">
            <w:pPr>
              <w:pStyle w:val="normlntext"/>
              <w:jc w:val="left"/>
            </w:pPr>
            <w:r w:rsidRPr="00040563">
              <w:t>s paletou</w:t>
            </w:r>
          </w:p>
        </w:tc>
        <w:tc>
          <w:tcPr>
            <w:tcW w:w="0" w:type="auto"/>
            <w:tcBorders>
              <w:top w:val="none" w:sz="0" w:space="0" w:color="auto"/>
              <w:left w:val="none" w:sz="0" w:space="0" w:color="auto"/>
              <w:bottom w:val="none" w:sz="0" w:space="0" w:color="auto"/>
              <w:right w:val="none" w:sz="0" w:space="0" w:color="auto"/>
            </w:tcBorders>
            <w:noWrap/>
            <w:hideMark/>
          </w:tcPr>
          <w:p w14:paraId="4ED1E73B"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r w:rsidRPr="00040563">
              <w:t>palleted</w:t>
            </w:r>
          </w:p>
        </w:tc>
        <w:tc>
          <w:tcPr>
            <w:tcW w:w="0" w:type="auto"/>
            <w:tcBorders>
              <w:top w:val="none" w:sz="0" w:space="0" w:color="auto"/>
              <w:left w:val="none" w:sz="0" w:space="0" w:color="auto"/>
              <w:bottom w:val="none" w:sz="0" w:space="0" w:color="auto"/>
              <w:right w:val="none" w:sz="0" w:space="0" w:color="auto"/>
            </w:tcBorders>
            <w:noWrap/>
            <w:hideMark/>
          </w:tcPr>
          <w:p w14:paraId="4ED1E73C"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r w:rsidRPr="00040563">
              <w:t>8</w:t>
            </w:r>
          </w:p>
        </w:tc>
        <w:tc>
          <w:tcPr>
            <w:tcW w:w="4250" w:type="dxa"/>
            <w:tcBorders>
              <w:top w:val="none" w:sz="0" w:space="0" w:color="auto"/>
              <w:left w:val="none" w:sz="0" w:space="0" w:color="auto"/>
              <w:bottom w:val="none" w:sz="0" w:space="0" w:color="auto"/>
              <w:right w:val="none" w:sz="0" w:space="0" w:color="auto"/>
            </w:tcBorders>
            <w:noWrap/>
            <w:hideMark/>
          </w:tcPr>
          <w:p w14:paraId="4ED1E73D"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r w:rsidRPr="00040563">
              <w:t>256 barev v paletě, někdy jen 128, 64,</w:t>
            </w:r>
            <w:r>
              <w:t>…</w:t>
            </w:r>
          </w:p>
        </w:tc>
      </w:tr>
      <w:tr w:rsidR="00040563" w:rsidRPr="00040563" w14:paraId="4ED1E743" w14:textId="77777777" w:rsidTr="009831CC">
        <w:trPr>
          <w:cnfStyle w:val="000000010000" w:firstRow="0" w:lastRow="0" w:firstColumn="0" w:lastColumn="0" w:oddVBand="0" w:evenVBand="0" w:oddHBand="0" w:evenHBand="1"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one" w:sz="0" w:space="0" w:color="auto"/>
              <w:left w:val="none" w:sz="0" w:space="0" w:color="auto"/>
              <w:bottom w:val="none" w:sz="0" w:space="0" w:color="auto"/>
              <w:right w:val="none" w:sz="0" w:space="0" w:color="auto"/>
            </w:tcBorders>
            <w:noWrap/>
            <w:hideMark/>
          </w:tcPr>
          <w:p w14:paraId="4ED1E73F" w14:textId="77777777" w:rsidR="00040563" w:rsidRPr="00040563" w:rsidRDefault="00040563" w:rsidP="00834611">
            <w:pPr>
              <w:pStyle w:val="normlntext"/>
              <w:jc w:val="left"/>
            </w:pPr>
            <w:r w:rsidRPr="00040563">
              <w:t>plně barevný</w:t>
            </w:r>
          </w:p>
        </w:tc>
        <w:tc>
          <w:tcPr>
            <w:tcW w:w="0" w:type="auto"/>
            <w:vMerge w:val="restart"/>
            <w:tcBorders>
              <w:top w:val="none" w:sz="0" w:space="0" w:color="auto"/>
              <w:left w:val="none" w:sz="0" w:space="0" w:color="auto"/>
              <w:bottom w:val="none" w:sz="0" w:space="0" w:color="auto"/>
              <w:right w:val="none" w:sz="0" w:space="0" w:color="auto"/>
            </w:tcBorders>
            <w:noWrap/>
            <w:hideMark/>
          </w:tcPr>
          <w:p w14:paraId="4ED1E740"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r w:rsidRPr="00040563">
              <w:t>color</w:t>
            </w:r>
          </w:p>
        </w:tc>
        <w:tc>
          <w:tcPr>
            <w:tcW w:w="0" w:type="auto"/>
            <w:tcBorders>
              <w:top w:val="none" w:sz="0" w:space="0" w:color="auto"/>
              <w:left w:val="none" w:sz="0" w:space="0" w:color="auto"/>
              <w:bottom w:val="none" w:sz="0" w:space="0" w:color="auto"/>
              <w:right w:val="none" w:sz="0" w:space="0" w:color="auto"/>
            </w:tcBorders>
            <w:noWrap/>
            <w:hideMark/>
          </w:tcPr>
          <w:p w14:paraId="4ED1E741"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r w:rsidRPr="00040563">
              <w:t>24</w:t>
            </w:r>
          </w:p>
        </w:tc>
        <w:tc>
          <w:tcPr>
            <w:tcW w:w="4250" w:type="dxa"/>
            <w:tcBorders>
              <w:top w:val="none" w:sz="0" w:space="0" w:color="auto"/>
              <w:left w:val="none" w:sz="0" w:space="0" w:color="auto"/>
              <w:bottom w:val="none" w:sz="0" w:space="0" w:color="auto"/>
              <w:right w:val="none" w:sz="0" w:space="0" w:color="auto"/>
            </w:tcBorders>
            <w:noWrap/>
            <w:hideMark/>
          </w:tcPr>
          <w:p w14:paraId="4ED1E742"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r w:rsidRPr="00040563">
              <w:t>RGB, CMY, YUV, YCBCR</w:t>
            </w:r>
          </w:p>
        </w:tc>
      </w:tr>
      <w:tr w:rsidR="00040563" w:rsidRPr="00040563" w14:paraId="4ED1E748" w14:textId="77777777" w:rsidTr="009831C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left w:val="none" w:sz="0" w:space="0" w:color="auto"/>
              <w:bottom w:val="none" w:sz="0" w:space="0" w:color="auto"/>
              <w:right w:val="none" w:sz="0" w:space="0" w:color="auto"/>
            </w:tcBorders>
            <w:hideMark/>
          </w:tcPr>
          <w:p w14:paraId="4ED1E744" w14:textId="77777777" w:rsidR="00040563" w:rsidRPr="00040563" w:rsidRDefault="00040563" w:rsidP="00834611">
            <w:pPr>
              <w:pStyle w:val="normlntext"/>
              <w:jc w:val="left"/>
            </w:pPr>
          </w:p>
        </w:tc>
        <w:tc>
          <w:tcPr>
            <w:tcW w:w="0" w:type="auto"/>
            <w:vMerge/>
            <w:tcBorders>
              <w:top w:val="none" w:sz="0" w:space="0" w:color="auto"/>
              <w:left w:val="none" w:sz="0" w:space="0" w:color="auto"/>
              <w:bottom w:val="none" w:sz="0" w:space="0" w:color="auto"/>
              <w:right w:val="none" w:sz="0" w:space="0" w:color="auto"/>
            </w:tcBorders>
            <w:hideMark/>
          </w:tcPr>
          <w:p w14:paraId="4ED1E745"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left w:val="none" w:sz="0" w:space="0" w:color="auto"/>
              <w:bottom w:val="none" w:sz="0" w:space="0" w:color="auto"/>
              <w:right w:val="none" w:sz="0" w:space="0" w:color="auto"/>
            </w:tcBorders>
            <w:noWrap/>
            <w:hideMark/>
          </w:tcPr>
          <w:p w14:paraId="4ED1E746"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r w:rsidRPr="00040563">
              <w:t>32</w:t>
            </w:r>
          </w:p>
        </w:tc>
        <w:tc>
          <w:tcPr>
            <w:tcW w:w="4250" w:type="dxa"/>
            <w:tcBorders>
              <w:top w:val="none" w:sz="0" w:space="0" w:color="auto"/>
              <w:left w:val="none" w:sz="0" w:space="0" w:color="auto"/>
              <w:bottom w:val="none" w:sz="0" w:space="0" w:color="auto"/>
              <w:right w:val="none" w:sz="0" w:space="0" w:color="auto"/>
            </w:tcBorders>
            <w:noWrap/>
            <w:hideMark/>
          </w:tcPr>
          <w:p w14:paraId="4ED1E747" w14:textId="77777777" w:rsidR="00040563" w:rsidRPr="00040563" w:rsidRDefault="00040563" w:rsidP="00834611">
            <w:pPr>
              <w:pStyle w:val="normlntext"/>
              <w:cnfStyle w:val="000000100000" w:firstRow="0" w:lastRow="0" w:firstColumn="0" w:lastColumn="0" w:oddVBand="0" w:evenVBand="0" w:oddHBand="1" w:evenHBand="0" w:firstRowFirstColumn="0" w:firstRowLastColumn="0" w:lastRowFirstColumn="0" w:lastRowLastColumn="0"/>
            </w:pPr>
            <w:r w:rsidRPr="00040563">
              <w:t>RGBA, CMYK</w:t>
            </w:r>
          </w:p>
        </w:tc>
      </w:tr>
      <w:tr w:rsidR="00040563" w:rsidRPr="00040563" w14:paraId="4ED1E74D" w14:textId="77777777" w:rsidTr="009831CC">
        <w:trPr>
          <w:cnfStyle w:val="000000010000" w:firstRow="0" w:lastRow="0" w:firstColumn="0" w:lastColumn="0" w:oddVBand="0" w:evenVBand="0" w:oddHBand="0" w:evenHBand="1"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749" w14:textId="0FA08091" w:rsidR="00040563" w:rsidRPr="00040563" w:rsidRDefault="001C4285" w:rsidP="00834611">
            <w:pPr>
              <w:pStyle w:val="normlntext"/>
              <w:jc w:val="left"/>
            </w:pPr>
            <w:r>
              <w:t>s</w:t>
            </w:r>
            <w:r w:rsidR="00834611">
              <w:t xml:space="preserve"> </w:t>
            </w:r>
            <w:r w:rsidR="00040563" w:rsidRPr="00040563">
              <w:t>vysokým dynamickým rozsahem</w:t>
            </w:r>
          </w:p>
        </w:tc>
        <w:tc>
          <w:tcPr>
            <w:tcW w:w="0" w:type="auto"/>
            <w:tcBorders>
              <w:top w:val="none" w:sz="0" w:space="0" w:color="auto"/>
              <w:left w:val="none" w:sz="0" w:space="0" w:color="auto"/>
              <w:bottom w:val="none" w:sz="0" w:space="0" w:color="auto"/>
              <w:right w:val="none" w:sz="0" w:space="0" w:color="auto"/>
            </w:tcBorders>
            <w:noWrap/>
            <w:hideMark/>
          </w:tcPr>
          <w:p w14:paraId="4ED1E74A"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r w:rsidRPr="00040563">
              <w:t>HDR</w:t>
            </w:r>
          </w:p>
        </w:tc>
        <w:tc>
          <w:tcPr>
            <w:tcW w:w="0" w:type="auto"/>
            <w:tcBorders>
              <w:top w:val="none" w:sz="0" w:space="0" w:color="auto"/>
              <w:left w:val="none" w:sz="0" w:space="0" w:color="auto"/>
              <w:bottom w:val="none" w:sz="0" w:space="0" w:color="auto"/>
              <w:right w:val="none" w:sz="0" w:space="0" w:color="auto"/>
            </w:tcBorders>
            <w:noWrap/>
            <w:hideMark/>
          </w:tcPr>
          <w:p w14:paraId="4ED1E74B"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r w:rsidRPr="00040563">
              <w:t>48</w:t>
            </w:r>
          </w:p>
        </w:tc>
        <w:tc>
          <w:tcPr>
            <w:tcW w:w="4250" w:type="dxa"/>
            <w:tcBorders>
              <w:top w:val="none" w:sz="0" w:space="0" w:color="auto"/>
              <w:left w:val="none" w:sz="0" w:space="0" w:color="auto"/>
              <w:bottom w:val="none" w:sz="0" w:space="0" w:color="auto"/>
              <w:right w:val="none" w:sz="0" w:space="0" w:color="auto"/>
            </w:tcBorders>
            <w:noWrap/>
            <w:hideMark/>
          </w:tcPr>
          <w:p w14:paraId="4ED1E74C" w14:textId="77777777" w:rsidR="00040563" w:rsidRPr="00040563" w:rsidRDefault="00040563" w:rsidP="00834611">
            <w:pPr>
              <w:pStyle w:val="normlntext"/>
              <w:cnfStyle w:val="000000010000" w:firstRow="0" w:lastRow="0" w:firstColumn="0" w:lastColumn="0" w:oddVBand="0" w:evenVBand="0" w:oddHBand="0" w:evenHBand="1" w:firstRowFirstColumn="0" w:firstRowLastColumn="0" w:lastRowFirstColumn="0" w:lastRowLastColumn="0"/>
            </w:pPr>
            <w:r w:rsidRPr="00040563">
              <w:t>až 96 bitů na pixel</w:t>
            </w:r>
          </w:p>
        </w:tc>
      </w:tr>
    </w:tbl>
    <w:p w14:paraId="4ED1E74E" w14:textId="77777777" w:rsidR="00040563" w:rsidRDefault="00040563" w:rsidP="004248EC">
      <w:pPr>
        <w:pStyle w:val="normlntext"/>
      </w:pPr>
    </w:p>
    <w:p w14:paraId="2D0A35DD" w14:textId="19905413" w:rsidR="00425AB8" w:rsidRDefault="004248EC" w:rsidP="001311CF">
      <w:pPr>
        <w:pStyle w:val="normlntext"/>
      </w:pPr>
      <w:r>
        <w:t>Mezi další varianty patří tzv. high color obrázky s přímým barevným kódováním barevných</w:t>
      </w:r>
      <w:r w:rsidR="000E2056">
        <w:t xml:space="preserve"> </w:t>
      </w:r>
      <w:r>
        <w:t xml:space="preserve">složek po 5 </w:t>
      </w:r>
      <w:r w:rsidR="000E2056">
        <w:t>bitech (16bitové</w:t>
      </w:r>
      <w:r>
        <w:t xml:space="preserve"> slovo na pixel) či paletované obrázky s kódováním CMYK.</w:t>
      </w:r>
      <w:r w:rsidR="000E2056">
        <w:t xml:space="preserve"> </w:t>
      </w:r>
      <w:r>
        <w:t>Velký objem dat a zároveň specifický tvar obrazových informací jsou podnětem pro používání</w:t>
      </w:r>
      <w:r w:rsidR="000E2056">
        <w:t xml:space="preserve"> </w:t>
      </w:r>
      <w:r>
        <w:t>různých druhů kompresí. Pokud zmenšíme objem dat tak, aby informace zůstala nezměněna,</w:t>
      </w:r>
      <w:r w:rsidR="000E2056">
        <w:t xml:space="preserve"> </w:t>
      </w:r>
      <w:r>
        <w:t>hovoříme o bezeztrátové kompresi. Bezeztrátová komprese nedosahuje takové úspory paměti jako</w:t>
      </w:r>
      <w:r w:rsidR="000E2056">
        <w:t xml:space="preserve"> </w:t>
      </w:r>
      <w:r>
        <w:t>komprese ztrátová, při níž se odstraňuje informace, která není příliš významná. Pokud například</w:t>
      </w:r>
      <w:r w:rsidR="000E2056">
        <w:t xml:space="preserve"> </w:t>
      </w:r>
      <w:r>
        <w:t>posloupnost 77876778778 nahradíme řadou ze samých sedmiček, ztratíme část informace, ale</w:t>
      </w:r>
      <w:r w:rsidR="000E2056">
        <w:t xml:space="preserve"> </w:t>
      </w:r>
      <w:r>
        <w:t>novou posloupnost budeme moci komprimovat podstatně lépe. V počítačové grafice je důležitá</w:t>
      </w:r>
      <w:r w:rsidR="000E2056">
        <w:t xml:space="preserve"> </w:t>
      </w:r>
      <w:r>
        <w:t>tzv. psychovizuální redundance. Označuje tu část informace, jejíž nepřítomnost nepostřehneme,</w:t>
      </w:r>
      <w:r w:rsidR="000E2056">
        <w:t xml:space="preserve"> a proto ji můžeme zanedbat</w:t>
      </w:r>
      <w:r>
        <w:t>.</w:t>
      </w:r>
    </w:p>
    <w:p w14:paraId="50F610AD" w14:textId="77777777" w:rsidR="00425AB8" w:rsidRDefault="00425AB8">
      <w:pPr>
        <w:rPr>
          <w:rFonts w:ascii="Times New Roman" w:hAnsi="Times New Roman"/>
        </w:rPr>
      </w:pPr>
      <w:r>
        <w:br w:type="page"/>
      </w:r>
    </w:p>
    <w:p w14:paraId="4ED1E750" w14:textId="0EC7D481" w:rsidR="00851446" w:rsidRDefault="00851446" w:rsidP="005F2787">
      <w:pPr>
        <w:pStyle w:val="normlntextkurzva"/>
        <w:jc w:val="center"/>
      </w:pPr>
      <w:bookmarkStart w:id="42" w:name="_Toc448846409"/>
      <w:r>
        <w:lastRenderedPageBreak/>
        <w:t xml:space="preserve">Tabulka </w:t>
      </w:r>
      <w:fldSimple w:instr=" SEQ Tabulka \* ARABIC ">
        <w:r w:rsidR="00907978">
          <w:rPr>
            <w:noProof/>
          </w:rPr>
          <w:t>4</w:t>
        </w:r>
      </w:fldSimple>
      <w:r>
        <w:t xml:space="preserve"> P</w:t>
      </w:r>
      <w:r w:rsidRPr="001D08B0">
        <w:t>řehled vlastností kompresních metod</w:t>
      </w:r>
      <w:r>
        <w:t xml:space="preserve"> </w:t>
      </w:r>
      <w:sdt>
        <w:sdtPr>
          <w:id w:val="-1522468450"/>
          <w:citation/>
        </w:sdtPr>
        <w:sdtContent>
          <w:r>
            <w:fldChar w:fldCharType="begin"/>
          </w:r>
          <w:r>
            <w:instrText xml:space="preserve"> CITATION Žár04 \l 1029 </w:instrText>
          </w:r>
          <w:r>
            <w:fldChar w:fldCharType="separate"/>
          </w:r>
          <w:r w:rsidR="001323C3">
            <w:rPr>
              <w:noProof/>
            </w:rPr>
            <w:t>[6]</w:t>
          </w:r>
          <w:r>
            <w:fldChar w:fldCharType="end"/>
          </w:r>
        </w:sdtContent>
      </w:sdt>
      <w:bookmarkEnd w:id="42"/>
    </w:p>
    <w:tbl>
      <w:tblPr>
        <w:tblStyle w:val="Svtlmkazvraznn5"/>
        <w:tblW w:w="0" w:type="auto"/>
        <w:tblLook w:val="04A0" w:firstRow="1" w:lastRow="0" w:firstColumn="1" w:lastColumn="0" w:noHBand="0" w:noVBand="1"/>
      </w:tblPr>
      <w:tblGrid>
        <w:gridCol w:w="3576"/>
        <w:gridCol w:w="1070"/>
        <w:gridCol w:w="1123"/>
        <w:gridCol w:w="2577"/>
      </w:tblGrid>
      <w:tr w:rsidR="00040563" w:rsidRPr="00F15FDC" w14:paraId="4ED1E755" w14:textId="77777777" w:rsidTr="009831CC">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751" w14:textId="77777777" w:rsidR="00040563" w:rsidRPr="00F15FDC" w:rsidRDefault="00040563" w:rsidP="00834611">
            <w:pPr>
              <w:pStyle w:val="normlntext"/>
            </w:pPr>
            <w:r w:rsidRPr="00F15FDC">
              <w:t>Kompresní metoda</w:t>
            </w:r>
          </w:p>
        </w:tc>
        <w:tc>
          <w:tcPr>
            <w:tcW w:w="0" w:type="auto"/>
            <w:tcBorders>
              <w:top w:val="none" w:sz="0" w:space="0" w:color="auto"/>
              <w:left w:val="none" w:sz="0" w:space="0" w:color="auto"/>
              <w:bottom w:val="none" w:sz="0" w:space="0" w:color="auto"/>
              <w:right w:val="none" w:sz="0" w:space="0" w:color="auto"/>
            </w:tcBorders>
          </w:tcPr>
          <w:p w14:paraId="4ED1E752" w14:textId="77777777" w:rsidR="00040563" w:rsidRPr="00F15FDC" w:rsidRDefault="00040563" w:rsidP="00834611">
            <w:pPr>
              <w:pStyle w:val="normlntext"/>
              <w:cnfStyle w:val="100000000000" w:firstRow="1" w:lastRow="0" w:firstColumn="0" w:lastColumn="0" w:oddVBand="0" w:evenVBand="0" w:oddHBand="0" w:evenHBand="0" w:firstRowFirstColumn="0" w:firstRowLastColumn="0" w:lastRowFirstColumn="0" w:lastRowLastColumn="0"/>
            </w:pPr>
            <w:r w:rsidRPr="00F15FDC">
              <w:t>Zkratka</w:t>
            </w:r>
          </w:p>
        </w:tc>
        <w:tc>
          <w:tcPr>
            <w:tcW w:w="0" w:type="auto"/>
            <w:tcBorders>
              <w:top w:val="none" w:sz="0" w:space="0" w:color="auto"/>
              <w:left w:val="none" w:sz="0" w:space="0" w:color="auto"/>
              <w:bottom w:val="none" w:sz="0" w:space="0" w:color="auto"/>
              <w:right w:val="none" w:sz="0" w:space="0" w:color="auto"/>
            </w:tcBorders>
          </w:tcPr>
          <w:p w14:paraId="4ED1E753" w14:textId="77777777" w:rsidR="00040563" w:rsidRPr="00F15FDC" w:rsidRDefault="00040563" w:rsidP="00834611">
            <w:pPr>
              <w:pStyle w:val="normlntext"/>
              <w:cnfStyle w:val="100000000000" w:firstRow="1" w:lastRow="0" w:firstColumn="0" w:lastColumn="0" w:oddVBand="0" w:evenVBand="0" w:oddHBand="0" w:evenHBand="0" w:firstRowFirstColumn="0" w:firstRowLastColumn="0" w:lastRowFirstColumn="0" w:lastRowLastColumn="0"/>
            </w:pPr>
            <w:r w:rsidRPr="00F15FDC">
              <w:t>Ztrátová</w:t>
            </w:r>
          </w:p>
        </w:tc>
        <w:tc>
          <w:tcPr>
            <w:tcW w:w="0" w:type="auto"/>
            <w:tcBorders>
              <w:top w:val="none" w:sz="0" w:space="0" w:color="auto"/>
              <w:left w:val="none" w:sz="0" w:space="0" w:color="auto"/>
              <w:bottom w:val="none" w:sz="0" w:space="0" w:color="auto"/>
              <w:right w:val="none" w:sz="0" w:space="0" w:color="auto"/>
            </w:tcBorders>
          </w:tcPr>
          <w:p w14:paraId="4ED1E754" w14:textId="77777777" w:rsidR="00040563" w:rsidRPr="00F15FDC" w:rsidRDefault="00040563" w:rsidP="00834611">
            <w:pPr>
              <w:pStyle w:val="normlntext"/>
              <w:cnfStyle w:val="100000000000" w:firstRow="1" w:lastRow="0" w:firstColumn="0" w:lastColumn="0" w:oddVBand="0" w:evenVBand="0" w:oddHBand="0" w:evenHBand="0" w:firstRowFirstColumn="0" w:firstRowLastColumn="0" w:lastRowFirstColumn="0" w:lastRowLastColumn="0"/>
            </w:pPr>
            <w:r w:rsidRPr="00F15FDC">
              <w:t>Příklad formátu</w:t>
            </w:r>
          </w:p>
        </w:tc>
      </w:tr>
      <w:tr w:rsidR="00040563" w:rsidRPr="00F15FDC" w14:paraId="4ED1E75A" w14:textId="77777777" w:rsidTr="009831C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756" w14:textId="77777777" w:rsidR="00040563" w:rsidRPr="00F15FDC" w:rsidRDefault="00851446" w:rsidP="00834611">
            <w:pPr>
              <w:pStyle w:val="normlntext"/>
            </w:pPr>
            <w:r w:rsidRPr="00F15FDC">
              <w:t>Run length encoding</w:t>
            </w:r>
          </w:p>
        </w:tc>
        <w:tc>
          <w:tcPr>
            <w:tcW w:w="0" w:type="auto"/>
            <w:tcBorders>
              <w:top w:val="none" w:sz="0" w:space="0" w:color="auto"/>
              <w:left w:val="none" w:sz="0" w:space="0" w:color="auto"/>
              <w:bottom w:val="none" w:sz="0" w:space="0" w:color="auto"/>
              <w:right w:val="none" w:sz="0" w:space="0" w:color="auto"/>
            </w:tcBorders>
          </w:tcPr>
          <w:p w14:paraId="4ED1E757" w14:textId="77777777" w:rsidR="00040563" w:rsidRPr="00F15FDC" w:rsidRDefault="00851446" w:rsidP="00834611">
            <w:pPr>
              <w:pStyle w:val="normlntext"/>
              <w:cnfStyle w:val="000000100000" w:firstRow="0" w:lastRow="0" w:firstColumn="0" w:lastColumn="0" w:oddVBand="0" w:evenVBand="0" w:oddHBand="1" w:evenHBand="0" w:firstRowFirstColumn="0" w:firstRowLastColumn="0" w:lastRowFirstColumn="0" w:lastRowLastColumn="0"/>
            </w:pPr>
            <w:r w:rsidRPr="00F15FDC">
              <w:t>RLE</w:t>
            </w:r>
          </w:p>
        </w:tc>
        <w:tc>
          <w:tcPr>
            <w:tcW w:w="0" w:type="auto"/>
            <w:tcBorders>
              <w:top w:val="none" w:sz="0" w:space="0" w:color="auto"/>
              <w:left w:val="none" w:sz="0" w:space="0" w:color="auto"/>
              <w:bottom w:val="none" w:sz="0" w:space="0" w:color="auto"/>
              <w:right w:val="none" w:sz="0" w:space="0" w:color="auto"/>
            </w:tcBorders>
          </w:tcPr>
          <w:p w14:paraId="4ED1E758" w14:textId="77777777" w:rsidR="00040563" w:rsidRPr="00F15FDC" w:rsidRDefault="00851446" w:rsidP="00834611">
            <w:pPr>
              <w:pStyle w:val="normlntext"/>
              <w:cnfStyle w:val="000000100000" w:firstRow="0" w:lastRow="0" w:firstColumn="0" w:lastColumn="0" w:oddVBand="0" w:evenVBand="0" w:oddHBand="1" w:evenHBand="0" w:firstRowFirstColumn="0" w:firstRowLastColumn="0" w:lastRowFirstColumn="0" w:lastRowLastColumn="0"/>
            </w:pPr>
            <w:r w:rsidRPr="00F15FDC">
              <w:t>Ne</w:t>
            </w:r>
          </w:p>
        </w:tc>
        <w:tc>
          <w:tcPr>
            <w:tcW w:w="0" w:type="auto"/>
            <w:tcBorders>
              <w:top w:val="none" w:sz="0" w:space="0" w:color="auto"/>
              <w:left w:val="none" w:sz="0" w:space="0" w:color="auto"/>
              <w:bottom w:val="none" w:sz="0" w:space="0" w:color="auto"/>
              <w:right w:val="none" w:sz="0" w:space="0" w:color="auto"/>
            </w:tcBorders>
          </w:tcPr>
          <w:p w14:paraId="4ED1E759" w14:textId="77777777" w:rsidR="00040563" w:rsidRPr="00F15FDC" w:rsidRDefault="00851446" w:rsidP="00834611">
            <w:pPr>
              <w:pStyle w:val="normlntext"/>
              <w:cnfStyle w:val="000000100000" w:firstRow="0" w:lastRow="0" w:firstColumn="0" w:lastColumn="0" w:oddVBand="0" w:evenVBand="0" w:oddHBand="1" w:evenHBand="0" w:firstRowFirstColumn="0" w:firstRowLastColumn="0" w:lastRowFirstColumn="0" w:lastRowLastColumn="0"/>
            </w:pPr>
            <w:r w:rsidRPr="00F15FDC">
              <w:t>PCX (ZSoft PaintBrush)</w:t>
            </w:r>
          </w:p>
        </w:tc>
      </w:tr>
      <w:tr w:rsidR="00040563" w:rsidRPr="00F15FDC" w14:paraId="4ED1E75F" w14:textId="77777777" w:rsidTr="009831CC">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75B" w14:textId="77777777" w:rsidR="00040563" w:rsidRPr="00F15FDC" w:rsidRDefault="00851446" w:rsidP="00834611">
            <w:pPr>
              <w:pStyle w:val="normlntext"/>
            </w:pPr>
            <w:r w:rsidRPr="00F15FDC">
              <w:t>Huffmanovo kódování</w:t>
            </w:r>
          </w:p>
        </w:tc>
        <w:tc>
          <w:tcPr>
            <w:tcW w:w="0" w:type="auto"/>
            <w:tcBorders>
              <w:top w:val="none" w:sz="0" w:space="0" w:color="auto"/>
              <w:left w:val="none" w:sz="0" w:space="0" w:color="auto"/>
              <w:bottom w:val="none" w:sz="0" w:space="0" w:color="auto"/>
              <w:right w:val="none" w:sz="0" w:space="0" w:color="auto"/>
            </w:tcBorders>
          </w:tcPr>
          <w:p w14:paraId="4ED1E75C" w14:textId="77777777" w:rsidR="00040563" w:rsidRPr="00F15FDC" w:rsidRDefault="00851446" w:rsidP="00834611">
            <w:pPr>
              <w:pStyle w:val="normlntext"/>
              <w:cnfStyle w:val="000000010000" w:firstRow="0" w:lastRow="0" w:firstColumn="0" w:lastColumn="0" w:oddVBand="0" w:evenVBand="0" w:oddHBand="0" w:evenHBand="1" w:firstRowFirstColumn="0" w:firstRowLastColumn="0" w:lastRowFirstColumn="0" w:lastRowLastColumn="0"/>
            </w:pPr>
            <w:r w:rsidRPr="00F15FDC">
              <w:t>CCITT</w:t>
            </w:r>
          </w:p>
        </w:tc>
        <w:tc>
          <w:tcPr>
            <w:tcW w:w="0" w:type="auto"/>
            <w:tcBorders>
              <w:top w:val="none" w:sz="0" w:space="0" w:color="auto"/>
              <w:left w:val="none" w:sz="0" w:space="0" w:color="auto"/>
              <w:bottom w:val="none" w:sz="0" w:space="0" w:color="auto"/>
              <w:right w:val="none" w:sz="0" w:space="0" w:color="auto"/>
            </w:tcBorders>
          </w:tcPr>
          <w:p w14:paraId="4ED1E75D" w14:textId="77777777" w:rsidR="00040563" w:rsidRPr="00F15FDC" w:rsidRDefault="00851446" w:rsidP="00834611">
            <w:pPr>
              <w:pStyle w:val="normlntext"/>
              <w:cnfStyle w:val="000000010000" w:firstRow="0" w:lastRow="0" w:firstColumn="0" w:lastColumn="0" w:oddVBand="0" w:evenVBand="0" w:oddHBand="0" w:evenHBand="1" w:firstRowFirstColumn="0" w:firstRowLastColumn="0" w:lastRowFirstColumn="0" w:lastRowLastColumn="0"/>
            </w:pPr>
            <w:r w:rsidRPr="00F15FDC">
              <w:t>Ne</w:t>
            </w:r>
          </w:p>
        </w:tc>
        <w:tc>
          <w:tcPr>
            <w:tcW w:w="0" w:type="auto"/>
            <w:tcBorders>
              <w:top w:val="none" w:sz="0" w:space="0" w:color="auto"/>
              <w:left w:val="none" w:sz="0" w:space="0" w:color="auto"/>
              <w:bottom w:val="none" w:sz="0" w:space="0" w:color="auto"/>
              <w:right w:val="none" w:sz="0" w:space="0" w:color="auto"/>
            </w:tcBorders>
          </w:tcPr>
          <w:p w14:paraId="4ED1E75E" w14:textId="77777777" w:rsidR="00040563" w:rsidRPr="00F15FDC" w:rsidRDefault="00851446" w:rsidP="00834611">
            <w:pPr>
              <w:pStyle w:val="normlntext"/>
              <w:cnfStyle w:val="000000010000" w:firstRow="0" w:lastRow="0" w:firstColumn="0" w:lastColumn="0" w:oddVBand="0" w:evenVBand="0" w:oddHBand="0" w:evenHBand="1" w:firstRowFirstColumn="0" w:firstRowLastColumn="0" w:lastRowFirstColumn="0" w:lastRowLastColumn="0"/>
            </w:pPr>
            <w:r w:rsidRPr="00F15FDC">
              <w:t>TIFF</w:t>
            </w:r>
          </w:p>
        </w:tc>
      </w:tr>
      <w:tr w:rsidR="00040563" w:rsidRPr="00F15FDC" w14:paraId="4ED1E764" w14:textId="77777777" w:rsidTr="009831CC">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760" w14:textId="77777777" w:rsidR="00040563" w:rsidRPr="00F15FDC" w:rsidRDefault="00851446" w:rsidP="00834611">
            <w:pPr>
              <w:pStyle w:val="normlntext"/>
            </w:pPr>
            <w:r w:rsidRPr="00F15FDC">
              <w:t>Slovníkové kódování</w:t>
            </w:r>
          </w:p>
        </w:tc>
        <w:tc>
          <w:tcPr>
            <w:tcW w:w="0" w:type="auto"/>
            <w:tcBorders>
              <w:top w:val="none" w:sz="0" w:space="0" w:color="auto"/>
              <w:left w:val="none" w:sz="0" w:space="0" w:color="auto"/>
              <w:bottom w:val="none" w:sz="0" w:space="0" w:color="auto"/>
              <w:right w:val="none" w:sz="0" w:space="0" w:color="auto"/>
            </w:tcBorders>
          </w:tcPr>
          <w:p w14:paraId="4ED1E761" w14:textId="77777777" w:rsidR="00040563" w:rsidRPr="00F15FDC" w:rsidRDefault="00851446" w:rsidP="00834611">
            <w:pPr>
              <w:pStyle w:val="normlntext"/>
              <w:cnfStyle w:val="000000100000" w:firstRow="0" w:lastRow="0" w:firstColumn="0" w:lastColumn="0" w:oddVBand="0" w:evenVBand="0" w:oddHBand="1" w:evenHBand="0" w:firstRowFirstColumn="0" w:firstRowLastColumn="0" w:lastRowFirstColumn="0" w:lastRowLastColumn="0"/>
            </w:pPr>
            <w:r w:rsidRPr="00F15FDC">
              <w:t>LZW</w:t>
            </w:r>
          </w:p>
        </w:tc>
        <w:tc>
          <w:tcPr>
            <w:tcW w:w="0" w:type="auto"/>
            <w:tcBorders>
              <w:top w:val="none" w:sz="0" w:space="0" w:color="auto"/>
              <w:left w:val="none" w:sz="0" w:space="0" w:color="auto"/>
              <w:bottom w:val="none" w:sz="0" w:space="0" w:color="auto"/>
              <w:right w:val="none" w:sz="0" w:space="0" w:color="auto"/>
            </w:tcBorders>
          </w:tcPr>
          <w:p w14:paraId="4ED1E762" w14:textId="77777777" w:rsidR="00040563" w:rsidRPr="00F15FDC" w:rsidRDefault="00851446" w:rsidP="00834611">
            <w:pPr>
              <w:pStyle w:val="normlntext"/>
              <w:cnfStyle w:val="000000100000" w:firstRow="0" w:lastRow="0" w:firstColumn="0" w:lastColumn="0" w:oddVBand="0" w:evenVBand="0" w:oddHBand="1" w:evenHBand="0" w:firstRowFirstColumn="0" w:firstRowLastColumn="0" w:lastRowFirstColumn="0" w:lastRowLastColumn="0"/>
            </w:pPr>
            <w:r w:rsidRPr="00F15FDC">
              <w:t>Ne</w:t>
            </w:r>
          </w:p>
        </w:tc>
        <w:tc>
          <w:tcPr>
            <w:tcW w:w="0" w:type="auto"/>
            <w:tcBorders>
              <w:top w:val="none" w:sz="0" w:space="0" w:color="auto"/>
              <w:left w:val="none" w:sz="0" w:space="0" w:color="auto"/>
              <w:bottom w:val="none" w:sz="0" w:space="0" w:color="auto"/>
              <w:right w:val="none" w:sz="0" w:space="0" w:color="auto"/>
            </w:tcBorders>
          </w:tcPr>
          <w:p w14:paraId="4ED1E763" w14:textId="77777777" w:rsidR="00040563" w:rsidRPr="00F15FDC" w:rsidRDefault="00851446" w:rsidP="00834611">
            <w:pPr>
              <w:pStyle w:val="normlntext"/>
              <w:cnfStyle w:val="000000100000" w:firstRow="0" w:lastRow="0" w:firstColumn="0" w:lastColumn="0" w:oddVBand="0" w:evenVBand="0" w:oddHBand="1" w:evenHBand="0" w:firstRowFirstColumn="0" w:firstRowLastColumn="0" w:lastRowFirstColumn="0" w:lastRowLastColumn="0"/>
            </w:pPr>
            <w:r w:rsidRPr="00F15FDC">
              <w:t>GIF, PNG, ZIP, ARJ</w:t>
            </w:r>
          </w:p>
        </w:tc>
      </w:tr>
      <w:tr w:rsidR="00040563" w:rsidRPr="00F15FDC" w14:paraId="4ED1E769" w14:textId="77777777" w:rsidTr="009831CC">
        <w:trPr>
          <w:cnfStyle w:val="000000010000" w:firstRow="0" w:lastRow="0" w:firstColumn="0" w:lastColumn="0" w:oddVBand="0" w:evenVBand="0" w:oddHBand="0" w:evenHBand="1"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765" w14:textId="77777777" w:rsidR="00040563" w:rsidRPr="00F15FDC" w:rsidRDefault="00851446" w:rsidP="00834611">
            <w:pPr>
              <w:pStyle w:val="normlntext"/>
            </w:pPr>
            <w:r w:rsidRPr="00F15FDC">
              <w:t>Diskrétní kosinová transformace</w:t>
            </w:r>
          </w:p>
        </w:tc>
        <w:tc>
          <w:tcPr>
            <w:tcW w:w="0" w:type="auto"/>
            <w:tcBorders>
              <w:top w:val="none" w:sz="0" w:space="0" w:color="auto"/>
              <w:left w:val="none" w:sz="0" w:space="0" w:color="auto"/>
              <w:bottom w:val="none" w:sz="0" w:space="0" w:color="auto"/>
              <w:right w:val="none" w:sz="0" w:space="0" w:color="auto"/>
            </w:tcBorders>
          </w:tcPr>
          <w:p w14:paraId="4ED1E766" w14:textId="77777777" w:rsidR="00040563" w:rsidRPr="00F15FDC" w:rsidRDefault="00851446" w:rsidP="00834611">
            <w:pPr>
              <w:pStyle w:val="normlntext"/>
              <w:cnfStyle w:val="000000010000" w:firstRow="0" w:lastRow="0" w:firstColumn="0" w:lastColumn="0" w:oddVBand="0" w:evenVBand="0" w:oddHBand="0" w:evenHBand="1" w:firstRowFirstColumn="0" w:firstRowLastColumn="0" w:lastRowFirstColumn="0" w:lastRowLastColumn="0"/>
            </w:pPr>
            <w:r w:rsidRPr="00F15FDC">
              <w:t>DCT</w:t>
            </w:r>
          </w:p>
        </w:tc>
        <w:tc>
          <w:tcPr>
            <w:tcW w:w="0" w:type="auto"/>
            <w:tcBorders>
              <w:top w:val="none" w:sz="0" w:space="0" w:color="auto"/>
              <w:left w:val="none" w:sz="0" w:space="0" w:color="auto"/>
              <w:bottom w:val="none" w:sz="0" w:space="0" w:color="auto"/>
              <w:right w:val="none" w:sz="0" w:space="0" w:color="auto"/>
            </w:tcBorders>
          </w:tcPr>
          <w:p w14:paraId="4ED1E767" w14:textId="77777777" w:rsidR="00040563" w:rsidRPr="00F15FDC" w:rsidRDefault="00851446" w:rsidP="00834611">
            <w:pPr>
              <w:pStyle w:val="normlntext"/>
              <w:cnfStyle w:val="000000010000" w:firstRow="0" w:lastRow="0" w:firstColumn="0" w:lastColumn="0" w:oddVBand="0" w:evenVBand="0" w:oddHBand="0" w:evenHBand="1" w:firstRowFirstColumn="0" w:firstRowLastColumn="0" w:lastRowFirstColumn="0" w:lastRowLastColumn="0"/>
            </w:pPr>
            <w:r w:rsidRPr="00F15FDC">
              <w:t>Ano</w:t>
            </w:r>
          </w:p>
        </w:tc>
        <w:tc>
          <w:tcPr>
            <w:tcW w:w="0" w:type="auto"/>
            <w:tcBorders>
              <w:top w:val="none" w:sz="0" w:space="0" w:color="auto"/>
              <w:left w:val="none" w:sz="0" w:space="0" w:color="auto"/>
              <w:bottom w:val="none" w:sz="0" w:space="0" w:color="auto"/>
              <w:right w:val="none" w:sz="0" w:space="0" w:color="auto"/>
            </w:tcBorders>
          </w:tcPr>
          <w:p w14:paraId="4ED1E768" w14:textId="77777777" w:rsidR="00040563" w:rsidRPr="00F15FDC" w:rsidRDefault="00851446" w:rsidP="00834611">
            <w:pPr>
              <w:pStyle w:val="normlntext"/>
              <w:cnfStyle w:val="000000010000" w:firstRow="0" w:lastRow="0" w:firstColumn="0" w:lastColumn="0" w:oddVBand="0" w:evenVBand="0" w:oddHBand="0" w:evenHBand="1" w:firstRowFirstColumn="0" w:firstRowLastColumn="0" w:lastRowFirstColumn="0" w:lastRowLastColumn="0"/>
            </w:pPr>
            <w:r w:rsidRPr="00F15FDC">
              <w:t>JPEG</w:t>
            </w:r>
          </w:p>
        </w:tc>
      </w:tr>
    </w:tbl>
    <w:p w14:paraId="4ED1E76A" w14:textId="77777777" w:rsidR="00C6537E" w:rsidRDefault="00851446" w:rsidP="003A1F95">
      <w:pPr>
        <w:pStyle w:val="normlntext"/>
        <w:spacing w:before="240"/>
      </w:pPr>
      <w:r>
        <w:t>Poznamenejme, že u všech obrazových formátů se komprese týká pouze vlastních obrazových dat. Hlavička souboru, definice palety a další doplňující informace se nekomprimují.</w:t>
      </w:r>
    </w:p>
    <w:p w14:paraId="4ED1E76B" w14:textId="77777777" w:rsidR="0092160D" w:rsidRDefault="0010253F" w:rsidP="00623DE2">
      <w:pPr>
        <w:pStyle w:val="NadpisB"/>
      </w:pPr>
      <w:bookmarkStart w:id="43" w:name="_Toc448848689"/>
      <w:r>
        <w:t>Rastrový formát BMP</w:t>
      </w:r>
      <w:bookmarkEnd w:id="43"/>
    </w:p>
    <w:p w14:paraId="4ED1E76C" w14:textId="2AFF465B" w:rsidR="0092160D" w:rsidRDefault="0010253F" w:rsidP="0092160D">
      <w:pPr>
        <w:pStyle w:val="normlntext"/>
      </w:pPr>
      <w:r>
        <w:t>Bitmapové soubory Wind</w:t>
      </w:r>
      <w:r w:rsidR="0030402B">
        <w:t>ows jsou uloženy v (DIB) formátu</w:t>
      </w:r>
      <w:r>
        <w:t xml:space="preserve"> tj. formát nezávislý na zařízení, který umožňuje Wind</w:t>
      </w:r>
      <w:r w:rsidR="00C6537E">
        <w:t>ows zobrazit bitmapy na jakémkoli zobrazovacím zařízení. Termín „device independent“ značí, že bitmapy specifikují barvu pixelu v nezávislé formě od metod používaných na zobrazování barev. Implicitní přípona Window</w:t>
      </w:r>
      <w:r w:rsidR="0030402B">
        <w:t>s</w:t>
      </w:r>
      <w:r w:rsidR="00C6537E">
        <w:t xml:space="preserve"> DIB souboru je *.BMP</w:t>
      </w:r>
      <w:sdt>
        <w:sdtPr>
          <w:id w:val="-1704555035"/>
          <w:citation/>
        </w:sdtPr>
        <w:sdtContent>
          <w:r w:rsidR="00C6537E">
            <w:fldChar w:fldCharType="begin"/>
          </w:r>
          <w:r w:rsidR="00C6537E">
            <w:instrText xml:space="preserve"> CITATION Sob92 \l 1029 </w:instrText>
          </w:r>
          <w:r w:rsidR="00C6537E">
            <w:fldChar w:fldCharType="separate"/>
          </w:r>
          <w:r w:rsidR="001323C3">
            <w:rPr>
              <w:noProof/>
            </w:rPr>
            <w:t xml:space="preserve"> [7]</w:t>
          </w:r>
          <w:r w:rsidR="00C6537E">
            <w:fldChar w:fldCharType="end"/>
          </w:r>
        </w:sdtContent>
      </w:sdt>
      <w:r w:rsidR="003A1F95">
        <w:t>.</w:t>
      </w:r>
    </w:p>
    <w:p w14:paraId="4ED1E76D" w14:textId="77777777" w:rsidR="00C6537E" w:rsidRDefault="00C6537E" w:rsidP="00623DE2">
      <w:pPr>
        <w:pStyle w:val="NadpisC"/>
      </w:pPr>
      <w:bookmarkStart w:id="44" w:name="_Toc448848690"/>
      <w:r>
        <w:t>Struktura BMP souboru</w:t>
      </w:r>
      <w:bookmarkEnd w:id="44"/>
    </w:p>
    <w:p w14:paraId="4ED1E76E" w14:textId="77777777" w:rsidR="00C6537E" w:rsidRPr="00C6537E" w:rsidRDefault="00C6537E" w:rsidP="001311CF">
      <w:pPr>
        <w:pStyle w:val="normlntext"/>
      </w:pPr>
      <w:r>
        <w:t>Každý soubor BMP obsahuje hlavičku BMP souboru, hlavičku s informacemi, tabulku barev (nemusí být použita) a samotné pole bytů, které určují bitmapu.</w:t>
      </w:r>
    </w:p>
    <w:p w14:paraId="4ED1E76F" w14:textId="74828A69" w:rsidR="001311CF" w:rsidRDefault="001311CF" w:rsidP="005F2787">
      <w:pPr>
        <w:pStyle w:val="normlntextkurzva"/>
        <w:jc w:val="center"/>
      </w:pPr>
      <w:bookmarkStart w:id="45" w:name="_Toc448846410"/>
      <w:r>
        <w:t xml:space="preserve">Tabulka </w:t>
      </w:r>
      <w:fldSimple w:instr=" SEQ Tabulka \* ARABIC ">
        <w:r w:rsidR="00907978">
          <w:rPr>
            <w:noProof/>
          </w:rPr>
          <w:t>5</w:t>
        </w:r>
      </w:fldSimple>
      <w:r>
        <w:t xml:space="preserve"> Struktura souboru BMP</w:t>
      </w:r>
      <w:sdt>
        <w:sdtPr>
          <w:id w:val="-689065059"/>
          <w:citation/>
        </w:sdtPr>
        <w:sdtContent>
          <w:r>
            <w:fldChar w:fldCharType="begin"/>
          </w:r>
          <w:r>
            <w:instrText xml:space="preserve"> CITATION Sob92 \l 1029 </w:instrText>
          </w:r>
          <w:r>
            <w:fldChar w:fldCharType="separate"/>
          </w:r>
          <w:r w:rsidR="001323C3">
            <w:rPr>
              <w:noProof/>
            </w:rPr>
            <w:t xml:space="preserve"> [7]</w:t>
          </w:r>
          <w:r>
            <w:fldChar w:fldCharType="end"/>
          </w:r>
        </w:sdtContent>
      </w:sdt>
      <w:bookmarkEnd w:id="45"/>
    </w:p>
    <w:tbl>
      <w:tblPr>
        <w:tblStyle w:val="Svtlmkazvraznn5"/>
        <w:tblW w:w="0" w:type="auto"/>
        <w:tblLook w:val="04A0" w:firstRow="1" w:lastRow="0" w:firstColumn="1" w:lastColumn="0" w:noHBand="0" w:noVBand="1"/>
      </w:tblPr>
      <w:tblGrid>
        <w:gridCol w:w="2803"/>
        <w:gridCol w:w="5955"/>
      </w:tblGrid>
      <w:tr w:rsidR="001311CF" w14:paraId="4ED1E772" w14:textId="77777777" w:rsidTr="00983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770" w14:textId="77777777" w:rsidR="001311CF" w:rsidRPr="00F15FDC" w:rsidRDefault="001311CF" w:rsidP="00834611">
            <w:pPr>
              <w:pStyle w:val="normlntext"/>
            </w:pPr>
            <w:r w:rsidRPr="00F15FDC">
              <w:t>Název</w:t>
            </w:r>
          </w:p>
        </w:tc>
        <w:tc>
          <w:tcPr>
            <w:tcW w:w="0" w:type="auto"/>
            <w:tcBorders>
              <w:top w:val="none" w:sz="0" w:space="0" w:color="auto"/>
              <w:left w:val="none" w:sz="0" w:space="0" w:color="auto"/>
              <w:bottom w:val="none" w:sz="0" w:space="0" w:color="auto"/>
              <w:right w:val="none" w:sz="0" w:space="0" w:color="auto"/>
            </w:tcBorders>
          </w:tcPr>
          <w:p w14:paraId="4ED1E771" w14:textId="77777777" w:rsidR="001311CF" w:rsidRPr="00F15FDC" w:rsidRDefault="001311CF" w:rsidP="00834611">
            <w:pPr>
              <w:pStyle w:val="normlntext"/>
              <w:cnfStyle w:val="100000000000" w:firstRow="1" w:lastRow="0" w:firstColumn="0" w:lastColumn="0" w:oddVBand="0" w:evenVBand="0" w:oddHBand="0" w:evenHBand="0" w:firstRowFirstColumn="0" w:firstRowLastColumn="0" w:lastRowFirstColumn="0" w:lastRowLastColumn="0"/>
            </w:pPr>
            <w:r w:rsidRPr="00F15FDC">
              <w:t>Význam</w:t>
            </w:r>
          </w:p>
        </w:tc>
      </w:tr>
      <w:tr w:rsidR="001311CF" w14:paraId="4ED1E775" w14:textId="77777777" w:rsidTr="0098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773" w14:textId="77777777" w:rsidR="001311CF" w:rsidRPr="00F15FDC" w:rsidRDefault="001311CF" w:rsidP="00834611">
            <w:pPr>
              <w:pStyle w:val="normlntext"/>
            </w:pPr>
            <w:r w:rsidRPr="00F15FDC">
              <w:t>BITMAPFILEHEADER</w:t>
            </w:r>
          </w:p>
        </w:tc>
        <w:tc>
          <w:tcPr>
            <w:tcW w:w="0" w:type="auto"/>
            <w:tcBorders>
              <w:top w:val="none" w:sz="0" w:space="0" w:color="auto"/>
              <w:left w:val="none" w:sz="0" w:space="0" w:color="auto"/>
              <w:bottom w:val="none" w:sz="0" w:space="0" w:color="auto"/>
              <w:right w:val="none" w:sz="0" w:space="0" w:color="auto"/>
            </w:tcBorders>
          </w:tcPr>
          <w:p w14:paraId="4ED1E774" w14:textId="77777777" w:rsidR="001311CF" w:rsidRPr="00F15FDC" w:rsidRDefault="001311CF" w:rsidP="00834611">
            <w:pPr>
              <w:pStyle w:val="normlntext"/>
              <w:cnfStyle w:val="000000100000" w:firstRow="0" w:lastRow="0" w:firstColumn="0" w:lastColumn="0" w:oddVBand="0" w:evenVBand="0" w:oddHBand="1" w:evenHBand="0" w:firstRowFirstColumn="0" w:firstRowLastColumn="0" w:lastRowFirstColumn="0" w:lastRowLastColumn="0"/>
            </w:pPr>
            <w:r w:rsidRPr="00F15FDC">
              <w:t>Struktura obsahující informace o souboru BMP</w:t>
            </w:r>
          </w:p>
        </w:tc>
      </w:tr>
      <w:tr w:rsidR="001311CF" w14:paraId="4ED1E778" w14:textId="77777777" w:rsidTr="0098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776" w14:textId="77777777" w:rsidR="001311CF" w:rsidRPr="00F15FDC" w:rsidRDefault="001311CF" w:rsidP="00834611">
            <w:pPr>
              <w:pStyle w:val="normlntext"/>
            </w:pPr>
            <w:r w:rsidRPr="00F15FDC">
              <w:t>BITMAPINFOHEADER</w:t>
            </w:r>
          </w:p>
        </w:tc>
        <w:tc>
          <w:tcPr>
            <w:tcW w:w="0" w:type="auto"/>
            <w:tcBorders>
              <w:top w:val="none" w:sz="0" w:space="0" w:color="auto"/>
              <w:left w:val="none" w:sz="0" w:space="0" w:color="auto"/>
              <w:bottom w:val="none" w:sz="0" w:space="0" w:color="auto"/>
              <w:right w:val="none" w:sz="0" w:space="0" w:color="auto"/>
            </w:tcBorders>
          </w:tcPr>
          <w:p w14:paraId="4ED1E777" w14:textId="77777777" w:rsidR="001311CF" w:rsidRPr="00F15FDC" w:rsidRDefault="001311CF" w:rsidP="00834611">
            <w:pPr>
              <w:pStyle w:val="normlntext"/>
              <w:cnfStyle w:val="000000010000" w:firstRow="0" w:lastRow="0" w:firstColumn="0" w:lastColumn="0" w:oddVBand="0" w:evenVBand="0" w:oddHBand="0" w:evenHBand="1" w:firstRowFirstColumn="0" w:firstRowLastColumn="0" w:lastRowFirstColumn="0" w:lastRowLastColumn="0"/>
            </w:pPr>
            <w:r w:rsidRPr="00F15FDC">
              <w:t>Struktura obsahující informace o obraze v uloženém soboru</w:t>
            </w:r>
          </w:p>
        </w:tc>
      </w:tr>
      <w:tr w:rsidR="001311CF" w14:paraId="4ED1E77B" w14:textId="77777777" w:rsidTr="0098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779" w14:textId="77777777" w:rsidR="001311CF" w:rsidRPr="00F15FDC" w:rsidRDefault="001311CF" w:rsidP="00834611">
            <w:pPr>
              <w:pStyle w:val="normlntext"/>
              <w:rPr>
                <w:lang w:val="en-US"/>
              </w:rPr>
            </w:pPr>
            <w:r w:rsidRPr="00F15FDC">
              <w:t>RGBQUAD</w:t>
            </w:r>
            <w:r w:rsidRPr="00F15FDC">
              <w:rPr>
                <w:lang w:val="en-US"/>
              </w:rPr>
              <w:t>[0]</w:t>
            </w:r>
          </w:p>
        </w:tc>
        <w:tc>
          <w:tcPr>
            <w:tcW w:w="0" w:type="auto"/>
            <w:tcBorders>
              <w:top w:val="none" w:sz="0" w:space="0" w:color="auto"/>
              <w:left w:val="none" w:sz="0" w:space="0" w:color="auto"/>
              <w:bottom w:val="none" w:sz="0" w:space="0" w:color="auto"/>
              <w:right w:val="none" w:sz="0" w:space="0" w:color="auto"/>
            </w:tcBorders>
          </w:tcPr>
          <w:p w14:paraId="4ED1E77A" w14:textId="77777777" w:rsidR="001311CF" w:rsidRPr="00F15FDC" w:rsidRDefault="001311CF" w:rsidP="00834611">
            <w:pPr>
              <w:pStyle w:val="normlntext"/>
              <w:cnfStyle w:val="000000100000" w:firstRow="0" w:lastRow="0" w:firstColumn="0" w:lastColumn="0" w:oddVBand="0" w:evenVBand="0" w:oddHBand="1" w:evenHBand="0" w:firstRowFirstColumn="0" w:firstRowLastColumn="0" w:lastRowFirstColumn="0" w:lastRowLastColumn="0"/>
            </w:pPr>
            <w:r w:rsidRPr="00F15FDC">
              <w:t>0. položka barevné palety – poměr mezi složkami RGB</w:t>
            </w:r>
          </w:p>
        </w:tc>
      </w:tr>
      <w:tr w:rsidR="001311CF" w14:paraId="4ED1E77E" w14:textId="77777777" w:rsidTr="0098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77C" w14:textId="77777777" w:rsidR="001311CF" w:rsidRPr="00F15FDC" w:rsidRDefault="001311CF" w:rsidP="00834611">
            <w:pPr>
              <w:pStyle w:val="normlntext"/>
            </w:pPr>
            <w:r w:rsidRPr="00F15FDC">
              <w:t>RGBQUAD</w:t>
            </w:r>
            <w:r w:rsidRPr="00F15FDC">
              <w:rPr>
                <w:lang w:val="en-US"/>
              </w:rPr>
              <w:t>[1]</w:t>
            </w:r>
          </w:p>
        </w:tc>
        <w:tc>
          <w:tcPr>
            <w:tcW w:w="0" w:type="auto"/>
            <w:tcBorders>
              <w:top w:val="none" w:sz="0" w:space="0" w:color="auto"/>
              <w:left w:val="none" w:sz="0" w:space="0" w:color="auto"/>
              <w:bottom w:val="none" w:sz="0" w:space="0" w:color="auto"/>
              <w:right w:val="none" w:sz="0" w:space="0" w:color="auto"/>
            </w:tcBorders>
          </w:tcPr>
          <w:p w14:paraId="4ED1E77D" w14:textId="77777777" w:rsidR="001311CF" w:rsidRPr="00F15FDC" w:rsidRDefault="001311CF" w:rsidP="00834611">
            <w:pPr>
              <w:pStyle w:val="normlntext"/>
              <w:cnfStyle w:val="000000010000" w:firstRow="0" w:lastRow="0" w:firstColumn="0" w:lastColumn="0" w:oddVBand="0" w:evenVBand="0" w:oddHBand="0" w:evenHBand="1" w:firstRowFirstColumn="0" w:firstRowLastColumn="0" w:lastRowFirstColumn="0" w:lastRowLastColumn="0"/>
            </w:pPr>
            <w:r w:rsidRPr="00F15FDC">
              <w:t>1. položka barevné palety – poměr mezi složkami RGB</w:t>
            </w:r>
          </w:p>
        </w:tc>
      </w:tr>
      <w:tr w:rsidR="001311CF" w14:paraId="4ED1E780" w14:textId="77777777" w:rsidTr="0098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Borders>
              <w:top w:val="none" w:sz="0" w:space="0" w:color="auto"/>
              <w:left w:val="none" w:sz="0" w:space="0" w:color="auto"/>
              <w:bottom w:val="none" w:sz="0" w:space="0" w:color="auto"/>
              <w:right w:val="none" w:sz="0" w:space="0" w:color="auto"/>
            </w:tcBorders>
          </w:tcPr>
          <w:p w14:paraId="4ED1E77F" w14:textId="77777777" w:rsidR="001311CF" w:rsidRPr="00F15FDC" w:rsidRDefault="001311CF" w:rsidP="00834611">
            <w:pPr>
              <w:pStyle w:val="normlntext"/>
            </w:pPr>
            <w:r w:rsidRPr="00F15FDC">
              <w:lastRenderedPageBreak/>
              <w:t>…</w:t>
            </w:r>
          </w:p>
        </w:tc>
      </w:tr>
      <w:tr w:rsidR="001311CF" w14:paraId="4ED1E783" w14:textId="77777777" w:rsidTr="0098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781" w14:textId="77777777" w:rsidR="001311CF" w:rsidRPr="00F15FDC" w:rsidRDefault="001311CF" w:rsidP="00834611">
            <w:pPr>
              <w:pStyle w:val="normlntext"/>
            </w:pPr>
            <w:r w:rsidRPr="00F15FDC">
              <w:t>RGBQUAD</w:t>
            </w:r>
            <w:r w:rsidRPr="00F15FDC">
              <w:rPr>
                <w:lang w:val="en-US"/>
              </w:rPr>
              <w:t>[N]</w:t>
            </w:r>
          </w:p>
        </w:tc>
        <w:tc>
          <w:tcPr>
            <w:tcW w:w="0" w:type="auto"/>
            <w:tcBorders>
              <w:top w:val="none" w:sz="0" w:space="0" w:color="auto"/>
              <w:left w:val="none" w:sz="0" w:space="0" w:color="auto"/>
              <w:bottom w:val="none" w:sz="0" w:space="0" w:color="auto"/>
              <w:right w:val="none" w:sz="0" w:space="0" w:color="auto"/>
            </w:tcBorders>
          </w:tcPr>
          <w:p w14:paraId="4ED1E782" w14:textId="77777777" w:rsidR="001311CF" w:rsidRPr="00F15FDC" w:rsidRDefault="001311CF" w:rsidP="00834611">
            <w:pPr>
              <w:pStyle w:val="normlntext"/>
              <w:cnfStyle w:val="000000010000" w:firstRow="0" w:lastRow="0" w:firstColumn="0" w:lastColumn="0" w:oddVBand="0" w:evenVBand="0" w:oddHBand="0" w:evenHBand="1" w:firstRowFirstColumn="0" w:firstRowLastColumn="0" w:lastRowFirstColumn="0" w:lastRowLastColumn="0"/>
            </w:pPr>
            <w:r w:rsidRPr="00F15FDC">
              <w:t>N. položka barevné palety – poměr mezi složkami RGB</w:t>
            </w:r>
          </w:p>
        </w:tc>
      </w:tr>
      <w:tr w:rsidR="001311CF" w14:paraId="4ED1E786" w14:textId="77777777" w:rsidTr="0098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784" w14:textId="77777777" w:rsidR="001311CF" w:rsidRPr="00F15FDC" w:rsidRDefault="001311CF" w:rsidP="00834611">
            <w:pPr>
              <w:pStyle w:val="normlntext"/>
            </w:pPr>
            <w:r w:rsidRPr="00F15FDC">
              <w:t>BITS</w:t>
            </w:r>
          </w:p>
        </w:tc>
        <w:tc>
          <w:tcPr>
            <w:tcW w:w="0" w:type="auto"/>
            <w:tcBorders>
              <w:top w:val="none" w:sz="0" w:space="0" w:color="auto"/>
              <w:left w:val="none" w:sz="0" w:space="0" w:color="auto"/>
              <w:bottom w:val="none" w:sz="0" w:space="0" w:color="auto"/>
              <w:right w:val="none" w:sz="0" w:space="0" w:color="auto"/>
            </w:tcBorders>
          </w:tcPr>
          <w:p w14:paraId="4ED1E785" w14:textId="77777777" w:rsidR="001311CF" w:rsidRPr="00F15FDC" w:rsidRDefault="001311CF" w:rsidP="00834611">
            <w:pPr>
              <w:pStyle w:val="normlntext"/>
              <w:cnfStyle w:val="000000100000" w:firstRow="0" w:lastRow="0" w:firstColumn="0" w:lastColumn="0" w:oddVBand="0" w:evenVBand="0" w:oddHBand="1" w:evenHBand="0" w:firstRowFirstColumn="0" w:firstRowLastColumn="0" w:lastRowFirstColumn="0" w:lastRowLastColumn="0"/>
            </w:pPr>
            <w:r w:rsidRPr="00F15FDC">
              <w:t>Samotné obrazové údaje</w:t>
            </w:r>
          </w:p>
        </w:tc>
      </w:tr>
    </w:tbl>
    <w:p w14:paraId="4ED1E787" w14:textId="77777777" w:rsidR="001311CF" w:rsidRDefault="001311CF" w:rsidP="001311CF">
      <w:pPr>
        <w:pStyle w:val="normlntext"/>
      </w:pPr>
    </w:p>
    <w:p w14:paraId="4ED1E789" w14:textId="77777777" w:rsidR="00623DE2" w:rsidRPr="00623DE2" w:rsidRDefault="00623DE2" w:rsidP="00623DE2">
      <w:pPr>
        <w:pStyle w:val="NadpisC"/>
        <w:numPr>
          <w:ilvl w:val="3"/>
          <w:numId w:val="12"/>
        </w:numPr>
        <w:rPr>
          <w:sz w:val="24"/>
        </w:rPr>
      </w:pPr>
      <w:bookmarkStart w:id="46" w:name="_Toc448848691"/>
      <w:r w:rsidRPr="00623DE2">
        <w:rPr>
          <w:sz w:val="24"/>
        </w:rPr>
        <w:t>Hlavička souboru BMP - BMP</w:t>
      </w:r>
      <w:r>
        <w:rPr>
          <w:sz w:val="24"/>
        </w:rPr>
        <w:t>FILE</w:t>
      </w:r>
      <w:r w:rsidRPr="00623DE2">
        <w:rPr>
          <w:sz w:val="24"/>
        </w:rPr>
        <w:t>HEADER</w:t>
      </w:r>
      <w:bookmarkEnd w:id="46"/>
    </w:p>
    <w:p w14:paraId="4ED1E78A" w14:textId="77777777" w:rsidR="001311CF" w:rsidRDefault="001311CF" w:rsidP="001311CF">
      <w:pPr>
        <w:pStyle w:val="normlntext"/>
      </w:pPr>
      <w:r>
        <w:t>Hlavička souboru obsahuje informace o typu a velikosti tohoto souboru. Hlavička souboru je definována strukturou v následující tabulce.</w:t>
      </w:r>
    </w:p>
    <w:p w14:paraId="4ED1E78B" w14:textId="2A3AC0B2" w:rsidR="00623DE2" w:rsidRDefault="00623DE2" w:rsidP="005F2787">
      <w:pPr>
        <w:pStyle w:val="normlntextkurzva"/>
        <w:jc w:val="center"/>
      </w:pPr>
      <w:bookmarkStart w:id="47" w:name="_Toc448846411"/>
      <w:r>
        <w:t xml:space="preserve">Tabulka </w:t>
      </w:r>
      <w:fldSimple w:instr=" SEQ Tabulka \* ARABIC ">
        <w:r w:rsidR="00907978">
          <w:rPr>
            <w:noProof/>
          </w:rPr>
          <w:t>6</w:t>
        </w:r>
      </w:fldSimple>
      <w:r>
        <w:t xml:space="preserve"> Hlavička souboru BMP</w:t>
      </w:r>
      <w:sdt>
        <w:sdtPr>
          <w:id w:val="829407673"/>
          <w:citation/>
        </w:sdtPr>
        <w:sdtContent>
          <w:r>
            <w:fldChar w:fldCharType="begin"/>
          </w:r>
          <w:r>
            <w:instrText xml:space="preserve"> CITATION Sob92 \l 1029 </w:instrText>
          </w:r>
          <w:r>
            <w:fldChar w:fldCharType="separate"/>
          </w:r>
          <w:r w:rsidR="001323C3">
            <w:rPr>
              <w:noProof/>
            </w:rPr>
            <w:t xml:space="preserve"> [7]</w:t>
          </w:r>
          <w:r>
            <w:fldChar w:fldCharType="end"/>
          </w:r>
        </w:sdtContent>
      </w:sdt>
      <w:bookmarkEnd w:id="47"/>
    </w:p>
    <w:tbl>
      <w:tblPr>
        <w:tblStyle w:val="Svtlmkazvraznn5"/>
        <w:tblW w:w="0" w:type="auto"/>
        <w:tblLook w:val="04A0" w:firstRow="1" w:lastRow="0" w:firstColumn="1" w:lastColumn="0" w:noHBand="0" w:noVBand="1"/>
      </w:tblPr>
      <w:tblGrid>
        <w:gridCol w:w="959"/>
        <w:gridCol w:w="1429"/>
        <w:gridCol w:w="6539"/>
      </w:tblGrid>
      <w:tr w:rsidR="001311CF" w14:paraId="4ED1E78F" w14:textId="77777777" w:rsidTr="00983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8C" w14:textId="77777777" w:rsidR="001311CF" w:rsidRPr="00F15FDC" w:rsidRDefault="001311CF" w:rsidP="00834611">
            <w:pPr>
              <w:pStyle w:val="normlntext"/>
            </w:pPr>
            <w:r w:rsidRPr="00F15FDC">
              <w:t>Délka</w:t>
            </w:r>
          </w:p>
        </w:tc>
        <w:tc>
          <w:tcPr>
            <w:tcW w:w="1429" w:type="dxa"/>
            <w:tcBorders>
              <w:top w:val="none" w:sz="0" w:space="0" w:color="auto"/>
              <w:left w:val="none" w:sz="0" w:space="0" w:color="auto"/>
              <w:bottom w:val="none" w:sz="0" w:space="0" w:color="auto"/>
              <w:right w:val="none" w:sz="0" w:space="0" w:color="auto"/>
            </w:tcBorders>
          </w:tcPr>
          <w:p w14:paraId="4ED1E78D" w14:textId="77777777" w:rsidR="001311CF" w:rsidRPr="00F15FDC" w:rsidRDefault="001311CF" w:rsidP="00834611">
            <w:pPr>
              <w:pStyle w:val="normlntext"/>
              <w:cnfStyle w:val="100000000000" w:firstRow="1" w:lastRow="0" w:firstColumn="0" w:lastColumn="0" w:oddVBand="0" w:evenVBand="0" w:oddHBand="0" w:evenHBand="0" w:firstRowFirstColumn="0" w:firstRowLastColumn="0" w:lastRowFirstColumn="0" w:lastRowLastColumn="0"/>
            </w:pPr>
            <w:r w:rsidRPr="00F15FDC">
              <w:t>Název</w:t>
            </w:r>
          </w:p>
        </w:tc>
        <w:tc>
          <w:tcPr>
            <w:tcW w:w="6539" w:type="dxa"/>
            <w:tcBorders>
              <w:top w:val="none" w:sz="0" w:space="0" w:color="auto"/>
              <w:left w:val="none" w:sz="0" w:space="0" w:color="auto"/>
              <w:bottom w:val="none" w:sz="0" w:space="0" w:color="auto"/>
              <w:right w:val="none" w:sz="0" w:space="0" w:color="auto"/>
            </w:tcBorders>
          </w:tcPr>
          <w:p w14:paraId="4ED1E78E" w14:textId="77777777" w:rsidR="001311CF" w:rsidRPr="00F15FDC" w:rsidRDefault="001311CF" w:rsidP="00834611">
            <w:pPr>
              <w:pStyle w:val="normlntext"/>
              <w:cnfStyle w:val="100000000000" w:firstRow="1" w:lastRow="0" w:firstColumn="0" w:lastColumn="0" w:oddVBand="0" w:evenVBand="0" w:oddHBand="0" w:evenHBand="0" w:firstRowFirstColumn="0" w:firstRowLastColumn="0" w:lastRowFirstColumn="0" w:lastRowLastColumn="0"/>
            </w:pPr>
            <w:r w:rsidRPr="00F15FDC">
              <w:t>Význam</w:t>
            </w:r>
          </w:p>
        </w:tc>
      </w:tr>
      <w:tr w:rsidR="001311CF" w14:paraId="4ED1E793" w14:textId="77777777" w:rsidTr="0098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90" w14:textId="77777777" w:rsidR="001311CF" w:rsidRPr="00F15FDC" w:rsidRDefault="001311CF" w:rsidP="00834611">
            <w:pPr>
              <w:pStyle w:val="normlntext"/>
            </w:pPr>
            <w:r w:rsidRPr="00F15FDC">
              <w:t>2 byty</w:t>
            </w:r>
          </w:p>
        </w:tc>
        <w:tc>
          <w:tcPr>
            <w:tcW w:w="1429" w:type="dxa"/>
            <w:tcBorders>
              <w:top w:val="none" w:sz="0" w:space="0" w:color="auto"/>
              <w:left w:val="none" w:sz="0" w:space="0" w:color="auto"/>
              <w:bottom w:val="none" w:sz="0" w:space="0" w:color="auto"/>
              <w:right w:val="none" w:sz="0" w:space="0" w:color="auto"/>
            </w:tcBorders>
          </w:tcPr>
          <w:p w14:paraId="4ED1E791" w14:textId="77777777" w:rsidR="001311CF" w:rsidRPr="00F15FDC" w:rsidRDefault="00623DE2" w:rsidP="00834611">
            <w:pPr>
              <w:pStyle w:val="normlntext"/>
              <w:cnfStyle w:val="000000100000" w:firstRow="0" w:lastRow="0" w:firstColumn="0" w:lastColumn="0" w:oddVBand="0" w:evenVBand="0" w:oddHBand="1" w:evenHBand="0" w:firstRowFirstColumn="0" w:firstRowLastColumn="0" w:lastRowFirstColumn="0" w:lastRowLastColumn="0"/>
            </w:pPr>
            <w:r w:rsidRPr="00F15FDC">
              <w:t>bfType</w:t>
            </w:r>
          </w:p>
        </w:tc>
        <w:tc>
          <w:tcPr>
            <w:tcW w:w="6539" w:type="dxa"/>
            <w:tcBorders>
              <w:top w:val="none" w:sz="0" w:space="0" w:color="auto"/>
              <w:left w:val="none" w:sz="0" w:space="0" w:color="auto"/>
              <w:bottom w:val="none" w:sz="0" w:space="0" w:color="auto"/>
              <w:right w:val="none" w:sz="0" w:space="0" w:color="auto"/>
            </w:tcBorders>
          </w:tcPr>
          <w:p w14:paraId="4ED1E792" w14:textId="77777777" w:rsidR="001311CF" w:rsidRPr="00F15FDC" w:rsidRDefault="00623DE2" w:rsidP="00834611">
            <w:pPr>
              <w:pStyle w:val="normlntext"/>
              <w:cnfStyle w:val="000000100000" w:firstRow="0" w:lastRow="0" w:firstColumn="0" w:lastColumn="0" w:oddVBand="0" w:evenVBand="0" w:oddHBand="1" w:evenHBand="0" w:firstRowFirstColumn="0" w:firstRowLastColumn="0" w:lastRowFirstColumn="0" w:lastRowLastColumn="0"/>
            </w:pPr>
            <w:r w:rsidRPr="00F15FDC">
              <w:t>Identifikátor formátu BMP – obsahuje znaky „BM“</w:t>
            </w:r>
          </w:p>
        </w:tc>
      </w:tr>
      <w:tr w:rsidR="001311CF" w14:paraId="4ED1E797" w14:textId="77777777" w:rsidTr="0098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94" w14:textId="77777777" w:rsidR="001311CF" w:rsidRPr="00F15FDC" w:rsidRDefault="001311CF" w:rsidP="00834611">
            <w:pPr>
              <w:pStyle w:val="normlntext"/>
            </w:pPr>
            <w:r w:rsidRPr="00F15FDC">
              <w:t>4 byty</w:t>
            </w:r>
          </w:p>
        </w:tc>
        <w:tc>
          <w:tcPr>
            <w:tcW w:w="1429" w:type="dxa"/>
            <w:tcBorders>
              <w:top w:val="none" w:sz="0" w:space="0" w:color="auto"/>
              <w:left w:val="none" w:sz="0" w:space="0" w:color="auto"/>
              <w:bottom w:val="none" w:sz="0" w:space="0" w:color="auto"/>
              <w:right w:val="none" w:sz="0" w:space="0" w:color="auto"/>
            </w:tcBorders>
          </w:tcPr>
          <w:p w14:paraId="4ED1E795" w14:textId="77777777" w:rsidR="001311CF" w:rsidRPr="00F15FDC" w:rsidRDefault="00623DE2" w:rsidP="00834611">
            <w:pPr>
              <w:pStyle w:val="normlntext"/>
              <w:cnfStyle w:val="000000010000" w:firstRow="0" w:lastRow="0" w:firstColumn="0" w:lastColumn="0" w:oddVBand="0" w:evenVBand="0" w:oddHBand="0" w:evenHBand="1" w:firstRowFirstColumn="0" w:firstRowLastColumn="0" w:lastRowFirstColumn="0" w:lastRowLastColumn="0"/>
            </w:pPr>
            <w:r w:rsidRPr="00F15FDC">
              <w:t>bfSize</w:t>
            </w:r>
          </w:p>
        </w:tc>
        <w:tc>
          <w:tcPr>
            <w:tcW w:w="6539" w:type="dxa"/>
            <w:tcBorders>
              <w:top w:val="none" w:sz="0" w:space="0" w:color="auto"/>
              <w:left w:val="none" w:sz="0" w:space="0" w:color="auto"/>
              <w:bottom w:val="none" w:sz="0" w:space="0" w:color="auto"/>
              <w:right w:val="none" w:sz="0" w:space="0" w:color="auto"/>
            </w:tcBorders>
          </w:tcPr>
          <w:p w14:paraId="4ED1E796" w14:textId="77777777" w:rsidR="001311CF" w:rsidRPr="00F15FDC" w:rsidRDefault="00623DE2" w:rsidP="00834611">
            <w:pPr>
              <w:pStyle w:val="normlntext"/>
              <w:cnfStyle w:val="000000010000" w:firstRow="0" w:lastRow="0" w:firstColumn="0" w:lastColumn="0" w:oddVBand="0" w:evenVBand="0" w:oddHBand="0" w:evenHBand="1" w:firstRowFirstColumn="0" w:firstRowLastColumn="0" w:lastRowFirstColumn="0" w:lastRowLastColumn="0"/>
            </w:pPr>
            <w:r w:rsidRPr="00F15FDC">
              <w:t>Velikost souboru s obrazovými údaji (typ long)</w:t>
            </w:r>
          </w:p>
        </w:tc>
      </w:tr>
      <w:tr w:rsidR="001311CF" w14:paraId="4ED1E79B" w14:textId="77777777" w:rsidTr="0098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98" w14:textId="77777777" w:rsidR="001311CF" w:rsidRPr="00F15FDC" w:rsidRDefault="001311CF" w:rsidP="00834611">
            <w:pPr>
              <w:pStyle w:val="normlntext"/>
            </w:pPr>
            <w:r w:rsidRPr="00F15FDC">
              <w:t>2 byty</w:t>
            </w:r>
          </w:p>
        </w:tc>
        <w:tc>
          <w:tcPr>
            <w:tcW w:w="1429" w:type="dxa"/>
            <w:tcBorders>
              <w:top w:val="none" w:sz="0" w:space="0" w:color="auto"/>
              <w:left w:val="none" w:sz="0" w:space="0" w:color="auto"/>
              <w:bottom w:val="none" w:sz="0" w:space="0" w:color="auto"/>
              <w:right w:val="none" w:sz="0" w:space="0" w:color="auto"/>
            </w:tcBorders>
          </w:tcPr>
          <w:p w14:paraId="4ED1E799" w14:textId="77777777" w:rsidR="001311CF" w:rsidRPr="00F15FDC" w:rsidRDefault="00623DE2" w:rsidP="00834611">
            <w:pPr>
              <w:pStyle w:val="normlntext"/>
              <w:cnfStyle w:val="000000100000" w:firstRow="0" w:lastRow="0" w:firstColumn="0" w:lastColumn="0" w:oddVBand="0" w:evenVBand="0" w:oddHBand="1" w:evenHBand="0" w:firstRowFirstColumn="0" w:firstRowLastColumn="0" w:lastRowFirstColumn="0" w:lastRowLastColumn="0"/>
            </w:pPr>
            <w:r w:rsidRPr="00F15FDC">
              <w:t>bfReserved1</w:t>
            </w:r>
          </w:p>
        </w:tc>
        <w:tc>
          <w:tcPr>
            <w:tcW w:w="6539" w:type="dxa"/>
            <w:tcBorders>
              <w:top w:val="none" w:sz="0" w:space="0" w:color="auto"/>
              <w:left w:val="none" w:sz="0" w:space="0" w:color="auto"/>
              <w:bottom w:val="none" w:sz="0" w:space="0" w:color="auto"/>
              <w:right w:val="none" w:sz="0" w:space="0" w:color="auto"/>
            </w:tcBorders>
          </w:tcPr>
          <w:p w14:paraId="4ED1E79A" w14:textId="77777777" w:rsidR="001311CF" w:rsidRPr="00F15FDC" w:rsidRDefault="00623DE2" w:rsidP="00834611">
            <w:pPr>
              <w:pStyle w:val="normlntext"/>
              <w:cnfStyle w:val="000000100000" w:firstRow="0" w:lastRow="0" w:firstColumn="0" w:lastColumn="0" w:oddVBand="0" w:evenVBand="0" w:oddHBand="1" w:evenHBand="0" w:firstRowFirstColumn="0" w:firstRowLastColumn="0" w:lastRowFirstColumn="0" w:lastRowLastColumn="0"/>
            </w:pPr>
            <w:r w:rsidRPr="00F15FDC">
              <w:t>Rezervované – nastavené na 0</w:t>
            </w:r>
          </w:p>
        </w:tc>
      </w:tr>
      <w:tr w:rsidR="001311CF" w14:paraId="4ED1E79F" w14:textId="77777777" w:rsidTr="0098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9C" w14:textId="77777777" w:rsidR="001311CF" w:rsidRPr="00F15FDC" w:rsidRDefault="001311CF" w:rsidP="00834611">
            <w:pPr>
              <w:pStyle w:val="normlntext"/>
            </w:pPr>
            <w:r w:rsidRPr="00F15FDC">
              <w:t>2 byty</w:t>
            </w:r>
          </w:p>
        </w:tc>
        <w:tc>
          <w:tcPr>
            <w:tcW w:w="1429" w:type="dxa"/>
            <w:tcBorders>
              <w:top w:val="none" w:sz="0" w:space="0" w:color="auto"/>
              <w:left w:val="none" w:sz="0" w:space="0" w:color="auto"/>
              <w:bottom w:val="none" w:sz="0" w:space="0" w:color="auto"/>
              <w:right w:val="none" w:sz="0" w:space="0" w:color="auto"/>
            </w:tcBorders>
          </w:tcPr>
          <w:p w14:paraId="4ED1E79D" w14:textId="77777777" w:rsidR="001311CF" w:rsidRPr="00F15FDC" w:rsidRDefault="00623DE2" w:rsidP="00834611">
            <w:pPr>
              <w:pStyle w:val="normlntext"/>
              <w:cnfStyle w:val="000000010000" w:firstRow="0" w:lastRow="0" w:firstColumn="0" w:lastColumn="0" w:oddVBand="0" w:evenVBand="0" w:oddHBand="0" w:evenHBand="1" w:firstRowFirstColumn="0" w:firstRowLastColumn="0" w:lastRowFirstColumn="0" w:lastRowLastColumn="0"/>
            </w:pPr>
            <w:r w:rsidRPr="00F15FDC">
              <w:t>bfReserved2</w:t>
            </w:r>
          </w:p>
        </w:tc>
        <w:tc>
          <w:tcPr>
            <w:tcW w:w="6539" w:type="dxa"/>
            <w:tcBorders>
              <w:top w:val="none" w:sz="0" w:space="0" w:color="auto"/>
              <w:left w:val="none" w:sz="0" w:space="0" w:color="auto"/>
              <w:bottom w:val="none" w:sz="0" w:space="0" w:color="auto"/>
              <w:right w:val="none" w:sz="0" w:space="0" w:color="auto"/>
            </w:tcBorders>
          </w:tcPr>
          <w:p w14:paraId="4ED1E79E" w14:textId="77777777" w:rsidR="001311CF" w:rsidRPr="00F15FDC" w:rsidRDefault="00623DE2" w:rsidP="00834611">
            <w:pPr>
              <w:pStyle w:val="normlntext"/>
              <w:cnfStyle w:val="000000010000" w:firstRow="0" w:lastRow="0" w:firstColumn="0" w:lastColumn="0" w:oddVBand="0" w:evenVBand="0" w:oddHBand="0" w:evenHBand="1" w:firstRowFirstColumn="0" w:firstRowLastColumn="0" w:lastRowFirstColumn="0" w:lastRowLastColumn="0"/>
            </w:pPr>
            <w:r w:rsidRPr="00F15FDC">
              <w:t>Rezervované – nastavené na 0</w:t>
            </w:r>
          </w:p>
        </w:tc>
      </w:tr>
      <w:tr w:rsidR="001311CF" w14:paraId="4ED1E7A3" w14:textId="77777777" w:rsidTr="00983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A0" w14:textId="77777777" w:rsidR="001311CF" w:rsidRPr="00F15FDC" w:rsidRDefault="001311CF" w:rsidP="00834611">
            <w:pPr>
              <w:pStyle w:val="normlntext"/>
            </w:pPr>
            <w:r w:rsidRPr="00F15FDC">
              <w:t>4 byty</w:t>
            </w:r>
          </w:p>
        </w:tc>
        <w:tc>
          <w:tcPr>
            <w:tcW w:w="1429" w:type="dxa"/>
            <w:tcBorders>
              <w:top w:val="none" w:sz="0" w:space="0" w:color="auto"/>
              <w:left w:val="none" w:sz="0" w:space="0" w:color="auto"/>
              <w:bottom w:val="none" w:sz="0" w:space="0" w:color="auto"/>
              <w:right w:val="none" w:sz="0" w:space="0" w:color="auto"/>
            </w:tcBorders>
          </w:tcPr>
          <w:p w14:paraId="4ED1E7A1" w14:textId="77777777" w:rsidR="001311CF" w:rsidRPr="00F15FDC" w:rsidRDefault="00623DE2" w:rsidP="00834611">
            <w:pPr>
              <w:pStyle w:val="normlntext"/>
              <w:cnfStyle w:val="000000100000" w:firstRow="0" w:lastRow="0" w:firstColumn="0" w:lastColumn="0" w:oddVBand="0" w:evenVBand="0" w:oddHBand="1" w:evenHBand="0" w:firstRowFirstColumn="0" w:firstRowLastColumn="0" w:lastRowFirstColumn="0" w:lastRowLastColumn="0"/>
            </w:pPr>
            <w:r w:rsidRPr="00F15FDC">
              <w:t>bfOffbits</w:t>
            </w:r>
          </w:p>
        </w:tc>
        <w:tc>
          <w:tcPr>
            <w:tcW w:w="6539" w:type="dxa"/>
            <w:tcBorders>
              <w:top w:val="none" w:sz="0" w:space="0" w:color="auto"/>
              <w:left w:val="none" w:sz="0" w:space="0" w:color="auto"/>
              <w:bottom w:val="none" w:sz="0" w:space="0" w:color="auto"/>
              <w:right w:val="none" w:sz="0" w:space="0" w:color="auto"/>
            </w:tcBorders>
          </w:tcPr>
          <w:p w14:paraId="4ED1E7A2" w14:textId="77777777" w:rsidR="001311CF" w:rsidRPr="00F15FDC" w:rsidRDefault="00623DE2" w:rsidP="00834611">
            <w:pPr>
              <w:pStyle w:val="normlntext"/>
              <w:cnfStyle w:val="000000100000" w:firstRow="0" w:lastRow="0" w:firstColumn="0" w:lastColumn="0" w:oddVBand="0" w:evenVBand="0" w:oddHBand="1" w:evenHBand="0" w:firstRowFirstColumn="0" w:firstRowLastColumn="0" w:lastRowFirstColumn="0" w:lastRowLastColumn="0"/>
            </w:pPr>
            <w:r w:rsidRPr="00F15FDC">
              <w:t>Udává posun struktury BITMAPFILEHEADER od začátku souboru (typ long)</w:t>
            </w:r>
          </w:p>
        </w:tc>
      </w:tr>
    </w:tbl>
    <w:p w14:paraId="4ED1E7A4" w14:textId="77777777" w:rsidR="00623DE2" w:rsidRDefault="00623DE2" w:rsidP="001311CF">
      <w:pPr>
        <w:pStyle w:val="normlntext"/>
      </w:pPr>
    </w:p>
    <w:p w14:paraId="4ED1E7A5" w14:textId="77777777" w:rsidR="00623DE2" w:rsidRPr="00623DE2" w:rsidRDefault="00623DE2" w:rsidP="00623DE2">
      <w:pPr>
        <w:pStyle w:val="NadpisC"/>
        <w:numPr>
          <w:ilvl w:val="3"/>
          <w:numId w:val="12"/>
        </w:numPr>
      </w:pPr>
      <w:bookmarkStart w:id="48" w:name="_Toc448848692"/>
      <w:r>
        <w:rPr>
          <w:sz w:val="24"/>
        </w:rPr>
        <w:t>BMP INFO hlavička – B</w:t>
      </w:r>
      <w:r w:rsidR="00FC5100">
        <w:rPr>
          <w:sz w:val="24"/>
        </w:rPr>
        <w:t>ITMA</w:t>
      </w:r>
      <w:r>
        <w:rPr>
          <w:sz w:val="24"/>
        </w:rPr>
        <w:t>PINFOHEADER</w:t>
      </w:r>
      <w:bookmarkEnd w:id="48"/>
    </w:p>
    <w:p w14:paraId="4ED1E7A6" w14:textId="073F5BBB" w:rsidR="00FC5100" w:rsidRDefault="00873958" w:rsidP="00623DE2">
      <w:pPr>
        <w:pStyle w:val="normlntext"/>
      </w:pPr>
      <w:r>
        <w:t xml:space="preserve">Info </w:t>
      </w:r>
      <w:r w:rsidR="00623DE2">
        <w:t xml:space="preserve">hlavičky </w:t>
      </w:r>
      <w:r w:rsidR="00CF1E98">
        <w:t>souborů BMP se liší dle verzí. N</w:t>
      </w:r>
      <w:r w:rsidR="00623DE2">
        <w:t>ovější verze zp</w:t>
      </w:r>
      <w:r w:rsidR="00CF1E98">
        <w:t>ravidla obsahuje starší verzi a </w:t>
      </w:r>
      <w:r w:rsidR="00623DE2">
        <w:t>přidává k</w:t>
      </w:r>
      <w:r w:rsidR="00FC5100">
        <w:t> ní</w:t>
      </w:r>
      <w:r w:rsidR="00623DE2">
        <w:t xml:space="preserve"> nové údaje.</w:t>
      </w:r>
      <w:r w:rsidR="00FC5100">
        <w:t xml:space="preserve"> Momentálně se můžeme ve Windows setkat s následujícími verzemi:</w:t>
      </w:r>
    </w:p>
    <w:p w14:paraId="4ED1E7A7" w14:textId="77777777" w:rsidR="00FC5100" w:rsidRDefault="00FC5100" w:rsidP="00FC5100">
      <w:pPr>
        <w:pStyle w:val="normlntext"/>
        <w:numPr>
          <w:ilvl w:val="0"/>
          <w:numId w:val="30"/>
        </w:numPr>
      </w:pPr>
      <w:r>
        <w:t xml:space="preserve">BITMAPINFOHEADER </w:t>
      </w:r>
      <w:r w:rsidR="00E72267">
        <w:t>– délka 40 bytů,</w:t>
      </w:r>
      <w:r>
        <w:t xml:space="preserve"> podpora 16 a 32 bitů na pixel, RLE,</w:t>
      </w:r>
    </w:p>
    <w:p w14:paraId="4ED1E7A8" w14:textId="77777777" w:rsidR="00FC5100" w:rsidRDefault="00FC5100" w:rsidP="00FC5100">
      <w:pPr>
        <w:pStyle w:val="normlntext"/>
        <w:numPr>
          <w:ilvl w:val="0"/>
          <w:numId w:val="30"/>
        </w:numPr>
      </w:pPr>
      <w:r>
        <w:t xml:space="preserve">BITMAPV4HEADER </w:t>
      </w:r>
      <w:r w:rsidR="00E72267">
        <w:t>–</w:t>
      </w:r>
      <w:r>
        <w:t xml:space="preserve"> </w:t>
      </w:r>
      <w:r w:rsidR="00E72267">
        <w:t>délka 108 bytů, přidány barevné prostory</w:t>
      </w:r>
      <w:r>
        <w:t xml:space="preserve"> a gamma korekce,</w:t>
      </w:r>
    </w:p>
    <w:p w14:paraId="4ED1E7A9" w14:textId="3A2E935F" w:rsidR="00425AB8" w:rsidRDefault="00FC5100" w:rsidP="00E72267">
      <w:pPr>
        <w:pStyle w:val="normlntext"/>
        <w:numPr>
          <w:ilvl w:val="0"/>
          <w:numId w:val="30"/>
        </w:numPr>
      </w:pPr>
      <w:r>
        <w:t>BITMAPV5HEADER –</w:t>
      </w:r>
      <w:r w:rsidR="00E72267">
        <w:t xml:space="preserve"> přidány ICC barevné prostory</w:t>
      </w:r>
      <w:r>
        <w:t>.</w:t>
      </w:r>
    </w:p>
    <w:p w14:paraId="61F0400F" w14:textId="77777777" w:rsidR="005F2787" w:rsidRDefault="005F2787" w:rsidP="00425AB8">
      <w:pPr>
        <w:pStyle w:val="normlntextkurzva"/>
      </w:pPr>
    </w:p>
    <w:p w14:paraId="4ED1E7AA" w14:textId="52025160" w:rsidR="00F15FDC" w:rsidRDefault="00F15FDC" w:rsidP="005F2787">
      <w:pPr>
        <w:pStyle w:val="normlntextkurzva"/>
        <w:jc w:val="center"/>
      </w:pPr>
      <w:bookmarkStart w:id="49" w:name="_Toc448846412"/>
      <w:r>
        <w:lastRenderedPageBreak/>
        <w:t xml:space="preserve">Tabulka </w:t>
      </w:r>
      <w:fldSimple w:instr=" SEQ Tabulka \* ARABIC ">
        <w:r w:rsidR="00907978">
          <w:rPr>
            <w:noProof/>
          </w:rPr>
          <w:t>7</w:t>
        </w:r>
      </w:fldSimple>
      <w:r>
        <w:t xml:space="preserve"> Struktura BITMAPV5HEADER</w:t>
      </w:r>
      <w:sdt>
        <w:sdtPr>
          <w:id w:val="577795120"/>
          <w:citation/>
        </w:sdtPr>
        <w:sdtContent>
          <w:r>
            <w:fldChar w:fldCharType="begin"/>
          </w:r>
          <w:r>
            <w:instrText xml:space="preserve"> CITATION Mic16 \l 1029 </w:instrText>
          </w:r>
          <w:r>
            <w:fldChar w:fldCharType="separate"/>
          </w:r>
          <w:r w:rsidR="001323C3">
            <w:rPr>
              <w:noProof/>
            </w:rPr>
            <w:t xml:space="preserve"> [8]</w:t>
          </w:r>
          <w:r>
            <w:fldChar w:fldCharType="end"/>
          </w:r>
        </w:sdtContent>
      </w:sdt>
      <w:bookmarkEnd w:id="49"/>
    </w:p>
    <w:tbl>
      <w:tblPr>
        <w:tblStyle w:val="Svtlmkazvraznn5"/>
        <w:tblW w:w="0" w:type="auto"/>
        <w:tblLook w:val="04A0" w:firstRow="1" w:lastRow="0" w:firstColumn="1" w:lastColumn="0" w:noHBand="0" w:noVBand="1"/>
      </w:tblPr>
      <w:tblGrid>
        <w:gridCol w:w="959"/>
        <w:gridCol w:w="2126"/>
        <w:gridCol w:w="5842"/>
      </w:tblGrid>
      <w:tr w:rsidR="00E72267" w14:paraId="4ED1E7AE" w14:textId="77777777" w:rsidTr="004531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AB" w14:textId="77777777" w:rsidR="00E72267" w:rsidRPr="00F15FDC" w:rsidRDefault="00E72267" w:rsidP="00834611">
            <w:pPr>
              <w:pStyle w:val="normlntext"/>
            </w:pPr>
            <w:r w:rsidRPr="00F15FDC">
              <w:t>Délka</w:t>
            </w:r>
          </w:p>
        </w:tc>
        <w:tc>
          <w:tcPr>
            <w:tcW w:w="2126" w:type="dxa"/>
            <w:tcBorders>
              <w:top w:val="none" w:sz="0" w:space="0" w:color="auto"/>
              <w:left w:val="none" w:sz="0" w:space="0" w:color="auto"/>
              <w:bottom w:val="none" w:sz="0" w:space="0" w:color="auto"/>
              <w:right w:val="none" w:sz="0" w:space="0" w:color="auto"/>
            </w:tcBorders>
          </w:tcPr>
          <w:p w14:paraId="4ED1E7AC" w14:textId="77777777" w:rsidR="00E72267" w:rsidRPr="00F15FDC" w:rsidRDefault="00E72267" w:rsidP="00834611">
            <w:pPr>
              <w:pStyle w:val="normlntext"/>
              <w:cnfStyle w:val="100000000000" w:firstRow="1" w:lastRow="0" w:firstColumn="0" w:lastColumn="0" w:oddVBand="0" w:evenVBand="0" w:oddHBand="0" w:evenHBand="0" w:firstRowFirstColumn="0" w:firstRowLastColumn="0" w:lastRowFirstColumn="0" w:lastRowLastColumn="0"/>
            </w:pPr>
            <w:r w:rsidRPr="00F15FDC">
              <w:t>Název</w:t>
            </w:r>
          </w:p>
        </w:tc>
        <w:tc>
          <w:tcPr>
            <w:tcW w:w="5842" w:type="dxa"/>
            <w:tcBorders>
              <w:top w:val="none" w:sz="0" w:space="0" w:color="auto"/>
              <w:left w:val="none" w:sz="0" w:space="0" w:color="auto"/>
              <w:bottom w:val="none" w:sz="0" w:space="0" w:color="auto"/>
              <w:right w:val="none" w:sz="0" w:space="0" w:color="auto"/>
            </w:tcBorders>
          </w:tcPr>
          <w:p w14:paraId="4ED1E7AD" w14:textId="77777777" w:rsidR="00E72267" w:rsidRPr="00F15FDC" w:rsidRDefault="00E72267" w:rsidP="00834611">
            <w:pPr>
              <w:pStyle w:val="normlntext"/>
              <w:cnfStyle w:val="100000000000" w:firstRow="1" w:lastRow="0" w:firstColumn="0" w:lastColumn="0" w:oddVBand="0" w:evenVBand="0" w:oddHBand="0" w:evenHBand="0" w:firstRowFirstColumn="0" w:firstRowLastColumn="0" w:lastRowFirstColumn="0" w:lastRowLastColumn="0"/>
            </w:pPr>
            <w:r w:rsidRPr="00F15FDC">
              <w:t>Význam</w:t>
            </w:r>
          </w:p>
        </w:tc>
      </w:tr>
      <w:tr w:rsidR="00E72267" w14:paraId="4ED1E7B2"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AF" w14:textId="77777777" w:rsidR="00E72267" w:rsidRPr="00F15FDC" w:rsidRDefault="00E72267"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7B0" w14:textId="77777777" w:rsidR="00E72267" w:rsidRPr="00F15FDC" w:rsidRDefault="00E72267" w:rsidP="00834611">
            <w:pPr>
              <w:pStyle w:val="normlntext"/>
              <w:cnfStyle w:val="000000100000" w:firstRow="0" w:lastRow="0" w:firstColumn="0" w:lastColumn="0" w:oddVBand="0" w:evenVBand="0" w:oddHBand="1" w:evenHBand="0" w:firstRowFirstColumn="0" w:firstRowLastColumn="0" w:lastRowFirstColumn="0" w:lastRowLastColumn="0"/>
            </w:pPr>
            <w:r w:rsidRPr="00F15FDC">
              <w:t>bV5Size</w:t>
            </w:r>
          </w:p>
        </w:tc>
        <w:tc>
          <w:tcPr>
            <w:tcW w:w="5842" w:type="dxa"/>
            <w:tcBorders>
              <w:top w:val="none" w:sz="0" w:space="0" w:color="auto"/>
              <w:left w:val="none" w:sz="0" w:space="0" w:color="auto"/>
              <w:bottom w:val="none" w:sz="0" w:space="0" w:color="auto"/>
              <w:right w:val="none" w:sz="0" w:space="0" w:color="auto"/>
            </w:tcBorders>
          </w:tcPr>
          <w:p w14:paraId="4ED1E7B1" w14:textId="77777777" w:rsidR="00E72267" w:rsidRPr="00F15FDC" w:rsidRDefault="00906106" w:rsidP="00834611">
            <w:pPr>
              <w:pStyle w:val="normlntext"/>
              <w:cnfStyle w:val="000000100000" w:firstRow="0" w:lastRow="0" w:firstColumn="0" w:lastColumn="0" w:oddVBand="0" w:evenVBand="0" w:oddHBand="1" w:evenHBand="0" w:firstRowFirstColumn="0" w:firstRowLastColumn="0" w:lastRowFirstColumn="0" w:lastRowLastColumn="0"/>
            </w:pPr>
            <w:r>
              <w:t>Velikost BITMAPINFOHEADER</w:t>
            </w:r>
          </w:p>
        </w:tc>
      </w:tr>
      <w:tr w:rsidR="00E72267" w14:paraId="4ED1E7B6"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B3" w14:textId="77777777" w:rsidR="00E72267" w:rsidRPr="00F15FDC" w:rsidRDefault="00E72267"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7B4" w14:textId="77777777" w:rsidR="00E72267" w:rsidRPr="00F15FDC" w:rsidRDefault="00E72267" w:rsidP="00834611">
            <w:pPr>
              <w:pStyle w:val="normlntext"/>
              <w:cnfStyle w:val="000000010000" w:firstRow="0" w:lastRow="0" w:firstColumn="0" w:lastColumn="0" w:oddVBand="0" w:evenVBand="0" w:oddHBand="0" w:evenHBand="1" w:firstRowFirstColumn="0" w:firstRowLastColumn="0" w:lastRowFirstColumn="0" w:lastRowLastColumn="0"/>
            </w:pPr>
            <w:r w:rsidRPr="00F15FDC">
              <w:t>bV5Width</w:t>
            </w:r>
          </w:p>
        </w:tc>
        <w:tc>
          <w:tcPr>
            <w:tcW w:w="5842" w:type="dxa"/>
            <w:tcBorders>
              <w:top w:val="none" w:sz="0" w:space="0" w:color="auto"/>
              <w:left w:val="none" w:sz="0" w:space="0" w:color="auto"/>
              <w:bottom w:val="none" w:sz="0" w:space="0" w:color="auto"/>
              <w:right w:val="none" w:sz="0" w:space="0" w:color="auto"/>
            </w:tcBorders>
          </w:tcPr>
          <w:p w14:paraId="4ED1E7B5" w14:textId="77777777" w:rsidR="00E72267" w:rsidRPr="00F15FDC" w:rsidRDefault="00906106" w:rsidP="00834611">
            <w:pPr>
              <w:pStyle w:val="normlntext"/>
              <w:cnfStyle w:val="000000010000" w:firstRow="0" w:lastRow="0" w:firstColumn="0" w:lastColumn="0" w:oddVBand="0" w:evenVBand="0" w:oddHBand="0" w:evenHBand="1" w:firstRowFirstColumn="0" w:firstRowLastColumn="0" w:lastRowFirstColumn="0" w:lastRowLastColumn="0"/>
            </w:pPr>
            <w:r>
              <w:t>Šířka obrazu</w:t>
            </w:r>
          </w:p>
        </w:tc>
      </w:tr>
      <w:tr w:rsidR="00E72267" w14:paraId="4ED1E7BA"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B7" w14:textId="77777777" w:rsidR="00E72267" w:rsidRPr="00F15FDC" w:rsidRDefault="00E72267"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7B8" w14:textId="77777777" w:rsidR="00E72267" w:rsidRPr="00F15FDC" w:rsidRDefault="00E72267" w:rsidP="00834611">
            <w:pPr>
              <w:pStyle w:val="normlntext"/>
              <w:cnfStyle w:val="000000100000" w:firstRow="0" w:lastRow="0" w:firstColumn="0" w:lastColumn="0" w:oddVBand="0" w:evenVBand="0" w:oddHBand="1" w:evenHBand="0" w:firstRowFirstColumn="0" w:firstRowLastColumn="0" w:lastRowFirstColumn="0" w:lastRowLastColumn="0"/>
            </w:pPr>
            <w:r w:rsidRPr="00F15FDC">
              <w:t>bV5Height</w:t>
            </w:r>
          </w:p>
        </w:tc>
        <w:tc>
          <w:tcPr>
            <w:tcW w:w="5842" w:type="dxa"/>
            <w:tcBorders>
              <w:top w:val="none" w:sz="0" w:space="0" w:color="auto"/>
              <w:left w:val="none" w:sz="0" w:space="0" w:color="auto"/>
              <w:bottom w:val="none" w:sz="0" w:space="0" w:color="auto"/>
              <w:right w:val="none" w:sz="0" w:space="0" w:color="auto"/>
            </w:tcBorders>
          </w:tcPr>
          <w:p w14:paraId="4ED1E7B9" w14:textId="77777777" w:rsidR="00E72267" w:rsidRPr="00F15FDC" w:rsidRDefault="00906106" w:rsidP="00834611">
            <w:pPr>
              <w:pStyle w:val="normlntext"/>
              <w:cnfStyle w:val="000000100000" w:firstRow="0" w:lastRow="0" w:firstColumn="0" w:lastColumn="0" w:oddVBand="0" w:evenVBand="0" w:oddHBand="1" w:evenHBand="0" w:firstRowFirstColumn="0" w:firstRowLastColumn="0" w:lastRowFirstColumn="0" w:lastRowLastColumn="0"/>
            </w:pPr>
            <w:r>
              <w:t>Výška obrazu</w:t>
            </w:r>
          </w:p>
        </w:tc>
      </w:tr>
      <w:tr w:rsidR="00E72267" w14:paraId="4ED1E7BE"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BB" w14:textId="77777777" w:rsidR="00E72267" w:rsidRPr="00F15FDC" w:rsidRDefault="009831CC" w:rsidP="00834611">
            <w:pPr>
              <w:pStyle w:val="normlntext"/>
            </w:pPr>
            <w:r w:rsidRPr="00F15FDC">
              <w:t>2</w:t>
            </w:r>
            <w:r w:rsidR="00E72267" w:rsidRPr="00F15FDC">
              <w:t xml:space="preserve"> bajty</w:t>
            </w:r>
          </w:p>
        </w:tc>
        <w:tc>
          <w:tcPr>
            <w:tcW w:w="2126" w:type="dxa"/>
            <w:tcBorders>
              <w:top w:val="none" w:sz="0" w:space="0" w:color="auto"/>
              <w:left w:val="none" w:sz="0" w:space="0" w:color="auto"/>
              <w:bottom w:val="none" w:sz="0" w:space="0" w:color="auto"/>
              <w:right w:val="none" w:sz="0" w:space="0" w:color="auto"/>
            </w:tcBorders>
          </w:tcPr>
          <w:p w14:paraId="4ED1E7BC" w14:textId="77777777" w:rsidR="00E72267" w:rsidRPr="00F15FDC" w:rsidRDefault="00E72267" w:rsidP="00834611">
            <w:pPr>
              <w:pStyle w:val="normlntext"/>
              <w:cnfStyle w:val="000000010000" w:firstRow="0" w:lastRow="0" w:firstColumn="0" w:lastColumn="0" w:oddVBand="0" w:evenVBand="0" w:oddHBand="0" w:evenHBand="1" w:firstRowFirstColumn="0" w:firstRowLastColumn="0" w:lastRowFirstColumn="0" w:lastRowLastColumn="0"/>
            </w:pPr>
            <w:r w:rsidRPr="00F15FDC">
              <w:t>bV5Planes</w:t>
            </w:r>
          </w:p>
        </w:tc>
        <w:tc>
          <w:tcPr>
            <w:tcW w:w="5842" w:type="dxa"/>
            <w:tcBorders>
              <w:top w:val="none" w:sz="0" w:space="0" w:color="auto"/>
              <w:left w:val="none" w:sz="0" w:space="0" w:color="auto"/>
              <w:bottom w:val="none" w:sz="0" w:space="0" w:color="auto"/>
              <w:right w:val="none" w:sz="0" w:space="0" w:color="auto"/>
            </w:tcBorders>
          </w:tcPr>
          <w:p w14:paraId="4ED1E7BD" w14:textId="77777777" w:rsidR="00E72267" w:rsidRPr="00F15FDC" w:rsidRDefault="00906106" w:rsidP="00834611">
            <w:pPr>
              <w:pStyle w:val="normlntext"/>
              <w:cnfStyle w:val="000000010000" w:firstRow="0" w:lastRow="0" w:firstColumn="0" w:lastColumn="0" w:oddVBand="0" w:evenVBand="0" w:oddHBand="0" w:evenHBand="1" w:firstRowFirstColumn="0" w:firstRowLastColumn="0" w:lastRowFirstColumn="0" w:lastRowLastColumn="0"/>
            </w:pPr>
            <w:r>
              <w:t>Počet rovin pro výstupní zařízení, musí být nastaveno na 1</w:t>
            </w:r>
          </w:p>
        </w:tc>
      </w:tr>
      <w:tr w:rsidR="00E72267" w14:paraId="4ED1E7C2"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BF" w14:textId="77777777" w:rsidR="00E72267" w:rsidRPr="00F15FDC" w:rsidRDefault="009831CC" w:rsidP="00834611">
            <w:pPr>
              <w:pStyle w:val="normlntext"/>
            </w:pPr>
            <w:r w:rsidRPr="00F15FDC">
              <w:t>2</w:t>
            </w:r>
            <w:r w:rsidR="00E72267" w:rsidRPr="00F15FDC">
              <w:t xml:space="preserve"> bajty</w:t>
            </w:r>
          </w:p>
        </w:tc>
        <w:tc>
          <w:tcPr>
            <w:tcW w:w="2126" w:type="dxa"/>
            <w:tcBorders>
              <w:top w:val="none" w:sz="0" w:space="0" w:color="auto"/>
              <w:left w:val="none" w:sz="0" w:space="0" w:color="auto"/>
              <w:bottom w:val="none" w:sz="0" w:space="0" w:color="auto"/>
              <w:right w:val="none" w:sz="0" w:space="0" w:color="auto"/>
            </w:tcBorders>
          </w:tcPr>
          <w:p w14:paraId="4ED1E7C0" w14:textId="77777777" w:rsidR="00E72267" w:rsidRPr="00F15FDC" w:rsidRDefault="00E72267" w:rsidP="00834611">
            <w:pPr>
              <w:pStyle w:val="normlntext"/>
              <w:cnfStyle w:val="000000100000" w:firstRow="0" w:lastRow="0" w:firstColumn="0" w:lastColumn="0" w:oddVBand="0" w:evenVBand="0" w:oddHBand="1" w:evenHBand="0" w:firstRowFirstColumn="0" w:firstRowLastColumn="0" w:lastRowFirstColumn="0" w:lastRowLastColumn="0"/>
            </w:pPr>
            <w:r w:rsidRPr="00F15FDC">
              <w:t>bV5BitCount</w:t>
            </w:r>
          </w:p>
        </w:tc>
        <w:tc>
          <w:tcPr>
            <w:tcW w:w="5842" w:type="dxa"/>
            <w:tcBorders>
              <w:top w:val="none" w:sz="0" w:space="0" w:color="auto"/>
              <w:left w:val="none" w:sz="0" w:space="0" w:color="auto"/>
              <w:bottom w:val="none" w:sz="0" w:space="0" w:color="auto"/>
              <w:right w:val="none" w:sz="0" w:space="0" w:color="auto"/>
            </w:tcBorders>
          </w:tcPr>
          <w:p w14:paraId="4ED1E7C1" w14:textId="77777777" w:rsidR="00E72267" w:rsidRPr="00F15FDC" w:rsidRDefault="00906106" w:rsidP="00834611">
            <w:pPr>
              <w:pStyle w:val="normlntext"/>
              <w:cnfStyle w:val="000000100000" w:firstRow="0" w:lastRow="0" w:firstColumn="0" w:lastColumn="0" w:oddVBand="0" w:evenVBand="0" w:oddHBand="1" w:evenHBand="0" w:firstRowFirstColumn="0" w:firstRowLastColumn="0" w:lastRowFirstColumn="0" w:lastRowLastColumn="0"/>
            </w:pPr>
            <w:r>
              <w:t>Počet bitů na pixel, musí být 1, 2, 4, 8, 16, 24 nebo 32</w:t>
            </w:r>
          </w:p>
        </w:tc>
      </w:tr>
      <w:tr w:rsidR="00E72267" w14:paraId="4ED1E7CA"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C3" w14:textId="77777777" w:rsidR="00E72267" w:rsidRPr="00F15FDC" w:rsidRDefault="009831CC" w:rsidP="00834611">
            <w:pPr>
              <w:pStyle w:val="normlntext"/>
            </w:pPr>
            <w:r w:rsidRPr="00F15FDC">
              <w:t>4</w:t>
            </w:r>
            <w:r w:rsidR="00E72267" w:rsidRPr="00F15FDC">
              <w:t xml:space="preserve"> bajty</w:t>
            </w:r>
          </w:p>
        </w:tc>
        <w:tc>
          <w:tcPr>
            <w:tcW w:w="2126" w:type="dxa"/>
            <w:tcBorders>
              <w:top w:val="none" w:sz="0" w:space="0" w:color="auto"/>
              <w:left w:val="none" w:sz="0" w:space="0" w:color="auto"/>
              <w:bottom w:val="none" w:sz="0" w:space="0" w:color="auto"/>
              <w:right w:val="none" w:sz="0" w:space="0" w:color="auto"/>
            </w:tcBorders>
          </w:tcPr>
          <w:p w14:paraId="4ED1E7C4" w14:textId="77777777" w:rsidR="00E72267" w:rsidRPr="00F15FDC" w:rsidRDefault="00E72267" w:rsidP="00834611">
            <w:pPr>
              <w:pStyle w:val="normlntext"/>
              <w:cnfStyle w:val="000000010000" w:firstRow="0" w:lastRow="0" w:firstColumn="0" w:lastColumn="0" w:oddVBand="0" w:evenVBand="0" w:oddHBand="0" w:evenHBand="1" w:firstRowFirstColumn="0" w:firstRowLastColumn="0" w:lastRowFirstColumn="0" w:lastRowLastColumn="0"/>
            </w:pPr>
            <w:r w:rsidRPr="00F15FDC">
              <w:t>bV5Compresion</w:t>
            </w:r>
          </w:p>
        </w:tc>
        <w:tc>
          <w:tcPr>
            <w:tcW w:w="5842" w:type="dxa"/>
            <w:tcBorders>
              <w:top w:val="none" w:sz="0" w:space="0" w:color="auto"/>
              <w:left w:val="none" w:sz="0" w:space="0" w:color="auto"/>
              <w:bottom w:val="none" w:sz="0" w:space="0" w:color="auto"/>
              <w:right w:val="none" w:sz="0" w:space="0" w:color="auto"/>
            </w:tcBorders>
          </w:tcPr>
          <w:p w14:paraId="4ED1E7C9" w14:textId="25730BE4" w:rsidR="00B77311" w:rsidRPr="00B77311" w:rsidRDefault="00906106" w:rsidP="005F2787">
            <w:pPr>
              <w:pStyle w:val="normlntext"/>
              <w:cnfStyle w:val="000000010000" w:firstRow="0" w:lastRow="0" w:firstColumn="0" w:lastColumn="0" w:oddVBand="0" w:evenVBand="0" w:oddHBand="0" w:evenHBand="1" w:firstRowFirstColumn="0" w:firstRowLastColumn="0" w:lastRowFirstColumn="0" w:lastRowLastColumn="0"/>
            </w:pPr>
            <w:r>
              <w:t>Udává typ komprese:</w:t>
            </w:r>
            <w:r w:rsidR="005F2787">
              <w:t xml:space="preserve"> </w:t>
            </w:r>
            <w:r w:rsidRPr="00906106">
              <w:t>0 – BI_RGB</w:t>
            </w:r>
            <w:r w:rsidR="005F2787">
              <w:t xml:space="preserve">, </w:t>
            </w:r>
            <w:r w:rsidRPr="00906106">
              <w:t>1 – BI_RLE8</w:t>
            </w:r>
            <w:r w:rsidR="005F2787">
              <w:t xml:space="preserve">, </w:t>
            </w:r>
            <w:r w:rsidRPr="00906106">
              <w:t>2 – BI_RLE4</w:t>
            </w:r>
            <w:r w:rsidR="005F2787">
              <w:t xml:space="preserve">, </w:t>
            </w:r>
            <w:r w:rsidR="00B77311">
              <w:t>6 – BI_</w:t>
            </w:r>
            <w:r w:rsidR="00B77311" w:rsidRPr="00B77311">
              <w:t xml:space="preserve"> ALPHABITFIELDS</w:t>
            </w:r>
          </w:p>
        </w:tc>
      </w:tr>
      <w:tr w:rsidR="00E72267" w14:paraId="4ED1E7CE"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CB" w14:textId="77777777" w:rsidR="00E72267" w:rsidRPr="00F15FDC" w:rsidRDefault="00E72267"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7CC" w14:textId="77777777" w:rsidR="00E72267" w:rsidRPr="00F15FDC" w:rsidRDefault="00E72267" w:rsidP="00834611">
            <w:pPr>
              <w:pStyle w:val="normlntext"/>
              <w:cnfStyle w:val="000000100000" w:firstRow="0" w:lastRow="0" w:firstColumn="0" w:lastColumn="0" w:oddVBand="0" w:evenVBand="0" w:oddHBand="1" w:evenHBand="0" w:firstRowFirstColumn="0" w:firstRowLastColumn="0" w:lastRowFirstColumn="0" w:lastRowLastColumn="0"/>
            </w:pPr>
            <w:r w:rsidRPr="00F15FDC">
              <w:t>bV</w:t>
            </w:r>
            <w:r w:rsidR="009831CC" w:rsidRPr="00F15FDC">
              <w:t>5SizeImage</w:t>
            </w:r>
          </w:p>
        </w:tc>
        <w:tc>
          <w:tcPr>
            <w:tcW w:w="5842" w:type="dxa"/>
            <w:tcBorders>
              <w:top w:val="none" w:sz="0" w:space="0" w:color="auto"/>
              <w:left w:val="none" w:sz="0" w:space="0" w:color="auto"/>
              <w:bottom w:val="none" w:sz="0" w:space="0" w:color="auto"/>
              <w:right w:val="none" w:sz="0" w:space="0" w:color="auto"/>
            </w:tcBorders>
          </w:tcPr>
          <w:p w14:paraId="4ED1E7CD" w14:textId="7027A378" w:rsidR="00E72267" w:rsidRPr="00F15FDC" w:rsidRDefault="00906106" w:rsidP="00834611">
            <w:pPr>
              <w:pStyle w:val="normlntext"/>
              <w:cnfStyle w:val="000000100000" w:firstRow="0" w:lastRow="0" w:firstColumn="0" w:lastColumn="0" w:oddVBand="0" w:evenVBand="0" w:oddHBand="1" w:evenHBand="0" w:firstRowFirstColumn="0" w:firstRowLastColumn="0" w:lastRowFirstColumn="0" w:lastRowLastColumn="0"/>
            </w:pPr>
            <w:r>
              <w:t>Velikost obrazu v</w:t>
            </w:r>
            <w:r w:rsidR="005F2787">
              <w:t> </w:t>
            </w:r>
            <w:r>
              <w:t>bytech</w:t>
            </w:r>
          </w:p>
        </w:tc>
      </w:tr>
      <w:tr w:rsidR="00E72267" w14:paraId="4ED1E7D2"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CF" w14:textId="77777777" w:rsidR="00E72267" w:rsidRPr="00F15FDC" w:rsidRDefault="00E72267"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7D0" w14:textId="77777777" w:rsidR="00E72267" w:rsidRPr="00F15FDC" w:rsidRDefault="009831CC" w:rsidP="00834611">
            <w:pPr>
              <w:pStyle w:val="normlntext"/>
              <w:cnfStyle w:val="000000010000" w:firstRow="0" w:lastRow="0" w:firstColumn="0" w:lastColumn="0" w:oddVBand="0" w:evenVBand="0" w:oddHBand="0" w:evenHBand="1" w:firstRowFirstColumn="0" w:firstRowLastColumn="0" w:lastRowFirstColumn="0" w:lastRowLastColumn="0"/>
            </w:pPr>
            <w:r w:rsidRPr="00F15FDC">
              <w:t>bV5XPelsPerMeter</w:t>
            </w:r>
          </w:p>
        </w:tc>
        <w:tc>
          <w:tcPr>
            <w:tcW w:w="5842" w:type="dxa"/>
            <w:tcBorders>
              <w:top w:val="none" w:sz="0" w:space="0" w:color="auto"/>
              <w:left w:val="none" w:sz="0" w:space="0" w:color="auto"/>
              <w:bottom w:val="none" w:sz="0" w:space="0" w:color="auto"/>
              <w:right w:val="none" w:sz="0" w:space="0" w:color="auto"/>
            </w:tcBorders>
          </w:tcPr>
          <w:p w14:paraId="4ED1E7D1" w14:textId="77777777" w:rsidR="00E72267" w:rsidRPr="00F15FDC" w:rsidRDefault="00906106" w:rsidP="00834611">
            <w:pPr>
              <w:pStyle w:val="normlntext"/>
              <w:cnfStyle w:val="000000010000" w:firstRow="0" w:lastRow="0" w:firstColumn="0" w:lastColumn="0" w:oddVBand="0" w:evenVBand="0" w:oddHBand="0" w:evenHBand="1" w:firstRowFirstColumn="0" w:firstRowLastColumn="0" w:lastRowFirstColumn="0" w:lastRowLastColumn="0"/>
            </w:pPr>
            <w:r>
              <w:t>Horizontální rozlišení výstupního zařízení na metr</w:t>
            </w:r>
          </w:p>
        </w:tc>
      </w:tr>
      <w:tr w:rsidR="00E72267" w14:paraId="4ED1E7D6"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D3" w14:textId="77777777" w:rsidR="00E72267" w:rsidRPr="00F15FDC" w:rsidRDefault="00E72267"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7D4" w14:textId="77777777" w:rsidR="00E72267" w:rsidRPr="00F15FDC" w:rsidRDefault="009831C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bV5YPelsPerMeter</w:t>
            </w:r>
          </w:p>
        </w:tc>
        <w:tc>
          <w:tcPr>
            <w:tcW w:w="5842" w:type="dxa"/>
            <w:tcBorders>
              <w:top w:val="none" w:sz="0" w:space="0" w:color="auto"/>
              <w:left w:val="none" w:sz="0" w:space="0" w:color="auto"/>
              <w:bottom w:val="none" w:sz="0" w:space="0" w:color="auto"/>
              <w:right w:val="none" w:sz="0" w:space="0" w:color="auto"/>
            </w:tcBorders>
          </w:tcPr>
          <w:p w14:paraId="4ED1E7D5" w14:textId="77777777" w:rsidR="00E72267" w:rsidRPr="00F15FDC" w:rsidRDefault="00906106" w:rsidP="00834611">
            <w:pPr>
              <w:pStyle w:val="normlntext"/>
              <w:cnfStyle w:val="000000100000" w:firstRow="0" w:lastRow="0" w:firstColumn="0" w:lastColumn="0" w:oddVBand="0" w:evenVBand="0" w:oddHBand="1" w:evenHBand="0" w:firstRowFirstColumn="0" w:firstRowLastColumn="0" w:lastRowFirstColumn="0" w:lastRowLastColumn="0"/>
            </w:pPr>
            <w:r>
              <w:t>Vertikální rozlišení výstupního zařízení na metr</w:t>
            </w:r>
          </w:p>
        </w:tc>
      </w:tr>
      <w:tr w:rsidR="00E72267" w14:paraId="4ED1E7DA"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D7" w14:textId="77777777" w:rsidR="00E72267" w:rsidRPr="00F15FDC" w:rsidRDefault="00E72267"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7D8" w14:textId="77777777" w:rsidR="00E72267" w:rsidRPr="00F15FDC" w:rsidRDefault="009831CC" w:rsidP="00834611">
            <w:pPr>
              <w:pStyle w:val="normlntext"/>
              <w:cnfStyle w:val="000000010000" w:firstRow="0" w:lastRow="0" w:firstColumn="0" w:lastColumn="0" w:oddVBand="0" w:evenVBand="0" w:oddHBand="0" w:evenHBand="1" w:firstRowFirstColumn="0" w:firstRowLastColumn="0" w:lastRowFirstColumn="0" w:lastRowLastColumn="0"/>
            </w:pPr>
            <w:r w:rsidRPr="00F15FDC">
              <w:t>bV5ClrUsed</w:t>
            </w:r>
          </w:p>
        </w:tc>
        <w:tc>
          <w:tcPr>
            <w:tcW w:w="5842" w:type="dxa"/>
            <w:tcBorders>
              <w:top w:val="none" w:sz="0" w:space="0" w:color="auto"/>
              <w:left w:val="none" w:sz="0" w:space="0" w:color="auto"/>
              <w:bottom w:val="none" w:sz="0" w:space="0" w:color="auto"/>
              <w:right w:val="none" w:sz="0" w:space="0" w:color="auto"/>
            </w:tcBorders>
          </w:tcPr>
          <w:p w14:paraId="4ED1E7D9" w14:textId="77777777" w:rsidR="00E72267" w:rsidRPr="00F15FDC" w:rsidRDefault="00906106" w:rsidP="00834611">
            <w:pPr>
              <w:pStyle w:val="normlntext"/>
              <w:cnfStyle w:val="000000010000" w:firstRow="0" w:lastRow="0" w:firstColumn="0" w:lastColumn="0" w:oddVBand="0" w:evenVBand="0" w:oddHBand="0" w:evenHBand="1" w:firstRowFirstColumn="0" w:firstRowLastColumn="0" w:lastRowFirstColumn="0" w:lastRowLastColumn="0"/>
            </w:pPr>
            <w:r>
              <w:t>Počet použitých barev, pokud je 0, je použit maximální počet barev dle bV5BitCount</w:t>
            </w:r>
          </w:p>
        </w:tc>
      </w:tr>
      <w:tr w:rsidR="00E72267" w14:paraId="4ED1E7DE"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DB" w14:textId="77777777" w:rsidR="00E72267" w:rsidRPr="00F15FDC" w:rsidRDefault="00E72267"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7DC" w14:textId="77777777" w:rsidR="009831CC" w:rsidRPr="00F15FDC" w:rsidRDefault="009831C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bV5ClrImportant</w:t>
            </w:r>
          </w:p>
        </w:tc>
        <w:tc>
          <w:tcPr>
            <w:tcW w:w="5842" w:type="dxa"/>
            <w:tcBorders>
              <w:top w:val="none" w:sz="0" w:space="0" w:color="auto"/>
              <w:left w:val="none" w:sz="0" w:space="0" w:color="auto"/>
              <w:bottom w:val="none" w:sz="0" w:space="0" w:color="auto"/>
              <w:right w:val="none" w:sz="0" w:space="0" w:color="auto"/>
            </w:tcBorders>
          </w:tcPr>
          <w:p w14:paraId="4ED1E7DD" w14:textId="77777777" w:rsidR="00E72267" w:rsidRPr="00F15FDC" w:rsidRDefault="00906106" w:rsidP="00834611">
            <w:pPr>
              <w:pStyle w:val="normlntext"/>
              <w:cnfStyle w:val="000000100000" w:firstRow="0" w:lastRow="0" w:firstColumn="0" w:lastColumn="0" w:oddVBand="0" w:evenVBand="0" w:oddHBand="1" w:evenHBand="0" w:firstRowFirstColumn="0" w:firstRowLastColumn="0" w:lastRowFirstColumn="0" w:lastRowLastColumn="0"/>
            </w:pPr>
            <w:r>
              <w:t>Počet barev potřebný pro vykreslení bitmapy</w:t>
            </w:r>
          </w:p>
        </w:tc>
      </w:tr>
      <w:tr w:rsidR="009831CC" w14:paraId="4ED1E7E0" w14:textId="77777777" w:rsidTr="009831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7" w:type="dxa"/>
            <w:gridSpan w:val="3"/>
            <w:tcBorders>
              <w:top w:val="none" w:sz="0" w:space="0" w:color="auto"/>
              <w:left w:val="none" w:sz="0" w:space="0" w:color="auto"/>
              <w:bottom w:val="none" w:sz="0" w:space="0" w:color="auto"/>
              <w:right w:val="none" w:sz="0" w:space="0" w:color="auto"/>
            </w:tcBorders>
          </w:tcPr>
          <w:p w14:paraId="4ED1E7DF" w14:textId="77777777" w:rsidR="009831CC" w:rsidRPr="00F15FDC" w:rsidRDefault="009831CC" w:rsidP="00834611">
            <w:pPr>
              <w:pStyle w:val="normlntext"/>
            </w:pPr>
            <w:r w:rsidRPr="00F15FDC">
              <w:t>Zde končí hlavička BITMAPINFOHEADER</w:t>
            </w:r>
          </w:p>
        </w:tc>
      </w:tr>
      <w:tr w:rsidR="00E72267" w14:paraId="4ED1E7E4"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E1" w14:textId="77777777" w:rsidR="00E72267" w:rsidRPr="00F15FDC" w:rsidRDefault="00E72267"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7E2" w14:textId="77777777" w:rsidR="00E72267" w:rsidRPr="00F15FDC" w:rsidRDefault="009831C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bV5RedMask</w:t>
            </w:r>
          </w:p>
        </w:tc>
        <w:tc>
          <w:tcPr>
            <w:tcW w:w="5842" w:type="dxa"/>
            <w:tcBorders>
              <w:top w:val="none" w:sz="0" w:space="0" w:color="auto"/>
              <w:left w:val="none" w:sz="0" w:space="0" w:color="auto"/>
              <w:bottom w:val="none" w:sz="0" w:space="0" w:color="auto"/>
              <w:right w:val="none" w:sz="0" w:space="0" w:color="auto"/>
            </w:tcBorders>
          </w:tcPr>
          <w:p w14:paraId="4ED1E7E3" w14:textId="77777777" w:rsidR="00E72267" w:rsidRPr="00F15FDC" w:rsidRDefault="00906106" w:rsidP="00834611">
            <w:pPr>
              <w:pStyle w:val="normlntext"/>
              <w:cnfStyle w:val="000000100000" w:firstRow="0" w:lastRow="0" w:firstColumn="0" w:lastColumn="0" w:oddVBand="0" w:evenVBand="0" w:oddHBand="1" w:evenHBand="0" w:firstRowFirstColumn="0" w:firstRowLastColumn="0" w:lastRowFirstColumn="0" w:lastRowLastColumn="0"/>
            </w:pPr>
            <w:r>
              <w:t>Maska pro červenou složku</w:t>
            </w:r>
          </w:p>
        </w:tc>
      </w:tr>
      <w:tr w:rsidR="00E72267" w14:paraId="4ED1E7E8"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E5" w14:textId="77777777" w:rsidR="00E72267" w:rsidRPr="00F15FDC" w:rsidRDefault="00E72267"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7E6" w14:textId="77777777" w:rsidR="00E72267" w:rsidRPr="00F15FDC" w:rsidRDefault="009831CC" w:rsidP="00834611">
            <w:pPr>
              <w:pStyle w:val="normlntext"/>
              <w:cnfStyle w:val="000000010000" w:firstRow="0" w:lastRow="0" w:firstColumn="0" w:lastColumn="0" w:oddVBand="0" w:evenVBand="0" w:oddHBand="0" w:evenHBand="1" w:firstRowFirstColumn="0" w:firstRowLastColumn="0" w:lastRowFirstColumn="0" w:lastRowLastColumn="0"/>
            </w:pPr>
            <w:r w:rsidRPr="00F15FDC">
              <w:t>bV5GreenMask</w:t>
            </w:r>
          </w:p>
        </w:tc>
        <w:tc>
          <w:tcPr>
            <w:tcW w:w="5842" w:type="dxa"/>
            <w:tcBorders>
              <w:top w:val="none" w:sz="0" w:space="0" w:color="auto"/>
              <w:left w:val="none" w:sz="0" w:space="0" w:color="auto"/>
              <w:bottom w:val="none" w:sz="0" w:space="0" w:color="auto"/>
              <w:right w:val="none" w:sz="0" w:space="0" w:color="auto"/>
            </w:tcBorders>
          </w:tcPr>
          <w:p w14:paraId="4ED1E7E7" w14:textId="77777777" w:rsidR="00E72267" w:rsidRPr="00F15FDC" w:rsidRDefault="00906106" w:rsidP="00834611">
            <w:pPr>
              <w:pStyle w:val="normlntext"/>
              <w:cnfStyle w:val="000000010000" w:firstRow="0" w:lastRow="0" w:firstColumn="0" w:lastColumn="0" w:oddVBand="0" w:evenVBand="0" w:oddHBand="0" w:evenHBand="1" w:firstRowFirstColumn="0" w:firstRowLastColumn="0" w:lastRowFirstColumn="0" w:lastRowLastColumn="0"/>
            </w:pPr>
            <w:r>
              <w:t>Maska pro zelenou složku</w:t>
            </w:r>
          </w:p>
        </w:tc>
      </w:tr>
      <w:tr w:rsidR="00E72267" w14:paraId="4ED1E7EC"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E9" w14:textId="77777777" w:rsidR="00E72267" w:rsidRPr="00F15FDC" w:rsidRDefault="00E72267"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7EA" w14:textId="77777777" w:rsidR="00E72267" w:rsidRPr="00F15FDC" w:rsidRDefault="009831C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bV5BlueMask</w:t>
            </w:r>
          </w:p>
        </w:tc>
        <w:tc>
          <w:tcPr>
            <w:tcW w:w="5842" w:type="dxa"/>
            <w:tcBorders>
              <w:top w:val="none" w:sz="0" w:space="0" w:color="auto"/>
              <w:left w:val="none" w:sz="0" w:space="0" w:color="auto"/>
              <w:bottom w:val="none" w:sz="0" w:space="0" w:color="auto"/>
              <w:right w:val="none" w:sz="0" w:space="0" w:color="auto"/>
            </w:tcBorders>
          </w:tcPr>
          <w:p w14:paraId="4ED1E7EB" w14:textId="77777777" w:rsidR="00E72267" w:rsidRPr="00F15FDC" w:rsidRDefault="00906106" w:rsidP="00834611">
            <w:pPr>
              <w:pStyle w:val="normlntext"/>
              <w:cnfStyle w:val="000000100000" w:firstRow="0" w:lastRow="0" w:firstColumn="0" w:lastColumn="0" w:oddVBand="0" w:evenVBand="0" w:oddHBand="1" w:evenHBand="0" w:firstRowFirstColumn="0" w:firstRowLastColumn="0" w:lastRowFirstColumn="0" w:lastRowLastColumn="0"/>
            </w:pPr>
            <w:r>
              <w:t>Maska pro modrou složku</w:t>
            </w:r>
          </w:p>
        </w:tc>
      </w:tr>
      <w:tr w:rsidR="00E72267" w14:paraId="4ED1E7F0"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ED" w14:textId="77777777" w:rsidR="00E72267" w:rsidRPr="00F15FDC" w:rsidRDefault="00E72267"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7EE" w14:textId="77777777" w:rsidR="00E72267" w:rsidRPr="00F15FDC" w:rsidRDefault="009831CC" w:rsidP="00834611">
            <w:pPr>
              <w:pStyle w:val="normlntext"/>
              <w:cnfStyle w:val="000000010000" w:firstRow="0" w:lastRow="0" w:firstColumn="0" w:lastColumn="0" w:oddVBand="0" w:evenVBand="0" w:oddHBand="0" w:evenHBand="1" w:firstRowFirstColumn="0" w:firstRowLastColumn="0" w:lastRowFirstColumn="0" w:lastRowLastColumn="0"/>
            </w:pPr>
            <w:r w:rsidRPr="00F15FDC">
              <w:t>bV5AlphaMask</w:t>
            </w:r>
          </w:p>
        </w:tc>
        <w:tc>
          <w:tcPr>
            <w:tcW w:w="5842" w:type="dxa"/>
            <w:tcBorders>
              <w:top w:val="none" w:sz="0" w:space="0" w:color="auto"/>
              <w:left w:val="none" w:sz="0" w:space="0" w:color="auto"/>
              <w:bottom w:val="none" w:sz="0" w:space="0" w:color="auto"/>
              <w:right w:val="none" w:sz="0" w:space="0" w:color="auto"/>
            </w:tcBorders>
          </w:tcPr>
          <w:p w14:paraId="4ED1E7EF" w14:textId="77777777" w:rsidR="00E72267" w:rsidRPr="00F15FDC" w:rsidRDefault="00906106" w:rsidP="00834611">
            <w:pPr>
              <w:pStyle w:val="normlntext"/>
              <w:cnfStyle w:val="000000010000" w:firstRow="0" w:lastRow="0" w:firstColumn="0" w:lastColumn="0" w:oddVBand="0" w:evenVBand="0" w:oddHBand="0" w:evenHBand="1" w:firstRowFirstColumn="0" w:firstRowLastColumn="0" w:lastRowFirstColumn="0" w:lastRowLastColumn="0"/>
            </w:pPr>
            <w:r>
              <w:t>Maska pro alfa kanál</w:t>
            </w:r>
          </w:p>
        </w:tc>
      </w:tr>
      <w:tr w:rsidR="00E72267" w14:paraId="4ED1E7F4"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F1" w14:textId="77777777" w:rsidR="00E72267" w:rsidRPr="00F15FDC" w:rsidRDefault="00E72267"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7F2" w14:textId="77777777" w:rsidR="00E72267" w:rsidRPr="00F15FDC" w:rsidRDefault="009831C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bV5CSType</w:t>
            </w:r>
          </w:p>
        </w:tc>
        <w:tc>
          <w:tcPr>
            <w:tcW w:w="5842" w:type="dxa"/>
            <w:tcBorders>
              <w:top w:val="none" w:sz="0" w:space="0" w:color="auto"/>
              <w:left w:val="none" w:sz="0" w:space="0" w:color="auto"/>
              <w:bottom w:val="none" w:sz="0" w:space="0" w:color="auto"/>
              <w:right w:val="none" w:sz="0" w:space="0" w:color="auto"/>
            </w:tcBorders>
          </w:tcPr>
          <w:p w14:paraId="4ED1E7F3" w14:textId="77777777" w:rsidR="00E72267" w:rsidRPr="00F15FDC" w:rsidRDefault="00453161" w:rsidP="00834611">
            <w:pPr>
              <w:pStyle w:val="normlntext"/>
              <w:cnfStyle w:val="000000100000" w:firstRow="0" w:lastRow="0" w:firstColumn="0" w:lastColumn="0" w:oddVBand="0" w:evenVBand="0" w:oddHBand="1" w:evenHBand="0" w:firstRowFirstColumn="0" w:firstRowLastColumn="0" w:lastRowFirstColumn="0" w:lastRowLastColumn="0"/>
            </w:pPr>
            <w:r>
              <w:t>Typ barevného prostoru</w:t>
            </w:r>
          </w:p>
        </w:tc>
      </w:tr>
      <w:tr w:rsidR="00E72267" w14:paraId="4ED1E7F8"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F5" w14:textId="77777777" w:rsidR="00E72267" w:rsidRPr="00F15FDC" w:rsidRDefault="00453161" w:rsidP="00834611">
            <w:pPr>
              <w:pStyle w:val="normlntext"/>
            </w:pPr>
            <w:r>
              <w:t>36</w:t>
            </w:r>
            <w:r w:rsidR="00E72267" w:rsidRPr="00F15FDC">
              <w:t xml:space="preserve"> bajt</w:t>
            </w:r>
            <w:r>
              <w:t>ů</w:t>
            </w:r>
          </w:p>
        </w:tc>
        <w:tc>
          <w:tcPr>
            <w:tcW w:w="2126" w:type="dxa"/>
            <w:tcBorders>
              <w:top w:val="none" w:sz="0" w:space="0" w:color="auto"/>
              <w:left w:val="none" w:sz="0" w:space="0" w:color="auto"/>
              <w:bottom w:val="none" w:sz="0" w:space="0" w:color="auto"/>
              <w:right w:val="none" w:sz="0" w:space="0" w:color="auto"/>
            </w:tcBorders>
          </w:tcPr>
          <w:p w14:paraId="4ED1E7F6" w14:textId="77777777" w:rsidR="00E72267" w:rsidRPr="00F15FDC" w:rsidRDefault="009831CC" w:rsidP="00834611">
            <w:pPr>
              <w:pStyle w:val="normlntext"/>
              <w:cnfStyle w:val="000000010000" w:firstRow="0" w:lastRow="0" w:firstColumn="0" w:lastColumn="0" w:oddVBand="0" w:evenVBand="0" w:oddHBand="0" w:evenHBand="1" w:firstRowFirstColumn="0" w:firstRowLastColumn="0" w:lastRowFirstColumn="0" w:lastRowLastColumn="0"/>
            </w:pPr>
            <w:r w:rsidRPr="00F15FDC">
              <w:t>bV5Endpoints</w:t>
            </w:r>
          </w:p>
        </w:tc>
        <w:tc>
          <w:tcPr>
            <w:tcW w:w="5842" w:type="dxa"/>
            <w:tcBorders>
              <w:top w:val="none" w:sz="0" w:space="0" w:color="auto"/>
              <w:left w:val="none" w:sz="0" w:space="0" w:color="auto"/>
              <w:bottom w:val="none" w:sz="0" w:space="0" w:color="auto"/>
              <w:right w:val="none" w:sz="0" w:space="0" w:color="auto"/>
            </w:tcBorders>
          </w:tcPr>
          <w:p w14:paraId="4ED1E7F7" w14:textId="77777777" w:rsidR="00E72267" w:rsidRPr="00F15FDC" w:rsidRDefault="00453161" w:rsidP="00834611">
            <w:pPr>
              <w:pStyle w:val="normlntext"/>
              <w:cnfStyle w:val="000000010000" w:firstRow="0" w:lastRow="0" w:firstColumn="0" w:lastColumn="0" w:oddVBand="0" w:evenVBand="0" w:oddHBand="0" w:evenHBand="1" w:firstRowFirstColumn="0" w:firstRowLastColumn="0" w:lastRowFirstColumn="0" w:lastRowLastColumn="0"/>
            </w:pPr>
            <w:r>
              <w:t>H</w:t>
            </w:r>
            <w:r w:rsidRPr="00453161">
              <w:t>odnoty pro převod mezi RGB a CIE-</w:t>
            </w:r>
            <w:r>
              <w:t>XY</w:t>
            </w:r>
          </w:p>
        </w:tc>
      </w:tr>
      <w:tr w:rsidR="00E72267" w14:paraId="4ED1E7FC"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F9" w14:textId="77777777" w:rsidR="00E72267" w:rsidRPr="00F15FDC" w:rsidRDefault="00E72267"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7FA" w14:textId="77777777" w:rsidR="00E72267" w:rsidRPr="00F15FDC" w:rsidRDefault="009831C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bV5GammaRed</w:t>
            </w:r>
          </w:p>
        </w:tc>
        <w:tc>
          <w:tcPr>
            <w:tcW w:w="5842" w:type="dxa"/>
            <w:tcBorders>
              <w:top w:val="none" w:sz="0" w:space="0" w:color="auto"/>
              <w:left w:val="none" w:sz="0" w:space="0" w:color="auto"/>
              <w:bottom w:val="none" w:sz="0" w:space="0" w:color="auto"/>
              <w:right w:val="none" w:sz="0" w:space="0" w:color="auto"/>
            </w:tcBorders>
          </w:tcPr>
          <w:p w14:paraId="4ED1E7FB" w14:textId="77777777" w:rsidR="00E72267" w:rsidRPr="00F15FDC" w:rsidRDefault="00453161" w:rsidP="00834611">
            <w:pPr>
              <w:pStyle w:val="normlntext"/>
              <w:cnfStyle w:val="000000100000" w:firstRow="0" w:lastRow="0" w:firstColumn="0" w:lastColumn="0" w:oddVBand="0" w:evenVBand="0" w:oddHBand="1" w:evenHBand="0" w:firstRowFirstColumn="0" w:firstRowLastColumn="0" w:lastRowFirstColumn="0" w:lastRowLastColumn="0"/>
            </w:pPr>
            <w:r>
              <w:t>Gamma faktor pro červenou složku</w:t>
            </w:r>
          </w:p>
        </w:tc>
      </w:tr>
      <w:tr w:rsidR="00E72267" w14:paraId="4ED1E800"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7FD" w14:textId="77777777" w:rsidR="00E72267" w:rsidRPr="00F15FDC" w:rsidRDefault="00E72267"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7FE" w14:textId="77777777" w:rsidR="00E72267" w:rsidRPr="00F15FDC" w:rsidRDefault="00F15FDC" w:rsidP="00834611">
            <w:pPr>
              <w:pStyle w:val="normlntext"/>
              <w:cnfStyle w:val="000000010000" w:firstRow="0" w:lastRow="0" w:firstColumn="0" w:lastColumn="0" w:oddVBand="0" w:evenVBand="0" w:oddHBand="0" w:evenHBand="1" w:firstRowFirstColumn="0" w:firstRowLastColumn="0" w:lastRowFirstColumn="0" w:lastRowLastColumn="0"/>
            </w:pPr>
            <w:r w:rsidRPr="00F15FDC">
              <w:t>bV5GammaGreen</w:t>
            </w:r>
          </w:p>
        </w:tc>
        <w:tc>
          <w:tcPr>
            <w:tcW w:w="5842" w:type="dxa"/>
            <w:tcBorders>
              <w:top w:val="none" w:sz="0" w:space="0" w:color="auto"/>
              <w:left w:val="none" w:sz="0" w:space="0" w:color="auto"/>
              <w:bottom w:val="none" w:sz="0" w:space="0" w:color="auto"/>
              <w:right w:val="none" w:sz="0" w:space="0" w:color="auto"/>
            </w:tcBorders>
          </w:tcPr>
          <w:p w14:paraId="4ED1E7FF" w14:textId="77777777" w:rsidR="00E72267" w:rsidRPr="00F15FDC" w:rsidRDefault="00453161" w:rsidP="00834611">
            <w:pPr>
              <w:pStyle w:val="normlntext"/>
              <w:cnfStyle w:val="000000010000" w:firstRow="0" w:lastRow="0" w:firstColumn="0" w:lastColumn="0" w:oddVBand="0" w:evenVBand="0" w:oddHBand="0" w:evenHBand="1" w:firstRowFirstColumn="0" w:firstRowLastColumn="0" w:lastRowFirstColumn="0" w:lastRowLastColumn="0"/>
            </w:pPr>
            <w:r>
              <w:t>Gamma faktor pro zelenou složku</w:t>
            </w:r>
          </w:p>
        </w:tc>
      </w:tr>
      <w:tr w:rsidR="00E72267" w14:paraId="4ED1E804"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801" w14:textId="77777777" w:rsidR="00E72267" w:rsidRPr="00F15FDC" w:rsidRDefault="00E72267" w:rsidP="00834611">
            <w:pPr>
              <w:pStyle w:val="normlntext"/>
            </w:pPr>
            <w:r w:rsidRPr="00F15FDC">
              <w:lastRenderedPageBreak/>
              <w:t>4 bajty</w:t>
            </w:r>
          </w:p>
        </w:tc>
        <w:tc>
          <w:tcPr>
            <w:tcW w:w="2126" w:type="dxa"/>
            <w:tcBorders>
              <w:top w:val="none" w:sz="0" w:space="0" w:color="auto"/>
              <w:left w:val="none" w:sz="0" w:space="0" w:color="auto"/>
              <w:bottom w:val="none" w:sz="0" w:space="0" w:color="auto"/>
              <w:right w:val="none" w:sz="0" w:space="0" w:color="auto"/>
            </w:tcBorders>
          </w:tcPr>
          <w:p w14:paraId="4ED1E802" w14:textId="77777777" w:rsidR="00E72267" w:rsidRPr="00F15FDC" w:rsidRDefault="00F15FD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bV5GammaBlue</w:t>
            </w:r>
          </w:p>
        </w:tc>
        <w:tc>
          <w:tcPr>
            <w:tcW w:w="5842" w:type="dxa"/>
            <w:tcBorders>
              <w:top w:val="none" w:sz="0" w:space="0" w:color="auto"/>
              <w:left w:val="none" w:sz="0" w:space="0" w:color="auto"/>
              <w:bottom w:val="none" w:sz="0" w:space="0" w:color="auto"/>
              <w:right w:val="none" w:sz="0" w:space="0" w:color="auto"/>
            </w:tcBorders>
          </w:tcPr>
          <w:p w14:paraId="4ED1E803" w14:textId="77777777" w:rsidR="00E72267" w:rsidRPr="00F15FDC" w:rsidRDefault="00453161" w:rsidP="00834611">
            <w:pPr>
              <w:pStyle w:val="normlntext"/>
              <w:cnfStyle w:val="000000100000" w:firstRow="0" w:lastRow="0" w:firstColumn="0" w:lastColumn="0" w:oddVBand="0" w:evenVBand="0" w:oddHBand="1" w:evenHBand="0" w:firstRowFirstColumn="0" w:firstRowLastColumn="0" w:lastRowFirstColumn="0" w:lastRowLastColumn="0"/>
            </w:pPr>
            <w:r>
              <w:t>Gamma faktor pro modrou složku</w:t>
            </w:r>
          </w:p>
        </w:tc>
      </w:tr>
      <w:tr w:rsidR="00F15FDC" w14:paraId="4ED1E806"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7" w:type="dxa"/>
            <w:gridSpan w:val="3"/>
            <w:tcBorders>
              <w:top w:val="none" w:sz="0" w:space="0" w:color="auto"/>
              <w:left w:val="none" w:sz="0" w:space="0" w:color="auto"/>
              <w:bottom w:val="none" w:sz="0" w:space="0" w:color="auto"/>
              <w:right w:val="none" w:sz="0" w:space="0" w:color="auto"/>
            </w:tcBorders>
          </w:tcPr>
          <w:p w14:paraId="4ED1E805" w14:textId="77777777" w:rsidR="00F15FDC" w:rsidRPr="00F15FDC" w:rsidRDefault="00F15FDC" w:rsidP="00834611">
            <w:pPr>
              <w:pStyle w:val="normlntext"/>
            </w:pPr>
            <w:r w:rsidRPr="00F15FDC">
              <w:t>Zde končí hlavička BITMAPV4HEADER</w:t>
            </w:r>
          </w:p>
        </w:tc>
      </w:tr>
      <w:tr w:rsidR="00F15FDC" w14:paraId="4ED1E80A"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807" w14:textId="77777777" w:rsidR="00F15FDC" w:rsidRPr="00F15FDC" w:rsidRDefault="00F15FDC"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808" w14:textId="77777777" w:rsidR="00F15FDC" w:rsidRPr="00F15FDC" w:rsidRDefault="00F15FD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bV5Intent</w:t>
            </w:r>
          </w:p>
        </w:tc>
        <w:tc>
          <w:tcPr>
            <w:tcW w:w="5842" w:type="dxa"/>
            <w:tcBorders>
              <w:top w:val="none" w:sz="0" w:space="0" w:color="auto"/>
              <w:left w:val="none" w:sz="0" w:space="0" w:color="auto"/>
              <w:bottom w:val="none" w:sz="0" w:space="0" w:color="auto"/>
              <w:right w:val="none" w:sz="0" w:space="0" w:color="auto"/>
            </w:tcBorders>
          </w:tcPr>
          <w:p w14:paraId="4ED1E809" w14:textId="77777777" w:rsidR="00F15FDC" w:rsidRPr="00F15FDC" w:rsidRDefault="00453161" w:rsidP="00834611">
            <w:pPr>
              <w:pStyle w:val="normlntext"/>
              <w:cnfStyle w:val="000000100000" w:firstRow="0" w:lastRow="0" w:firstColumn="0" w:lastColumn="0" w:oddVBand="0" w:evenVBand="0" w:oddHBand="1" w:evenHBand="0" w:firstRowFirstColumn="0" w:firstRowLastColumn="0" w:lastRowFirstColumn="0" w:lastRowLastColumn="0"/>
            </w:pPr>
            <w:r>
              <w:t>Typ barevného profilu</w:t>
            </w:r>
          </w:p>
        </w:tc>
      </w:tr>
      <w:tr w:rsidR="00F15FDC" w14:paraId="4ED1E80E"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80B" w14:textId="77777777" w:rsidR="00F15FDC" w:rsidRPr="00F15FDC" w:rsidRDefault="00F15FDC"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80C" w14:textId="77777777" w:rsidR="00F15FDC" w:rsidRPr="00F15FDC" w:rsidRDefault="00F15FDC" w:rsidP="00834611">
            <w:pPr>
              <w:pStyle w:val="normlntext"/>
              <w:cnfStyle w:val="000000010000" w:firstRow="0" w:lastRow="0" w:firstColumn="0" w:lastColumn="0" w:oddVBand="0" w:evenVBand="0" w:oddHBand="0" w:evenHBand="1" w:firstRowFirstColumn="0" w:firstRowLastColumn="0" w:lastRowFirstColumn="0" w:lastRowLastColumn="0"/>
            </w:pPr>
            <w:r w:rsidRPr="00F15FDC">
              <w:t>bV5ProfileData</w:t>
            </w:r>
          </w:p>
        </w:tc>
        <w:tc>
          <w:tcPr>
            <w:tcW w:w="5842" w:type="dxa"/>
            <w:tcBorders>
              <w:top w:val="none" w:sz="0" w:space="0" w:color="auto"/>
              <w:left w:val="none" w:sz="0" w:space="0" w:color="auto"/>
              <w:bottom w:val="none" w:sz="0" w:space="0" w:color="auto"/>
              <w:right w:val="none" w:sz="0" w:space="0" w:color="auto"/>
            </w:tcBorders>
          </w:tcPr>
          <w:p w14:paraId="4ED1E80D" w14:textId="77777777" w:rsidR="00F15FDC" w:rsidRPr="00F15FDC" w:rsidRDefault="00453161" w:rsidP="00834611">
            <w:pPr>
              <w:pStyle w:val="normlntext"/>
              <w:cnfStyle w:val="000000010000" w:firstRow="0" w:lastRow="0" w:firstColumn="0" w:lastColumn="0" w:oddVBand="0" w:evenVBand="0" w:oddHBand="0" w:evenHBand="1" w:firstRowFirstColumn="0" w:firstRowLastColumn="0" w:lastRowFirstColumn="0" w:lastRowLastColumn="0"/>
            </w:pPr>
            <w:r>
              <w:t>Zpravidla název souboru s barevným profilem</w:t>
            </w:r>
          </w:p>
        </w:tc>
      </w:tr>
      <w:tr w:rsidR="00F15FDC" w14:paraId="4ED1E812" w14:textId="77777777" w:rsidTr="00453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80F" w14:textId="77777777" w:rsidR="00F15FDC" w:rsidRPr="00F15FDC" w:rsidRDefault="00F15FDC"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810" w14:textId="77777777" w:rsidR="00F15FDC" w:rsidRPr="00F15FDC" w:rsidRDefault="00F15FDC" w:rsidP="00834611">
            <w:pPr>
              <w:pStyle w:val="normlntext"/>
              <w:cnfStyle w:val="000000100000" w:firstRow="0" w:lastRow="0" w:firstColumn="0" w:lastColumn="0" w:oddVBand="0" w:evenVBand="0" w:oddHBand="1" w:evenHBand="0" w:firstRowFirstColumn="0" w:firstRowLastColumn="0" w:lastRowFirstColumn="0" w:lastRowLastColumn="0"/>
            </w:pPr>
            <w:r w:rsidRPr="00F15FDC">
              <w:t>bV5ProfileSize</w:t>
            </w:r>
          </w:p>
        </w:tc>
        <w:tc>
          <w:tcPr>
            <w:tcW w:w="5842" w:type="dxa"/>
            <w:tcBorders>
              <w:top w:val="none" w:sz="0" w:space="0" w:color="auto"/>
              <w:left w:val="none" w:sz="0" w:space="0" w:color="auto"/>
              <w:bottom w:val="none" w:sz="0" w:space="0" w:color="auto"/>
              <w:right w:val="none" w:sz="0" w:space="0" w:color="auto"/>
            </w:tcBorders>
          </w:tcPr>
          <w:p w14:paraId="4ED1E811" w14:textId="77777777" w:rsidR="00F15FDC" w:rsidRPr="00F15FDC" w:rsidRDefault="00453161" w:rsidP="00834611">
            <w:pPr>
              <w:pStyle w:val="normlntext"/>
              <w:cnfStyle w:val="000000100000" w:firstRow="0" w:lastRow="0" w:firstColumn="0" w:lastColumn="0" w:oddVBand="0" w:evenVBand="0" w:oddHBand="1" w:evenHBand="0" w:firstRowFirstColumn="0" w:firstRowLastColumn="0" w:lastRowFirstColumn="0" w:lastRowLastColumn="0"/>
            </w:pPr>
            <w:r>
              <w:t>Délka barevného profilu</w:t>
            </w:r>
          </w:p>
        </w:tc>
      </w:tr>
      <w:tr w:rsidR="00F15FDC" w14:paraId="4ED1E816" w14:textId="77777777" w:rsidTr="004531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right w:val="none" w:sz="0" w:space="0" w:color="auto"/>
            </w:tcBorders>
          </w:tcPr>
          <w:p w14:paraId="4ED1E813" w14:textId="77777777" w:rsidR="00F15FDC" w:rsidRPr="00F15FDC" w:rsidRDefault="00F15FDC" w:rsidP="00834611">
            <w:pPr>
              <w:pStyle w:val="normlntext"/>
            </w:pPr>
            <w:r w:rsidRPr="00F15FDC">
              <w:t>4 bajty</w:t>
            </w:r>
          </w:p>
        </w:tc>
        <w:tc>
          <w:tcPr>
            <w:tcW w:w="2126" w:type="dxa"/>
            <w:tcBorders>
              <w:top w:val="none" w:sz="0" w:space="0" w:color="auto"/>
              <w:left w:val="none" w:sz="0" w:space="0" w:color="auto"/>
              <w:bottom w:val="none" w:sz="0" w:space="0" w:color="auto"/>
              <w:right w:val="none" w:sz="0" w:space="0" w:color="auto"/>
            </w:tcBorders>
          </w:tcPr>
          <w:p w14:paraId="4ED1E814" w14:textId="77777777" w:rsidR="00F15FDC" w:rsidRPr="00F15FDC" w:rsidRDefault="00F15FDC" w:rsidP="00834611">
            <w:pPr>
              <w:pStyle w:val="normlntext"/>
              <w:cnfStyle w:val="000000010000" w:firstRow="0" w:lastRow="0" w:firstColumn="0" w:lastColumn="0" w:oddVBand="0" w:evenVBand="0" w:oddHBand="0" w:evenHBand="1" w:firstRowFirstColumn="0" w:firstRowLastColumn="0" w:lastRowFirstColumn="0" w:lastRowLastColumn="0"/>
            </w:pPr>
            <w:r w:rsidRPr="00F15FDC">
              <w:t>bV5Reserved</w:t>
            </w:r>
          </w:p>
        </w:tc>
        <w:tc>
          <w:tcPr>
            <w:tcW w:w="5842" w:type="dxa"/>
            <w:tcBorders>
              <w:top w:val="none" w:sz="0" w:space="0" w:color="auto"/>
              <w:left w:val="none" w:sz="0" w:space="0" w:color="auto"/>
              <w:bottom w:val="none" w:sz="0" w:space="0" w:color="auto"/>
              <w:right w:val="none" w:sz="0" w:space="0" w:color="auto"/>
            </w:tcBorders>
          </w:tcPr>
          <w:p w14:paraId="4ED1E815" w14:textId="77777777" w:rsidR="00F15FDC" w:rsidRPr="00F15FDC" w:rsidRDefault="00453161" w:rsidP="00834611">
            <w:pPr>
              <w:pStyle w:val="normlntext"/>
              <w:cnfStyle w:val="000000010000" w:firstRow="0" w:lastRow="0" w:firstColumn="0" w:lastColumn="0" w:oddVBand="0" w:evenVBand="0" w:oddHBand="0" w:evenHBand="1" w:firstRowFirstColumn="0" w:firstRowLastColumn="0" w:lastRowFirstColumn="0" w:lastRowLastColumn="0"/>
            </w:pPr>
            <w:r>
              <w:t>Rezervováno, hodnota 0</w:t>
            </w:r>
          </w:p>
        </w:tc>
      </w:tr>
    </w:tbl>
    <w:p w14:paraId="4ED1E817" w14:textId="77777777" w:rsidR="00453161" w:rsidRDefault="00453161" w:rsidP="009831CC">
      <w:pPr>
        <w:pStyle w:val="normlntext"/>
      </w:pPr>
    </w:p>
    <w:p w14:paraId="4ED1E818" w14:textId="77777777" w:rsidR="00220B2A" w:rsidRPr="00220B2A" w:rsidRDefault="00220B2A" w:rsidP="00220B2A">
      <w:pPr>
        <w:pStyle w:val="NadpisC"/>
        <w:numPr>
          <w:ilvl w:val="3"/>
          <w:numId w:val="12"/>
        </w:numPr>
        <w:rPr>
          <w:sz w:val="24"/>
        </w:rPr>
      </w:pPr>
      <w:bookmarkStart w:id="50" w:name="_Toc448848693"/>
      <w:r w:rsidRPr="00220B2A">
        <w:rPr>
          <w:sz w:val="24"/>
        </w:rPr>
        <w:t>Barevná paleta RGBQUAD</w:t>
      </w:r>
      <w:bookmarkEnd w:id="50"/>
    </w:p>
    <w:p w14:paraId="4ED1E819" w14:textId="4904D7F6" w:rsidR="00220B2A" w:rsidRDefault="00220B2A" w:rsidP="00220B2A">
      <w:pPr>
        <w:pStyle w:val="normlntext"/>
      </w:pPr>
      <w:r>
        <w:t>Pokud je bitmapa uložena v bitové hloubce 1,2,4 nebo 8 bitů na pixel, je bitová mapa použita. Tabulka barev se nenachází ve formátu RGB, který je reprezentován 24 bity na pixel, ale strukturou 32 bitů, kde je vždy 8 bitů určeno na j</w:t>
      </w:r>
      <w:r w:rsidR="00CF1E98">
        <w:t>eden kanál. Po</w:t>
      </w:r>
      <w:r>
        <w:t xml:space="preserve">čet barev uložených v daném souboru </w:t>
      </w:r>
      <w:r w:rsidR="00CF1E98">
        <w:t>závisí na proměnné bV5ClrUsed. P</w:t>
      </w:r>
      <w:r>
        <w:t>okud je tato hodnota nulová, je počet barev v souboru 2</w:t>
      </w:r>
      <w:r>
        <w:rPr>
          <w:vertAlign w:val="superscript"/>
        </w:rPr>
        <w:t>n</w:t>
      </w:r>
      <w:r>
        <w:t>, kde n je hodnota bV5BitCount. V samotných datech je konkrétní barva zastoupena číslem, díky kterému se vybere správná barva z bitové mapy. Barvy v bitové mapě by měly být seřazeny dle důležitosti.</w:t>
      </w:r>
    </w:p>
    <w:p w14:paraId="4ED1E81A" w14:textId="77777777" w:rsidR="00220B2A" w:rsidRPr="00220B2A" w:rsidRDefault="00220B2A" w:rsidP="002B2D56">
      <w:pPr>
        <w:pStyle w:val="NadpisC"/>
      </w:pPr>
      <w:bookmarkStart w:id="51" w:name="_Toc448848694"/>
      <w:r w:rsidRPr="00220B2A">
        <w:t>Barevný mód souboru BMP</w:t>
      </w:r>
      <w:bookmarkEnd w:id="51"/>
    </w:p>
    <w:p w14:paraId="4ED1E81B" w14:textId="57475EDE" w:rsidR="00425AB8" w:rsidRDefault="00220B2A" w:rsidP="00220B2A">
      <w:pPr>
        <w:pStyle w:val="normlntext"/>
      </w:pPr>
      <w:r>
        <w:t>Jak už bylo zmíněno výše, bitmapa může být uložena s různou barevnou hlou</w:t>
      </w:r>
      <w:r w:rsidR="00B77311">
        <w:t>bkou. Počet použitých nebo maximální počet barev je určen parametrem bV5BitCount v BITMAPINFOHEADER struktuře. Tento parametr určuje počet bitů, který je potřebný pro uložení jednoho pixelu, hodnoty a vlastnosti jsou uvedeny v následující tabulce.</w:t>
      </w:r>
    </w:p>
    <w:p w14:paraId="680F55F2" w14:textId="77777777" w:rsidR="00425AB8" w:rsidRDefault="00425AB8">
      <w:pPr>
        <w:rPr>
          <w:rFonts w:ascii="Times New Roman" w:hAnsi="Times New Roman"/>
        </w:rPr>
      </w:pPr>
      <w:r>
        <w:br w:type="page"/>
      </w:r>
    </w:p>
    <w:p w14:paraId="4ED1E81C" w14:textId="3DF8C3B7" w:rsidR="004C0C8C" w:rsidRDefault="004C0C8C" w:rsidP="005F2787">
      <w:pPr>
        <w:pStyle w:val="normlntextkurzva"/>
        <w:jc w:val="center"/>
      </w:pPr>
      <w:bookmarkStart w:id="52" w:name="_Toc448846413"/>
      <w:r>
        <w:lastRenderedPageBreak/>
        <w:t xml:space="preserve">Tabulka </w:t>
      </w:r>
      <w:fldSimple w:instr=" SEQ Tabulka \* ARABIC ">
        <w:r w:rsidR="00907978">
          <w:rPr>
            <w:noProof/>
          </w:rPr>
          <w:t>8</w:t>
        </w:r>
      </w:fldSimple>
      <w:r>
        <w:t xml:space="preserve"> Určení počtu barev v bitmapě</w:t>
      </w:r>
      <w:bookmarkEnd w:id="52"/>
    </w:p>
    <w:tbl>
      <w:tblPr>
        <w:tblStyle w:val="Svtlmkazvraznn5"/>
        <w:tblW w:w="0" w:type="auto"/>
        <w:tblLook w:val="04A0" w:firstRow="1" w:lastRow="0" w:firstColumn="1" w:lastColumn="0" w:noHBand="0" w:noVBand="1"/>
      </w:tblPr>
      <w:tblGrid>
        <w:gridCol w:w="1110"/>
        <w:gridCol w:w="7826"/>
      </w:tblGrid>
      <w:tr w:rsidR="00B77311" w14:paraId="4ED1E81F" w14:textId="77777777" w:rsidTr="004C0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Borders>
              <w:top w:val="none" w:sz="0" w:space="0" w:color="auto"/>
              <w:left w:val="none" w:sz="0" w:space="0" w:color="auto"/>
              <w:bottom w:val="none" w:sz="0" w:space="0" w:color="auto"/>
              <w:right w:val="none" w:sz="0" w:space="0" w:color="auto"/>
            </w:tcBorders>
          </w:tcPr>
          <w:p w14:paraId="4ED1E81D" w14:textId="77777777" w:rsidR="00B77311" w:rsidRDefault="00B77311" w:rsidP="00220B2A">
            <w:pPr>
              <w:pStyle w:val="normlntext"/>
            </w:pPr>
            <w:r>
              <w:t>Hodnota</w:t>
            </w:r>
          </w:p>
        </w:tc>
        <w:tc>
          <w:tcPr>
            <w:tcW w:w="7826" w:type="dxa"/>
            <w:tcBorders>
              <w:top w:val="none" w:sz="0" w:space="0" w:color="auto"/>
              <w:left w:val="none" w:sz="0" w:space="0" w:color="auto"/>
              <w:bottom w:val="none" w:sz="0" w:space="0" w:color="auto"/>
              <w:right w:val="none" w:sz="0" w:space="0" w:color="auto"/>
            </w:tcBorders>
          </w:tcPr>
          <w:p w14:paraId="4ED1E81E" w14:textId="77777777" w:rsidR="00B77311" w:rsidRDefault="00B77311" w:rsidP="00220B2A">
            <w:pPr>
              <w:pStyle w:val="normlntext"/>
              <w:cnfStyle w:val="100000000000" w:firstRow="1" w:lastRow="0" w:firstColumn="0" w:lastColumn="0" w:oddVBand="0" w:evenVBand="0" w:oddHBand="0" w:evenHBand="0" w:firstRowFirstColumn="0" w:firstRowLastColumn="0" w:lastRowFirstColumn="0" w:lastRowLastColumn="0"/>
            </w:pPr>
            <w:r>
              <w:t>Popis</w:t>
            </w:r>
          </w:p>
        </w:tc>
      </w:tr>
      <w:tr w:rsidR="00B77311" w14:paraId="4ED1E822" w14:textId="77777777" w:rsidTr="004C0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Borders>
              <w:top w:val="none" w:sz="0" w:space="0" w:color="auto"/>
              <w:left w:val="none" w:sz="0" w:space="0" w:color="auto"/>
              <w:bottom w:val="none" w:sz="0" w:space="0" w:color="auto"/>
              <w:right w:val="none" w:sz="0" w:space="0" w:color="auto"/>
            </w:tcBorders>
          </w:tcPr>
          <w:p w14:paraId="4ED1E820" w14:textId="77777777" w:rsidR="00B77311" w:rsidRDefault="00B77311" w:rsidP="00220B2A">
            <w:pPr>
              <w:pStyle w:val="normlntext"/>
            </w:pPr>
            <w:r>
              <w:t>1</w:t>
            </w:r>
          </w:p>
        </w:tc>
        <w:tc>
          <w:tcPr>
            <w:tcW w:w="7826" w:type="dxa"/>
            <w:tcBorders>
              <w:top w:val="none" w:sz="0" w:space="0" w:color="auto"/>
              <w:left w:val="none" w:sz="0" w:space="0" w:color="auto"/>
              <w:bottom w:val="none" w:sz="0" w:space="0" w:color="auto"/>
              <w:right w:val="none" w:sz="0" w:space="0" w:color="auto"/>
            </w:tcBorders>
          </w:tcPr>
          <w:p w14:paraId="4ED1E821" w14:textId="77777777" w:rsidR="00B77311" w:rsidRDefault="00B77311" w:rsidP="00220B2A">
            <w:pPr>
              <w:pStyle w:val="normlntext"/>
              <w:cnfStyle w:val="000000100000" w:firstRow="0" w:lastRow="0" w:firstColumn="0" w:lastColumn="0" w:oddVBand="0" w:evenVBand="0" w:oddHBand="1" w:evenHBand="0" w:firstRowFirstColumn="0" w:firstRowLastColumn="0" w:lastRowFirstColumn="0" w:lastRowLastColumn="0"/>
            </w:pPr>
            <w:r>
              <w:t>Monochromatická bitmapa, tabulka barev obsahuje pouze 2 barvy, bit s hodnotou 0 odpovídá první barvě v barevné paletě, bit s hodnotou 1 odpovídá druhé barvě z barevné palety.</w:t>
            </w:r>
          </w:p>
        </w:tc>
      </w:tr>
      <w:tr w:rsidR="00B77311" w14:paraId="4ED1E825" w14:textId="77777777" w:rsidTr="004C0C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Borders>
              <w:top w:val="none" w:sz="0" w:space="0" w:color="auto"/>
              <w:left w:val="none" w:sz="0" w:space="0" w:color="auto"/>
              <w:bottom w:val="none" w:sz="0" w:space="0" w:color="auto"/>
              <w:right w:val="none" w:sz="0" w:space="0" w:color="auto"/>
            </w:tcBorders>
          </w:tcPr>
          <w:p w14:paraId="4ED1E823" w14:textId="77777777" w:rsidR="00B77311" w:rsidRDefault="00B77311" w:rsidP="00220B2A">
            <w:pPr>
              <w:pStyle w:val="normlntext"/>
            </w:pPr>
            <w:r>
              <w:t>2</w:t>
            </w:r>
          </w:p>
        </w:tc>
        <w:tc>
          <w:tcPr>
            <w:tcW w:w="7826" w:type="dxa"/>
            <w:tcBorders>
              <w:top w:val="none" w:sz="0" w:space="0" w:color="auto"/>
              <w:left w:val="none" w:sz="0" w:space="0" w:color="auto"/>
              <w:bottom w:val="none" w:sz="0" w:space="0" w:color="auto"/>
              <w:right w:val="none" w:sz="0" w:space="0" w:color="auto"/>
            </w:tcBorders>
          </w:tcPr>
          <w:p w14:paraId="4ED1E824" w14:textId="77777777" w:rsidR="00B77311" w:rsidRDefault="00B77311" w:rsidP="00220B2A">
            <w:pPr>
              <w:pStyle w:val="normlntext"/>
              <w:cnfStyle w:val="000000010000" w:firstRow="0" w:lastRow="0" w:firstColumn="0" w:lastColumn="0" w:oddVBand="0" w:evenVBand="0" w:oddHBand="0" w:evenHBand="1" w:firstRowFirstColumn="0" w:firstRowLastColumn="0" w:lastRowFirstColumn="0" w:lastRowLastColumn="0"/>
            </w:pPr>
            <w:r>
              <w:t xml:space="preserve">Bitmapa obsahuje maximálně 4 barvy. Do jednoho bytu jsou zapsány 4 pixely tak, že významnější bit je vždy uveden vlevo. </w:t>
            </w:r>
            <w:r w:rsidR="004C0C8C">
              <w:t>Dvojice bitů je dekódována na hod</w:t>
            </w:r>
            <w:r w:rsidR="005C08A4">
              <w:t>n</w:t>
            </w:r>
            <w:r w:rsidR="004C0C8C">
              <w:t>otu 0 až 3.</w:t>
            </w:r>
          </w:p>
        </w:tc>
      </w:tr>
      <w:tr w:rsidR="00B77311" w14:paraId="4ED1E828" w14:textId="77777777" w:rsidTr="004C0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Borders>
              <w:top w:val="none" w:sz="0" w:space="0" w:color="auto"/>
              <w:left w:val="none" w:sz="0" w:space="0" w:color="auto"/>
              <w:bottom w:val="none" w:sz="0" w:space="0" w:color="auto"/>
              <w:right w:val="none" w:sz="0" w:space="0" w:color="auto"/>
            </w:tcBorders>
          </w:tcPr>
          <w:p w14:paraId="4ED1E826" w14:textId="77777777" w:rsidR="00B77311" w:rsidRDefault="00B77311" w:rsidP="00220B2A">
            <w:pPr>
              <w:pStyle w:val="normlntext"/>
            </w:pPr>
            <w:r>
              <w:t>4</w:t>
            </w:r>
          </w:p>
        </w:tc>
        <w:tc>
          <w:tcPr>
            <w:tcW w:w="7826" w:type="dxa"/>
            <w:tcBorders>
              <w:top w:val="none" w:sz="0" w:space="0" w:color="auto"/>
              <w:left w:val="none" w:sz="0" w:space="0" w:color="auto"/>
              <w:bottom w:val="none" w:sz="0" w:space="0" w:color="auto"/>
              <w:right w:val="none" w:sz="0" w:space="0" w:color="auto"/>
            </w:tcBorders>
          </w:tcPr>
          <w:p w14:paraId="4ED1E827" w14:textId="3BB71CD8" w:rsidR="00B77311" w:rsidRDefault="004C0C8C" w:rsidP="00220B2A">
            <w:pPr>
              <w:pStyle w:val="normlntext"/>
              <w:cnfStyle w:val="000000100000" w:firstRow="0" w:lastRow="0" w:firstColumn="0" w:lastColumn="0" w:oddVBand="0" w:evenVBand="0" w:oddHBand="1" w:evenHBand="0" w:firstRowFirstColumn="0" w:firstRowLastColumn="0" w:lastRowFirstColumn="0" w:lastRowLastColumn="0"/>
            </w:pPr>
            <w:r>
              <w:t>Bitmapa má maximálně 16 barev. Každý pixel odpovídá jednomu záznamu v</w:t>
            </w:r>
            <w:r w:rsidR="000F48FF">
              <w:t> </w:t>
            </w:r>
            <w:r>
              <w:t>bitové mapě dle indexu, který se skládá ze 4 bitů. Jeden byte reprezentuje 2 pixely. Například hodnota 0x1F reprezentuje in</w:t>
            </w:r>
            <w:r w:rsidR="00042A02">
              <w:t>dex 1 a F (15), jedná se o 2. a </w:t>
            </w:r>
            <w:r>
              <w:t>16. záznam v</w:t>
            </w:r>
            <w:r w:rsidR="000F48FF">
              <w:t> </w:t>
            </w:r>
            <w:r>
              <w:t>bitové mapě. S</w:t>
            </w:r>
            <w:r w:rsidR="000F48FF">
              <w:t> </w:t>
            </w:r>
            <w:r>
              <w:t>tímto barevným režimem je možné použít komprimaci algoritmem RLE4</w:t>
            </w:r>
            <w:r w:rsidR="005F2787">
              <w:t>.</w:t>
            </w:r>
          </w:p>
        </w:tc>
      </w:tr>
      <w:tr w:rsidR="00B77311" w14:paraId="4ED1E82B" w14:textId="77777777" w:rsidTr="004C0C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Borders>
              <w:top w:val="none" w:sz="0" w:space="0" w:color="auto"/>
              <w:left w:val="none" w:sz="0" w:space="0" w:color="auto"/>
              <w:bottom w:val="none" w:sz="0" w:space="0" w:color="auto"/>
              <w:right w:val="none" w:sz="0" w:space="0" w:color="auto"/>
            </w:tcBorders>
          </w:tcPr>
          <w:p w14:paraId="4ED1E829" w14:textId="77777777" w:rsidR="00B77311" w:rsidRDefault="00B77311" w:rsidP="00220B2A">
            <w:pPr>
              <w:pStyle w:val="normlntext"/>
            </w:pPr>
            <w:r>
              <w:t>8</w:t>
            </w:r>
          </w:p>
        </w:tc>
        <w:tc>
          <w:tcPr>
            <w:tcW w:w="7826" w:type="dxa"/>
            <w:tcBorders>
              <w:top w:val="none" w:sz="0" w:space="0" w:color="auto"/>
              <w:left w:val="none" w:sz="0" w:space="0" w:color="auto"/>
              <w:bottom w:val="none" w:sz="0" w:space="0" w:color="auto"/>
              <w:right w:val="none" w:sz="0" w:space="0" w:color="auto"/>
            </w:tcBorders>
          </w:tcPr>
          <w:p w14:paraId="4ED1E82A" w14:textId="77777777" w:rsidR="00B77311" w:rsidRDefault="004C0C8C" w:rsidP="00220B2A">
            <w:pPr>
              <w:pStyle w:val="normlntext"/>
              <w:cnfStyle w:val="000000010000" w:firstRow="0" w:lastRow="0" w:firstColumn="0" w:lastColumn="0" w:oddVBand="0" w:evenVBand="0" w:oddHBand="0" w:evenHBand="1" w:firstRowFirstColumn="0" w:firstRowLastColumn="0" w:lastRowFirstColumn="0" w:lastRowLastColumn="0"/>
            </w:pPr>
            <w:r>
              <w:t>Bitmapa má maximálně 256 barev. Pixel je reprezentován 1 bytem, který je odkazem do bitové mapy. Například hodnota 0x1F odpovídá 32. záznamu v</w:t>
            </w:r>
            <w:r w:rsidR="000F48FF">
              <w:t> </w:t>
            </w:r>
            <w:r>
              <w:t>bitové mapě. Tento barevný režim je možné kombinovat s</w:t>
            </w:r>
            <w:r w:rsidR="000F48FF">
              <w:t> </w:t>
            </w:r>
            <w:r>
              <w:t>komprimačním algoritmem RLE8.</w:t>
            </w:r>
          </w:p>
        </w:tc>
      </w:tr>
      <w:tr w:rsidR="00B77311" w14:paraId="4ED1E82E" w14:textId="77777777" w:rsidTr="004C0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Borders>
              <w:top w:val="none" w:sz="0" w:space="0" w:color="auto"/>
              <w:left w:val="none" w:sz="0" w:space="0" w:color="auto"/>
              <w:bottom w:val="none" w:sz="0" w:space="0" w:color="auto"/>
              <w:right w:val="none" w:sz="0" w:space="0" w:color="auto"/>
            </w:tcBorders>
          </w:tcPr>
          <w:p w14:paraId="4ED1E82C" w14:textId="77777777" w:rsidR="00B77311" w:rsidRDefault="00B77311" w:rsidP="00220B2A">
            <w:pPr>
              <w:pStyle w:val="normlntext"/>
            </w:pPr>
            <w:r>
              <w:t>16</w:t>
            </w:r>
          </w:p>
        </w:tc>
        <w:tc>
          <w:tcPr>
            <w:tcW w:w="7826" w:type="dxa"/>
            <w:tcBorders>
              <w:top w:val="none" w:sz="0" w:space="0" w:color="auto"/>
              <w:left w:val="none" w:sz="0" w:space="0" w:color="auto"/>
              <w:bottom w:val="none" w:sz="0" w:space="0" w:color="auto"/>
              <w:right w:val="none" w:sz="0" w:space="0" w:color="auto"/>
            </w:tcBorders>
          </w:tcPr>
          <w:p w14:paraId="4ED1E82D" w14:textId="77777777" w:rsidR="00B77311" w:rsidRDefault="005C08A4" w:rsidP="00220B2A">
            <w:pPr>
              <w:pStyle w:val="normlntext"/>
              <w:cnfStyle w:val="000000100000" w:firstRow="0" w:lastRow="0" w:firstColumn="0" w:lastColumn="0" w:oddVBand="0" w:evenVBand="0" w:oddHBand="1" w:evenHBand="0" w:firstRowFirstColumn="0" w:firstRowLastColumn="0" w:lastRowFirstColumn="0" w:lastRowLastColumn="0"/>
            </w:pPr>
            <w:r>
              <w:t>Bitmapa má maximálně 65536 barev, člen bV5ClrUsed je nastaven na 0. Jednomu pixelu odpovídají 2 byty, data jsou uložena ve zpravidla ve formátu 5.5.5.1, kde barevné složky jsou zastoupeny po 5 bitech, jeden bit je možné využít pro alfa kanál.</w:t>
            </w:r>
          </w:p>
        </w:tc>
      </w:tr>
      <w:tr w:rsidR="00B77311" w14:paraId="4ED1E831" w14:textId="77777777" w:rsidTr="004C0C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Borders>
              <w:top w:val="none" w:sz="0" w:space="0" w:color="auto"/>
              <w:left w:val="none" w:sz="0" w:space="0" w:color="auto"/>
              <w:bottom w:val="none" w:sz="0" w:space="0" w:color="auto"/>
              <w:right w:val="none" w:sz="0" w:space="0" w:color="auto"/>
            </w:tcBorders>
          </w:tcPr>
          <w:p w14:paraId="4ED1E82F" w14:textId="77777777" w:rsidR="00B77311" w:rsidRDefault="00B77311" w:rsidP="00220B2A">
            <w:pPr>
              <w:pStyle w:val="normlntext"/>
            </w:pPr>
            <w:r>
              <w:t>24</w:t>
            </w:r>
          </w:p>
        </w:tc>
        <w:tc>
          <w:tcPr>
            <w:tcW w:w="7826" w:type="dxa"/>
            <w:tcBorders>
              <w:top w:val="none" w:sz="0" w:space="0" w:color="auto"/>
              <w:left w:val="none" w:sz="0" w:space="0" w:color="auto"/>
              <w:bottom w:val="none" w:sz="0" w:space="0" w:color="auto"/>
              <w:right w:val="none" w:sz="0" w:space="0" w:color="auto"/>
            </w:tcBorders>
          </w:tcPr>
          <w:p w14:paraId="4ED1E830" w14:textId="77777777" w:rsidR="00B77311" w:rsidRPr="005C08A4" w:rsidRDefault="005C08A4" w:rsidP="00220B2A">
            <w:pPr>
              <w:pStyle w:val="normlntext"/>
              <w:cnfStyle w:val="000000010000" w:firstRow="0" w:lastRow="0" w:firstColumn="0" w:lastColumn="0" w:oddVBand="0" w:evenVBand="0" w:oddHBand="0" w:evenHBand="1" w:firstRowFirstColumn="0" w:firstRowLastColumn="0" w:lastRowFirstColumn="0" w:lastRowLastColumn="0"/>
            </w:pPr>
            <w:r>
              <w:t>Bitmapa má maximálně 2</w:t>
            </w:r>
            <w:r>
              <w:rPr>
                <w:vertAlign w:val="superscript"/>
              </w:rPr>
              <w:t>24</w:t>
            </w:r>
            <w:r>
              <w:t xml:space="preserve"> barev, člen bV5ClrUsed je nastaven na 0. Každá trojice bytů zastupuje jeden pixel.</w:t>
            </w:r>
          </w:p>
        </w:tc>
      </w:tr>
      <w:tr w:rsidR="004C0C8C" w14:paraId="4ED1E834" w14:textId="77777777" w:rsidTr="004C0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0" w:type="dxa"/>
            <w:tcBorders>
              <w:top w:val="none" w:sz="0" w:space="0" w:color="auto"/>
              <w:left w:val="none" w:sz="0" w:space="0" w:color="auto"/>
              <w:bottom w:val="none" w:sz="0" w:space="0" w:color="auto"/>
              <w:right w:val="none" w:sz="0" w:space="0" w:color="auto"/>
            </w:tcBorders>
          </w:tcPr>
          <w:p w14:paraId="4ED1E832" w14:textId="77777777" w:rsidR="004C0C8C" w:rsidRDefault="004C0C8C" w:rsidP="00220B2A">
            <w:pPr>
              <w:pStyle w:val="normlntext"/>
            </w:pPr>
            <w:r>
              <w:t>32</w:t>
            </w:r>
          </w:p>
        </w:tc>
        <w:tc>
          <w:tcPr>
            <w:tcW w:w="7826" w:type="dxa"/>
            <w:tcBorders>
              <w:top w:val="none" w:sz="0" w:space="0" w:color="auto"/>
              <w:left w:val="none" w:sz="0" w:space="0" w:color="auto"/>
              <w:bottom w:val="none" w:sz="0" w:space="0" w:color="auto"/>
              <w:right w:val="none" w:sz="0" w:space="0" w:color="auto"/>
            </w:tcBorders>
          </w:tcPr>
          <w:p w14:paraId="4ED1E833" w14:textId="77777777" w:rsidR="004C0C8C" w:rsidRDefault="005C08A4" w:rsidP="005C08A4">
            <w:pPr>
              <w:pStyle w:val="normlntext"/>
              <w:cnfStyle w:val="000000100000" w:firstRow="0" w:lastRow="0" w:firstColumn="0" w:lastColumn="0" w:oddVBand="0" w:evenVBand="0" w:oddHBand="1" w:evenHBand="0" w:firstRowFirstColumn="0" w:firstRowLastColumn="0" w:lastRowFirstColumn="0" w:lastRowLastColumn="0"/>
            </w:pPr>
            <w:r>
              <w:t>Bitmapa má maximálně 2</w:t>
            </w:r>
            <w:r>
              <w:rPr>
                <w:vertAlign w:val="superscript"/>
              </w:rPr>
              <w:t>32</w:t>
            </w:r>
            <w:r>
              <w:t xml:space="preserve"> barev, člen bV5ClrUsed je nastaven na 0. Každá čtveřice bytů zastupuje jeden pixel. V</w:t>
            </w:r>
            <w:r w:rsidR="000F48FF">
              <w:t> </w:t>
            </w:r>
            <w:r>
              <w:t>tomto režimu bývá definován alfa kanál. Všechny kanály mohou být definovány bitovou maskou.</w:t>
            </w:r>
          </w:p>
        </w:tc>
      </w:tr>
    </w:tbl>
    <w:p w14:paraId="4ED1E835" w14:textId="77777777" w:rsidR="00B77311" w:rsidRDefault="00B77311" w:rsidP="00220B2A">
      <w:pPr>
        <w:pStyle w:val="normlntext"/>
      </w:pPr>
    </w:p>
    <w:p w14:paraId="4ED1E836" w14:textId="77777777" w:rsidR="000F48FF" w:rsidRPr="000F48FF" w:rsidRDefault="000F48FF" w:rsidP="002B2D56">
      <w:pPr>
        <w:pStyle w:val="NadpisC"/>
      </w:pPr>
      <w:bookmarkStart w:id="53" w:name="_Toc448848695"/>
      <w:r>
        <w:lastRenderedPageBreak/>
        <w:t>Komprimace BMP</w:t>
      </w:r>
      <w:bookmarkEnd w:id="53"/>
    </w:p>
    <w:p w14:paraId="4ED1E837" w14:textId="7C331164" w:rsidR="000F48FF" w:rsidRDefault="000F48FF" w:rsidP="000F48FF">
      <w:pPr>
        <w:pStyle w:val="normlntext"/>
      </w:pPr>
      <w:r>
        <w:t>Ve formátu BMP je možno využít komprimaci pomocí algoritmu</w:t>
      </w:r>
      <w:r w:rsidR="00042A02">
        <w:t xml:space="preserve"> RLE. T</w:t>
      </w:r>
      <w:r>
        <w:t>ento režim je k dispozici pro bitmapy s 16 a 256 barvami. Komprimace zmenšuje celkovou velikost souboru. V souboru BMP je možno použít následující režimy:</w:t>
      </w:r>
    </w:p>
    <w:p w14:paraId="4ED1E838" w14:textId="77777777" w:rsidR="000F48FF" w:rsidRDefault="000F48FF" w:rsidP="000F48FF">
      <w:pPr>
        <w:pStyle w:val="normlntext"/>
        <w:numPr>
          <w:ilvl w:val="0"/>
          <w:numId w:val="33"/>
        </w:numPr>
      </w:pPr>
      <w:r w:rsidRPr="000F48FF">
        <w:rPr>
          <w:b/>
        </w:rPr>
        <w:t>Komprimace bitmap s</w:t>
      </w:r>
      <w:r>
        <w:rPr>
          <w:b/>
        </w:rPr>
        <w:t xml:space="preserve"> </w:t>
      </w:r>
      <w:r w:rsidRPr="000F48FF">
        <w:rPr>
          <w:b/>
        </w:rPr>
        <w:t>256 barvami</w:t>
      </w:r>
      <w:r>
        <w:t xml:space="preserve"> – v tomto případě je hodnota parametru bV5Compresion nastavena na BI_RLE8.</w:t>
      </w:r>
    </w:p>
    <w:p w14:paraId="4ED1E839" w14:textId="77777777" w:rsidR="000F48FF" w:rsidRDefault="000F48FF" w:rsidP="000F48FF">
      <w:pPr>
        <w:pStyle w:val="normlntext"/>
        <w:numPr>
          <w:ilvl w:val="0"/>
          <w:numId w:val="33"/>
        </w:numPr>
      </w:pPr>
      <w:r w:rsidRPr="000F48FF">
        <w:rPr>
          <w:b/>
        </w:rPr>
        <w:t xml:space="preserve">Komprimace bitmap s 16 barvami </w:t>
      </w:r>
      <w:r w:rsidRPr="000F48FF">
        <w:t>-</w:t>
      </w:r>
      <w:r>
        <w:t xml:space="preserve"> </w:t>
      </w:r>
      <w:r w:rsidRPr="000F48FF">
        <w:t>v tomto případě je hodnota pa</w:t>
      </w:r>
      <w:r>
        <w:t>rametru bV5Compresion nastavena na BI_RLE4</w:t>
      </w:r>
      <w:r w:rsidRPr="000F48FF">
        <w:t>.</w:t>
      </w:r>
    </w:p>
    <w:p w14:paraId="4ED1E83A" w14:textId="77777777" w:rsidR="002B2D56" w:rsidRPr="000E3129" w:rsidRDefault="002B2D56" w:rsidP="002B2D56">
      <w:pPr>
        <w:pStyle w:val="NadpisC"/>
        <w:numPr>
          <w:ilvl w:val="3"/>
          <w:numId w:val="12"/>
        </w:numPr>
        <w:rPr>
          <w:sz w:val="24"/>
          <w:szCs w:val="24"/>
        </w:rPr>
      </w:pPr>
      <w:bookmarkStart w:id="54" w:name="_Toc448848696"/>
      <w:r w:rsidRPr="000E3129">
        <w:rPr>
          <w:sz w:val="24"/>
          <w:szCs w:val="24"/>
        </w:rPr>
        <w:t>Algoritmus RLE8</w:t>
      </w:r>
      <w:bookmarkEnd w:id="54"/>
    </w:p>
    <w:p w14:paraId="4ED1E83B" w14:textId="77777777" w:rsidR="002B2D56" w:rsidRDefault="002B2D56" w:rsidP="002B2D56">
      <w:pPr>
        <w:pStyle w:val="normlntext"/>
      </w:pPr>
      <w:r>
        <w:t>Algoritmus RLE8 umožňuje komprimovat obraz, který obsahuje až 256 barev. Pracuje ve dvou režimech:</w:t>
      </w:r>
    </w:p>
    <w:p w14:paraId="4ED1E83C" w14:textId="77777777" w:rsidR="00492940" w:rsidRDefault="002B2D56" w:rsidP="00492940">
      <w:pPr>
        <w:pStyle w:val="normlntext"/>
        <w:numPr>
          <w:ilvl w:val="0"/>
          <w:numId w:val="36"/>
        </w:numPr>
      </w:pPr>
      <w:r w:rsidRPr="00492940">
        <w:rPr>
          <w:b/>
        </w:rPr>
        <w:t>Kódovací režim</w:t>
      </w:r>
      <w:r>
        <w:t xml:space="preserve"> – skupina informací se skládá z</w:t>
      </w:r>
      <w:r w:rsidR="00492940">
        <w:t> </w:t>
      </w:r>
      <w:r>
        <w:t>dvojice</w:t>
      </w:r>
      <w:r w:rsidR="00492940">
        <w:t xml:space="preserve"> bajtů. První byte určuje počet pixelů, které budou mít index barvy určený druhým bytem. První byte může být nastaven na nulu, což je úniková hodnota, podle druhého bytů se identifikuje interpretace úniku, hodnoty druhého bytu mohou být:</w:t>
      </w:r>
    </w:p>
    <w:p w14:paraId="4ED1E83D" w14:textId="77777777" w:rsidR="00492940" w:rsidRDefault="00492940" w:rsidP="00492940">
      <w:pPr>
        <w:pStyle w:val="normlntext"/>
        <w:numPr>
          <w:ilvl w:val="1"/>
          <w:numId w:val="36"/>
        </w:numPr>
      </w:pPr>
      <w:r>
        <w:t>0 – Konec řádku.</w:t>
      </w:r>
    </w:p>
    <w:p w14:paraId="4ED1E83E" w14:textId="77777777" w:rsidR="00492940" w:rsidRDefault="00492940" w:rsidP="00492940">
      <w:pPr>
        <w:pStyle w:val="normlntext"/>
        <w:numPr>
          <w:ilvl w:val="1"/>
          <w:numId w:val="36"/>
        </w:numPr>
      </w:pPr>
      <w:r>
        <w:t>1 – Konec bitmapy.</w:t>
      </w:r>
    </w:p>
    <w:p w14:paraId="4ED1E83F" w14:textId="77777777" w:rsidR="00492940" w:rsidRDefault="00492940" w:rsidP="00492940">
      <w:pPr>
        <w:pStyle w:val="normlntext"/>
        <w:numPr>
          <w:ilvl w:val="1"/>
          <w:numId w:val="36"/>
        </w:numPr>
      </w:pPr>
      <w:r>
        <w:t>2 – Delta – dva následující byty za touto hodnotou obsahují bezznaménkové hodnoty horizontálního a vertikálního posunutí pixelů od aktuální pozice.</w:t>
      </w:r>
    </w:p>
    <w:p w14:paraId="4ED1E840" w14:textId="4E2F160C" w:rsidR="002A1EFA" w:rsidRPr="002B2D56" w:rsidRDefault="00492940" w:rsidP="002A1EFA">
      <w:pPr>
        <w:pStyle w:val="normlntext"/>
        <w:numPr>
          <w:ilvl w:val="0"/>
          <w:numId w:val="36"/>
        </w:numPr>
      </w:pPr>
      <w:r w:rsidRPr="002A1EFA">
        <w:rPr>
          <w:b/>
        </w:rPr>
        <w:t>Absolutní režim</w:t>
      </w:r>
      <w:r>
        <w:t xml:space="preserve"> – tento mód je signalizován hodno</w:t>
      </w:r>
      <w:r w:rsidR="00042A02">
        <w:t>to</w:t>
      </w:r>
      <w:r>
        <w:t>u nula v prvním bytu páru, druhý byte určuje</w:t>
      </w:r>
      <w:r w:rsidR="002A1EFA">
        <w:t>,</w:t>
      </w:r>
      <w:r>
        <w:t xml:space="preserve"> kolik následujících bytu není komprimováno</w:t>
      </w:r>
      <w:r w:rsidR="002A1EFA">
        <w:t xml:space="preserve">. Pokud je počet nekomprimovaných bytů lichý, přidává se jeden byte s nulovou hodnotou pro zarovnání. Sekvence </w:t>
      </w:r>
      <w:r w:rsidR="002A1EFA" w:rsidRPr="002A1EFA">
        <w:t>00 03 00 01 02 00</w:t>
      </w:r>
      <w:r w:rsidR="00664A2B">
        <w:t xml:space="preserve"> bude dekódováno</w:t>
      </w:r>
      <w:r w:rsidR="002A1EFA">
        <w:t xml:space="preserve"> jako 00 01 02, sekvence 00 04 00 01 02 03 jako 00 01 02 03.</w:t>
      </w:r>
    </w:p>
    <w:p w14:paraId="4ED1E841" w14:textId="77777777" w:rsidR="002A1EFA" w:rsidRDefault="002A1EFA" w:rsidP="003A1F95">
      <w:pPr>
        <w:pStyle w:val="normlntext"/>
        <w:keepNext/>
        <w:jc w:val="center"/>
      </w:pPr>
      <w:r>
        <w:rPr>
          <w:noProof/>
        </w:rPr>
        <w:lastRenderedPageBreak/>
        <w:drawing>
          <wp:inline distT="0" distB="0" distL="0" distR="0" wp14:anchorId="4ED1EA12" wp14:editId="46000A02">
            <wp:extent cx="2942739" cy="2719346"/>
            <wp:effectExtent l="0" t="0" r="0" b="5080"/>
            <wp:docPr id="4" name="Obrázek 4" descr="http://www.binaryessence.com/dct/enG00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naryessence.com/dct/enG00017.gif"/>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942739" cy="2719346"/>
                    </a:xfrm>
                    <a:prstGeom prst="rect">
                      <a:avLst/>
                    </a:prstGeom>
                    <a:noFill/>
                    <a:ln>
                      <a:noFill/>
                    </a:ln>
                  </pic:spPr>
                </pic:pic>
              </a:graphicData>
            </a:graphic>
          </wp:inline>
        </w:drawing>
      </w:r>
    </w:p>
    <w:p w14:paraId="4ED1E842" w14:textId="0B791648" w:rsidR="002A1EFA" w:rsidRDefault="002A1EFA" w:rsidP="003A1F95">
      <w:pPr>
        <w:pStyle w:val="normlntextkurzva"/>
        <w:jc w:val="center"/>
      </w:pPr>
      <w:bookmarkStart w:id="55" w:name="_Toc448846392"/>
      <w:r>
        <w:t xml:space="preserve">Obrázek </w:t>
      </w:r>
      <w:fldSimple w:instr=" SEQ Obrázek \* ARABIC ">
        <w:r w:rsidR="00907978">
          <w:rPr>
            <w:noProof/>
          </w:rPr>
          <w:t>5</w:t>
        </w:r>
      </w:fldSimple>
      <w:r>
        <w:t xml:space="preserve"> Schéma dekódování </w:t>
      </w:r>
      <w:r w:rsidR="00EF0E0B">
        <w:t xml:space="preserve">pomocí </w:t>
      </w:r>
      <w:r>
        <w:t>RLE8</w:t>
      </w:r>
      <w:sdt>
        <w:sdtPr>
          <w:id w:val="-502748393"/>
          <w:citation/>
        </w:sdtPr>
        <w:sdtContent>
          <w:r>
            <w:fldChar w:fldCharType="begin"/>
          </w:r>
          <w:r>
            <w:instrText xml:space="preserve"> CITATION Bin16 \l 1029 </w:instrText>
          </w:r>
          <w:r>
            <w:fldChar w:fldCharType="separate"/>
          </w:r>
          <w:r w:rsidR="001323C3">
            <w:rPr>
              <w:noProof/>
            </w:rPr>
            <w:t xml:space="preserve"> [9]</w:t>
          </w:r>
          <w:r>
            <w:fldChar w:fldCharType="end"/>
          </w:r>
        </w:sdtContent>
      </w:sdt>
      <w:bookmarkEnd w:id="55"/>
    </w:p>
    <w:p w14:paraId="4ED1E843" w14:textId="77777777" w:rsidR="000E3129" w:rsidRPr="000E3129" w:rsidRDefault="000E3129" w:rsidP="000E3129">
      <w:pPr>
        <w:pStyle w:val="NadpisC"/>
        <w:numPr>
          <w:ilvl w:val="3"/>
          <w:numId w:val="12"/>
        </w:numPr>
        <w:rPr>
          <w:sz w:val="24"/>
        </w:rPr>
      </w:pPr>
      <w:bookmarkStart w:id="56" w:name="_Toc448848697"/>
      <w:r w:rsidRPr="000E3129">
        <w:rPr>
          <w:sz w:val="24"/>
        </w:rPr>
        <w:t>Algoritmus RLE4</w:t>
      </w:r>
      <w:bookmarkEnd w:id="56"/>
    </w:p>
    <w:p w14:paraId="4ED1E844" w14:textId="77777777" w:rsidR="000E3129" w:rsidRDefault="000E3129" w:rsidP="000E3129">
      <w:pPr>
        <w:pStyle w:val="normlntext"/>
      </w:pPr>
      <w:r>
        <w:t>Algoritmus RLE4 umožňuje komprimovat obraz, který obsahuje až 16 barev, tudíž jeho použití není moc rozšířené. Režimy kódování jsou obdobné jako v podání RLE8. RLE4 využívá 2 režimy kódování:</w:t>
      </w:r>
    </w:p>
    <w:p w14:paraId="4ED1E845" w14:textId="7D7DD588" w:rsidR="000E3129" w:rsidRDefault="000E3129" w:rsidP="00042A02">
      <w:pPr>
        <w:pStyle w:val="normlntext"/>
        <w:numPr>
          <w:ilvl w:val="0"/>
          <w:numId w:val="36"/>
        </w:numPr>
      </w:pPr>
      <w:r w:rsidRPr="00492940">
        <w:rPr>
          <w:b/>
        </w:rPr>
        <w:t>Kódovací režim</w:t>
      </w:r>
      <w:r>
        <w:t xml:space="preserve"> – skupina informací se skládá z dvojice bajtů. První byte určuje počet pixelů, které budou mít index</w:t>
      </w:r>
      <w:r w:rsidR="00664A2B">
        <w:t>y barev</w:t>
      </w:r>
      <w:r>
        <w:t xml:space="preserve"> určený</w:t>
      </w:r>
      <w:r w:rsidR="00664A2B">
        <w:t>ch</w:t>
      </w:r>
      <w:r>
        <w:t xml:space="preserve"> druhým bytem. </w:t>
      </w:r>
      <w:r w:rsidR="00664A2B">
        <w:t xml:space="preserve">Druhý byte obsahuje dva indexy barev. První barva je zahrnuta v čtyřech bitech s vyšší významností, druhá ve čtyřech bitech s nižší významností. </w:t>
      </w:r>
      <w:r>
        <w:t>První byte může být nastaven na nulu, což je úni</w:t>
      </w:r>
      <w:r w:rsidR="00042A02">
        <w:t>ková hodnota. Podle druhého bytu</w:t>
      </w:r>
      <w:r>
        <w:t xml:space="preserve"> se identifikuje interpretace úniku, hodnoty druhého bytu mohou být:</w:t>
      </w:r>
    </w:p>
    <w:p w14:paraId="4ED1E846" w14:textId="77777777" w:rsidR="000E3129" w:rsidRDefault="000E3129" w:rsidP="000E3129">
      <w:pPr>
        <w:pStyle w:val="normlntext"/>
        <w:numPr>
          <w:ilvl w:val="1"/>
          <w:numId w:val="36"/>
        </w:numPr>
      </w:pPr>
      <w:r>
        <w:t>0 – Konec řádku.</w:t>
      </w:r>
    </w:p>
    <w:p w14:paraId="4ED1E847" w14:textId="77777777" w:rsidR="000E3129" w:rsidRDefault="000E3129" w:rsidP="000E3129">
      <w:pPr>
        <w:pStyle w:val="normlntext"/>
        <w:numPr>
          <w:ilvl w:val="1"/>
          <w:numId w:val="36"/>
        </w:numPr>
      </w:pPr>
      <w:r>
        <w:t>1 – Konec bitmapy.</w:t>
      </w:r>
    </w:p>
    <w:p w14:paraId="4ED1E848" w14:textId="77777777" w:rsidR="000E3129" w:rsidRDefault="000E3129" w:rsidP="000E3129">
      <w:pPr>
        <w:pStyle w:val="normlntext"/>
        <w:numPr>
          <w:ilvl w:val="1"/>
          <w:numId w:val="36"/>
        </w:numPr>
      </w:pPr>
      <w:r>
        <w:t>2 – Delta – dva následující byty za touto hodnotou obsahují bezznaménkové hodnoty horizontálního a vertikálního posunutí pixelů od aktuální pozice.</w:t>
      </w:r>
    </w:p>
    <w:p w14:paraId="4ED1E849" w14:textId="5F75C3BB" w:rsidR="000E3129" w:rsidRDefault="000E3129" w:rsidP="00EF0E0B">
      <w:pPr>
        <w:pStyle w:val="normlntext"/>
        <w:numPr>
          <w:ilvl w:val="0"/>
          <w:numId w:val="36"/>
        </w:numPr>
      </w:pPr>
      <w:r w:rsidRPr="002A1EFA">
        <w:rPr>
          <w:b/>
        </w:rPr>
        <w:t>Absolutní režim</w:t>
      </w:r>
      <w:r>
        <w:t xml:space="preserve"> – tento mód je signalizován hodno</w:t>
      </w:r>
      <w:r w:rsidR="00042A02">
        <w:t>to</w:t>
      </w:r>
      <w:r>
        <w:t xml:space="preserve">u nula v prvním bytu páru, druhý byte určuje, kolik následujících bytu není komprimováno. </w:t>
      </w:r>
      <w:r w:rsidR="00664A2B">
        <w:t>Pokud je počet bytů použitých pro nekomprimované hodnoty lichý</w:t>
      </w:r>
      <w:r>
        <w:t xml:space="preserve">, přidává se jeden byte </w:t>
      </w:r>
      <w:r>
        <w:lastRenderedPageBreak/>
        <w:t xml:space="preserve">s nulovou hodnotou pro zarovnání. Sekvence </w:t>
      </w:r>
      <w:r w:rsidR="00664A2B" w:rsidRPr="00664A2B">
        <w:t>00 04 12 34</w:t>
      </w:r>
      <w:r w:rsidR="00664A2B">
        <w:t xml:space="preserve"> bude dekódováno jako </w:t>
      </w:r>
      <w:r w:rsidR="00EF0E0B">
        <w:t>1 2 3 4</w:t>
      </w:r>
      <w:r>
        <w:t xml:space="preserve">, sekvence </w:t>
      </w:r>
      <w:r w:rsidR="00EF0E0B" w:rsidRPr="00EF0E0B">
        <w:t>00 05 12 34 50 00</w:t>
      </w:r>
      <w:r w:rsidR="00EF0E0B">
        <w:t xml:space="preserve"> </w:t>
      </w:r>
      <w:r>
        <w:t xml:space="preserve">jako </w:t>
      </w:r>
      <w:r w:rsidR="00EF0E0B">
        <w:t>1 2 3 4 5</w:t>
      </w:r>
      <w:r>
        <w:t>.</w:t>
      </w:r>
    </w:p>
    <w:p w14:paraId="4ED1E84A" w14:textId="77777777" w:rsidR="00EF0E0B" w:rsidRDefault="00664A2B" w:rsidP="003A1F95">
      <w:pPr>
        <w:pStyle w:val="normlntext"/>
        <w:keepNext/>
        <w:jc w:val="center"/>
      </w:pPr>
      <w:r>
        <w:rPr>
          <w:noProof/>
        </w:rPr>
        <w:drawing>
          <wp:inline distT="0" distB="0" distL="0" distR="0" wp14:anchorId="4ED1EA14" wp14:editId="4ED1EA15">
            <wp:extent cx="2957055" cy="2718000"/>
            <wp:effectExtent l="0" t="0" r="0" b="6350"/>
            <wp:docPr id="9" name="Obrázek 9" descr="http://www.binaryessence.com/dct/enG00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naryessence.com/dct/enG00023.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7055" cy="2718000"/>
                    </a:xfrm>
                    <a:prstGeom prst="rect">
                      <a:avLst/>
                    </a:prstGeom>
                    <a:noFill/>
                    <a:ln>
                      <a:noFill/>
                    </a:ln>
                  </pic:spPr>
                </pic:pic>
              </a:graphicData>
            </a:graphic>
          </wp:inline>
        </w:drawing>
      </w:r>
    </w:p>
    <w:p w14:paraId="4ED1E84B" w14:textId="3F58709E" w:rsidR="00664A2B" w:rsidRPr="002B2D56" w:rsidRDefault="00EF0E0B" w:rsidP="003A1F95">
      <w:pPr>
        <w:pStyle w:val="normlntextkurzva"/>
        <w:jc w:val="center"/>
      </w:pPr>
      <w:bookmarkStart w:id="57" w:name="_Toc448846393"/>
      <w:r>
        <w:t xml:space="preserve">Obrázek </w:t>
      </w:r>
      <w:fldSimple w:instr=" SEQ Obrázek \* ARABIC ">
        <w:r w:rsidR="00907978">
          <w:rPr>
            <w:noProof/>
          </w:rPr>
          <w:t>6</w:t>
        </w:r>
      </w:fldSimple>
      <w:r>
        <w:t xml:space="preserve"> Schéma dekódování pomocí RLE4</w:t>
      </w:r>
      <w:sdt>
        <w:sdtPr>
          <w:id w:val="1794474616"/>
          <w:citation/>
        </w:sdtPr>
        <w:sdtContent>
          <w:r>
            <w:fldChar w:fldCharType="begin"/>
          </w:r>
          <w:r>
            <w:instrText xml:space="preserve"> CITATION Bin161 \l 1029 </w:instrText>
          </w:r>
          <w:r>
            <w:fldChar w:fldCharType="separate"/>
          </w:r>
          <w:r w:rsidR="001323C3">
            <w:rPr>
              <w:noProof/>
            </w:rPr>
            <w:t xml:space="preserve"> [10]</w:t>
          </w:r>
          <w:r>
            <w:fldChar w:fldCharType="end"/>
          </w:r>
        </w:sdtContent>
      </w:sdt>
      <w:bookmarkEnd w:id="57"/>
    </w:p>
    <w:p w14:paraId="4ED1E84C" w14:textId="77777777" w:rsidR="000E3129" w:rsidRDefault="00234D65" w:rsidP="00234D65">
      <w:pPr>
        <w:pStyle w:val="NadpisC"/>
      </w:pPr>
      <w:bookmarkStart w:id="58" w:name="_Toc448848698"/>
      <w:r>
        <w:t>Obrazová data v souboru BMP</w:t>
      </w:r>
      <w:bookmarkEnd w:id="58"/>
    </w:p>
    <w:p w14:paraId="4ED1E84D" w14:textId="77777777" w:rsidR="00234D65" w:rsidRDefault="00F7388A" w:rsidP="00F7388A">
      <w:pPr>
        <w:pStyle w:val="normlntext"/>
      </w:pPr>
      <w:r>
        <w:t>O formátu a systému uložení dat už byla zmínka v předchozích kapitolách. Jednou ze zvláštností uložení dat v souboru je směr zápisu. Data jsou zapisována zdola nahoru. První řádek zapsaný v souboru je posledním řádkem bitmapy.</w:t>
      </w:r>
    </w:p>
    <w:p w14:paraId="4ED1E84E" w14:textId="594CD29B" w:rsidR="00F7388A" w:rsidRDefault="00F7388A" w:rsidP="00F7388A">
      <w:pPr>
        <w:pStyle w:val="normlntext"/>
      </w:pPr>
      <w:r>
        <w:t>Podobně, jako tomu bylo u RLE8 či RLE4, dochází i v případě nekomprimovaných dat v zarovnávání. V případě nekomprimovaných dat se zarovnává na 4 byty. Počet bytů na řádek je určen následujícím vzorcem</w:t>
      </w:r>
      <w:r w:rsidR="005F2787">
        <w:t xml:space="preserve"> (1)</w:t>
      </w:r>
      <w: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597"/>
      </w:tblGrid>
      <w:tr w:rsidR="005F2787" w14:paraId="60688CE4" w14:textId="77777777" w:rsidTr="005F2787">
        <w:tc>
          <w:tcPr>
            <w:tcW w:w="8330" w:type="dxa"/>
            <w:vAlign w:val="center"/>
          </w:tcPr>
          <w:p w14:paraId="5DED0CC0" w14:textId="003422B9" w:rsidR="005F2787" w:rsidRDefault="005F2787" w:rsidP="005F2787">
            <w:pPr>
              <w:pStyle w:val="normlntext"/>
              <w:jc w:val="center"/>
            </w:pPr>
            <m:oMathPara>
              <m:oMath>
                <m:r>
                  <m:rPr>
                    <m:sty m:val="p"/>
                  </m:rPr>
                  <w:rPr>
                    <w:rFonts w:ascii="Cambria Math" w:hAnsi="Cambria Math"/>
                  </w:rPr>
                  <m:t xml:space="preserve">Velikost řádku= </m:t>
                </m:r>
                <m:d>
                  <m:dPr>
                    <m:ctrlPr>
                      <w:rPr>
                        <w:rFonts w:ascii="Cambria Math" w:hAnsi="Cambria Math"/>
                      </w:rPr>
                    </m:ctrlPr>
                  </m:dPr>
                  <m:e>
                    <m:f>
                      <m:fPr>
                        <m:ctrlPr>
                          <w:rPr>
                            <w:rFonts w:ascii="Cambria Math" w:hAnsi="Cambria Math"/>
                          </w:rPr>
                        </m:ctrlPr>
                      </m:fPr>
                      <m:num>
                        <m:r>
                          <m:rPr>
                            <m:sty m:val="p"/>
                          </m:rPr>
                          <w:rPr>
                            <w:rFonts w:ascii="Cambria Math" w:hAnsi="Cambria Math"/>
                          </w:rPr>
                          <m:t>Počet bitů na pixel*šířka obrazu+31</m:t>
                        </m:r>
                      </m:num>
                      <m:den>
                        <m:r>
                          <m:rPr>
                            <m:sty m:val="p"/>
                          </m:rPr>
                          <w:rPr>
                            <w:rFonts w:ascii="Cambria Math" w:hAnsi="Cambria Math"/>
                          </w:rPr>
                          <m:t>32</m:t>
                        </m:r>
                      </m:den>
                    </m:f>
                  </m:e>
                </m:d>
                <m:r>
                  <m:rPr>
                    <m:sty m:val="p"/>
                  </m:rPr>
                  <w:rPr>
                    <w:rFonts w:ascii="Cambria Math" w:hAnsi="Cambria Math"/>
                  </w:rPr>
                  <m:t>*4</m:t>
                </m:r>
              </m:oMath>
            </m:oMathPara>
          </w:p>
        </w:tc>
        <w:tc>
          <w:tcPr>
            <w:tcW w:w="597" w:type="dxa"/>
            <w:vAlign w:val="center"/>
          </w:tcPr>
          <w:p w14:paraId="6A0F1A15" w14:textId="4CCEA013" w:rsidR="005F2787" w:rsidRDefault="005F2787" w:rsidP="005F2787">
            <w:pPr>
              <w:pStyle w:val="normlntext"/>
              <w:jc w:val="center"/>
            </w:pPr>
            <w:r>
              <w:t>(1)</w:t>
            </w:r>
          </w:p>
        </w:tc>
      </w:tr>
    </w:tbl>
    <w:p w14:paraId="4ED1E850" w14:textId="77777777" w:rsidR="00234D65" w:rsidRDefault="00103B5B" w:rsidP="00D82DF2">
      <w:pPr>
        <w:pStyle w:val="NadpisB"/>
      </w:pPr>
      <w:bookmarkStart w:id="59" w:name="_Toc448848699"/>
      <w:r>
        <w:t>JPEG</w:t>
      </w:r>
      <w:bookmarkEnd w:id="59"/>
    </w:p>
    <w:p w14:paraId="4ED1E851" w14:textId="3A56DD5A" w:rsidR="00103B5B" w:rsidRDefault="00103B5B" w:rsidP="00103B5B">
      <w:pPr>
        <w:pStyle w:val="normlntext"/>
      </w:pPr>
      <w:r w:rsidRPr="00103B5B">
        <w:t>JPEG je zkratka z Joint Photographic Experts Group, což je název komise, která byla ustanovena v roce 1986 a v roce 1992 vytvořila standard pro ukládání a kompresi obrazů. JPEG pou</w:t>
      </w:r>
      <w:r w:rsidR="00042A02">
        <w:t xml:space="preserve">žívá ztrátovou kompresi, neboli </w:t>
      </w:r>
      <w:r w:rsidRPr="00103B5B">
        <w:t xml:space="preserve">výsledek je jiný než originál! Rozdíl je ale okem nepostřehnutelný a navíc stupeň komprese je možné v poměrně širokém rozsahu měnit. JPEG tak vyhoví jak tam, kde je potřeba maximální kvalita fotografie (např. tisk), tak tam, </w:t>
      </w:r>
      <w:r w:rsidR="00042A02">
        <w:lastRenderedPageBreak/>
        <w:t>kde je preferována velikost souboru </w:t>
      </w:r>
      <w:r w:rsidRPr="00103B5B">
        <w:t>(internet,</w:t>
      </w:r>
      <w:r w:rsidR="00042A02">
        <w:t> </w:t>
      </w:r>
      <w:r w:rsidRPr="00103B5B">
        <w:t>mail).</w:t>
      </w:r>
      <w:r w:rsidRPr="00103B5B">
        <w:br/>
      </w:r>
      <w:r w:rsidRPr="00103B5B">
        <w:br/>
        <w:t>Finální úspora velikosti souboru záleží nejen na nastaveném stupni komprese</w:t>
      </w:r>
      <w:r w:rsidR="00042A02">
        <w:t>,</w:t>
      </w:r>
      <w:r w:rsidRPr="00103B5B">
        <w:t xml:space="preserve"> ale i na obsahu fotografie. Ostré fotografie plné jemných detailů (např. pole nebo tráva) lze zkomprimovat mnohem méně než např. jemn</w:t>
      </w:r>
      <w:r w:rsidR="003A1F95">
        <w:t>ý portrét s rozostřeným pozadím</w:t>
      </w:r>
      <w:sdt>
        <w:sdtPr>
          <w:id w:val="230511552"/>
          <w:citation/>
        </w:sdtPr>
        <w:sdtContent>
          <w:r>
            <w:fldChar w:fldCharType="begin"/>
          </w:r>
          <w:r>
            <w:instrText xml:space="preserve"> CITATION Pih07 \l 1029 </w:instrText>
          </w:r>
          <w:r>
            <w:fldChar w:fldCharType="separate"/>
          </w:r>
          <w:r w:rsidR="001323C3">
            <w:rPr>
              <w:noProof/>
            </w:rPr>
            <w:t xml:space="preserve"> [11]</w:t>
          </w:r>
          <w:r>
            <w:fldChar w:fldCharType="end"/>
          </w:r>
        </w:sdtContent>
      </w:sdt>
      <w:r w:rsidR="003A1F95">
        <w:t>.</w:t>
      </w:r>
    </w:p>
    <w:p w14:paraId="4ED1E852" w14:textId="3A2D819E" w:rsidR="00103B5B" w:rsidRDefault="0030402B" w:rsidP="00103B5B">
      <w:pPr>
        <w:pStyle w:val="normlntext"/>
      </w:pPr>
      <w:r>
        <w:t>Standard JPEG popis</w:t>
      </w:r>
      <w:r w:rsidR="00103B5B">
        <w:t>uje 4 způsoby činnosti (módy):</w:t>
      </w:r>
    </w:p>
    <w:p w14:paraId="4ED1E853" w14:textId="77777777" w:rsidR="00103B5B" w:rsidRDefault="00103B5B" w:rsidP="00103B5B">
      <w:pPr>
        <w:pStyle w:val="normlntext"/>
        <w:numPr>
          <w:ilvl w:val="0"/>
          <w:numId w:val="37"/>
        </w:numPr>
      </w:pPr>
      <w:r>
        <w:t>sekvenční DCT kódování, při kterém je každý prvek obrázku zakódován v jediném zleva doprava, seshora dolů,</w:t>
      </w:r>
    </w:p>
    <w:p w14:paraId="4ED1E854" w14:textId="77777777" w:rsidR="00103B5B" w:rsidRDefault="00103B5B" w:rsidP="00103B5B">
      <w:pPr>
        <w:pStyle w:val="normlntext"/>
        <w:numPr>
          <w:ilvl w:val="0"/>
          <w:numId w:val="37"/>
        </w:numPr>
      </w:pPr>
      <w:r>
        <w:t>progresivní (postupné) DCT kódování, při kterém je obrázek zakódován v rámci několika přechodů přes originál, kterého cílem je poskytnout urychleně alespoň hrubý náčrt obrázku, pokud je celkový čas přenosu dlouhý,</w:t>
      </w:r>
    </w:p>
    <w:p w14:paraId="4ED1E855" w14:textId="77777777" w:rsidR="00103B5B" w:rsidRDefault="00103B5B" w:rsidP="00103B5B">
      <w:pPr>
        <w:pStyle w:val="normlntext"/>
        <w:numPr>
          <w:ilvl w:val="0"/>
          <w:numId w:val="37"/>
        </w:numPr>
      </w:pPr>
      <w:r>
        <w:t>bezeztrátové kódování, v případě, že chceme zachovat věrný obraz originálu,</w:t>
      </w:r>
    </w:p>
    <w:p w14:paraId="4ED1E856" w14:textId="5470CE40" w:rsidR="00103B5B" w:rsidRDefault="00103B5B" w:rsidP="00103B5B">
      <w:pPr>
        <w:pStyle w:val="normlntext"/>
        <w:numPr>
          <w:ilvl w:val="0"/>
          <w:numId w:val="37"/>
        </w:numPr>
      </w:pPr>
      <w:r>
        <w:t>hierarchické kódování,</w:t>
      </w:r>
      <w:r w:rsidR="00AE7F59">
        <w:t xml:space="preserve"> pokud chceme získa</w:t>
      </w:r>
      <w:r w:rsidR="003A1F95">
        <w:t>t obrázek s různými rozlišeními</w:t>
      </w:r>
      <w:sdt>
        <w:sdtPr>
          <w:id w:val="393943384"/>
          <w:citation/>
        </w:sdtPr>
        <w:sdtContent>
          <w:r w:rsidR="00AE354A">
            <w:fldChar w:fldCharType="begin"/>
          </w:r>
          <w:r w:rsidR="00AE354A">
            <w:instrText xml:space="preserve"> CITATION Čap00 \l 1029 </w:instrText>
          </w:r>
          <w:r w:rsidR="00AE354A">
            <w:fldChar w:fldCharType="separate"/>
          </w:r>
          <w:r w:rsidR="001323C3">
            <w:rPr>
              <w:noProof/>
            </w:rPr>
            <w:t xml:space="preserve"> [12]</w:t>
          </w:r>
          <w:r w:rsidR="00AE354A">
            <w:fldChar w:fldCharType="end"/>
          </w:r>
        </w:sdtContent>
      </w:sdt>
      <w:r w:rsidR="003A1F95">
        <w:t>.</w:t>
      </w:r>
    </w:p>
    <w:p w14:paraId="4ED1E857" w14:textId="77777777" w:rsidR="00E859B0" w:rsidRDefault="00E57175" w:rsidP="00E859B0">
      <w:pPr>
        <w:pStyle w:val="NadpisC"/>
      </w:pPr>
      <w:bookmarkStart w:id="60" w:name="_Toc448848700"/>
      <w:r>
        <w:t>Sekvenční JPEG kodér</w:t>
      </w:r>
      <w:bookmarkEnd w:id="60"/>
    </w:p>
    <w:p w14:paraId="4ED1E858" w14:textId="77777777" w:rsidR="00514883" w:rsidRDefault="00514883" w:rsidP="00514883">
      <w:pPr>
        <w:pStyle w:val="normlntext"/>
        <w:keepNext/>
      </w:pPr>
      <w:r w:rsidRPr="00514883">
        <w:rPr>
          <w:noProof/>
        </w:rPr>
        <w:drawing>
          <wp:anchor distT="0" distB="0" distL="114300" distR="114300" simplePos="0" relativeHeight="251666432" behindDoc="0" locked="0" layoutInCell="1" allowOverlap="1" wp14:anchorId="43256E95" wp14:editId="5BD4D6FE">
            <wp:simplePos x="0" y="0"/>
            <wp:positionH relativeFrom="margin">
              <wp:align>center</wp:align>
            </wp:positionH>
            <wp:positionV relativeFrom="paragraph">
              <wp:posOffset>635</wp:posOffset>
            </wp:positionV>
            <wp:extent cx="5486400" cy="3200400"/>
            <wp:effectExtent l="19050" t="0" r="57150" b="0"/>
            <wp:wrapSquare wrapText="bothSides"/>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p>
    <w:p w14:paraId="4ED1E859" w14:textId="04116A8A" w:rsidR="00514883" w:rsidRDefault="00514883" w:rsidP="003A1F95">
      <w:pPr>
        <w:pStyle w:val="normlntextkurzva"/>
        <w:jc w:val="center"/>
      </w:pPr>
      <w:bookmarkStart w:id="61" w:name="_Toc448846394"/>
      <w:r>
        <w:t xml:space="preserve">Obrázek </w:t>
      </w:r>
      <w:fldSimple w:instr=" SEQ Obrázek \* ARABIC ">
        <w:r w:rsidR="00907978">
          <w:rPr>
            <w:noProof/>
          </w:rPr>
          <w:t>7</w:t>
        </w:r>
      </w:fldSimple>
      <w:r>
        <w:t xml:space="preserve"> Blokov</w:t>
      </w:r>
      <w:r w:rsidR="003A1F95">
        <w:t>é schéma sekvenčního kodéru JPEG</w:t>
      </w:r>
      <w:sdt>
        <w:sdtPr>
          <w:id w:val="121899757"/>
          <w:citation/>
        </w:sdtPr>
        <w:sdtContent>
          <w:r>
            <w:fldChar w:fldCharType="begin"/>
          </w:r>
          <w:r>
            <w:instrText xml:space="preserve"> CITATION Čap00 \l 1029 </w:instrText>
          </w:r>
          <w:r>
            <w:fldChar w:fldCharType="separate"/>
          </w:r>
          <w:r w:rsidR="001323C3">
            <w:rPr>
              <w:noProof/>
            </w:rPr>
            <w:t xml:space="preserve"> [12]</w:t>
          </w:r>
          <w:r>
            <w:fldChar w:fldCharType="end"/>
          </w:r>
        </w:sdtContent>
      </w:sdt>
      <w:bookmarkEnd w:id="61"/>
    </w:p>
    <w:p w14:paraId="4ED1E85A" w14:textId="7BF8F8E3" w:rsidR="00B83362" w:rsidRDefault="00E859B0" w:rsidP="00E859B0">
      <w:pPr>
        <w:pStyle w:val="normlntext"/>
      </w:pPr>
      <w:r>
        <w:lastRenderedPageBreak/>
        <w:t>Vzorky originálu v rozmezí &lt;0,</w:t>
      </w:r>
      <w:r w:rsidR="0030402B">
        <w:t xml:space="preserve"> </w:t>
      </w:r>
      <w:r>
        <w:t>2</w:t>
      </w:r>
      <w:r w:rsidRPr="00E859B0">
        <w:rPr>
          <w:vertAlign w:val="superscript"/>
        </w:rPr>
        <w:t>p-1</w:t>
      </w:r>
      <w:r>
        <w:t>&gt; jsou posunuty o jeden bit, čímž se změní jejich vyjádření (v aritme</w:t>
      </w:r>
      <w:r w:rsidR="00FA45B4">
        <w:t>tice se znaménkem) o hodnotu -2</w:t>
      </w:r>
      <w:r>
        <w:rPr>
          <w:vertAlign w:val="superscript"/>
        </w:rPr>
        <w:t>p-1</w:t>
      </w:r>
      <w:r>
        <w:t xml:space="preserve">. Pro černobílé obrázky s p=8 se původní rozsah </w:t>
      </w:r>
      <w:r w:rsidR="00B83362">
        <w:t>vzorků z intervalu &lt;0,</w:t>
      </w:r>
      <w:r w:rsidR="0030402B">
        <w:t xml:space="preserve"> </w:t>
      </w:r>
      <w:r w:rsidR="00B83362">
        <w:t>255&gt; zobrazí do intervalu &lt;-</w:t>
      </w:r>
      <w:r w:rsidR="0030402B">
        <w:t>128, +127&gt;</w:t>
      </w:r>
      <w:r w:rsidR="00B83362">
        <w:t>.</w:t>
      </w:r>
    </w:p>
    <w:p w14:paraId="4ED1E85B" w14:textId="0417B512" w:rsidR="00E859B0" w:rsidRDefault="00B83362" w:rsidP="00E859B0">
      <w:pPr>
        <w:pStyle w:val="normlntext"/>
      </w:pPr>
      <w:r>
        <w:t>Tyto hodnoty se poté transformují do frekvenčního oboru pomocí přímé diskrétní kosinové transformace (FDCT) za pomoci následující</w:t>
      </w:r>
      <w:r w:rsidR="005F2787">
        <w:t xml:space="preserve">ho </w:t>
      </w:r>
      <w:r>
        <w:t>vztah</w:t>
      </w:r>
      <w:r w:rsidR="005F2787">
        <w:t>u (2)</w:t>
      </w:r>
      <w: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597"/>
      </w:tblGrid>
      <w:tr w:rsidR="005F2787" w14:paraId="48441BD1" w14:textId="77777777" w:rsidTr="005F2787">
        <w:tc>
          <w:tcPr>
            <w:tcW w:w="8330" w:type="dxa"/>
            <w:vAlign w:val="center"/>
          </w:tcPr>
          <w:p w14:paraId="58411061" w14:textId="3CC89459" w:rsidR="005F2787" w:rsidRDefault="005F2787" w:rsidP="005F2787">
            <w:pPr>
              <w:pStyle w:val="normlntext"/>
              <w:jc w:val="center"/>
            </w:pPr>
            <m:oMathPara>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C(v)</m:t>
                </m:r>
                <m:nary>
                  <m:naryPr>
                    <m:chr m:val="∑"/>
                    <m:limLoc m:val="undOvr"/>
                    <m:ctrlPr>
                      <w:rPr>
                        <w:rFonts w:ascii="Cambria Math" w:hAnsi="Cambria Math"/>
                        <w:i/>
                      </w:rPr>
                    </m:ctrlPr>
                  </m:naryPr>
                  <m:sub>
                    <m:r>
                      <w:rPr>
                        <w:rFonts w:ascii="Cambria Math" w:hAnsi="Cambria Math"/>
                      </w:rPr>
                      <m:t>x=0</m:t>
                    </m:r>
                  </m:sub>
                  <m:sup>
                    <m:r>
                      <w:rPr>
                        <w:rFonts w:ascii="Cambria Math" w:hAnsi="Cambria Math"/>
                      </w:rPr>
                      <m:t>7</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7</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cos</m:t>
                        </m:r>
                        <m:f>
                          <m:fPr>
                            <m:ctrlPr>
                              <w:rPr>
                                <w:rFonts w:ascii="Cambria Math" w:hAnsi="Cambria Math"/>
                                <w:i/>
                              </w:rPr>
                            </m:ctrlPr>
                          </m:fPr>
                          <m:num>
                            <m:d>
                              <m:dPr>
                                <m:ctrlPr>
                                  <w:rPr>
                                    <w:rFonts w:ascii="Cambria Math" w:hAnsi="Cambria Math"/>
                                    <w:i/>
                                  </w:rPr>
                                </m:ctrlPr>
                              </m:dPr>
                              <m:e>
                                <m:r>
                                  <w:rPr>
                                    <w:rFonts w:ascii="Cambria Math" w:hAnsi="Cambria Math"/>
                                  </w:rPr>
                                  <m:t>2x+1</m:t>
                                </m:r>
                              </m:e>
                            </m:d>
                            <m:r>
                              <w:rPr>
                                <w:rFonts w:ascii="Cambria Math" w:hAnsi="Cambria Math"/>
                              </w:rPr>
                              <m:t>uπ</m:t>
                            </m:r>
                          </m:num>
                          <m:den>
                            <m:r>
                              <w:rPr>
                                <w:rFonts w:ascii="Cambria Math" w:hAnsi="Cambria Math"/>
                              </w:rPr>
                              <m:t>16</m:t>
                            </m:r>
                          </m:den>
                        </m:f>
                        <m:r>
                          <w:rPr>
                            <w:rFonts w:ascii="Cambria Math" w:hAnsi="Cambria Math"/>
                          </w:rPr>
                          <m:t>cos</m:t>
                        </m:r>
                        <m:f>
                          <m:fPr>
                            <m:ctrlPr>
                              <w:rPr>
                                <w:rFonts w:ascii="Cambria Math" w:hAnsi="Cambria Math"/>
                                <w:i/>
                              </w:rPr>
                            </m:ctrlPr>
                          </m:fPr>
                          <m:num>
                            <m:d>
                              <m:dPr>
                                <m:ctrlPr>
                                  <w:rPr>
                                    <w:rFonts w:ascii="Cambria Math" w:hAnsi="Cambria Math"/>
                                    <w:i/>
                                  </w:rPr>
                                </m:ctrlPr>
                              </m:dPr>
                              <m:e>
                                <m:r>
                                  <w:rPr>
                                    <w:rFonts w:ascii="Cambria Math" w:hAnsi="Cambria Math"/>
                                  </w:rPr>
                                  <m:t>2y+1</m:t>
                                </m:r>
                              </m:e>
                            </m:d>
                            <m:r>
                              <w:rPr>
                                <w:rFonts w:ascii="Cambria Math" w:hAnsi="Cambria Math"/>
                              </w:rPr>
                              <m:t>vπ</m:t>
                            </m:r>
                          </m:num>
                          <m:den>
                            <m:r>
                              <w:rPr>
                                <w:rFonts w:ascii="Cambria Math" w:hAnsi="Cambria Math"/>
                              </w:rPr>
                              <m:t>16</m:t>
                            </m:r>
                          </m:den>
                        </m:f>
                      </m:e>
                    </m:nary>
                  </m:e>
                </m:nary>
              </m:oMath>
            </m:oMathPara>
          </w:p>
        </w:tc>
        <w:tc>
          <w:tcPr>
            <w:tcW w:w="597" w:type="dxa"/>
            <w:vAlign w:val="center"/>
          </w:tcPr>
          <w:p w14:paraId="531E30D4" w14:textId="343674E9" w:rsidR="005F2787" w:rsidRDefault="005F2787" w:rsidP="005F2787">
            <w:pPr>
              <w:pStyle w:val="normlntext"/>
              <w:jc w:val="center"/>
            </w:pPr>
            <w:r>
              <w:t>(2)</w:t>
            </w:r>
          </w:p>
        </w:tc>
      </w:tr>
    </w:tbl>
    <w:p w14:paraId="4ED1E85D" w14:textId="77777777" w:rsidR="008F1B28" w:rsidRDefault="008F1B28" w:rsidP="00E859B0">
      <w:pPr>
        <w:pStyle w:val="normlntext"/>
      </w:pPr>
      <w:r>
        <w:t>kde</w:t>
      </w:r>
    </w:p>
    <w:p w14:paraId="4ED1E85E" w14:textId="77777777" w:rsidR="008F1B28" w:rsidRDefault="008F1B28" w:rsidP="00E859B0">
      <w:pPr>
        <w:pStyle w:val="normlntext"/>
      </w:pPr>
      <w:r>
        <w:tab/>
      </w:r>
      <m:oMath>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tab/>
        <w:t>pro u=0</w:t>
      </w:r>
    </w:p>
    <w:p w14:paraId="4ED1E85F" w14:textId="77777777" w:rsidR="008F1B28" w:rsidRDefault="008F1B28" w:rsidP="00E859B0">
      <w:pPr>
        <w:pStyle w:val="normlntext"/>
      </w:pPr>
      <w:r>
        <w:tab/>
      </w:r>
      <m:oMath>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=1</m:t>
        </m:r>
      </m:oMath>
      <w:r>
        <w:tab/>
        <w:t>pro u&gt;0</w:t>
      </w:r>
    </w:p>
    <w:p w14:paraId="4ED1E860" w14:textId="77777777" w:rsidR="008F1B28" w:rsidRDefault="008F1B28" w:rsidP="008F1B28">
      <w:pPr>
        <w:pStyle w:val="normlntext"/>
      </w:pPr>
      <w:r>
        <w:tab/>
      </w:r>
      <m:oMath>
        <m:r>
          <w:rPr>
            <w:rFonts w:ascii="Cambria Math" w:hAnsi="Cambria Math"/>
          </w:rPr>
          <m:t>C</m:t>
        </m:r>
        <m:d>
          <m:dPr>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tab/>
        <w:t>pro v=0</w:t>
      </w:r>
    </w:p>
    <w:p w14:paraId="4ED1E861" w14:textId="77777777" w:rsidR="008F1B28" w:rsidRDefault="008F1B28" w:rsidP="008F1B28">
      <w:pPr>
        <w:pStyle w:val="normlntext"/>
      </w:pPr>
      <w:r>
        <w:tab/>
      </w:r>
      <m:oMath>
        <m:r>
          <w:rPr>
            <w:rFonts w:ascii="Cambria Math" w:hAnsi="Cambria Math"/>
          </w:rPr>
          <m:t>C</m:t>
        </m:r>
        <m:d>
          <m:dPr>
            <m:ctrlPr>
              <w:rPr>
                <w:rFonts w:ascii="Cambria Math" w:hAnsi="Cambria Math"/>
                <w:i/>
              </w:rPr>
            </m:ctrlPr>
          </m:dPr>
          <m:e>
            <m:r>
              <w:rPr>
                <w:rFonts w:ascii="Cambria Math" w:hAnsi="Cambria Math"/>
              </w:rPr>
              <m:t>v</m:t>
            </m:r>
          </m:e>
        </m:d>
        <m:r>
          <w:rPr>
            <w:rFonts w:ascii="Cambria Math" w:hAnsi="Cambria Math"/>
          </w:rPr>
          <m:t>=1</m:t>
        </m:r>
      </m:oMath>
      <w:r>
        <w:tab/>
        <w:t>pro v&gt;0</w:t>
      </w:r>
    </w:p>
    <w:p w14:paraId="4ED1E863" w14:textId="08A01C44" w:rsidR="00AA2D97" w:rsidRDefault="00AA2D97" w:rsidP="008F1B28">
      <w:pPr>
        <w:pStyle w:val="normlntext"/>
      </w:pPr>
      <w:r>
        <w:t xml:space="preserve">Transformovaný 64bodový diskrétní signál je funkcí dvou prostorových rozměrů </w:t>
      </w:r>
      <w:r w:rsidRPr="00897BC7">
        <w:rPr>
          <w:i/>
        </w:rPr>
        <w:t>x</w:t>
      </w:r>
      <w:r>
        <w:t xml:space="preserve"> a </w:t>
      </w:r>
      <w:r w:rsidRPr="00897BC7">
        <w:rPr>
          <w:i/>
        </w:rPr>
        <w:t>y</w:t>
      </w:r>
      <w:r>
        <w:t xml:space="preserve"> a jeho komponenty jsou nazývány prostorovými frekvencemi anebo DCT koeficienty.</w:t>
      </w:r>
      <w:r w:rsidR="00897BC7">
        <w:t xml:space="preserve"> </w:t>
      </w:r>
      <w:r w:rsidR="00570379">
        <w:t>Koeficient F(0,0) je nazýván DC koeficientem a zbývajících 63 koeficientů AC koeficienty.</w:t>
      </w:r>
    </w:p>
    <w:p w14:paraId="4ED1E864" w14:textId="39648671" w:rsidR="00570379" w:rsidRDefault="00570379" w:rsidP="008F1B28">
      <w:pPr>
        <w:pStyle w:val="normlntext"/>
      </w:pPr>
      <w:r>
        <w:t>Pro typický blok obrázku 8</w:t>
      </w:r>
      <w:r w:rsidR="00EA01BB">
        <w:t> </w:t>
      </w:r>
      <w:r>
        <w:t>x</w:t>
      </w:r>
      <w:r w:rsidR="00EA01BB">
        <w:t> </w:t>
      </w:r>
      <w:r>
        <w:t xml:space="preserve">8 pixelů má většina prostorových koeficientů nulové anebo téměř nulové hodnoty a nemusí být kódována. Tato skutečnost je základem komprimace. V dalších kroku se všech 64 koeficientů kvantizuje </w:t>
      </w:r>
      <w:r w:rsidR="0030402B">
        <w:t>podle 64prvkové kvantizační tabu</w:t>
      </w:r>
      <w:r>
        <w:t>lky, specifikované aplikací. Kvantizace redukuje amplitudu koeficientů, které buď nepřispívají, anebo přispívají jen málo ke kvalitě obrázku, za účelem zvětšení počtu koeficientů s nulovou hodnotou. Účelem kvantizace je také odstranění informace, která není vizuálně pozorovatelná. Kvantizace se vykonává podle následujícího vztahu</w:t>
      </w:r>
      <w:r w:rsidR="00897BC7">
        <w:t xml:space="preserve"> (3)</w:t>
      </w:r>
      <w: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597"/>
      </w:tblGrid>
      <w:tr w:rsidR="00897BC7" w14:paraId="4E9E2EE9" w14:textId="77777777" w:rsidTr="00F544E7">
        <w:tc>
          <w:tcPr>
            <w:tcW w:w="8330" w:type="dxa"/>
            <w:vAlign w:val="center"/>
          </w:tcPr>
          <w:p w14:paraId="3BFB6207" w14:textId="743CFE43" w:rsidR="00897BC7" w:rsidRDefault="00D82172" w:rsidP="00F544E7">
            <w:pPr>
              <w:pStyle w:val="normlntext"/>
              <w:jc w:val="center"/>
            </w:pPr>
            <m:oMathPara>
              <m:oMath>
                <m:sSub>
                  <m:sSubPr>
                    <m:ctrlPr>
                      <w:rPr>
                        <w:rFonts w:ascii="Cambria Math" w:hAnsi="Cambria Math"/>
                        <w:i/>
                      </w:rPr>
                    </m:ctrlPr>
                  </m:sSubPr>
                  <m:e>
                    <m:r>
                      <w:rPr>
                        <w:rFonts w:ascii="Cambria Math" w:hAnsi="Cambria Math"/>
                      </w:rPr>
                      <m:t>F</m:t>
                    </m:r>
                  </m:e>
                  <m:sub>
                    <m:r>
                      <w:rPr>
                        <w:rFonts w:ascii="Cambria Math" w:hAnsi="Cambria Math"/>
                      </w:rPr>
                      <m:t>q</m:t>
                    </m:r>
                  </m:sub>
                </m:sSub>
                <m:d>
                  <m:dPr>
                    <m:ctrlPr>
                      <w:rPr>
                        <w:rFonts w:ascii="Cambria Math" w:hAnsi="Cambria Math"/>
                        <w:i/>
                      </w:rPr>
                    </m:ctrlPr>
                  </m:dPr>
                  <m:e>
                    <m:r>
                      <w:rPr>
                        <w:rFonts w:ascii="Cambria Math" w:hAnsi="Cambria Math"/>
                      </w:rPr>
                      <m:t>u,v</m:t>
                    </m:r>
                  </m:e>
                </m:d>
                <m:r>
                  <w:rPr>
                    <w:rFonts w:ascii="Cambria Math" w:hAnsi="Cambria Math"/>
                  </w:rPr>
                  <m:t>=round</m:t>
                </m:r>
                <m:d>
                  <m:dPr>
                    <m:begChr m:val="⌊"/>
                    <m:endChr m:val="⌋"/>
                    <m:ctrlPr>
                      <w:rPr>
                        <w:rFonts w:ascii="Cambria Math" w:hAnsi="Cambria Math"/>
                        <w:i/>
                      </w:rPr>
                    </m:ctrlPr>
                  </m:dPr>
                  <m:e>
                    <m:f>
                      <m:fPr>
                        <m:ctrlPr>
                          <w:rPr>
                            <w:rFonts w:ascii="Cambria Math" w:hAnsi="Cambria Math"/>
                            <w:i/>
                          </w:rPr>
                        </m:ctrlPr>
                      </m:fPr>
                      <m:num>
                        <m:r>
                          <w:rPr>
                            <w:rFonts w:ascii="Cambria Math" w:hAnsi="Cambria Math"/>
                          </w:rPr>
                          <m:t>F(u,v)</m:t>
                        </m:r>
                      </m:num>
                      <m:den>
                        <m:r>
                          <w:rPr>
                            <w:rFonts w:ascii="Cambria Math" w:hAnsi="Cambria Math"/>
                          </w:rPr>
                          <m:t>Q(u,v)</m:t>
                        </m:r>
                      </m:den>
                    </m:f>
                  </m:e>
                </m:d>
              </m:oMath>
            </m:oMathPara>
          </w:p>
        </w:tc>
        <w:tc>
          <w:tcPr>
            <w:tcW w:w="597" w:type="dxa"/>
            <w:vAlign w:val="center"/>
          </w:tcPr>
          <w:p w14:paraId="35EC8B06" w14:textId="0DC5C7C0" w:rsidR="00897BC7" w:rsidRDefault="00897BC7" w:rsidP="00897BC7">
            <w:pPr>
              <w:pStyle w:val="normlntext"/>
              <w:jc w:val="center"/>
            </w:pPr>
            <w:r>
              <w:t>(3)</w:t>
            </w:r>
          </w:p>
        </w:tc>
      </w:tr>
    </w:tbl>
    <w:p w14:paraId="4ED1E866" w14:textId="77777777" w:rsidR="00570379" w:rsidRDefault="00D57FA1" w:rsidP="008F1B28">
      <w:pPr>
        <w:pStyle w:val="normlntext"/>
      </w:pPr>
      <w:r>
        <w:t>k</w:t>
      </w:r>
      <w:r w:rsidR="00570379">
        <w:t>de Q(u,v) jsou kvantizační koeficienty specifikované v kvantizační tabulce. Každý prvek Q(u,v) je číslo z intervalu 1 až 255, které specifikuje krok kvantizace</w:t>
      </w:r>
      <w:r>
        <w:t xml:space="preserve"> pro odpovídající DCT koeficient.</w:t>
      </w:r>
    </w:p>
    <w:p w14:paraId="4ED1E867" w14:textId="77777777" w:rsidR="00D57FA1" w:rsidRDefault="00D57FA1" w:rsidP="008F1B28">
      <w:pPr>
        <w:pStyle w:val="normlntext"/>
      </w:pPr>
      <w:r>
        <w:lastRenderedPageBreak/>
        <w:t>Po kvantizaci se 63 AC koeficientů uspořádá do „cik-cak“ posloupnosti, jak je ukázáno na následujícím obrázku.</w:t>
      </w:r>
    </w:p>
    <w:p w14:paraId="4ED1E868" w14:textId="77777777" w:rsidR="00D57FA1" w:rsidRDefault="00D57FA1" w:rsidP="003A1F95">
      <w:pPr>
        <w:pStyle w:val="normlntext"/>
        <w:keepNext/>
        <w:jc w:val="center"/>
      </w:pPr>
      <w:r>
        <w:rPr>
          <w:noProof/>
        </w:rPr>
        <w:drawing>
          <wp:inline distT="0" distB="0" distL="0" distR="0" wp14:anchorId="4ED1EA18" wp14:editId="4ED1EA19">
            <wp:extent cx="2771143" cy="2552369"/>
            <wp:effectExtent l="0" t="0" r="0" b="63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grayscl/>
                    </a:blip>
                    <a:stretch>
                      <a:fillRect/>
                    </a:stretch>
                  </pic:blipFill>
                  <pic:spPr>
                    <a:xfrm>
                      <a:off x="0" y="0"/>
                      <a:ext cx="2772411" cy="2553537"/>
                    </a:xfrm>
                    <a:prstGeom prst="rect">
                      <a:avLst/>
                    </a:prstGeom>
                  </pic:spPr>
                </pic:pic>
              </a:graphicData>
            </a:graphic>
          </wp:inline>
        </w:drawing>
      </w:r>
    </w:p>
    <w:p w14:paraId="4ED1E869" w14:textId="0B2045CD" w:rsidR="00D57FA1" w:rsidRPr="008F1B28" w:rsidRDefault="00D57FA1" w:rsidP="003A1F95">
      <w:pPr>
        <w:pStyle w:val="normlntextkurzva"/>
        <w:jc w:val="center"/>
      </w:pPr>
      <w:bookmarkStart w:id="62" w:name="_Toc448846395"/>
      <w:r>
        <w:t xml:space="preserve">Obrázek </w:t>
      </w:r>
      <w:fldSimple w:instr=" SEQ Obrázek \* ARABIC ">
        <w:r w:rsidR="00907978">
          <w:rPr>
            <w:noProof/>
          </w:rPr>
          <w:t>8</w:t>
        </w:r>
      </w:fldSimple>
      <w:r>
        <w:t xml:space="preserve"> Cik-cak upořádání AC koeficientů</w:t>
      </w:r>
      <w:sdt>
        <w:sdtPr>
          <w:id w:val="1246226699"/>
          <w:citation/>
        </w:sdtPr>
        <w:sdtContent>
          <w:r>
            <w:fldChar w:fldCharType="begin"/>
          </w:r>
          <w:r>
            <w:instrText xml:space="preserve"> CITATION Enc20 \l 1029 </w:instrText>
          </w:r>
          <w:r>
            <w:fldChar w:fldCharType="separate"/>
          </w:r>
          <w:r w:rsidR="001323C3">
            <w:rPr>
              <w:noProof/>
            </w:rPr>
            <w:t xml:space="preserve"> [13]</w:t>
          </w:r>
          <w:r>
            <w:fldChar w:fldCharType="end"/>
          </w:r>
        </w:sdtContent>
      </w:sdt>
      <w:bookmarkEnd w:id="62"/>
    </w:p>
    <w:p w14:paraId="4ED1E86A" w14:textId="77777777" w:rsidR="008F1B28" w:rsidRDefault="00787290" w:rsidP="00E859B0">
      <w:pPr>
        <w:pStyle w:val="normlntext"/>
      </w:pPr>
      <w:r>
        <w:t>Toto uspořádání umožní další fázi kódování (entropické kódování) tím, že koeficienty příslušné nižším frekvencím, které budou pravděpodobněji nenulové, budou zpracovány dříve než koeficienty odpovídající vyšším frekvencím.</w:t>
      </w:r>
    </w:p>
    <w:p w14:paraId="4ED1E86C" w14:textId="21373C5F" w:rsidR="00787290" w:rsidRDefault="00787290" w:rsidP="00E859B0">
      <w:pPr>
        <w:pStyle w:val="normlntext"/>
      </w:pPr>
      <w:r>
        <w:t>DC koeficienty reprezentující průměrné hodnoty 64 vzorků obrázku jsou zakódovány s použitím prediktivních metod.</w:t>
      </w:r>
      <w:r w:rsidR="00897BC7">
        <w:t xml:space="preserve"> </w:t>
      </w:r>
      <w:r>
        <w:t>Použití prediktivního kódování pro DC koeficienty je zdůvodněno tím, že mezi DC koeficienty sousedních bloků s rozměrem 8</w:t>
      </w:r>
      <w:r w:rsidR="00EA01BB">
        <w:t> </w:t>
      </w:r>
      <w:r>
        <w:t>x</w:t>
      </w:r>
      <w:r w:rsidR="00EA01BB">
        <w:t> </w:t>
      </w:r>
      <w:r>
        <w:t>8 je obvykle silná korelace. V důsledku toho je možné ještě zvýšit stupeň komprimace. Poslední částí kodéru JPEG je entropické kódování, které umožňuje zvýšení komprimace tím, že zakóduje kvantizované DCT koeficienty do kompaktnější podoby. JPEG standard definuje dvě metody entropického kódování: Huffmanovo k</w:t>
      </w:r>
      <w:r w:rsidR="0079624F">
        <w:t>ódování a aritmetické kódování. Běžné sekvenční kodéry JPEG používají Huffmanovo kódování.</w:t>
      </w:r>
    </w:p>
    <w:p w14:paraId="4ED1E86D" w14:textId="77777777" w:rsidR="0079624F" w:rsidRDefault="007C1DD0" w:rsidP="00E859B0">
      <w:pPr>
        <w:pStyle w:val="normlntext"/>
      </w:pPr>
      <w:r>
        <w:t>Huffmanův kodér konvertuje DCT koeficienty získané kvantizací do kompaktní binární posloupnosti ve dvou krocích:</w:t>
      </w:r>
    </w:p>
    <w:p w14:paraId="4ED1E86E" w14:textId="77777777" w:rsidR="007C1DD0" w:rsidRDefault="007C1DD0" w:rsidP="007C1DD0">
      <w:pPr>
        <w:pStyle w:val="normlntext"/>
        <w:numPr>
          <w:ilvl w:val="0"/>
          <w:numId w:val="38"/>
        </w:numPr>
      </w:pPr>
      <w:r>
        <w:t>jako mezikrok je vytvořena posloupnost symbolů,</w:t>
      </w:r>
    </w:p>
    <w:p w14:paraId="4ED1E86F" w14:textId="77777777" w:rsidR="007C1DD0" w:rsidRDefault="007C1DD0" w:rsidP="007C1DD0">
      <w:pPr>
        <w:pStyle w:val="normlntext"/>
        <w:numPr>
          <w:ilvl w:val="0"/>
          <w:numId w:val="38"/>
        </w:numPr>
      </w:pPr>
      <w:r>
        <w:t>z posloupnosti symbolů je vytvořena binární posloupnost pomocí Huffmanových tabulek.</w:t>
      </w:r>
    </w:p>
    <w:p w14:paraId="4ED1E870" w14:textId="77777777" w:rsidR="007C1DD0" w:rsidRDefault="00D5299A" w:rsidP="007B5DAD">
      <w:pPr>
        <w:pStyle w:val="normlntext"/>
      </w:pPr>
      <w:r>
        <w:t>V posloupnosti symbolů každý pár symbolů reprezentuje AC koeficient</w:t>
      </w:r>
    </w:p>
    <w:p w14:paraId="4ED1E871" w14:textId="77777777" w:rsidR="00D5299A" w:rsidRDefault="00D5299A" w:rsidP="007B5DAD">
      <w:pPr>
        <w:pStyle w:val="normlntext"/>
        <w:rPr>
          <w:b/>
        </w:rPr>
      </w:pPr>
      <w:r>
        <w:lastRenderedPageBreak/>
        <w:tab/>
      </w:r>
      <w:r w:rsidR="00837373">
        <w:t xml:space="preserve">Symbol 1 </w:t>
      </w:r>
      <w:r w:rsidR="00837373">
        <w:tab/>
      </w:r>
      <w:r w:rsidR="007B5DAD">
        <w:tab/>
      </w:r>
      <w:r w:rsidR="007B5DAD" w:rsidRPr="00837373">
        <w:t>Symbol</w:t>
      </w:r>
      <w:r w:rsidR="00837373">
        <w:t> </w:t>
      </w:r>
      <w:r w:rsidRPr="00837373">
        <w:t>2</w:t>
      </w:r>
      <w:r>
        <w:br/>
      </w:r>
      <w:r>
        <w:tab/>
      </w:r>
      <w:r w:rsidRPr="00D5299A">
        <w:rPr>
          <w:b/>
        </w:rPr>
        <w:t>(d</w:t>
      </w:r>
      <w:r w:rsidR="007B5DAD">
        <w:rPr>
          <w:b/>
        </w:rPr>
        <w:t>élka, počet)</w:t>
      </w:r>
      <w:r w:rsidR="007B5DAD">
        <w:rPr>
          <w:b/>
        </w:rPr>
        <w:tab/>
      </w:r>
      <w:r w:rsidR="00837373">
        <w:rPr>
          <w:b/>
        </w:rPr>
        <w:tab/>
      </w:r>
      <w:r w:rsidRPr="00D5299A">
        <w:rPr>
          <w:b/>
        </w:rPr>
        <w:t>(amplituda)</w:t>
      </w:r>
    </w:p>
    <w:p w14:paraId="4ED1E872" w14:textId="77777777" w:rsidR="00D5299A" w:rsidRDefault="00D5299A" w:rsidP="007B5DAD">
      <w:pPr>
        <w:pStyle w:val="normlntext"/>
      </w:pPr>
      <w:r>
        <w:t>kde:</w:t>
      </w:r>
    </w:p>
    <w:p w14:paraId="4ED1E873" w14:textId="77777777" w:rsidR="00D5299A" w:rsidRDefault="00D5299A" w:rsidP="00D5299A">
      <w:pPr>
        <w:pStyle w:val="normlntext"/>
        <w:numPr>
          <w:ilvl w:val="0"/>
          <w:numId w:val="39"/>
        </w:numPr>
      </w:pPr>
      <w:r>
        <w:rPr>
          <w:b/>
        </w:rPr>
        <w:t>délka</w:t>
      </w:r>
      <w:r>
        <w:t xml:space="preserve"> je číslo určující počet za sebou jdoucích AC koeficientů s nulovou hodnotou, předcházejících nenulový AC koeficient. Hodnota parametrů je v rozmezí 0 až 15, což si vyžaduje pro její reprezentaci 4 bity.</w:t>
      </w:r>
    </w:p>
    <w:p w14:paraId="4ED1E874" w14:textId="77777777" w:rsidR="00D5299A" w:rsidRDefault="000F06C8" w:rsidP="00D5299A">
      <w:pPr>
        <w:pStyle w:val="normlntext"/>
        <w:numPr>
          <w:ilvl w:val="0"/>
          <w:numId w:val="39"/>
        </w:numPr>
      </w:pPr>
      <w:r>
        <w:rPr>
          <w:b/>
        </w:rPr>
        <w:t>p</w:t>
      </w:r>
      <w:r w:rsidR="00D5299A">
        <w:rPr>
          <w:b/>
        </w:rPr>
        <w:t>očet</w:t>
      </w:r>
      <w:r w:rsidR="00D5299A">
        <w:t xml:space="preserve"> je číslo udávající počet bitů, pomocí kterých je vyjádřena velikost koeficientu amplituda. Počet </w:t>
      </w:r>
      <w:r>
        <w:t>bitů je v rozmezí 0 až 10, takže pro reprezentaci potřebujeme 4 bity.</w:t>
      </w:r>
    </w:p>
    <w:p w14:paraId="4ED1E875" w14:textId="77777777" w:rsidR="000F06C8" w:rsidRPr="007B5DAD" w:rsidRDefault="000F06C8" w:rsidP="00D5299A">
      <w:pPr>
        <w:pStyle w:val="normlntext"/>
        <w:numPr>
          <w:ilvl w:val="0"/>
          <w:numId w:val="39"/>
        </w:numPr>
        <w:rPr>
          <w:b/>
        </w:rPr>
      </w:pPr>
      <w:r w:rsidRPr="000F06C8">
        <w:rPr>
          <w:b/>
        </w:rPr>
        <w:t>amplituda</w:t>
      </w:r>
      <w:r>
        <w:t xml:space="preserve"> udává velikost nenulového AC koeficientu v rozmezí od -1023</w:t>
      </w:r>
      <w:r w:rsidR="00837373">
        <w:t xml:space="preserve"> po 1023</w:t>
      </w:r>
      <w:r>
        <w:t>, což si vyžaduje až 10 bitů.</w:t>
      </w:r>
    </w:p>
    <w:p w14:paraId="4ED1E876" w14:textId="77777777" w:rsidR="007B5DAD" w:rsidRDefault="007B5DAD" w:rsidP="007B5DAD">
      <w:pPr>
        <w:pStyle w:val="normlntext"/>
      </w:pPr>
      <w:r>
        <w:t>Například, pokud by posloupnost AC koeficientů byla (0,0,0,0,0,0,476), její symbolická reprezentace bude (6,9) (476), protože posloupnost obsahuje 6 nulových hodnot, tj. délka=6, počet=9 a amplituda=476.</w:t>
      </w:r>
    </w:p>
    <w:p w14:paraId="4ED1E877" w14:textId="77777777" w:rsidR="007B5DAD" w:rsidRDefault="007B5DAD" w:rsidP="007B5DAD">
      <w:pPr>
        <w:pStyle w:val="normlntext"/>
      </w:pPr>
      <w:r>
        <w:t>Pokud by hodnota parametru délka byla větší než 15, potom hodnota prvního symbolu (15,0) je interpretována jako symbol rozšíření s hodnotou délka=16.</w:t>
      </w:r>
    </w:p>
    <w:p w14:paraId="4ED1E879" w14:textId="1763F971" w:rsidR="007B5DAD" w:rsidRDefault="007B5DAD" w:rsidP="007B5DAD">
      <w:pPr>
        <w:pStyle w:val="normlntext"/>
      </w:pPr>
      <w:r>
        <w:t>Za sebou mohou následovat nejvíce tři tato rozšíření.</w:t>
      </w:r>
      <w:r w:rsidR="00897BC7">
        <w:t xml:space="preserve"> </w:t>
      </w:r>
      <w:r>
        <w:t>Například, pokud bychom měli za sebou symboly (15,0) (15,0) (7,4) (12), znamená to, že délka má hodnotu 16+16+7, počet hodnotu 4 a amplituda hodnotu 12.</w:t>
      </w:r>
    </w:p>
    <w:p w14:paraId="4ED1E87A" w14:textId="77777777" w:rsidR="007B5DAD" w:rsidRDefault="007B5DAD" w:rsidP="007B5DAD">
      <w:pPr>
        <w:pStyle w:val="normlntext"/>
      </w:pPr>
      <w:r>
        <w:t>Symbol (0,0) označuje konec bloku (EOB) a slouží k ukončení každého bloku 8x8 bodů.</w:t>
      </w:r>
    </w:p>
    <w:p w14:paraId="4ED1E87B" w14:textId="77777777" w:rsidR="007B5DAD" w:rsidRDefault="007B5DAD" w:rsidP="007B5DAD">
      <w:pPr>
        <w:pStyle w:val="normlntext"/>
      </w:pPr>
      <w:r>
        <w:t>Pro DC koeficienty se symbolická reprezentace skládá ze symbolů:</w:t>
      </w:r>
    </w:p>
    <w:p w14:paraId="4ED1E87C" w14:textId="77777777" w:rsidR="00837373" w:rsidRDefault="00837373" w:rsidP="007B5DAD">
      <w:pPr>
        <w:pStyle w:val="normlntext"/>
        <w:rPr>
          <w:b/>
        </w:rPr>
      </w:pPr>
      <w:r>
        <w:tab/>
        <w:t>Symbol 1</w:t>
      </w:r>
      <w:r>
        <w:tab/>
        <w:t>Symbol 2</w:t>
      </w:r>
      <w:r>
        <w:br/>
      </w:r>
      <w:r>
        <w:tab/>
      </w:r>
      <w:r w:rsidRPr="00837373">
        <w:rPr>
          <w:b/>
        </w:rPr>
        <w:t>(počet)</w:t>
      </w:r>
      <w:r w:rsidRPr="00837373">
        <w:rPr>
          <w:b/>
        </w:rPr>
        <w:tab/>
      </w:r>
      <w:r w:rsidRPr="00837373">
        <w:rPr>
          <w:b/>
        </w:rPr>
        <w:tab/>
        <w:t>(amplituda)</w:t>
      </w:r>
    </w:p>
    <w:p w14:paraId="4ED1E87D" w14:textId="77777777" w:rsidR="00837373" w:rsidRDefault="00837373" w:rsidP="007B5DAD">
      <w:pPr>
        <w:pStyle w:val="normlntext"/>
      </w:pPr>
      <w:r>
        <w:t>Koeficienty DC se kódují diferenciálně a jejich rozsah je dvojnásobný vůči rozsahu AC koeficientů, je to interval &lt;-2047,2047&gt;.</w:t>
      </w:r>
    </w:p>
    <w:p w14:paraId="4ED1E87E" w14:textId="77777777" w:rsidR="00837373" w:rsidRDefault="00837373" w:rsidP="007B5DAD">
      <w:pPr>
        <w:pStyle w:val="normlntext"/>
      </w:pPr>
      <w:r>
        <w:t>Druhým krokem Huffmanova kódování je konverze meziproduktu, posloupnosti symbolů do binární posloupnosti. V této fázi jsou symboly nahrazeny kódem proměnlivé délky, nejprve se zakódují DC koeficienty a poté AC koeficienty.</w:t>
      </w:r>
    </w:p>
    <w:p w14:paraId="4ED1E87F" w14:textId="71651DF8" w:rsidR="00837373" w:rsidRDefault="00837373" w:rsidP="007B5DAD">
      <w:pPr>
        <w:pStyle w:val="normlntext"/>
      </w:pPr>
      <w:r>
        <w:lastRenderedPageBreak/>
        <w:t>Každý Symbol1 (pro DC i AC koeficienty) se zakóduje pomocí kódu s proměnlivou délkou VLC (variable-length code) podle Huffmanovy tabulky, vytvořené speciálně pro každý prvek obrázku. Symbol 2 je zakódován pomocí kódu variabilní délky pro celá čísla VLI (variable-length integer), kterého délka je uvedena v následující tabulce</w:t>
      </w:r>
      <w:r w:rsidR="00897BC7">
        <w:t xml:space="preserve"> 9</w:t>
      </w:r>
      <w:r>
        <w:t>.</w:t>
      </w:r>
    </w:p>
    <w:p w14:paraId="4ED1E880" w14:textId="70226E69" w:rsidR="00850AD4" w:rsidRDefault="00850AD4" w:rsidP="00897BC7">
      <w:pPr>
        <w:pStyle w:val="normlntextkurzva"/>
        <w:jc w:val="center"/>
      </w:pPr>
      <w:bookmarkStart w:id="63" w:name="_Toc448846414"/>
      <w:r>
        <w:t xml:space="preserve">Tabulka </w:t>
      </w:r>
      <w:fldSimple w:instr=" SEQ Tabulka \* ARABIC ">
        <w:r w:rsidR="00907978">
          <w:rPr>
            <w:noProof/>
          </w:rPr>
          <w:t>9</w:t>
        </w:r>
      </w:fldSimple>
      <w:r>
        <w:t xml:space="preserve"> Hodnota Huffmanových kódů pro Symbol 2 pro AC koeficienty</w:t>
      </w:r>
      <w:sdt>
        <w:sdtPr>
          <w:id w:val="-1815639563"/>
          <w:citation/>
        </w:sdtPr>
        <w:sdtContent>
          <w:r>
            <w:fldChar w:fldCharType="begin"/>
          </w:r>
          <w:r>
            <w:instrText xml:space="preserve"> CITATION Čap00 \l 1029 </w:instrText>
          </w:r>
          <w:r>
            <w:fldChar w:fldCharType="separate"/>
          </w:r>
          <w:r w:rsidR="001323C3">
            <w:rPr>
              <w:noProof/>
            </w:rPr>
            <w:t xml:space="preserve"> [12]</w:t>
          </w:r>
          <w:r>
            <w:fldChar w:fldCharType="end"/>
          </w:r>
        </w:sdtContent>
      </w:sdt>
      <w:bookmarkEnd w:id="63"/>
    </w:p>
    <w:tbl>
      <w:tblPr>
        <w:tblStyle w:val="Svtlmkazvraznn5"/>
        <w:tblW w:w="0" w:type="auto"/>
        <w:jc w:val="center"/>
        <w:tblLook w:val="04A0" w:firstRow="1" w:lastRow="0" w:firstColumn="1" w:lastColumn="0" w:noHBand="0" w:noVBand="1"/>
      </w:tblPr>
      <w:tblGrid>
        <w:gridCol w:w="776"/>
        <w:gridCol w:w="2718"/>
      </w:tblGrid>
      <w:tr w:rsidR="00837373" w14:paraId="4ED1E883" w14:textId="77777777" w:rsidTr="00897BC7">
        <w:trPr>
          <w:cnfStyle w:val="100000000000" w:firstRow="1" w:lastRow="0" w:firstColumn="0" w:lastColumn="0" w:oddVBand="0" w:evenVBand="0" w:oddHBand="0"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881" w14:textId="77777777" w:rsidR="00837373" w:rsidRPr="00837373" w:rsidRDefault="00837373" w:rsidP="00B507F4">
            <w:pPr>
              <w:pStyle w:val="normlntext"/>
              <w:jc w:val="center"/>
              <w:rPr>
                <w:b w:val="0"/>
              </w:rPr>
            </w:pPr>
            <w:r w:rsidRPr="00837373">
              <w:t>Počet</w:t>
            </w:r>
          </w:p>
        </w:tc>
        <w:tc>
          <w:tcPr>
            <w:tcW w:w="0" w:type="auto"/>
            <w:tcBorders>
              <w:top w:val="none" w:sz="0" w:space="0" w:color="auto"/>
              <w:left w:val="none" w:sz="0" w:space="0" w:color="auto"/>
              <w:bottom w:val="none" w:sz="0" w:space="0" w:color="auto"/>
              <w:right w:val="none" w:sz="0" w:space="0" w:color="auto"/>
            </w:tcBorders>
          </w:tcPr>
          <w:p w14:paraId="4ED1E882" w14:textId="77777777" w:rsidR="00837373" w:rsidRPr="00837373" w:rsidRDefault="00837373" w:rsidP="00B507F4">
            <w:pPr>
              <w:pStyle w:val="normlntext"/>
              <w:jc w:val="left"/>
              <w:cnfStyle w:val="100000000000" w:firstRow="1" w:lastRow="0" w:firstColumn="0" w:lastColumn="0" w:oddVBand="0" w:evenVBand="0" w:oddHBand="0" w:evenHBand="0" w:firstRowFirstColumn="0" w:firstRowLastColumn="0" w:lastRowFirstColumn="0" w:lastRowLastColumn="0"/>
              <w:rPr>
                <w:b w:val="0"/>
              </w:rPr>
            </w:pPr>
            <w:r w:rsidRPr="00837373">
              <w:t>Rozsah amplitud</w:t>
            </w:r>
          </w:p>
        </w:tc>
      </w:tr>
      <w:tr w:rsidR="00837373" w14:paraId="4ED1E886" w14:textId="77777777" w:rsidTr="00897BC7">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884" w14:textId="77777777" w:rsidR="00837373" w:rsidRDefault="00837373" w:rsidP="00B507F4">
            <w:pPr>
              <w:pStyle w:val="normlntext"/>
              <w:jc w:val="center"/>
            </w:pPr>
            <w:r>
              <w:t>1</w:t>
            </w:r>
          </w:p>
        </w:tc>
        <w:tc>
          <w:tcPr>
            <w:tcW w:w="0" w:type="auto"/>
            <w:tcBorders>
              <w:top w:val="none" w:sz="0" w:space="0" w:color="auto"/>
              <w:left w:val="none" w:sz="0" w:space="0" w:color="auto"/>
              <w:bottom w:val="none" w:sz="0" w:space="0" w:color="auto"/>
              <w:right w:val="none" w:sz="0" w:space="0" w:color="auto"/>
            </w:tcBorders>
          </w:tcPr>
          <w:p w14:paraId="4ED1E885" w14:textId="77777777" w:rsidR="00837373" w:rsidRDefault="00837373" w:rsidP="00B507F4">
            <w:pPr>
              <w:pStyle w:val="normlntext"/>
              <w:jc w:val="left"/>
              <w:cnfStyle w:val="000000100000" w:firstRow="0" w:lastRow="0" w:firstColumn="0" w:lastColumn="0" w:oddVBand="0" w:evenVBand="0" w:oddHBand="1" w:evenHBand="0" w:firstRowFirstColumn="0" w:firstRowLastColumn="0" w:lastRowFirstColumn="0" w:lastRowLastColumn="0"/>
            </w:pPr>
            <w:r>
              <w:t>&lt;-1,1&gt;</w:t>
            </w:r>
          </w:p>
        </w:tc>
      </w:tr>
      <w:tr w:rsidR="00837373" w14:paraId="4ED1E889" w14:textId="77777777" w:rsidTr="00897BC7">
        <w:trPr>
          <w:cnfStyle w:val="000000010000" w:firstRow="0" w:lastRow="0" w:firstColumn="0" w:lastColumn="0" w:oddVBand="0" w:evenVBand="0" w:oddHBand="0" w:evenHBand="1"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887" w14:textId="77777777" w:rsidR="00837373" w:rsidRDefault="00837373" w:rsidP="00B507F4">
            <w:pPr>
              <w:pStyle w:val="normlntext"/>
              <w:jc w:val="center"/>
            </w:pPr>
            <w:r>
              <w:t>2</w:t>
            </w:r>
          </w:p>
        </w:tc>
        <w:tc>
          <w:tcPr>
            <w:tcW w:w="0" w:type="auto"/>
            <w:tcBorders>
              <w:top w:val="none" w:sz="0" w:space="0" w:color="auto"/>
              <w:left w:val="none" w:sz="0" w:space="0" w:color="auto"/>
              <w:bottom w:val="none" w:sz="0" w:space="0" w:color="auto"/>
              <w:right w:val="none" w:sz="0" w:space="0" w:color="auto"/>
            </w:tcBorders>
          </w:tcPr>
          <w:p w14:paraId="4ED1E888" w14:textId="77777777" w:rsidR="00837373" w:rsidRDefault="00837373" w:rsidP="00B507F4">
            <w:pPr>
              <w:pStyle w:val="normlntext"/>
              <w:jc w:val="left"/>
              <w:cnfStyle w:val="000000010000" w:firstRow="0" w:lastRow="0" w:firstColumn="0" w:lastColumn="0" w:oddVBand="0" w:evenVBand="0" w:oddHBand="0" w:evenHBand="1" w:firstRowFirstColumn="0" w:firstRowLastColumn="0" w:lastRowFirstColumn="0" w:lastRowLastColumn="0"/>
            </w:pPr>
            <w:r>
              <w:t>&lt;-3,-2&gt;&lt;2,3&gt;</w:t>
            </w:r>
          </w:p>
        </w:tc>
      </w:tr>
      <w:tr w:rsidR="00837373" w14:paraId="4ED1E88C" w14:textId="77777777" w:rsidTr="00897BC7">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88A" w14:textId="77777777" w:rsidR="00837373" w:rsidRDefault="00837373" w:rsidP="00B507F4">
            <w:pPr>
              <w:pStyle w:val="normlntext"/>
              <w:jc w:val="center"/>
            </w:pPr>
            <w:r>
              <w:t>3</w:t>
            </w:r>
          </w:p>
        </w:tc>
        <w:tc>
          <w:tcPr>
            <w:tcW w:w="0" w:type="auto"/>
            <w:tcBorders>
              <w:top w:val="none" w:sz="0" w:space="0" w:color="auto"/>
              <w:left w:val="none" w:sz="0" w:space="0" w:color="auto"/>
              <w:bottom w:val="none" w:sz="0" w:space="0" w:color="auto"/>
              <w:right w:val="none" w:sz="0" w:space="0" w:color="auto"/>
            </w:tcBorders>
          </w:tcPr>
          <w:p w14:paraId="4ED1E88B" w14:textId="77777777" w:rsidR="00837373" w:rsidRDefault="00837373" w:rsidP="00B507F4">
            <w:pPr>
              <w:pStyle w:val="normlntext"/>
              <w:jc w:val="left"/>
              <w:cnfStyle w:val="000000100000" w:firstRow="0" w:lastRow="0" w:firstColumn="0" w:lastColumn="0" w:oddVBand="0" w:evenVBand="0" w:oddHBand="1" w:evenHBand="0" w:firstRowFirstColumn="0" w:firstRowLastColumn="0" w:lastRowFirstColumn="0" w:lastRowLastColumn="0"/>
            </w:pPr>
            <w:r>
              <w:t>&lt;-7,-4&gt;&lt;4,7&gt;</w:t>
            </w:r>
          </w:p>
        </w:tc>
      </w:tr>
      <w:tr w:rsidR="00837373" w14:paraId="4ED1E88F" w14:textId="77777777" w:rsidTr="00897BC7">
        <w:trPr>
          <w:cnfStyle w:val="000000010000" w:firstRow="0" w:lastRow="0" w:firstColumn="0" w:lastColumn="0" w:oddVBand="0" w:evenVBand="0" w:oddHBand="0" w:evenHBand="1"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88D" w14:textId="77777777" w:rsidR="00837373" w:rsidRDefault="00837373" w:rsidP="00B507F4">
            <w:pPr>
              <w:pStyle w:val="normlntext"/>
              <w:jc w:val="center"/>
            </w:pPr>
            <w:r>
              <w:t>4</w:t>
            </w:r>
          </w:p>
        </w:tc>
        <w:tc>
          <w:tcPr>
            <w:tcW w:w="0" w:type="auto"/>
            <w:tcBorders>
              <w:top w:val="none" w:sz="0" w:space="0" w:color="auto"/>
              <w:left w:val="none" w:sz="0" w:space="0" w:color="auto"/>
              <w:bottom w:val="none" w:sz="0" w:space="0" w:color="auto"/>
              <w:right w:val="none" w:sz="0" w:space="0" w:color="auto"/>
            </w:tcBorders>
          </w:tcPr>
          <w:p w14:paraId="4ED1E88E" w14:textId="77777777" w:rsidR="00837373" w:rsidRDefault="00837373" w:rsidP="00B507F4">
            <w:pPr>
              <w:pStyle w:val="normlntext"/>
              <w:jc w:val="left"/>
              <w:cnfStyle w:val="000000010000" w:firstRow="0" w:lastRow="0" w:firstColumn="0" w:lastColumn="0" w:oddVBand="0" w:evenVBand="0" w:oddHBand="0" w:evenHBand="1" w:firstRowFirstColumn="0" w:firstRowLastColumn="0" w:lastRowFirstColumn="0" w:lastRowLastColumn="0"/>
            </w:pPr>
            <w:r>
              <w:t>&lt;-15,-8&gt;&lt;8,15&gt;</w:t>
            </w:r>
          </w:p>
        </w:tc>
      </w:tr>
      <w:tr w:rsidR="00837373" w14:paraId="4ED1E892" w14:textId="77777777" w:rsidTr="00897BC7">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890" w14:textId="77777777" w:rsidR="00837373" w:rsidRDefault="00837373" w:rsidP="00B507F4">
            <w:pPr>
              <w:pStyle w:val="normlntext"/>
              <w:jc w:val="center"/>
            </w:pPr>
            <w:r>
              <w:t>5</w:t>
            </w:r>
          </w:p>
        </w:tc>
        <w:tc>
          <w:tcPr>
            <w:tcW w:w="0" w:type="auto"/>
            <w:tcBorders>
              <w:top w:val="none" w:sz="0" w:space="0" w:color="auto"/>
              <w:left w:val="none" w:sz="0" w:space="0" w:color="auto"/>
              <w:bottom w:val="none" w:sz="0" w:space="0" w:color="auto"/>
              <w:right w:val="none" w:sz="0" w:space="0" w:color="auto"/>
            </w:tcBorders>
          </w:tcPr>
          <w:p w14:paraId="4ED1E891" w14:textId="77777777" w:rsidR="00837373" w:rsidRDefault="00837373" w:rsidP="00B507F4">
            <w:pPr>
              <w:pStyle w:val="normlntext"/>
              <w:jc w:val="left"/>
              <w:cnfStyle w:val="000000100000" w:firstRow="0" w:lastRow="0" w:firstColumn="0" w:lastColumn="0" w:oddVBand="0" w:evenVBand="0" w:oddHBand="1" w:evenHBand="0" w:firstRowFirstColumn="0" w:firstRowLastColumn="0" w:lastRowFirstColumn="0" w:lastRowLastColumn="0"/>
            </w:pPr>
            <w:r>
              <w:t>&lt;-31,-16&gt;&lt;16,31&gt;</w:t>
            </w:r>
          </w:p>
        </w:tc>
      </w:tr>
      <w:tr w:rsidR="00837373" w14:paraId="4ED1E895" w14:textId="77777777" w:rsidTr="00897BC7">
        <w:trPr>
          <w:cnfStyle w:val="000000010000" w:firstRow="0" w:lastRow="0" w:firstColumn="0" w:lastColumn="0" w:oddVBand="0" w:evenVBand="0" w:oddHBand="0" w:evenHBand="1"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893" w14:textId="77777777" w:rsidR="00837373" w:rsidRDefault="00837373" w:rsidP="00B507F4">
            <w:pPr>
              <w:pStyle w:val="normlntext"/>
              <w:jc w:val="center"/>
            </w:pPr>
            <w:r>
              <w:t>6</w:t>
            </w:r>
          </w:p>
        </w:tc>
        <w:tc>
          <w:tcPr>
            <w:tcW w:w="0" w:type="auto"/>
            <w:tcBorders>
              <w:top w:val="none" w:sz="0" w:space="0" w:color="auto"/>
              <w:left w:val="none" w:sz="0" w:space="0" w:color="auto"/>
              <w:bottom w:val="none" w:sz="0" w:space="0" w:color="auto"/>
              <w:right w:val="none" w:sz="0" w:space="0" w:color="auto"/>
            </w:tcBorders>
          </w:tcPr>
          <w:p w14:paraId="4ED1E894" w14:textId="77777777" w:rsidR="00837373" w:rsidRDefault="00B507F4" w:rsidP="00B507F4">
            <w:pPr>
              <w:pStyle w:val="normlntext"/>
              <w:jc w:val="left"/>
              <w:cnfStyle w:val="000000010000" w:firstRow="0" w:lastRow="0" w:firstColumn="0" w:lastColumn="0" w:oddVBand="0" w:evenVBand="0" w:oddHBand="0" w:evenHBand="1" w:firstRowFirstColumn="0" w:firstRowLastColumn="0" w:lastRowFirstColumn="0" w:lastRowLastColumn="0"/>
            </w:pPr>
            <w:r>
              <w:t>&lt;-63,-32&gt;&lt;32,63&gt;</w:t>
            </w:r>
          </w:p>
        </w:tc>
      </w:tr>
      <w:tr w:rsidR="00837373" w14:paraId="4ED1E898" w14:textId="77777777" w:rsidTr="00897BC7">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896" w14:textId="77777777" w:rsidR="00837373" w:rsidRDefault="00837373" w:rsidP="00B507F4">
            <w:pPr>
              <w:pStyle w:val="normlntext"/>
              <w:jc w:val="center"/>
            </w:pPr>
            <w:r>
              <w:t>7</w:t>
            </w:r>
          </w:p>
        </w:tc>
        <w:tc>
          <w:tcPr>
            <w:tcW w:w="0" w:type="auto"/>
            <w:tcBorders>
              <w:top w:val="none" w:sz="0" w:space="0" w:color="auto"/>
              <w:left w:val="none" w:sz="0" w:space="0" w:color="auto"/>
              <w:bottom w:val="none" w:sz="0" w:space="0" w:color="auto"/>
              <w:right w:val="none" w:sz="0" w:space="0" w:color="auto"/>
            </w:tcBorders>
          </w:tcPr>
          <w:p w14:paraId="4ED1E897" w14:textId="77777777" w:rsidR="00837373" w:rsidRDefault="00B507F4" w:rsidP="00B507F4">
            <w:pPr>
              <w:pStyle w:val="normlntext"/>
              <w:jc w:val="left"/>
              <w:cnfStyle w:val="000000100000" w:firstRow="0" w:lastRow="0" w:firstColumn="0" w:lastColumn="0" w:oddVBand="0" w:evenVBand="0" w:oddHBand="1" w:evenHBand="0" w:firstRowFirstColumn="0" w:firstRowLastColumn="0" w:lastRowFirstColumn="0" w:lastRowLastColumn="0"/>
            </w:pPr>
            <w:r>
              <w:t>&lt;-127,-64&gt;&lt;64,128&gt;</w:t>
            </w:r>
          </w:p>
        </w:tc>
      </w:tr>
      <w:tr w:rsidR="00837373" w14:paraId="4ED1E89B" w14:textId="77777777" w:rsidTr="00897BC7">
        <w:trPr>
          <w:cnfStyle w:val="000000010000" w:firstRow="0" w:lastRow="0" w:firstColumn="0" w:lastColumn="0" w:oddVBand="0" w:evenVBand="0" w:oddHBand="0" w:evenHBand="1"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899" w14:textId="77777777" w:rsidR="00837373" w:rsidRDefault="00837373" w:rsidP="00B507F4">
            <w:pPr>
              <w:pStyle w:val="normlntext"/>
              <w:jc w:val="center"/>
            </w:pPr>
            <w:r>
              <w:t>8</w:t>
            </w:r>
          </w:p>
        </w:tc>
        <w:tc>
          <w:tcPr>
            <w:tcW w:w="0" w:type="auto"/>
            <w:tcBorders>
              <w:top w:val="none" w:sz="0" w:space="0" w:color="auto"/>
              <w:left w:val="none" w:sz="0" w:space="0" w:color="auto"/>
              <w:bottom w:val="none" w:sz="0" w:space="0" w:color="auto"/>
              <w:right w:val="none" w:sz="0" w:space="0" w:color="auto"/>
            </w:tcBorders>
          </w:tcPr>
          <w:p w14:paraId="4ED1E89A" w14:textId="77777777" w:rsidR="00837373" w:rsidRDefault="00B507F4" w:rsidP="00B507F4">
            <w:pPr>
              <w:pStyle w:val="normlntext"/>
              <w:jc w:val="left"/>
              <w:cnfStyle w:val="000000010000" w:firstRow="0" w:lastRow="0" w:firstColumn="0" w:lastColumn="0" w:oddVBand="0" w:evenVBand="0" w:oddHBand="0" w:evenHBand="1" w:firstRowFirstColumn="0" w:firstRowLastColumn="0" w:lastRowFirstColumn="0" w:lastRowLastColumn="0"/>
            </w:pPr>
            <w:r>
              <w:t>&lt;-255,-128&gt;&lt;128,255&gt;</w:t>
            </w:r>
          </w:p>
        </w:tc>
      </w:tr>
      <w:tr w:rsidR="00837373" w14:paraId="4ED1E89E" w14:textId="77777777" w:rsidTr="00897BC7">
        <w:trPr>
          <w:cnfStyle w:val="000000100000" w:firstRow="0" w:lastRow="0" w:firstColumn="0" w:lastColumn="0" w:oddVBand="0" w:evenVBand="0" w:oddHBand="1"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89C" w14:textId="77777777" w:rsidR="00837373" w:rsidRDefault="00837373" w:rsidP="00B507F4">
            <w:pPr>
              <w:pStyle w:val="normlntext"/>
              <w:jc w:val="center"/>
            </w:pPr>
            <w:r>
              <w:t>9</w:t>
            </w:r>
          </w:p>
        </w:tc>
        <w:tc>
          <w:tcPr>
            <w:tcW w:w="0" w:type="auto"/>
            <w:tcBorders>
              <w:top w:val="none" w:sz="0" w:space="0" w:color="auto"/>
              <w:left w:val="none" w:sz="0" w:space="0" w:color="auto"/>
              <w:bottom w:val="none" w:sz="0" w:space="0" w:color="auto"/>
              <w:right w:val="none" w:sz="0" w:space="0" w:color="auto"/>
            </w:tcBorders>
          </w:tcPr>
          <w:p w14:paraId="4ED1E89D" w14:textId="77777777" w:rsidR="00837373" w:rsidRDefault="00B507F4" w:rsidP="00B507F4">
            <w:pPr>
              <w:pStyle w:val="normlntext"/>
              <w:jc w:val="left"/>
              <w:cnfStyle w:val="000000100000" w:firstRow="0" w:lastRow="0" w:firstColumn="0" w:lastColumn="0" w:oddVBand="0" w:evenVBand="0" w:oddHBand="1" w:evenHBand="0" w:firstRowFirstColumn="0" w:firstRowLastColumn="0" w:lastRowFirstColumn="0" w:lastRowLastColumn="0"/>
            </w:pPr>
            <w:r>
              <w:t>&lt;-511,-256&gt;&lt;256,511&gt;</w:t>
            </w:r>
          </w:p>
        </w:tc>
      </w:tr>
      <w:tr w:rsidR="00837373" w14:paraId="4ED1E8A1" w14:textId="77777777" w:rsidTr="00897BC7">
        <w:trPr>
          <w:cnfStyle w:val="000000010000" w:firstRow="0" w:lastRow="0" w:firstColumn="0" w:lastColumn="0" w:oddVBand="0" w:evenVBand="0" w:oddHBand="0" w:evenHBand="1"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ED1E89F" w14:textId="77777777" w:rsidR="00837373" w:rsidRDefault="00837373" w:rsidP="00B507F4">
            <w:pPr>
              <w:pStyle w:val="normlntext"/>
              <w:jc w:val="center"/>
            </w:pPr>
            <w:r>
              <w:t>10</w:t>
            </w:r>
          </w:p>
        </w:tc>
        <w:tc>
          <w:tcPr>
            <w:tcW w:w="0" w:type="auto"/>
            <w:tcBorders>
              <w:top w:val="none" w:sz="0" w:space="0" w:color="auto"/>
              <w:left w:val="none" w:sz="0" w:space="0" w:color="auto"/>
              <w:bottom w:val="none" w:sz="0" w:space="0" w:color="auto"/>
              <w:right w:val="none" w:sz="0" w:space="0" w:color="auto"/>
            </w:tcBorders>
          </w:tcPr>
          <w:p w14:paraId="4ED1E8A0" w14:textId="77777777" w:rsidR="00837373" w:rsidRDefault="00B507F4" w:rsidP="00B507F4">
            <w:pPr>
              <w:pStyle w:val="normlntext"/>
              <w:jc w:val="left"/>
              <w:cnfStyle w:val="000000010000" w:firstRow="0" w:lastRow="0" w:firstColumn="0" w:lastColumn="0" w:oddVBand="0" w:evenVBand="0" w:oddHBand="0" w:evenHBand="1" w:firstRowFirstColumn="0" w:firstRowLastColumn="0" w:lastRowFirstColumn="0" w:lastRowLastColumn="0"/>
            </w:pPr>
            <w:r>
              <w:t>&lt;-1023,-512&gt;&lt;512,1023&gt;</w:t>
            </w:r>
          </w:p>
        </w:tc>
      </w:tr>
    </w:tbl>
    <w:p w14:paraId="0D913EEF" w14:textId="77777777" w:rsidR="00425AB8" w:rsidRDefault="00425AB8" w:rsidP="00514883">
      <w:pPr>
        <w:pStyle w:val="normlntext"/>
      </w:pPr>
    </w:p>
    <w:p w14:paraId="4ED1E8A2" w14:textId="2C1C034C" w:rsidR="00E57175" w:rsidRDefault="00850AD4" w:rsidP="00514883">
      <w:pPr>
        <w:pStyle w:val="normlntext"/>
      </w:pPr>
      <w:r>
        <w:t>Například AC koeficient reprezentovaný jako symboly (1,4) (12) se zakóduje do binární posloupnosti (1111101101100), kde (111110110) je hodnota VCL získaná z Huffmanových tabulek a (1100) j</w:t>
      </w:r>
      <w:r w:rsidR="0017193E">
        <w:t>e hodnota VLI kódu pro číslo 12</w:t>
      </w:r>
      <w:sdt>
        <w:sdtPr>
          <w:id w:val="303589235"/>
          <w:citation/>
        </w:sdtPr>
        <w:sdtContent>
          <w:r w:rsidR="00514883">
            <w:fldChar w:fldCharType="begin"/>
          </w:r>
          <w:r w:rsidR="00514883">
            <w:instrText xml:space="preserve"> CITATION Čap00 \l 1029 </w:instrText>
          </w:r>
          <w:r w:rsidR="00514883">
            <w:fldChar w:fldCharType="separate"/>
          </w:r>
          <w:r w:rsidR="001323C3">
            <w:rPr>
              <w:noProof/>
            </w:rPr>
            <w:t xml:space="preserve"> [12]</w:t>
          </w:r>
          <w:r w:rsidR="00514883">
            <w:fldChar w:fldCharType="end"/>
          </w:r>
        </w:sdtContent>
      </w:sdt>
      <w:r w:rsidR="0017193E">
        <w:t>.</w:t>
      </w:r>
    </w:p>
    <w:p w14:paraId="4ED1E8A3" w14:textId="77777777" w:rsidR="00E57175" w:rsidRDefault="00E57175" w:rsidP="00E57175">
      <w:pPr>
        <w:pStyle w:val="NadpisC"/>
        <w:numPr>
          <w:ilvl w:val="2"/>
          <w:numId w:val="40"/>
        </w:numPr>
      </w:pPr>
      <w:bookmarkStart w:id="64" w:name="_Toc448848701"/>
      <w:r>
        <w:t>Sekvenční JPEG dekodér</w:t>
      </w:r>
      <w:bookmarkEnd w:id="64"/>
    </w:p>
    <w:p w14:paraId="4ED1E8A4" w14:textId="77777777" w:rsidR="00E57175" w:rsidRDefault="00E57175" w:rsidP="00425AB8">
      <w:pPr>
        <w:pStyle w:val="normlntext"/>
      </w:pPr>
      <w:r>
        <w:t>Při sekvenčním JPEG dekódování jsou kroky, které jsme udělali při kódování obrazu, prováděny v opačném pořadí, jak je uvedeno v následujícím schématu.</w:t>
      </w:r>
    </w:p>
    <w:p w14:paraId="4ED1E8A5" w14:textId="77777777" w:rsidR="00E57175" w:rsidRDefault="00E57175" w:rsidP="00E57175">
      <w:pPr>
        <w:keepNext/>
      </w:pPr>
      <w:r>
        <w:rPr>
          <w:noProof/>
        </w:rPr>
        <w:lastRenderedPageBreak/>
        <w:drawing>
          <wp:anchor distT="0" distB="0" distL="114300" distR="114300" simplePos="0" relativeHeight="251667456" behindDoc="0" locked="0" layoutInCell="1" allowOverlap="1" wp14:anchorId="5A4F744B" wp14:editId="2753FDB8">
            <wp:simplePos x="0" y="0"/>
            <wp:positionH relativeFrom="column">
              <wp:posOffset>15875</wp:posOffset>
            </wp:positionH>
            <wp:positionV relativeFrom="paragraph">
              <wp:posOffset>-3810</wp:posOffset>
            </wp:positionV>
            <wp:extent cx="5486400" cy="3200400"/>
            <wp:effectExtent l="19050" t="0" r="19050" b="0"/>
            <wp:wrapSquare wrapText="bothSides"/>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page">
              <wp14:pctWidth>0</wp14:pctWidth>
            </wp14:sizeRelH>
            <wp14:sizeRelV relativeFrom="page">
              <wp14:pctHeight>0</wp14:pctHeight>
            </wp14:sizeRelV>
          </wp:anchor>
        </w:drawing>
      </w:r>
    </w:p>
    <w:p w14:paraId="4ED1E8A6" w14:textId="0F48B108" w:rsidR="00E57175" w:rsidRDefault="00E57175" w:rsidP="0017193E">
      <w:pPr>
        <w:pStyle w:val="normlntextkurzva"/>
        <w:jc w:val="center"/>
      </w:pPr>
      <w:bookmarkStart w:id="65" w:name="_Toc448846396"/>
      <w:r>
        <w:t xml:space="preserve">Obrázek </w:t>
      </w:r>
      <w:fldSimple w:instr=" SEQ Obrázek \* ARABIC ">
        <w:r w:rsidR="00907978">
          <w:rPr>
            <w:noProof/>
          </w:rPr>
          <w:t>9</w:t>
        </w:r>
      </w:fldSimple>
      <w:r>
        <w:t xml:space="preserve"> Blokové schéma sekvenčního dekodéru JPEG </w:t>
      </w:r>
      <w:sdt>
        <w:sdtPr>
          <w:id w:val="508960716"/>
          <w:citation/>
        </w:sdtPr>
        <w:sdtContent>
          <w:r>
            <w:fldChar w:fldCharType="begin"/>
          </w:r>
          <w:r>
            <w:instrText xml:space="preserve"> CITATION Čap00 \l 1029 </w:instrText>
          </w:r>
          <w:r>
            <w:fldChar w:fldCharType="separate"/>
          </w:r>
          <w:r w:rsidR="001323C3">
            <w:rPr>
              <w:noProof/>
            </w:rPr>
            <w:t>[12]</w:t>
          </w:r>
          <w:r>
            <w:fldChar w:fldCharType="end"/>
          </w:r>
        </w:sdtContent>
      </w:sdt>
      <w:bookmarkEnd w:id="65"/>
    </w:p>
    <w:p w14:paraId="4ED1E8A7" w14:textId="2DA24993" w:rsidR="006A7489" w:rsidRPr="006A7489" w:rsidRDefault="00E57175" w:rsidP="006A7489">
      <w:pPr>
        <w:pStyle w:val="normlntext"/>
      </w:pPr>
      <w:r>
        <w:t>Nejprve se na zakódovaná binární data použije entropický dekodér (např. Huffmanův). Ten převede binární posloupnost na</w:t>
      </w:r>
      <w:r w:rsidR="006A7489">
        <w:t xml:space="preserve"> posloupnost symbolů pomocí tabulek Huffmanových kódů (VLC kód) a VLI dekódování a poté symboly </w:t>
      </w:r>
      <w:r w:rsidR="00EA01BB">
        <w:t>převede na posloupnost DCT koefi</w:t>
      </w:r>
      <w:r w:rsidR="006A7489">
        <w:t xml:space="preserve">cientů. Poté se provede dekvantizace pomocí funkce: </w:t>
      </w:r>
      <m:oMath>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q</m:t>
            </m:r>
          </m:sub>
        </m:sSub>
        <m:d>
          <m:dPr>
            <m:ctrlPr>
              <w:rPr>
                <w:rFonts w:ascii="Cambria Math" w:hAnsi="Cambria Math"/>
                <w:i/>
              </w:rPr>
            </m:ctrlPr>
          </m:dPr>
          <m:e>
            <m:r>
              <w:rPr>
                <w:rFonts w:ascii="Cambria Math" w:hAnsi="Cambria Math"/>
              </w:rPr>
              <m:t>u,v</m:t>
            </m:r>
          </m:e>
        </m:d>
        <m:r>
          <w:rPr>
            <w:rFonts w:ascii="Cambria Math" w:hAnsi="Cambria Math"/>
          </w:rPr>
          <m:t>*Q(u,v)</m:t>
        </m:r>
      </m:oMath>
    </w:p>
    <w:p w14:paraId="4ED1E8A8" w14:textId="409CAAF1" w:rsidR="006A7489" w:rsidRDefault="006A7489" w:rsidP="006A7489">
      <w:pPr>
        <w:pStyle w:val="normlntext"/>
      </w:pPr>
      <w:r>
        <w:t>Pak se na dekvantizované koeficienty aplikuje inverzní diskrétní kosinová transformace (IDCT), která převede koeficienty z frekvenčního oboru zpět do prostorového oboru. IDCT je definovaná vztahem</w:t>
      </w:r>
      <w:r w:rsidR="00897BC7">
        <w:t xml:space="preserve"> (4)</w:t>
      </w:r>
      <w: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597"/>
      </w:tblGrid>
      <w:tr w:rsidR="00897BC7" w14:paraId="76BC2EA5" w14:textId="77777777" w:rsidTr="00F544E7">
        <w:tc>
          <w:tcPr>
            <w:tcW w:w="8330" w:type="dxa"/>
            <w:vAlign w:val="center"/>
          </w:tcPr>
          <w:p w14:paraId="3CF34378" w14:textId="35861DB6" w:rsidR="00897BC7" w:rsidRDefault="00897BC7" w:rsidP="00F544E7">
            <w:pPr>
              <w:pStyle w:val="normlntext"/>
              <w:jc w:val="center"/>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u=0</m:t>
                        </m:r>
                      </m:sub>
                      <m:sup>
                        <m:r>
                          <w:rPr>
                            <w:rFonts w:ascii="Cambria Math" w:hAnsi="Cambria Math"/>
                          </w:rPr>
                          <m:t>7</m:t>
                        </m:r>
                      </m:sup>
                      <m:e>
                        <m:nary>
                          <m:naryPr>
                            <m:chr m:val="∑"/>
                            <m:limLoc m:val="undOvr"/>
                            <m:ctrlPr>
                              <w:rPr>
                                <w:rFonts w:ascii="Cambria Math" w:hAnsi="Cambria Math"/>
                                <w:i/>
                              </w:rPr>
                            </m:ctrlPr>
                          </m:naryPr>
                          <m:sub>
                            <m:r>
                              <w:rPr>
                                <w:rFonts w:ascii="Cambria Math" w:hAnsi="Cambria Math"/>
                              </w:rPr>
                              <m:t>v=0</m:t>
                            </m:r>
                          </m:sub>
                          <m:sup>
                            <m:r>
                              <w:rPr>
                                <w:rFonts w:ascii="Cambria Math" w:hAnsi="Cambria Math"/>
                              </w:rPr>
                              <m:t>7</m:t>
                            </m:r>
                          </m:sup>
                          <m:e>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v</m:t>
                                </m:r>
                              </m:e>
                            </m:d>
                            <m:r>
                              <w:rPr>
                                <w:rFonts w:ascii="Cambria Math" w:hAnsi="Cambria Math"/>
                              </w:rPr>
                              <m:t>f(u,v)cos</m:t>
                            </m:r>
                            <m:f>
                              <m:fPr>
                                <m:ctrlPr>
                                  <w:rPr>
                                    <w:rFonts w:ascii="Cambria Math" w:hAnsi="Cambria Math"/>
                                    <w:i/>
                                  </w:rPr>
                                </m:ctrlPr>
                              </m:fPr>
                              <m:num>
                                <m:d>
                                  <m:dPr>
                                    <m:ctrlPr>
                                      <w:rPr>
                                        <w:rFonts w:ascii="Cambria Math" w:hAnsi="Cambria Math"/>
                                        <w:i/>
                                      </w:rPr>
                                    </m:ctrlPr>
                                  </m:dPr>
                                  <m:e>
                                    <m:r>
                                      <w:rPr>
                                        <w:rFonts w:ascii="Cambria Math" w:hAnsi="Cambria Math"/>
                                      </w:rPr>
                                      <m:t>2x+1</m:t>
                                    </m:r>
                                  </m:e>
                                </m:d>
                                <m:r>
                                  <w:rPr>
                                    <w:rFonts w:ascii="Cambria Math" w:hAnsi="Cambria Math"/>
                                  </w:rPr>
                                  <m:t>uπ</m:t>
                                </m:r>
                              </m:num>
                              <m:den>
                                <m:r>
                                  <w:rPr>
                                    <w:rFonts w:ascii="Cambria Math" w:hAnsi="Cambria Math"/>
                                  </w:rPr>
                                  <m:t>16</m:t>
                                </m:r>
                              </m:den>
                            </m:f>
                            <m:r>
                              <w:rPr>
                                <w:rFonts w:ascii="Cambria Math" w:hAnsi="Cambria Math"/>
                              </w:rPr>
                              <m:t>cos</m:t>
                            </m:r>
                            <m:f>
                              <m:fPr>
                                <m:ctrlPr>
                                  <w:rPr>
                                    <w:rFonts w:ascii="Cambria Math" w:hAnsi="Cambria Math"/>
                                    <w:i/>
                                  </w:rPr>
                                </m:ctrlPr>
                              </m:fPr>
                              <m:num>
                                <m:d>
                                  <m:dPr>
                                    <m:ctrlPr>
                                      <w:rPr>
                                        <w:rFonts w:ascii="Cambria Math" w:hAnsi="Cambria Math"/>
                                        <w:i/>
                                      </w:rPr>
                                    </m:ctrlPr>
                                  </m:dPr>
                                  <m:e>
                                    <m:r>
                                      <w:rPr>
                                        <w:rFonts w:ascii="Cambria Math" w:hAnsi="Cambria Math"/>
                                      </w:rPr>
                                      <m:t>2y+1</m:t>
                                    </m:r>
                                  </m:e>
                                </m:d>
                                <m:r>
                                  <w:rPr>
                                    <w:rFonts w:ascii="Cambria Math" w:hAnsi="Cambria Math"/>
                                  </w:rPr>
                                  <m:t>vπ</m:t>
                                </m:r>
                              </m:num>
                              <m:den>
                                <m:r>
                                  <w:rPr>
                                    <w:rFonts w:ascii="Cambria Math" w:hAnsi="Cambria Math"/>
                                  </w:rPr>
                                  <m:t>16</m:t>
                                </m:r>
                              </m:den>
                            </m:f>
                          </m:e>
                        </m:nary>
                      </m:e>
                    </m:nary>
                  </m:e>
                </m:d>
              </m:oMath>
            </m:oMathPara>
          </w:p>
        </w:tc>
        <w:tc>
          <w:tcPr>
            <w:tcW w:w="597" w:type="dxa"/>
            <w:vAlign w:val="center"/>
          </w:tcPr>
          <w:p w14:paraId="5B701AAC" w14:textId="07EB91B7" w:rsidR="00897BC7" w:rsidRDefault="00897BC7" w:rsidP="00897BC7">
            <w:pPr>
              <w:pStyle w:val="normlntext"/>
              <w:jc w:val="center"/>
            </w:pPr>
            <w:r>
              <w:t>(4)</w:t>
            </w:r>
          </w:p>
        </w:tc>
      </w:tr>
    </w:tbl>
    <w:p w14:paraId="4ED1E8AA" w14:textId="77777777" w:rsidR="006A7489" w:rsidRDefault="006A7489" w:rsidP="006A7489">
      <w:pPr>
        <w:pStyle w:val="normlntext"/>
      </w:pPr>
      <w:r>
        <w:t>kde</w:t>
      </w:r>
    </w:p>
    <w:p w14:paraId="4ED1E8AB" w14:textId="77777777" w:rsidR="006A7489" w:rsidRDefault="006A7489" w:rsidP="006A7489">
      <w:pPr>
        <w:pStyle w:val="normlntext"/>
      </w:pPr>
      <w:r>
        <w:tab/>
      </w:r>
      <m:oMath>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tab/>
        <w:t>pro u=0</w:t>
      </w:r>
    </w:p>
    <w:p w14:paraId="4ED1E8AC" w14:textId="77777777" w:rsidR="006A7489" w:rsidRDefault="006A7489" w:rsidP="006A7489">
      <w:pPr>
        <w:pStyle w:val="normlntext"/>
      </w:pPr>
      <w:r>
        <w:tab/>
      </w:r>
      <m:oMath>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=1</m:t>
        </m:r>
      </m:oMath>
      <w:r>
        <w:tab/>
        <w:t>pro u&gt;0</w:t>
      </w:r>
    </w:p>
    <w:p w14:paraId="4ED1E8AD" w14:textId="77777777" w:rsidR="006A7489" w:rsidRDefault="006A7489" w:rsidP="006A7489">
      <w:pPr>
        <w:pStyle w:val="normlntext"/>
      </w:pPr>
      <w:r>
        <w:tab/>
      </w:r>
      <m:oMath>
        <m:r>
          <w:rPr>
            <w:rFonts w:ascii="Cambria Math" w:hAnsi="Cambria Math"/>
          </w:rPr>
          <m:t>C</m:t>
        </m:r>
        <m:d>
          <m:dPr>
            <m:ctrlPr>
              <w:rPr>
                <w:rFonts w:ascii="Cambria Math" w:hAnsi="Cambria Math"/>
                <w:i/>
              </w:rPr>
            </m:ctrlPr>
          </m:dPr>
          <m:e>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tab/>
        <w:t>pro v=0</w:t>
      </w:r>
    </w:p>
    <w:p w14:paraId="4ED1E8AE" w14:textId="77777777" w:rsidR="006A7489" w:rsidRDefault="006A7489" w:rsidP="006A7489">
      <w:pPr>
        <w:pStyle w:val="normlntext"/>
      </w:pPr>
      <w:r>
        <w:tab/>
      </w:r>
      <m:oMath>
        <m:r>
          <w:rPr>
            <w:rFonts w:ascii="Cambria Math" w:hAnsi="Cambria Math"/>
          </w:rPr>
          <m:t>C</m:t>
        </m:r>
        <m:d>
          <m:dPr>
            <m:ctrlPr>
              <w:rPr>
                <w:rFonts w:ascii="Cambria Math" w:hAnsi="Cambria Math"/>
                <w:i/>
              </w:rPr>
            </m:ctrlPr>
          </m:dPr>
          <m:e>
            <m:r>
              <w:rPr>
                <w:rFonts w:ascii="Cambria Math" w:hAnsi="Cambria Math"/>
              </w:rPr>
              <m:t>v</m:t>
            </m:r>
          </m:e>
        </m:d>
        <m:r>
          <w:rPr>
            <w:rFonts w:ascii="Cambria Math" w:hAnsi="Cambria Math"/>
          </w:rPr>
          <m:t>=1</m:t>
        </m:r>
      </m:oMath>
      <w:r>
        <w:tab/>
        <w:t>pro v&gt;0</w:t>
      </w:r>
    </w:p>
    <w:p w14:paraId="4ED1E8AF" w14:textId="0D4F6BBF" w:rsidR="00FA45B4" w:rsidRDefault="00FA45B4" w:rsidP="006A7489">
      <w:pPr>
        <w:pStyle w:val="normlntext"/>
      </w:pPr>
      <w:r>
        <w:t>Poslední krok spočívá v posunu hodnot dekomprimovaných vzorků do intervalu &lt;0,2</w:t>
      </w:r>
      <w:r>
        <w:rPr>
          <w:vertAlign w:val="superscript"/>
        </w:rPr>
        <w:t>p-1</w:t>
      </w:r>
      <w:r>
        <w:t>&gt;</w:t>
      </w:r>
      <w:sdt>
        <w:sdtPr>
          <w:id w:val="-1465661631"/>
          <w:citation/>
        </w:sdtPr>
        <w:sdtContent>
          <w:r>
            <w:fldChar w:fldCharType="begin"/>
          </w:r>
          <w:r>
            <w:instrText xml:space="preserve"> CITATION Čap00 \l 1029 </w:instrText>
          </w:r>
          <w:r>
            <w:fldChar w:fldCharType="separate"/>
          </w:r>
          <w:r w:rsidR="001323C3">
            <w:rPr>
              <w:noProof/>
            </w:rPr>
            <w:t xml:space="preserve"> [12]</w:t>
          </w:r>
          <w:r>
            <w:fldChar w:fldCharType="end"/>
          </w:r>
        </w:sdtContent>
      </w:sdt>
      <w:r w:rsidR="00897BC7">
        <w:t>.</w:t>
      </w:r>
    </w:p>
    <w:p w14:paraId="4ED1E8B0" w14:textId="77777777" w:rsidR="00843043" w:rsidRDefault="00843043" w:rsidP="00843043">
      <w:pPr>
        <w:pStyle w:val="NadpisC"/>
      </w:pPr>
      <w:bookmarkStart w:id="66" w:name="_Toc448848702"/>
      <w:r>
        <w:lastRenderedPageBreak/>
        <w:t>Struktura souboru JPEG</w:t>
      </w:r>
      <w:bookmarkEnd w:id="66"/>
    </w:p>
    <w:p w14:paraId="4ED1E8B2" w14:textId="67BA31D5" w:rsidR="00843043" w:rsidRDefault="00843043" w:rsidP="00843043">
      <w:pPr>
        <w:pStyle w:val="normlntext"/>
      </w:pPr>
      <w:r>
        <w:t>Soubory typu JFIF/JPEG jsou rozděleny do takzvaných segmentů (</w:t>
      </w:r>
      <w:r w:rsidRPr="00843043">
        <w:rPr>
          <w:i/>
        </w:rPr>
        <w:t>segments</w:t>
      </w:r>
      <w:r>
        <w:t>), kde každý segment je představován proudem bytů o maximální délce 65535. Každý segment začíná takzvanou značkou (</w:t>
      </w:r>
      <w:r w:rsidRPr="00843043">
        <w:rPr>
          <w:i/>
        </w:rPr>
        <w:t>marker</w:t>
      </w:r>
      <w:r>
        <w:t xml:space="preserve">), což je dvoubytová hodnota, kde první byte má vždy hodnotu </w:t>
      </w:r>
      <w:r w:rsidRPr="00843043">
        <w:rPr>
          <w:b/>
        </w:rPr>
        <w:t>0×ff</w:t>
      </w:r>
      <w:r>
        <w:t xml:space="preserve"> (tj. 255 decimálně) a druhý byte nabývá podle typu značky hodnot od </w:t>
      </w:r>
      <w:r w:rsidRPr="00843043">
        <w:rPr>
          <w:b/>
        </w:rPr>
        <w:t>0×01</w:t>
      </w:r>
      <w:r>
        <w:t xml:space="preserve"> do </w:t>
      </w:r>
      <w:r w:rsidRPr="00843043">
        <w:rPr>
          <w:b/>
        </w:rPr>
        <w:t>0×fe</w:t>
      </w:r>
      <w:r>
        <w:t xml:space="preserve">. Hodnoty </w:t>
      </w:r>
      <w:r w:rsidRPr="00843043">
        <w:rPr>
          <w:b/>
        </w:rPr>
        <w:t>0×00</w:t>
      </w:r>
      <w:r>
        <w:t xml:space="preserve"> a </w:t>
      </w:r>
      <w:r w:rsidRPr="00843043">
        <w:rPr>
          <w:b/>
        </w:rPr>
        <w:t>0×ff</w:t>
      </w:r>
      <w:r>
        <w:t xml:space="preserve"> u druhého byte značky nejsou použity, aby se zaručila synchronizace v případě, že při přenosu obrázku dojde k chybě. Pokud k takové situaci dojde, postačuje, aby dekodér našel v proudu bytů hodnotu </w:t>
      </w:r>
      <w:r w:rsidRPr="00843043">
        <w:rPr>
          <w:b/>
        </w:rPr>
        <w:t>0×ff</w:t>
      </w:r>
      <w:r>
        <w:t xml:space="preserve"> následovanou hodnotou </w:t>
      </w:r>
      <w:r w:rsidRPr="00843043">
        <w:rPr>
          <w:b/>
        </w:rPr>
        <w:t>0×01–0×fe</w:t>
      </w:r>
      <w:r>
        <w:t xml:space="preserve"> a může provést synchronizaci s tím, že předchozí data sice nebude umět rekonstruovat, ale zbytek obrázku už ano.</w:t>
      </w:r>
    </w:p>
    <w:p w14:paraId="4ED1E8B3" w14:textId="3E2EADB3" w:rsidR="00843043" w:rsidRPr="00843043" w:rsidRDefault="00843043" w:rsidP="00834611">
      <w:pPr>
        <w:pStyle w:val="normlntext"/>
      </w:pPr>
      <w:r>
        <w:t xml:space="preserve">Z tohoto důvodu se v samotných datech nikdy nesmí objevit samostatná hodnota </w:t>
      </w:r>
      <w:r w:rsidRPr="00843043">
        <w:rPr>
          <w:b/>
        </w:rPr>
        <w:t>0×ff</w:t>
      </w:r>
      <w:r>
        <w:t xml:space="preserve">, ale musí být doplněna bytem s hodnotou </w:t>
      </w:r>
      <w:r w:rsidRPr="00843043">
        <w:rPr>
          <w:b/>
        </w:rPr>
        <w:t>0×00</w:t>
      </w:r>
      <w:r>
        <w:t xml:space="preserve">. Pro nás má tato struktura jednu výhodu – při zkoumání obsahu souborů JFIF/JPEG nám postačí v hexadecimálním editoru hledat výskyt bytů </w:t>
      </w:r>
      <w:r w:rsidRPr="00843043">
        <w:rPr>
          <w:b/>
        </w:rPr>
        <w:t>0×ff</w:t>
      </w:r>
      <w:r>
        <w:t xml:space="preserve"> následovaných nenulovou hodnotou a podle této dvojice bytů již víme, jaký segment na tomto místě začíná. Máme totiž jistotu, že takto uspořádaná dvojice bytů vždy značí začátek segmentu, v datech by se nikdy neměla objevit</w:t>
      </w:r>
      <w:sdt>
        <w:sdtPr>
          <w:id w:val="-1001649200"/>
          <w:citation/>
        </w:sdtPr>
        <w:sdtContent>
          <w:r w:rsidR="00834611">
            <w:fldChar w:fldCharType="begin"/>
          </w:r>
          <w:r w:rsidR="00834611">
            <w:instrText xml:space="preserve"> CITATION Tiš07 \l 1029 </w:instrText>
          </w:r>
          <w:r w:rsidR="00834611">
            <w:fldChar w:fldCharType="separate"/>
          </w:r>
          <w:r w:rsidR="001323C3">
            <w:rPr>
              <w:noProof/>
            </w:rPr>
            <w:t xml:space="preserve"> [14]</w:t>
          </w:r>
          <w:r w:rsidR="00834611">
            <w:fldChar w:fldCharType="end"/>
          </w:r>
        </w:sdtContent>
      </w:sdt>
      <w:r w:rsidR="0017193E">
        <w:t>.</w:t>
      </w:r>
    </w:p>
    <w:p w14:paraId="4ED1E8B4" w14:textId="49B755DF" w:rsidR="00834611" w:rsidRDefault="00834611" w:rsidP="00897BC7">
      <w:pPr>
        <w:pStyle w:val="normlntextkurzva"/>
        <w:jc w:val="center"/>
      </w:pPr>
      <w:bookmarkStart w:id="67" w:name="_Toc448846415"/>
      <w:r>
        <w:t xml:space="preserve">Tabulka </w:t>
      </w:r>
      <w:fldSimple w:instr=" SEQ Tabulka \* ARABIC ">
        <w:r w:rsidR="00907978">
          <w:rPr>
            <w:noProof/>
          </w:rPr>
          <w:t>10</w:t>
        </w:r>
      </w:fldSimple>
      <w:r>
        <w:t xml:space="preserve"> Nejdůležitější značky v souborech JPEG</w:t>
      </w:r>
      <w:sdt>
        <w:sdtPr>
          <w:id w:val="332724659"/>
          <w:citation/>
        </w:sdtPr>
        <w:sdtContent>
          <w:r>
            <w:fldChar w:fldCharType="begin"/>
          </w:r>
          <w:r>
            <w:instrText xml:space="preserve"> CITATION Tiš07 \l 1029 </w:instrText>
          </w:r>
          <w:r>
            <w:fldChar w:fldCharType="separate"/>
          </w:r>
          <w:r w:rsidR="001323C3">
            <w:rPr>
              <w:noProof/>
            </w:rPr>
            <w:t xml:space="preserve"> [14]</w:t>
          </w:r>
          <w:r>
            <w:fldChar w:fldCharType="end"/>
          </w:r>
        </w:sdtContent>
      </w:sdt>
      <w:bookmarkEnd w:id="67"/>
    </w:p>
    <w:tbl>
      <w:tblPr>
        <w:tblStyle w:val="Svtlmkazvraznn5"/>
        <w:tblW w:w="0" w:type="auto"/>
        <w:tblLook w:val="04A0" w:firstRow="1" w:lastRow="0" w:firstColumn="1" w:lastColumn="0" w:noHBand="0" w:noVBand="1"/>
      </w:tblPr>
      <w:tblGrid>
        <w:gridCol w:w="1009"/>
        <w:gridCol w:w="2020"/>
        <w:gridCol w:w="1167"/>
        <w:gridCol w:w="4807"/>
      </w:tblGrid>
      <w:tr w:rsidR="00843043" w:rsidRPr="00843043" w14:paraId="4ED1E8B9" w14:textId="77777777" w:rsidTr="0083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8B5" w14:textId="77777777" w:rsidR="00843043" w:rsidRPr="00843043" w:rsidRDefault="00843043" w:rsidP="005D6C29">
            <w:r w:rsidRPr="00843043">
              <w:t>Značka</w:t>
            </w:r>
          </w:p>
        </w:tc>
        <w:tc>
          <w:tcPr>
            <w:tcW w:w="0" w:type="auto"/>
            <w:tcBorders>
              <w:top w:val="none" w:sz="0" w:space="0" w:color="auto"/>
              <w:left w:val="none" w:sz="0" w:space="0" w:color="auto"/>
              <w:bottom w:val="none" w:sz="0" w:space="0" w:color="auto"/>
              <w:right w:val="none" w:sz="0" w:space="0" w:color="auto"/>
            </w:tcBorders>
            <w:hideMark/>
          </w:tcPr>
          <w:p w14:paraId="4ED1E8B6" w14:textId="77777777" w:rsidR="00843043" w:rsidRPr="00843043" w:rsidRDefault="00843043" w:rsidP="005D6C29">
            <w:pPr>
              <w:cnfStyle w:val="100000000000" w:firstRow="1" w:lastRow="0" w:firstColumn="0" w:lastColumn="0" w:oddVBand="0" w:evenVBand="0" w:oddHBand="0" w:evenHBand="0" w:firstRowFirstColumn="0" w:firstRowLastColumn="0" w:lastRowFirstColumn="0" w:lastRowLastColumn="0"/>
            </w:pPr>
            <w:r w:rsidRPr="00843043">
              <w:t>Plný název</w:t>
            </w:r>
          </w:p>
        </w:tc>
        <w:tc>
          <w:tcPr>
            <w:tcW w:w="0" w:type="auto"/>
            <w:tcBorders>
              <w:top w:val="none" w:sz="0" w:space="0" w:color="auto"/>
              <w:left w:val="none" w:sz="0" w:space="0" w:color="auto"/>
              <w:bottom w:val="none" w:sz="0" w:space="0" w:color="auto"/>
              <w:right w:val="none" w:sz="0" w:space="0" w:color="auto"/>
            </w:tcBorders>
            <w:hideMark/>
          </w:tcPr>
          <w:p w14:paraId="4ED1E8B7" w14:textId="77777777" w:rsidR="00843043" w:rsidRPr="00843043" w:rsidRDefault="00843043" w:rsidP="005D6C29">
            <w:pPr>
              <w:cnfStyle w:val="100000000000" w:firstRow="1" w:lastRow="0" w:firstColumn="0" w:lastColumn="0" w:oddVBand="0" w:evenVBand="0" w:oddHBand="0" w:evenHBand="0" w:firstRowFirstColumn="0" w:firstRowLastColumn="0" w:lastRowFirstColumn="0" w:lastRowLastColumn="0"/>
            </w:pPr>
            <w:r w:rsidRPr="00843043">
              <w:t>Hodnota</w:t>
            </w:r>
          </w:p>
        </w:tc>
        <w:tc>
          <w:tcPr>
            <w:tcW w:w="0" w:type="auto"/>
            <w:tcBorders>
              <w:top w:val="none" w:sz="0" w:space="0" w:color="auto"/>
              <w:left w:val="none" w:sz="0" w:space="0" w:color="auto"/>
              <w:bottom w:val="none" w:sz="0" w:space="0" w:color="auto"/>
              <w:right w:val="none" w:sz="0" w:space="0" w:color="auto"/>
            </w:tcBorders>
            <w:hideMark/>
          </w:tcPr>
          <w:p w14:paraId="4ED1E8B8" w14:textId="77777777" w:rsidR="00843043" w:rsidRPr="00843043" w:rsidRDefault="00843043" w:rsidP="005D6C29">
            <w:pPr>
              <w:cnfStyle w:val="100000000000" w:firstRow="1" w:lastRow="0" w:firstColumn="0" w:lastColumn="0" w:oddVBand="0" w:evenVBand="0" w:oddHBand="0" w:evenHBand="0" w:firstRowFirstColumn="0" w:firstRowLastColumn="0" w:lastRowFirstColumn="0" w:lastRowLastColumn="0"/>
            </w:pPr>
            <w:r w:rsidRPr="00843043">
              <w:t>Význam</w:t>
            </w:r>
          </w:p>
        </w:tc>
      </w:tr>
      <w:tr w:rsidR="00843043" w:rsidRPr="00843043" w14:paraId="4ED1E8BE" w14:textId="77777777" w:rsidTr="0083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8BA" w14:textId="77777777" w:rsidR="00843043" w:rsidRPr="00843043" w:rsidRDefault="00843043" w:rsidP="005D6C29">
            <w:r w:rsidRPr="00843043">
              <w:t>SOI</w:t>
            </w:r>
          </w:p>
        </w:tc>
        <w:tc>
          <w:tcPr>
            <w:tcW w:w="0" w:type="auto"/>
            <w:tcBorders>
              <w:top w:val="none" w:sz="0" w:space="0" w:color="auto"/>
              <w:left w:val="none" w:sz="0" w:space="0" w:color="auto"/>
              <w:bottom w:val="none" w:sz="0" w:space="0" w:color="auto"/>
              <w:right w:val="none" w:sz="0" w:space="0" w:color="auto"/>
            </w:tcBorders>
            <w:hideMark/>
          </w:tcPr>
          <w:p w14:paraId="4ED1E8BB"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Start Of Image</w:t>
            </w:r>
          </w:p>
        </w:tc>
        <w:tc>
          <w:tcPr>
            <w:tcW w:w="0" w:type="auto"/>
            <w:tcBorders>
              <w:top w:val="none" w:sz="0" w:space="0" w:color="auto"/>
              <w:left w:val="none" w:sz="0" w:space="0" w:color="auto"/>
              <w:bottom w:val="none" w:sz="0" w:space="0" w:color="auto"/>
              <w:right w:val="none" w:sz="0" w:space="0" w:color="auto"/>
            </w:tcBorders>
            <w:hideMark/>
          </w:tcPr>
          <w:p w14:paraId="4ED1E8BC"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0×ffd8</w:t>
            </w:r>
          </w:p>
        </w:tc>
        <w:tc>
          <w:tcPr>
            <w:tcW w:w="0" w:type="auto"/>
            <w:tcBorders>
              <w:top w:val="none" w:sz="0" w:space="0" w:color="auto"/>
              <w:left w:val="none" w:sz="0" w:space="0" w:color="auto"/>
              <w:bottom w:val="none" w:sz="0" w:space="0" w:color="auto"/>
              <w:right w:val="none" w:sz="0" w:space="0" w:color="auto"/>
            </w:tcBorders>
            <w:hideMark/>
          </w:tcPr>
          <w:p w14:paraId="4ED1E8BD"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značka umístěná na začátku souboru</w:t>
            </w:r>
          </w:p>
        </w:tc>
      </w:tr>
      <w:tr w:rsidR="00843043" w:rsidRPr="00843043" w14:paraId="4ED1E8C3" w14:textId="77777777" w:rsidTr="00834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8BF" w14:textId="77777777" w:rsidR="00843043" w:rsidRPr="00843043" w:rsidRDefault="00843043" w:rsidP="005D6C29">
            <w:r w:rsidRPr="00843043">
              <w:t>EOI</w:t>
            </w:r>
          </w:p>
        </w:tc>
        <w:tc>
          <w:tcPr>
            <w:tcW w:w="0" w:type="auto"/>
            <w:tcBorders>
              <w:top w:val="none" w:sz="0" w:space="0" w:color="auto"/>
              <w:left w:val="none" w:sz="0" w:space="0" w:color="auto"/>
              <w:bottom w:val="none" w:sz="0" w:space="0" w:color="auto"/>
              <w:right w:val="none" w:sz="0" w:space="0" w:color="auto"/>
            </w:tcBorders>
            <w:hideMark/>
          </w:tcPr>
          <w:p w14:paraId="4ED1E8C0"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End Of Image</w:t>
            </w:r>
          </w:p>
        </w:tc>
        <w:tc>
          <w:tcPr>
            <w:tcW w:w="0" w:type="auto"/>
            <w:tcBorders>
              <w:top w:val="none" w:sz="0" w:space="0" w:color="auto"/>
              <w:left w:val="none" w:sz="0" w:space="0" w:color="auto"/>
              <w:bottom w:val="none" w:sz="0" w:space="0" w:color="auto"/>
              <w:right w:val="none" w:sz="0" w:space="0" w:color="auto"/>
            </w:tcBorders>
            <w:hideMark/>
          </w:tcPr>
          <w:p w14:paraId="4ED1E8C1"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0×ffd9</w:t>
            </w:r>
          </w:p>
        </w:tc>
        <w:tc>
          <w:tcPr>
            <w:tcW w:w="0" w:type="auto"/>
            <w:tcBorders>
              <w:top w:val="none" w:sz="0" w:space="0" w:color="auto"/>
              <w:left w:val="none" w:sz="0" w:space="0" w:color="auto"/>
              <w:bottom w:val="none" w:sz="0" w:space="0" w:color="auto"/>
              <w:right w:val="none" w:sz="0" w:space="0" w:color="auto"/>
            </w:tcBorders>
            <w:hideMark/>
          </w:tcPr>
          <w:p w14:paraId="4ED1E8C2"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značka umístěná na konci souboru</w:t>
            </w:r>
          </w:p>
        </w:tc>
      </w:tr>
      <w:tr w:rsidR="00843043" w:rsidRPr="00843043" w14:paraId="4ED1E8C8" w14:textId="77777777" w:rsidTr="0083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8C4" w14:textId="77777777" w:rsidR="00843043" w:rsidRPr="00843043" w:rsidRDefault="00843043" w:rsidP="005D6C29">
            <w:r w:rsidRPr="00843043">
              <w:t>RSTi</w:t>
            </w:r>
          </w:p>
        </w:tc>
        <w:tc>
          <w:tcPr>
            <w:tcW w:w="0" w:type="auto"/>
            <w:tcBorders>
              <w:top w:val="none" w:sz="0" w:space="0" w:color="auto"/>
              <w:left w:val="none" w:sz="0" w:space="0" w:color="auto"/>
              <w:bottom w:val="none" w:sz="0" w:space="0" w:color="auto"/>
              <w:right w:val="none" w:sz="0" w:space="0" w:color="auto"/>
            </w:tcBorders>
            <w:hideMark/>
          </w:tcPr>
          <w:p w14:paraId="4ED1E8C5"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Restart Marker i</w:t>
            </w:r>
          </w:p>
        </w:tc>
        <w:tc>
          <w:tcPr>
            <w:tcW w:w="0" w:type="auto"/>
            <w:tcBorders>
              <w:top w:val="none" w:sz="0" w:space="0" w:color="auto"/>
              <w:left w:val="none" w:sz="0" w:space="0" w:color="auto"/>
              <w:bottom w:val="none" w:sz="0" w:space="0" w:color="auto"/>
              <w:right w:val="none" w:sz="0" w:space="0" w:color="auto"/>
            </w:tcBorders>
            <w:hideMark/>
          </w:tcPr>
          <w:p w14:paraId="4ED1E8C6"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0×ffd0+i</w:t>
            </w:r>
          </w:p>
        </w:tc>
        <w:tc>
          <w:tcPr>
            <w:tcW w:w="0" w:type="auto"/>
            <w:tcBorders>
              <w:top w:val="none" w:sz="0" w:space="0" w:color="auto"/>
              <w:left w:val="none" w:sz="0" w:space="0" w:color="auto"/>
              <w:bottom w:val="none" w:sz="0" w:space="0" w:color="auto"/>
              <w:right w:val="none" w:sz="0" w:space="0" w:color="auto"/>
            </w:tcBorders>
            <w:hideMark/>
          </w:tcPr>
          <w:p w14:paraId="4ED1E8C7"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značky určené pro synchronizaci (pokud jsou značky použity, tak se periodicky opakují)</w:t>
            </w:r>
          </w:p>
        </w:tc>
      </w:tr>
      <w:tr w:rsidR="00843043" w:rsidRPr="00843043" w14:paraId="4ED1E8CD" w14:textId="77777777" w:rsidTr="00834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8C9" w14:textId="77777777" w:rsidR="00843043" w:rsidRPr="00843043" w:rsidRDefault="00843043" w:rsidP="005D6C29">
            <w:r w:rsidRPr="00843043">
              <w:t>SOF0</w:t>
            </w:r>
          </w:p>
        </w:tc>
        <w:tc>
          <w:tcPr>
            <w:tcW w:w="0" w:type="auto"/>
            <w:tcBorders>
              <w:top w:val="none" w:sz="0" w:space="0" w:color="auto"/>
              <w:left w:val="none" w:sz="0" w:space="0" w:color="auto"/>
              <w:bottom w:val="none" w:sz="0" w:space="0" w:color="auto"/>
              <w:right w:val="none" w:sz="0" w:space="0" w:color="auto"/>
            </w:tcBorders>
            <w:hideMark/>
          </w:tcPr>
          <w:p w14:paraId="4ED1E8CA"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Start Of Frame 0</w:t>
            </w:r>
          </w:p>
        </w:tc>
        <w:tc>
          <w:tcPr>
            <w:tcW w:w="0" w:type="auto"/>
            <w:tcBorders>
              <w:top w:val="none" w:sz="0" w:space="0" w:color="auto"/>
              <w:left w:val="none" w:sz="0" w:space="0" w:color="auto"/>
              <w:bottom w:val="none" w:sz="0" w:space="0" w:color="auto"/>
              <w:right w:val="none" w:sz="0" w:space="0" w:color="auto"/>
            </w:tcBorders>
            <w:hideMark/>
          </w:tcPr>
          <w:p w14:paraId="4ED1E8CB"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0×ffc0</w:t>
            </w:r>
          </w:p>
        </w:tc>
        <w:tc>
          <w:tcPr>
            <w:tcW w:w="0" w:type="auto"/>
            <w:tcBorders>
              <w:top w:val="none" w:sz="0" w:space="0" w:color="auto"/>
              <w:left w:val="none" w:sz="0" w:space="0" w:color="auto"/>
              <w:bottom w:val="none" w:sz="0" w:space="0" w:color="auto"/>
              <w:right w:val="none" w:sz="0" w:space="0" w:color="auto"/>
            </w:tcBorders>
            <w:hideMark/>
          </w:tcPr>
          <w:p w14:paraId="4ED1E8CC"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specifikace tvaru obrazových dat</w:t>
            </w:r>
          </w:p>
        </w:tc>
      </w:tr>
      <w:tr w:rsidR="00843043" w:rsidRPr="00843043" w14:paraId="4ED1E8D2" w14:textId="77777777" w:rsidTr="0083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8CE" w14:textId="77777777" w:rsidR="00843043" w:rsidRPr="00843043" w:rsidRDefault="00843043" w:rsidP="005D6C29">
            <w:r w:rsidRPr="00843043">
              <w:t>SOS</w:t>
            </w:r>
          </w:p>
        </w:tc>
        <w:tc>
          <w:tcPr>
            <w:tcW w:w="0" w:type="auto"/>
            <w:tcBorders>
              <w:top w:val="none" w:sz="0" w:space="0" w:color="auto"/>
              <w:left w:val="none" w:sz="0" w:space="0" w:color="auto"/>
              <w:bottom w:val="none" w:sz="0" w:space="0" w:color="auto"/>
              <w:right w:val="none" w:sz="0" w:space="0" w:color="auto"/>
            </w:tcBorders>
            <w:hideMark/>
          </w:tcPr>
          <w:p w14:paraId="4ED1E8CF"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Start Of Scan</w:t>
            </w:r>
          </w:p>
        </w:tc>
        <w:tc>
          <w:tcPr>
            <w:tcW w:w="0" w:type="auto"/>
            <w:tcBorders>
              <w:top w:val="none" w:sz="0" w:space="0" w:color="auto"/>
              <w:left w:val="none" w:sz="0" w:space="0" w:color="auto"/>
              <w:bottom w:val="none" w:sz="0" w:space="0" w:color="auto"/>
              <w:right w:val="none" w:sz="0" w:space="0" w:color="auto"/>
            </w:tcBorders>
            <w:hideMark/>
          </w:tcPr>
          <w:p w14:paraId="4ED1E8D0"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0×ffda</w:t>
            </w:r>
          </w:p>
        </w:tc>
        <w:tc>
          <w:tcPr>
            <w:tcW w:w="0" w:type="auto"/>
            <w:tcBorders>
              <w:top w:val="none" w:sz="0" w:space="0" w:color="auto"/>
              <w:left w:val="none" w:sz="0" w:space="0" w:color="auto"/>
              <w:bottom w:val="none" w:sz="0" w:space="0" w:color="auto"/>
              <w:right w:val="none" w:sz="0" w:space="0" w:color="auto"/>
            </w:tcBorders>
            <w:hideMark/>
          </w:tcPr>
          <w:p w14:paraId="4ED1E8D1"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začátek vlastních kódovaných obrazových dat</w:t>
            </w:r>
          </w:p>
        </w:tc>
      </w:tr>
      <w:tr w:rsidR="00843043" w:rsidRPr="00843043" w14:paraId="4ED1E8D7" w14:textId="77777777" w:rsidTr="00834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8D3" w14:textId="77777777" w:rsidR="00843043" w:rsidRPr="00843043" w:rsidRDefault="00843043" w:rsidP="005D6C29">
            <w:r w:rsidRPr="00843043">
              <w:t>APP0</w:t>
            </w:r>
          </w:p>
        </w:tc>
        <w:tc>
          <w:tcPr>
            <w:tcW w:w="0" w:type="auto"/>
            <w:tcBorders>
              <w:top w:val="none" w:sz="0" w:space="0" w:color="auto"/>
              <w:left w:val="none" w:sz="0" w:space="0" w:color="auto"/>
              <w:bottom w:val="none" w:sz="0" w:space="0" w:color="auto"/>
              <w:right w:val="none" w:sz="0" w:space="0" w:color="auto"/>
            </w:tcBorders>
            <w:hideMark/>
          </w:tcPr>
          <w:p w14:paraId="4ED1E8D4"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Application Marker</w:t>
            </w:r>
          </w:p>
        </w:tc>
        <w:tc>
          <w:tcPr>
            <w:tcW w:w="0" w:type="auto"/>
            <w:tcBorders>
              <w:top w:val="none" w:sz="0" w:space="0" w:color="auto"/>
              <w:left w:val="none" w:sz="0" w:space="0" w:color="auto"/>
              <w:bottom w:val="none" w:sz="0" w:space="0" w:color="auto"/>
              <w:right w:val="none" w:sz="0" w:space="0" w:color="auto"/>
            </w:tcBorders>
            <w:hideMark/>
          </w:tcPr>
          <w:p w14:paraId="4ED1E8D5"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0×ffe0</w:t>
            </w:r>
          </w:p>
        </w:tc>
        <w:tc>
          <w:tcPr>
            <w:tcW w:w="0" w:type="auto"/>
            <w:tcBorders>
              <w:top w:val="none" w:sz="0" w:space="0" w:color="auto"/>
              <w:left w:val="none" w:sz="0" w:space="0" w:color="auto"/>
              <w:bottom w:val="none" w:sz="0" w:space="0" w:color="auto"/>
              <w:right w:val="none" w:sz="0" w:space="0" w:color="auto"/>
            </w:tcBorders>
            <w:hideMark/>
          </w:tcPr>
          <w:p w14:paraId="4ED1E8D6"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značka identifikující soubor JFIF</w:t>
            </w:r>
          </w:p>
        </w:tc>
      </w:tr>
      <w:tr w:rsidR="00843043" w:rsidRPr="00843043" w14:paraId="4ED1E8DC" w14:textId="77777777" w:rsidTr="0083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8D8" w14:textId="77777777" w:rsidR="00843043" w:rsidRPr="00843043" w:rsidRDefault="00843043" w:rsidP="005D6C29">
            <w:r w:rsidRPr="00843043">
              <w:t>COM</w:t>
            </w:r>
          </w:p>
        </w:tc>
        <w:tc>
          <w:tcPr>
            <w:tcW w:w="0" w:type="auto"/>
            <w:tcBorders>
              <w:top w:val="none" w:sz="0" w:space="0" w:color="auto"/>
              <w:left w:val="none" w:sz="0" w:space="0" w:color="auto"/>
              <w:bottom w:val="none" w:sz="0" w:space="0" w:color="auto"/>
              <w:right w:val="none" w:sz="0" w:space="0" w:color="auto"/>
            </w:tcBorders>
            <w:hideMark/>
          </w:tcPr>
          <w:p w14:paraId="4ED1E8D9"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Comment</w:t>
            </w:r>
          </w:p>
        </w:tc>
        <w:tc>
          <w:tcPr>
            <w:tcW w:w="0" w:type="auto"/>
            <w:tcBorders>
              <w:top w:val="none" w:sz="0" w:space="0" w:color="auto"/>
              <w:left w:val="none" w:sz="0" w:space="0" w:color="auto"/>
              <w:bottom w:val="none" w:sz="0" w:space="0" w:color="auto"/>
              <w:right w:val="none" w:sz="0" w:space="0" w:color="auto"/>
            </w:tcBorders>
            <w:hideMark/>
          </w:tcPr>
          <w:p w14:paraId="4ED1E8DA"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0×fffe</w:t>
            </w:r>
          </w:p>
        </w:tc>
        <w:tc>
          <w:tcPr>
            <w:tcW w:w="0" w:type="auto"/>
            <w:tcBorders>
              <w:top w:val="none" w:sz="0" w:space="0" w:color="auto"/>
              <w:left w:val="none" w:sz="0" w:space="0" w:color="auto"/>
              <w:bottom w:val="none" w:sz="0" w:space="0" w:color="auto"/>
              <w:right w:val="none" w:sz="0" w:space="0" w:color="auto"/>
            </w:tcBorders>
            <w:hideMark/>
          </w:tcPr>
          <w:p w14:paraId="4ED1E8DB"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jednoduchý textový komentář se zadanou délkou</w:t>
            </w:r>
          </w:p>
        </w:tc>
      </w:tr>
      <w:tr w:rsidR="00843043" w:rsidRPr="00843043" w14:paraId="4ED1E8E1" w14:textId="77777777" w:rsidTr="00834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8DD" w14:textId="77777777" w:rsidR="00843043" w:rsidRPr="00843043" w:rsidRDefault="00843043" w:rsidP="005D6C29">
            <w:r w:rsidRPr="00843043">
              <w:t>DNL</w:t>
            </w:r>
          </w:p>
        </w:tc>
        <w:tc>
          <w:tcPr>
            <w:tcW w:w="0" w:type="auto"/>
            <w:tcBorders>
              <w:top w:val="none" w:sz="0" w:space="0" w:color="auto"/>
              <w:left w:val="none" w:sz="0" w:space="0" w:color="auto"/>
              <w:bottom w:val="none" w:sz="0" w:space="0" w:color="auto"/>
              <w:right w:val="none" w:sz="0" w:space="0" w:color="auto"/>
            </w:tcBorders>
            <w:hideMark/>
          </w:tcPr>
          <w:p w14:paraId="4ED1E8DE"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Define Number Of Lines</w:t>
            </w:r>
          </w:p>
        </w:tc>
        <w:tc>
          <w:tcPr>
            <w:tcW w:w="0" w:type="auto"/>
            <w:tcBorders>
              <w:top w:val="none" w:sz="0" w:space="0" w:color="auto"/>
              <w:left w:val="none" w:sz="0" w:space="0" w:color="auto"/>
              <w:bottom w:val="none" w:sz="0" w:space="0" w:color="auto"/>
              <w:right w:val="none" w:sz="0" w:space="0" w:color="auto"/>
            </w:tcBorders>
            <w:hideMark/>
          </w:tcPr>
          <w:p w14:paraId="4ED1E8DF"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0×ffdc</w:t>
            </w:r>
          </w:p>
        </w:tc>
        <w:tc>
          <w:tcPr>
            <w:tcW w:w="0" w:type="auto"/>
            <w:tcBorders>
              <w:top w:val="none" w:sz="0" w:space="0" w:color="auto"/>
              <w:left w:val="none" w:sz="0" w:space="0" w:color="auto"/>
              <w:bottom w:val="none" w:sz="0" w:space="0" w:color="auto"/>
              <w:right w:val="none" w:sz="0" w:space="0" w:color="auto"/>
            </w:tcBorders>
            <w:hideMark/>
          </w:tcPr>
          <w:p w14:paraId="4ED1E8E0"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počet řádků (dnes se již nepoužívá)</w:t>
            </w:r>
          </w:p>
        </w:tc>
      </w:tr>
      <w:tr w:rsidR="00843043" w:rsidRPr="00843043" w14:paraId="4ED1E8E6" w14:textId="77777777" w:rsidTr="0083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8E2" w14:textId="77777777" w:rsidR="00843043" w:rsidRPr="00843043" w:rsidRDefault="00843043" w:rsidP="005D6C29">
            <w:r w:rsidRPr="00843043">
              <w:t>DRI</w:t>
            </w:r>
          </w:p>
        </w:tc>
        <w:tc>
          <w:tcPr>
            <w:tcW w:w="0" w:type="auto"/>
            <w:tcBorders>
              <w:top w:val="none" w:sz="0" w:space="0" w:color="auto"/>
              <w:left w:val="none" w:sz="0" w:space="0" w:color="auto"/>
              <w:bottom w:val="none" w:sz="0" w:space="0" w:color="auto"/>
              <w:right w:val="none" w:sz="0" w:space="0" w:color="auto"/>
            </w:tcBorders>
            <w:hideMark/>
          </w:tcPr>
          <w:p w14:paraId="4ED1E8E3"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Define Restart Interval</w:t>
            </w:r>
          </w:p>
        </w:tc>
        <w:tc>
          <w:tcPr>
            <w:tcW w:w="0" w:type="auto"/>
            <w:tcBorders>
              <w:top w:val="none" w:sz="0" w:space="0" w:color="auto"/>
              <w:left w:val="none" w:sz="0" w:space="0" w:color="auto"/>
              <w:bottom w:val="none" w:sz="0" w:space="0" w:color="auto"/>
              <w:right w:val="none" w:sz="0" w:space="0" w:color="auto"/>
            </w:tcBorders>
            <w:hideMark/>
          </w:tcPr>
          <w:p w14:paraId="4ED1E8E4"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0×ffdd</w:t>
            </w:r>
          </w:p>
        </w:tc>
        <w:tc>
          <w:tcPr>
            <w:tcW w:w="0" w:type="auto"/>
            <w:tcBorders>
              <w:top w:val="none" w:sz="0" w:space="0" w:color="auto"/>
              <w:left w:val="none" w:sz="0" w:space="0" w:color="auto"/>
              <w:bottom w:val="none" w:sz="0" w:space="0" w:color="auto"/>
              <w:right w:val="none" w:sz="0" w:space="0" w:color="auto"/>
            </w:tcBorders>
            <w:hideMark/>
          </w:tcPr>
          <w:p w14:paraId="4ED1E8E5"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interval výskytu synchronizačních značek RSTi</w:t>
            </w:r>
          </w:p>
        </w:tc>
      </w:tr>
      <w:tr w:rsidR="00843043" w:rsidRPr="00843043" w14:paraId="4ED1E8EB" w14:textId="77777777" w:rsidTr="008346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8E7" w14:textId="77777777" w:rsidR="00843043" w:rsidRPr="00843043" w:rsidRDefault="00843043" w:rsidP="005D6C29">
            <w:r w:rsidRPr="00843043">
              <w:t>DQT</w:t>
            </w:r>
          </w:p>
        </w:tc>
        <w:tc>
          <w:tcPr>
            <w:tcW w:w="0" w:type="auto"/>
            <w:tcBorders>
              <w:top w:val="none" w:sz="0" w:space="0" w:color="auto"/>
              <w:left w:val="none" w:sz="0" w:space="0" w:color="auto"/>
              <w:bottom w:val="none" w:sz="0" w:space="0" w:color="auto"/>
              <w:right w:val="none" w:sz="0" w:space="0" w:color="auto"/>
            </w:tcBorders>
            <w:hideMark/>
          </w:tcPr>
          <w:p w14:paraId="4ED1E8E8"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Define Quantization Table</w:t>
            </w:r>
          </w:p>
        </w:tc>
        <w:tc>
          <w:tcPr>
            <w:tcW w:w="0" w:type="auto"/>
            <w:tcBorders>
              <w:top w:val="none" w:sz="0" w:space="0" w:color="auto"/>
              <w:left w:val="none" w:sz="0" w:space="0" w:color="auto"/>
              <w:bottom w:val="none" w:sz="0" w:space="0" w:color="auto"/>
              <w:right w:val="none" w:sz="0" w:space="0" w:color="auto"/>
            </w:tcBorders>
            <w:hideMark/>
          </w:tcPr>
          <w:p w14:paraId="4ED1E8E9"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0×ffdb</w:t>
            </w:r>
          </w:p>
        </w:tc>
        <w:tc>
          <w:tcPr>
            <w:tcW w:w="0" w:type="auto"/>
            <w:tcBorders>
              <w:top w:val="none" w:sz="0" w:space="0" w:color="auto"/>
              <w:left w:val="none" w:sz="0" w:space="0" w:color="auto"/>
              <w:bottom w:val="none" w:sz="0" w:space="0" w:color="auto"/>
              <w:right w:val="none" w:sz="0" w:space="0" w:color="auto"/>
            </w:tcBorders>
            <w:hideMark/>
          </w:tcPr>
          <w:p w14:paraId="4ED1E8EA" w14:textId="77777777" w:rsidR="00843043" w:rsidRPr="00843043" w:rsidRDefault="00843043" w:rsidP="005D6C29">
            <w:pPr>
              <w:cnfStyle w:val="000000010000" w:firstRow="0" w:lastRow="0" w:firstColumn="0" w:lastColumn="0" w:oddVBand="0" w:evenVBand="0" w:oddHBand="0" w:evenHBand="1" w:firstRowFirstColumn="0" w:firstRowLastColumn="0" w:lastRowFirstColumn="0" w:lastRowLastColumn="0"/>
            </w:pPr>
            <w:r w:rsidRPr="00843043">
              <w:t>začátek segmentu koeficientů kvantizační tabulky</w:t>
            </w:r>
          </w:p>
        </w:tc>
      </w:tr>
      <w:tr w:rsidR="00843043" w:rsidRPr="00843043" w14:paraId="4ED1E8F0" w14:textId="77777777" w:rsidTr="0083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8EC" w14:textId="77777777" w:rsidR="00843043" w:rsidRPr="00843043" w:rsidRDefault="00843043" w:rsidP="005D6C29">
            <w:r w:rsidRPr="00843043">
              <w:t>DHT</w:t>
            </w:r>
          </w:p>
        </w:tc>
        <w:tc>
          <w:tcPr>
            <w:tcW w:w="0" w:type="auto"/>
            <w:tcBorders>
              <w:top w:val="none" w:sz="0" w:space="0" w:color="auto"/>
              <w:left w:val="none" w:sz="0" w:space="0" w:color="auto"/>
              <w:bottom w:val="none" w:sz="0" w:space="0" w:color="auto"/>
              <w:right w:val="none" w:sz="0" w:space="0" w:color="auto"/>
            </w:tcBorders>
            <w:hideMark/>
          </w:tcPr>
          <w:p w14:paraId="4ED1E8ED"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Define Huffman Table</w:t>
            </w:r>
          </w:p>
        </w:tc>
        <w:tc>
          <w:tcPr>
            <w:tcW w:w="0" w:type="auto"/>
            <w:tcBorders>
              <w:top w:val="none" w:sz="0" w:space="0" w:color="auto"/>
              <w:left w:val="none" w:sz="0" w:space="0" w:color="auto"/>
              <w:bottom w:val="none" w:sz="0" w:space="0" w:color="auto"/>
              <w:right w:val="none" w:sz="0" w:space="0" w:color="auto"/>
            </w:tcBorders>
            <w:hideMark/>
          </w:tcPr>
          <w:p w14:paraId="4ED1E8EE"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0×ffc4</w:t>
            </w:r>
          </w:p>
        </w:tc>
        <w:tc>
          <w:tcPr>
            <w:tcW w:w="0" w:type="auto"/>
            <w:tcBorders>
              <w:top w:val="none" w:sz="0" w:space="0" w:color="auto"/>
              <w:left w:val="none" w:sz="0" w:space="0" w:color="auto"/>
              <w:bottom w:val="none" w:sz="0" w:space="0" w:color="auto"/>
              <w:right w:val="none" w:sz="0" w:space="0" w:color="auto"/>
            </w:tcBorders>
            <w:hideMark/>
          </w:tcPr>
          <w:p w14:paraId="4ED1E8EF" w14:textId="77777777" w:rsidR="00843043" w:rsidRPr="00843043" w:rsidRDefault="00843043" w:rsidP="005D6C29">
            <w:pPr>
              <w:cnfStyle w:val="000000100000" w:firstRow="0" w:lastRow="0" w:firstColumn="0" w:lastColumn="0" w:oddVBand="0" w:evenVBand="0" w:oddHBand="1" w:evenHBand="0" w:firstRowFirstColumn="0" w:firstRowLastColumn="0" w:lastRowFirstColumn="0" w:lastRowLastColumn="0"/>
            </w:pPr>
            <w:r w:rsidRPr="00843043">
              <w:t>začátek segmentu kódových slov Huffmanova kódování</w:t>
            </w:r>
          </w:p>
        </w:tc>
      </w:tr>
    </w:tbl>
    <w:p w14:paraId="4ED1E8F1" w14:textId="77777777" w:rsidR="004F565E" w:rsidRPr="004F565E" w:rsidRDefault="004F565E" w:rsidP="004F565E">
      <w:pPr>
        <w:pStyle w:val="NadpisC"/>
        <w:numPr>
          <w:ilvl w:val="3"/>
          <w:numId w:val="12"/>
        </w:numPr>
        <w:rPr>
          <w:sz w:val="24"/>
        </w:rPr>
      </w:pPr>
      <w:bookmarkStart w:id="68" w:name="_Toc448848703"/>
      <w:r w:rsidRPr="004F565E">
        <w:rPr>
          <w:sz w:val="24"/>
        </w:rPr>
        <w:lastRenderedPageBreak/>
        <w:t>Hlavička souborů JPEG</w:t>
      </w:r>
      <w:bookmarkEnd w:id="68"/>
    </w:p>
    <w:p w14:paraId="4ED1E8F2" w14:textId="36DA9D14" w:rsidR="004F565E" w:rsidRDefault="004F565E" w:rsidP="004F565E">
      <w:pPr>
        <w:pStyle w:val="normlntext"/>
        <w:spacing w:before="240"/>
      </w:pPr>
      <w:r>
        <w:t xml:space="preserve">Samotná hlavička souboru typu JPEG začíná dvojicí bytů s hodnotou </w:t>
      </w:r>
      <w:r w:rsidRPr="004F565E">
        <w:rPr>
          <w:b/>
        </w:rPr>
        <w:t>0×ff</w:t>
      </w:r>
      <w:r>
        <w:t xml:space="preserve"> a </w:t>
      </w:r>
      <w:r w:rsidRPr="004F565E">
        <w:rPr>
          <w:b/>
        </w:rPr>
        <w:t>0×d8</w:t>
      </w:r>
      <w:r>
        <w:t xml:space="preserve">. Jak již víme z předchozího popisu, dvojice bytů začínající hodnotou </w:t>
      </w:r>
      <w:r w:rsidRPr="004F565E">
        <w:rPr>
          <w:b/>
        </w:rPr>
        <w:t>0×ff</w:t>
      </w:r>
      <w:r>
        <w:t xml:space="preserve"> představuje značku, v tomto případě se jedná o značku SOI (</w:t>
      </w:r>
      <w:r w:rsidRPr="004F565E">
        <w:rPr>
          <w:i/>
        </w:rPr>
        <w:t>Start Of Image</w:t>
      </w:r>
      <w:r>
        <w:t xml:space="preserve">). Za touto značkou následuje segment nazvaný APP0, který začíná značkou s hodnotou </w:t>
      </w:r>
      <w:r w:rsidRPr="004F565E">
        <w:rPr>
          <w:b/>
        </w:rPr>
        <w:t>0×ff</w:t>
      </w:r>
      <w:r>
        <w:t xml:space="preserve"> a </w:t>
      </w:r>
      <w:r w:rsidRPr="004F565E">
        <w:rPr>
          <w:b/>
        </w:rPr>
        <w:t>0×e0</w:t>
      </w:r>
      <w:r>
        <w:t xml:space="preserve">. Za touto značkou je uložena dvoubytová hodnota segmentu, která musí </w:t>
      </w:r>
      <w:r w:rsidR="004F32D2">
        <w:t>být větší nebo rovna šestnácti</w:t>
      </w:r>
      <w:sdt>
        <w:sdtPr>
          <w:id w:val="-1657996061"/>
          <w:citation/>
        </w:sdtPr>
        <w:sdtContent>
          <w:r w:rsidR="004F32D2">
            <w:fldChar w:fldCharType="begin"/>
          </w:r>
          <w:r w:rsidR="004F32D2">
            <w:instrText xml:space="preserve"> CITATION Tiš07 \l 1029 </w:instrText>
          </w:r>
          <w:r w:rsidR="004F32D2">
            <w:fldChar w:fldCharType="separate"/>
          </w:r>
          <w:r w:rsidR="001323C3">
            <w:rPr>
              <w:noProof/>
            </w:rPr>
            <w:t xml:space="preserve"> [14]</w:t>
          </w:r>
          <w:r w:rsidR="004F32D2">
            <w:fldChar w:fldCharType="end"/>
          </w:r>
        </w:sdtContent>
      </w:sdt>
      <w:r w:rsidR="0017193E">
        <w:t>.</w:t>
      </w:r>
    </w:p>
    <w:p w14:paraId="4ED1E8F3" w14:textId="77777777" w:rsidR="004F565E" w:rsidRDefault="004F32D2" w:rsidP="004F565E">
      <w:pPr>
        <w:pStyle w:val="normlntext"/>
        <w:spacing w:before="240"/>
      </w:pPr>
      <w:r>
        <w:t>Hlavička souboru JPEG obsahuje základní informace o obrazu, označení souboru, verzi JPEG použitou ke komprimaci, údaje o rozlišení a velikost náhledového obrázku.</w:t>
      </w:r>
    </w:p>
    <w:p w14:paraId="4ED1E8F4" w14:textId="19662EFF" w:rsidR="004F32D2" w:rsidRDefault="004F32D2" w:rsidP="00897BC7">
      <w:pPr>
        <w:pStyle w:val="normlntextkurzva"/>
        <w:jc w:val="center"/>
      </w:pPr>
      <w:bookmarkStart w:id="69" w:name="_Toc448846416"/>
      <w:r>
        <w:t xml:space="preserve">Tabulka </w:t>
      </w:r>
      <w:fldSimple w:instr=" SEQ Tabulka \* ARABIC ">
        <w:r w:rsidR="00907978">
          <w:rPr>
            <w:noProof/>
          </w:rPr>
          <w:t>11</w:t>
        </w:r>
      </w:fldSimple>
      <w:r>
        <w:t xml:space="preserve"> Rozložení bytů v hlavičce souboru JPEG </w:t>
      </w:r>
      <w:sdt>
        <w:sdtPr>
          <w:id w:val="-226075185"/>
          <w:citation/>
        </w:sdtPr>
        <w:sdtContent>
          <w:r>
            <w:fldChar w:fldCharType="begin"/>
          </w:r>
          <w:r>
            <w:instrText xml:space="preserve"> CITATION Tiš07 \l 1029 </w:instrText>
          </w:r>
          <w:r>
            <w:fldChar w:fldCharType="separate"/>
          </w:r>
          <w:r w:rsidR="001323C3">
            <w:rPr>
              <w:noProof/>
            </w:rPr>
            <w:t>[14]</w:t>
          </w:r>
          <w:r>
            <w:fldChar w:fldCharType="end"/>
          </w:r>
        </w:sdtContent>
      </w:sdt>
      <w:bookmarkEnd w:id="69"/>
    </w:p>
    <w:tbl>
      <w:tblPr>
        <w:tblStyle w:val="Svtlmkazvraznn5"/>
        <w:tblW w:w="0" w:type="auto"/>
        <w:jc w:val="center"/>
        <w:tblLook w:val="04A0" w:firstRow="1" w:lastRow="0" w:firstColumn="1" w:lastColumn="0" w:noHBand="0" w:noVBand="1"/>
      </w:tblPr>
      <w:tblGrid>
        <w:gridCol w:w="865"/>
        <w:gridCol w:w="5022"/>
      </w:tblGrid>
      <w:tr w:rsidR="004F565E" w:rsidRPr="004F565E" w14:paraId="4ED1E8F7" w14:textId="77777777" w:rsidTr="00897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8F5" w14:textId="77777777" w:rsidR="004F565E" w:rsidRPr="004F565E" w:rsidRDefault="004F565E" w:rsidP="005D6C29">
            <w:r w:rsidRPr="004F565E">
              <w:t>Offset</w:t>
            </w:r>
          </w:p>
        </w:tc>
        <w:tc>
          <w:tcPr>
            <w:tcW w:w="0" w:type="auto"/>
            <w:tcBorders>
              <w:top w:val="none" w:sz="0" w:space="0" w:color="auto"/>
              <w:left w:val="none" w:sz="0" w:space="0" w:color="auto"/>
              <w:bottom w:val="none" w:sz="0" w:space="0" w:color="auto"/>
              <w:right w:val="none" w:sz="0" w:space="0" w:color="auto"/>
            </w:tcBorders>
            <w:hideMark/>
          </w:tcPr>
          <w:p w14:paraId="4ED1E8F6" w14:textId="77777777" w:rsidR="004F565E" w:rsidRPr="004F565E" w:rsidRDefault="004F565E" w:rsidP="005D6C29">
            <w:pPr>
              <w:cnfStyle w:val="100000000000" w:firstRow="1" w:lastRow="0" w:firstColumn="0" w:lastColumn="0" w:oddVBand="0" w:evenVBand="0" w:oddHBand="0" w:evenHBand="0" w:firstRowFirstColumn="0" w:firstRowLastColumn="0" w:lastRowFirstColumn="0" w:lastRowLastColumn="0"/>
            </w:pPr>
            <w:r w:rsidRPr="004F565E">
              <w:t>Význam sekvence</w:t>
            </w:r>
          </w:p>
        </w:tc>
      </w:tr>
      <w:tr w:rsidR="004F565E" w:rsidRPr="004F565E" w14:paraId="4ED1E8FA"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8F8" w14:textId="77777777" w:rsidR="004F565E" w:rsidRPr="004F565E" w:rsidRDefault="004F565E" w:rsidP="005D6C29">
            <w:r w:rsidRPr="004F565E">
              <w:t>00</w:t>
            </w:r>
          </w:p>
        </w:tc>
        <w:tc>
          <w:tcPr>
            <w:tcW w:w="0" w:type="auto"/>
            <w:tcBorders>
              <w:top w:val="none" w:sz="0" w:space="0" w:color="auto"/>
              <w:left w:val="none" w:sz="0" w:space="0" w:color="auto"/>
              <w:bottom w:val="none" w:sz="0" w:space="0" w:color="auto"/>
              <w:right w:val="none" w:sz="0" w:space="0" w:color="auto"/>
            </w:tcBorders>
            <w:hideMark/>
          </w:tcPr>
          <w:p w14:paraId="4ED1E8F9" w14:textId="77777777" w:rsidR="004F565E" w:rsidRPr="004F565E" w:rsidRDefault="004F565E" w:rsidP="005D6C29">
            <w:pPr>
              <w:cnfStyle w:val="000000100000" w:firstRow="0" w:lastRow="0" w:firstColumn="0" w:lastColumn="0" w:oddVBand="0" w:evenVBand="0" w:oddHBand="1" w:evenHBand="0" w:firstRowFirstColumn="0" w:firstRowLastColumn="0" w:lastRowFirstColumn="0" w:lastRowLastColumn="0"/>
            </w:pPr>
            <w:r w:rsidRPr="004F565E">
              <w:t>značka SOI – Start Of Image</w:t>
            </w:r>
          </w:p>
        </w:tc>
      </w:tr>
      <w:tr w:rsidR="004F565E" w:rsidRPr="004F565E" w14:paraId="4ED1E8FD" w14:textId="77777777" w:rsidTr="00897B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8FB" w14:textId="77777777" w:rsidR="004F565E" w:rsidRPr="004F565E" w:rsidRDefault="004F565E" w:rsidP="005D6C29">
            <w:r w:rsidRPr="004F565E">
              <w:t>02</w:t>
            </w:r>
          </w:p>
        </w:tc>
        <w:tc>
          <w:tcPr>
            <w:tcW w:w="0" w:type="auto"/>
            <w:tcBorders>
              <w:top w:val="none" w:sz="0" w:space="0" w:color="auto"/>
              <w:left w:val="none" w:sz="0" w:space="0" w:color="auto"/>
              <w:bottom w:val="none" w:sz="0" w:space="0" w:color="auto"/>
              <w:right w:val="none" w:sz="0" w:space="0" w:color="auto"/>
            </w:tcBorders>
            <w:hideMark/>
          </w:tcPr>
          <w:p w14:paraId="4ED1E8FC" w14:textId="77777777" w:rsidR="004F565E" w:rsidRPr="004F565E" w:rsidRDefault="004F565E" w:rsidP="005D6C29">
            <w:pPr>
              <w:cnfStyle w:val="000000010000" w:firstRow="0" w:lastRow="0" w:firstColumn="0" w:lastColumn="0" w:oddVBand="0" w:evenVBand="0" w:oddHBand="0" w:evenHBand="1" w:firstRowFirstColumn="0" w:firstRowLastColumn="0" w:lastRowFirstColumn="0" w:lastRowLastColumn="0"/>
            </w:pPr>
            <w:r w:rsidRPr="004F565E">
              <w:t>značka APP0 – začátek stejnojmenného segmentu</w:t>
            </w:r>
          </w:p>
        </w:tc>
      </w:tr>
      <w:tr w:rsidR="004F565E" w:rsidRPr="004F565E" w14:paraId="4ED1E900"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8FE" w14:textId="77777777" w:rsidR="004F565E" w:rsidRPr="004F565E" w:rsidRDefault="004F565E" w:rsidP="005D6C29">
            <w:r w:rsidRPr="004F565E">
              <w:t>04</w:t>
            </w:r>
          </w:p>
        </w:tc>
        <w:tc>
          <w:tcPr>
            <w:tcW w:w="0" w:type="auto"/>
            <w:tcBorders>
              <w:top w:val="none" w:sz="0" w:space="0" w:color="auto"/>
              <w:left w:val="none" w:sz="0" w:space="0" w:color="auto"/>
              <w:bottom w:val="none" w:sz="0" w:space="0" w:color="auto"/>
              <w:right w:val="none" w:sz="0" w:space="0" w:color="auto"/>
            </w:tcBorders>
            <w:hideMark/>
          </w:tcPr>
          <w:p w14:paraId="4ED1E8FF" w14:textId="77777777" w:rsidR="004F565E" w:rsidRPr="004F565E" w:rsidRDefault="004F565E" w:rsidP="005D6C29">
            <w:pPr>
              <w:cnfStyle w:val="000000100000" w:firstRow="0" w:lastRow="0" w:firstColumn="0" w:lastColumn="0" w:oddVBand="0" w:evenVBand="0" w:oddHBand="1" w:evenHBand="0" w:firstRowFirstColumn="0" w:firstRowLastColumn="0" w:lastRowFirstColumn="0" w:lastRowLastColumn="0"/>
            </w:pPr>
            <w:r w:rsidRPr="004F565E">
              <w:t>délka</w:t>
            </w:r>
            <w:r>
              <w:t xml:space="preserve"> segmentu APP0 </w:t>
            </w:r>
            <w:r w:rsidRPr="004F565E">
              <w:t>(včetně samotné délky)</w:t>
            </w:r>
          </w:p>
        </w:tc>
      </w:tr>
      <w:tr w:rsidR="004F565E" w:rsidRPr="004F565E" w14:paraId="4ED1E903" w14:textId="77777777" w:rsidTr="00897B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901" w14:textId="77777777" w:rsidR="004F565E" w:rsidRPr="004F565E" w:rsidRDefault="004F565E" w:rsidP="005D6C29">
            <w:r w:rsidRPr="004F565E">
              <w:t>06</w:t>
            </w:r>
          </w:p>
        </w:tc>
        <w:tc>
          <w:tcPr>
            <w:tcW w:w="0" w:type="auto"/>
            <w:tcBorders>
              <w:top w:val="none" w:sz="0" w:space="0" w:color="auto"/>
              <w:left w:val="none" w:sz="0" w:space="0" w:color="auto"/>
              <w:bottom w:val="none" w:sz="0" w:space="0" w:color="auto"/>
              <w:right w:val="none" w:sz="0" w:space="0" w:color="auto"/>
            </w:tcBorders>
            <w:hideMark/>
          </w:tcPr>
          <w:p w14:paraId="4ED1E902" w14:textId="77777777" w:rsidR="004F565E" w:rsidRPr="004F565E" w:rsidRDefault="004F565E" w:rsidP="005D6C29">
            <w:pPr>
              <w:cnfStyle w:val="000000010000" w:firstRow="0" w:lastRow="0" w:firstColumn="0" w:lastColumn="0" w:oddVBand="0" w:evenVBand="0" w:oddHBand="0" w:evenHBand="1" w:firstRowFirstColumn="0" w:firstRowLastColumn="0" w:lastRowFirstColumn="0" w:lastRowLastColumn="0"/>
            </w:pPr>
            <w:r w:rsidRPr="004F565E">
              <w:t>nulou ukončený řetězec „JFIF“</w:t>
            </w:r>
          </w:p>
        </w:tc>
      </w:tr>
      <w:tr w:rsidR="004F565E" w:rsidRPr="004F565E" w14:paraId="4ED1E906"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904" w14:textId="77777777" w:rsidR="004F565E" w:rsidRPr="004F565E" w:rsidRDefault="004F565E" w:rsidP="005D6C29">
            <w:r w:rsidRPr="004F565E">
              <w:t>11</w:t>
            </w:r>
          </w:p>
        </w:tc>
        <w:tc>
          <w:tcPr>
            <w:tcW w:w="0" w:type="auto"/>
            <w:tcBorders>
              <w:top w:val="none" w:sz="0" w:space="0" w:color="auto"/>
              <w:left w:val="none" w:sz="0" w:space="0" w:color="auto"/>
              <w:bottom w:val="none" w:sz="0" w:space="0" w:color="auto"/>
              <w:right w:val="none" w:sz="0" w:space="0" w:color="auto"/>
            </w:tcBorders>
            <w:hideMark/>
          </w:tcPr>
          <w:p w14:paraId="4ED1E905" w14:textId="77777777" w:rsidR="004F565E" w:rsidRPr="004F565E" w:rsidRDefault="004F565E" w:rsidP="005D6C29">
            <w:pPr>
              <w:cnfStyle w:val="000000100000" w:firstRow="0" w:lastRow="0" w:firstColumn="0" w:lastColumn="0" w:oddVBand="0" w:evenVBand="0" w:oddHBand="1" w:evenHBand="0" w:firstRowFirstColumn="0" w:firstRowLastColumn="0" w:lastRowFirstColumn="0" w:lastRowLastColumn="0"/>
            </w:pPr>
            <w:r w:rsidRPr="004F565E">
              <w:t>číslo verze</w:t>
            </w:r>
          </w:p>
        </w:tc>
      </w:tr>
      <w:tr w:rsidR="004F565E" w:rsidRPr="004F565E" w14:paraId="4ED1E909" w14:textId="77777777" w:rsidTr="00897B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907" w14:textId="77777777" w:rsidR="004F565E" w:rsidRPr="004F565E" w:rsidRDefault="004F565E" w:rsidP="005D6C29">
            <w:r w:rsidRPr="004F565E">
              <w:t>12</w:t>
            </w:r>
          </w:p>
        </w:tc>
        <w:tc>
          <w:tcPr>
            <w:tcW w:w="0" w:type="auto"/>
            <w:tcBorders>
              <w:top w:val="none" w:sz="0" w:space="0" w:color="auto"/>
              <w:left w:val="none" w:sz="0" w:space="0" w:color="auto"/>
              <w:bottom w:val="none" w:sz="0" w:space="0" w:color="auto"/>
              <w:right w:val="none" w:sz="0" w:space="0" w:color="auto"/>
            </w:tcBorders>
            <w:hideMark/>
          </w:tcPr>
          <w:p w14:paraId="4ED1E908" w14:textId="77777777" w:rsidR="004F565E" w:rsidRPr="004F565E" w:rsidRDefault="004F565E" w:rsidP="005D6C29">
            <w:pPr>
              <w:cnfStyle w:val="000000010000" w:firstRow="0" w:lastRow="0" w:firstColumn="0" w:lastColumn="0" w:oddVBand="0" w:evenVBand="0" w:oddHBand="0" w:evenHBand="1" w:firstRowFirstColumn="0" w:firstRowLastColumn="0" w:lastRowFirstColumn="0" w:lastRowLastColumn="0"/>
            </w:pPr>
            <w:r w:rsidRPr="004F565E">
              <w:t>číslo subverze</w:t>
            </w:r>
          </w:p>
        </w:tc>
      </w:tr>
      <w:tr w:rsidR="004F565E" w:rsidRPr="004F565E" w14:paraId="4ED1E90C"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90A" w14:textId="77777777" w:rsidR="004F565E" w:rsidRPr="004F565E" w:rsidRDefault="004F565E" w:rsidP="005D6C29">
            <w:r w:rsidRPr="004F565E">
              <w:t>13</w:t>
            </w:r>
          </w:p>
        </w:tc>
        <w:tc>
          <w:tcPr>
            <w:tcW w:w="0" w:type="auto"/>
            <w:tcBorders>
              <w:top w:val="none" w:sz="0" w:space="0" w:color="auto"/>
              <w:left w:val="none" w:sz="0" w:space="0" w:color="auto"/>
              <w:bottom w:val="none" w:sz="0" w:space="0" w:color="auto"/>
              <w:right w:val="none" w:sz="0" w:space="0" w:color="auto"/>
            </w:tcBorders>
            <w:hideMark/>
          </w:tcPr>
          <w:p w14:paraId="4ED1E90B" w14:textId="77777777" w:rsidR="004F565E" w:rsidRPr="004F565E" w:rsidRDefault="004F565E" w:rsidP="005D6C29">
            <w:pPr>
              <w:cnfStyle w:val="000000100000" w:firstRow="0" w:lastRow="0" w:firstColumn="0" w:lastColumn="0" w:oddVBand="0" w:evenVBand="0" w:oddHBand="1" w:evenHBand="0" w:firstRowFirstColumn="0" w:firstRowLastColumn="0" w:lastRowFirstColumn="0" w:lastRowLastColumn="0"/>
            </w:pPr>
            <w:r>
              <w:t xml:space="preserve">jednotky </w:t>
            </w:r>
            <w:r w:rsidRPr="004F565E">
              <w:t>rozlišení obrázku</w:t>
            </w:r>
          </w:p>
        </w:tc>
      </w:tr>
      <w:tr w:rsidR="004F565E" w:rsidRPr="004F565E" w14:paraId="4ED1E90F" w14:textId="77777777" w:rsidTr="00897B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90D" w14:textId="77777777" w:rsidR="004F565E" w:rsidRPr="004F565E" w:rsidRDefault="004F565E" w:rsidP="005D6C29">
            <w:r w:rsidRPr="004F565E">
              <w:t>14</w:t>
            </w:r>
          </w:p>
        </w:tc>
        <w:tc>
          <w:tcPr>
            <w:tcW w:w="0" w:type="auto"/>
            <w:tcBorders>
              <w:top w:val="none" w:sz="0" w:space="0" w:color="auto"/>
              <w:left w:val="none" w:sz="0" w:space="0" w:color="auto"/>
              <w:bottom w:val="none" w:sz="0" w:space="0" w:color="auto"/>
              <w:right w:val="none" w:sz="0" w:space="0" w:color="auto"/>
            </w:tcBorders>
            <w:hideMark/>
          </w:tcPr>
          <w:p w14:paraId="4ED1E90E" w14:textId="77777777" w:rsidR="004F565E" w:rsidRPr="004F565E" w:rsidRDefault="004F565E" w:rsidP="005D6C29">
            <w:pPr>
              <w:cnfStyle w:val="000000010000" w:firstRow="0" w:lastRow="0" w:firstColumn="0" w:lastColumn="0" w:oddVBand="0" w:evenVBand="0" w:oddHBand="0" w:evenHBand="1" w:firstRowFirstColumn="0" w:firstRowLastColumn="0" w:lastRowFirstColumn="0" w:lastRowLastColumn="0"/>
            </w:pPr>
            <w:r w:rsidRPr="004F565E">
              <w:t>horizontální rozlišení</w:t>
            </w:r>
          </w:p>
        </w:tc>
      </w:tr>
      <w:tr w:rsidR="004F565E" w:rsidRPr="004F565E" w14:paraId="4ED1E912"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910" w14:textId="77777777" w:rsidR="004F565E" w:rsidRPr="004F565E" w:rsidRDefault="004F565E" w:rsidP="005D6C29">
            <w:r w:rsidRPr="004F565E">
              <w:t>16</w:t>
            </w:r>
          </w:p>
        </w:tc>
        <w:tc>
          <w:tcPr>
            <w:tcW w:w="0" w:type="auto"/>
            <w:tcBorders>
              <w:top w:val="none" w:sz="0" w:space="0" w:color="auto"/>
              <w:left w:val="none" w:sz="0" w:space="0" w:color="auto"/>
              <w:bottom w:val="none" w:sz="0" w:space="0" w:color="auto"/>
              <w:right w:val="none" w:sz="0" w:space="0" w:color="auto"/>
            </w:tcBorders>
            <w:hideMark/>
          </w:tcPr>
          <w:p w14:paraId="4ED1E911" w14:textId="77777777" w:rsidR="004F565E" w:rsidRPr="004F565E" w:rsidRDefault="004F565E" w:rsidP="005D6C29">
            <w:pPr>
              <w:cnfStyle w:val="000000100000" w:firstRow="0" w:lastRow="0" w:firstColumn="0" w:lastColumn="0" w:oddVBand="0" w:evenVBand="0" w:oddHBand="1" w:evenHBand="0" w:firstRowFirstColumn="0" w:firstRowLastColumn="0" w:lastRowFirstColumn="0" w:lastRowLastColumn="0"/>
            </w:pPr>
            <w:r w:rsidRPr="004F565E">
              <w:t>vertikální rozlišení</w:t>
            </w:r>
          </w:p>
        </w:tc>
      </w:tr>
      <w:tr w:rsidR="004F565E" w:rsidRPr="004F565E" w14:paraId="4ED1E915" w14:textId="77777777" w:rsidTr="00897B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913" w14:textId="77777777" w:rsidR="004F565E" w:rsidRPr="004F565E" w:rsidRDefault="004F565E" w:rsidP="005D6C29">
            <w:r w:rsidRPr="004F565E">
              <w:t>18</w:t>
            </w:r>
          </w:p>
        </w:tc>
        <w:tc>
          <w:tcPr>
            <w:tcW w:w="0" w:type="auto"/>
            <w:tcBorders>
              <w:top w:val="none" w:sz="0" w:space="0" w:color="auto"/>
              <w:left w:val="none" w:sz="0" w:space="0" w:color="auto"/>
              <w:bottom w:val="none" w:sz="0" w:space="0" w:color="auto"/>
              <w:right w:val="none" w:sz="0" w:space="0" w:color="auto"/>
            </w:tcBorders>
            <w:hideMark/>
          </w:tcPr>
          <w:p w14:paraId="4ED1E914" w14:textId="77777777" w:rsidR="004F565E" w:rsidRPr="004F565E" w:rsidRDefault="004F565E" w:rsidP="005D6C29">
            <w:pPr>
              <w:cnfStyle w:val="000000010000" w:firstRow="0" w:lastRow="0" w:firstColumn="0" w:lastColumn="0" w:oddVBand="0" w:evenVBand="0" w:oddHBand="0" w:evenHBand="1" w:firstRowFirstColumn="0" w:firstRowLastColumn="0" w:lastRowFirstColumn="0" w:lastRowLastColumn="0"/>
            </w:pPr>
            <w:r w:rsidRPr="004F565E">
              <w:t>šířka náhledového</w:t>
            </w:r>
          </w:p>
        </w:tc>
      </w:tr>
      <w:tr w:rsidR="004F565E" w:rsidRPr="004F565E" w14:paraId="4ED1E918"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916" w14:textId="77777777" w:rsidR="004F565E" w:rsidRPr="004F565E" w:rsidRDefault="004F565E" w:rsidP="005D6C29">
            <w:r w:rsidRPr="004F565E">
              <w:t>19</w:t>
            </w:r>
          </w:p>
        </w:tc>
        <w:tc>
          <w:tcPr>
            <w:tcW w:w="0" w:type="auto"/>
            <w:tcBorders>
              <w:top w:val="none" w:sz="0" w:space="0" w:color="auto"/>
              <w:left w:val="none" w:sz="0" w:space="0" w:color="auto"/>
              <w:bottom w:val="none" w:sz="0" w:space="0" w:color="auto"/>
              <w:right w:val="none" w:sz="0" w:space="0" w:color="auto"/>
            </w:tcBorders>
            <w:hideMark/>
          </w:tcPr>
          <w:p w14:paraId="4ED1E917" w14:textId="77777777" w:rsidR="004F565E" w:rsidRPr="004F565E" w:rsidRDefault="004F565E" w:rsidP="005D6C29">
            <w:pPr>
              <w:cnfStyle w:val="000000100000" w:firstRow="0" w:lastRow="0" w:firstColumn="0" w:lastColumn="0" w:oddVBand="0" w:evenVBand="0" w:oddHBand="1" w:evenHBand="0" w:firstRowFirstColumn="0" w:firstRowLastColumn="0" w:lastRowFirstColumn="0" w:lastRowLastColumn="0"/>
            </w:pPr>
            <w:r w:rsidRPr="004F565E">
              <w:t>výška náhledového</w:t>
            </w:r>
          </w:p>
        </w:tc>
      </w:tr>
    </w:tbl>
    <w:p w14:paraId="4ED1E919" w14:textId="77777777" w:rsidR="004F32D2" w:rsidRDefault="004F32D2" w:rsidP="004F32D2">
      <w:pPr>
        <w:pStyle w:val="NadpisC"/>
        <w:numPr>
          <w:ilvl w:val="3"/>
          <w:numId w:val="12"/>
        </w:numPr>
      </w:pPr>
      <w:bookmarkStart w:id="70" w:name="_Toc448848704"/>
      <w:r>
        <w:t>Kvantizační tabulky</w:t>
      </w:r>
      <w:bookmarkEnd w:id="70"/>
    </w:p>
    <w:p w14:paraId="4ED1E91A" w14:textId="77777777" w:rsidR="004F32D2" w:rsidRDefault="004F32D2" w:rsidP="004F32D2">
      <w:pPr>
        <w:pStyle w:val="normlntext"/>
      </w:pPr>
      <w:r>
        <w:t xml:space="preserve">Jednou z velmi důležitých informací, které je možné v těchto souborech nalézt, jsou tabulky kvantizačních koeficientů použitých při kvantizaci prováděné ihned po DCT. Tyto tabulky začínají značkou </w:t>
      </w:r>
      <w:r>
        <w:rPr>
          <w:rStyle w:val="Siln"/>
        </w:rPr>
        <w:t>DQT</w:t>
      </w:r>
      <w:r>
        <w:t xml:space="preserve">, která je v souboru identifikovatelná dvojicí bytů </w:t>
      </w:r>
      <w:r>
        <w:rPr>
          <w:rStyle w:val="Siln"/>
        </w:rPr>
        <w:t>0×ffdb</w:t>
      </w:r>
      <w:r>
        <w:t xml:space="preserve">. Po této dvojici bytů následuje délka, opět uložená jako dvoubytové slovo. Ihned po délce je umístěn velmi důležitý byte, ve kterém je zakódován jak typ tabulky, tak i počet bitů použitých pro uložení jednotlivých koeficientů. </w:t>
      </w:r>
      <w:r w:rsidR="000656D1">
        <w:t>Horní polovina bytu určuje počet bitů na koeficient (0=8 bitů, jinak 16 bitů), dolní polovina bytu obsahuje číslo kvantovací tabulky (0-3).</w:t>
      </w:r>
    </w:p>
    <w:p w14:paraId="4ED1E91B" w14:textId="6482D862" w:rsidR="000656D1" w:rsidRDefault="000656D1" w:rsidP="004F32D2">
      <w:pPr>
        <w:pStyle w:val="normlntext"/>
      </w:pPr>
      <w:r>
        <w:t xml:space="preserve">Po těchto údajích již následují hodnoty jednotlivých kvantizačních koeficientů, které jsou uspořádány podle cik-cak sekvence. Těchto koeficientů je vždy 64 a jsou tedy uloženy buď na 64 bytech (8 bitů na koeficient) nebo na 128 bytech (16 bitů na koeficient). Teoreticky </w:t>
      </w:r>
      <w:r>
        <w:lastRenderedPageBreak/>
        <w:t xml:space="preserve">je sice možné do souboru uložit až 16 kvantovacích tabulek, ve skutečnosti jsou však ukládány pouze tabulky dvě: první pro barvové koeficienty </w:t>
      </w:r>
      <w:r>
        <w:rPr>
          <w:i/>
          <w:iCs/>
        </w:rPr>
        <w:t>Y</w:t>
      </w:r>
      <w:r>
        <w:t xml:space="preserve">, druhá pro barvové koeficienty </w:t>
      </w:r>
      <w:r>
        <w:rPr>
          <w:i/>
          <w:iCs/>
        </w:rPr>
        <w:t>C</w:t>
      </w:r>
      <w:r>
        <w:rPr>
          <w:i/>
          <w:iCs/>
          <w:vertAlign w:val="subscript"/>
        </w:rPr>
        <w:t>b</w:t>
      </w:r>
      <w:r>
        <w:t xml:space="preserve"> a </w:t>
      </w:r>
      <w:r>
        <w:rPr>
          <w:i/>
          <w:iCs/>
        </w:rPr>
        <w:t>C</w:t>
      </w:r>
      <w:r>
        <w:rPr>
          <w:i/>
          <w:iCs/>
          <w:vertAlign w:val="subscript"/>
        </w:rPr>
        <w:t>r</w:t>
      </w:r>
      <w:sdt>
        <w:sdtPr>
          <w:id w:val="45578883"/>
          <w:citation/>
        </w:sdtPr>
        <w:sdtContent>
          <w:r>
            <w:fldChar w:fldCharType="begin"/>
          </w:r>
          <w:r>
            <w:instrText xml:space="preserve"> CITATION Tiš07 \l 1029 </w:instrText>
          </w:r>
          <w:r>
            <w:fldChar w:fldCharType="separate"/>
          </w:r>
          <w:r w:rsidR="001323C3">
            <w:rPr>
              <w:noProof/>
            </w:rPr>
            <w:t xml:space="preserve"> [14]</w:t>
          </w:r>
          <w:r>
            <w:fldChar w:fldCharType="end"/>
          </w:r>
        </w:sdtContent>
      </w:sdt>
      <w:r w:rsidR="0017193E">
        <w:t>.</w:t>
      </w:r>
    </w:p>
    <w:p w14:paraId="4ED1E91C" w14:textId="77777777" w:rsidR="000656D1" w:rsidRDefault="000656D1" w:rsidP="000656D1">
      <w:pPr>
        <w:pStyle w:val="NadpisC"/>
        <w:numPr>
          <w:ilvl w:val="3"/>
          <w:numId w:val="12"/>
        </w:numPr>
      </w:pPr>
      <w:bookmarkStart w:id="71" w:name="_Toc448848705"/>
      <w:r>
        <w:t>Huffmanovy kódovací tabulky</w:t>
      </w:r>
      <w:bookmarkEnd w:id="71"/>
    </w:p>
    <w:p w14:paraId="4ED1E91D" w14:textId="77777777" w:rsidR="000656D1" w:rsidRDefault="000656D1" w:rsidP="000656D1">
      <w:pPr>
        <w:pStyle w:val="normlntext"/>
      </w:pPr>
      <w:r>
        <w:t xml:space="preserve">Huffmanovy kódovací tabulky začínají značkou </w:t>
      </w:r>
      <w:r>
        <w:rPr>
          <w:rStyle w:val="Siln"/>
        </w:rPr>
        <w:t>DHT</w:t>
      </w:r>
      <w:r>
        <w:t xml:space="preserve">, která je v souboru identifikovatelná dvojicí bytů </w:t>
      </w:r>
      <w:r>
        <w:rPr>
          <w:rStyle w:val="Siln"/>
        </w:rPr>
        <w:t>0×ffc4</w:t>
      </w:r>
      <w:r>
        <w:t>. Za touto dvojicí bytů následuje délka segmentu (dva byte) a posléze jeden byte se zakódovaným číslem a typem tabulky.</w:t>
      </w:r>
    </w:p>
    <w:p w14:paraId="4ED1E91E" w14:textId="0AB41DEB" w:rsidR="000656D1" w:rsidRDefault="000656D1" w:rsidP="00897BC7">
      <w:pPr>
        <w:pStyle w:val="normlntextkurzva"/>
        <w:jc w:val="center"/>
      </w:pPr>
      <w:bookmarkStart w:id="72" w:name="_Toc448846417"/>
      <w:r>
        <w:t xml:space="preserve">Tabulka </w:t>
      </w:r>
      <w:fldSimple w:instr=" SEQ Tabulka \* ARABIC ">
        <w:r w:rsidR="00907978">
          <w:rPr>
            <w:noProof/>
          </w:rPr>
          <w:t>12</w:t>
        </w:r>
      </w:fldSimple>
      <w:r>
        <w:t xml:space="preserve"> Popis bytu specifikující Huffmanovu tabulku</w:t>
      </w:r>
      <w:sdt>
        <w:sdtPr>
          <w:id w:val="-1872213169"/>
          <w:citation/>
        </w:sdtPr>
        <w:sdtContent>
          <w:r>
            <w:fldChar w:fldCharType="begin"/>
          </w:r>
          <w:r>
            <w:instrText xml:space="preserve"> CITATION Tiš07 \l 1029 </w:instrText>
          </w:r>
          <w:r>
            <w:fldChar w:fldCharType="separate"/>
          </w:r>
          <w:r w:rsidR="001323C3">
            <w:rPr>
              <w:noProof/>
            </w:rPr>
            <w:t xml:space="preserve"> [14]</w:t>
          </w:r>
          <w:r>
            <w:fldChar w:fldCharType="end"/>
          </w:r>
        </w:sdtContent>
      </w:sdt>
      <w:bookmarkEnd w:id="72"/>
    </w:p>
    <w:tbl>
      <w:tblPr>
        <w:tblStyle w:val="Svtlmkazvraznn5"/>
        <w:tblW w:w="0" w:type="auto"/>
        <w:jc w:val="center"/>
        <w:tblLook w:val="04A0" w:firstRow="1" w:lastRow="0" w:firstColumn="1" w:lastColumn="0" w:noHBand="0" w:noVBand="1"/>
      </w:tblPr>
      <w:tblGrid>
        <w:gridCol w:w="663"/>
        <w:gridCol w:w="5282"/>
      </w:tblGrid>
      <w:tr w:rsidR="000656D1" w:rsidRPr="000656D1" w14:paraId="4ED1E921" w14:textId="77777777" w:rsidTr="00897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91F" w14:textId="77777777" w:rsidR="000656D1" w:rsidRPr="000656D1" w:rsidRDefault="000656D1" w:rsidP="005D6C29">
            <w:r w:rsidRPr="000656D1">
              <w:t>Bity</w:t>
            </w:r>
          </w:p>
        </w:tc>
        <w:tc>
          <w:tcPr>
            <w:tcW w:w="0" w:type="auto"/>
            <w:tcBorders>
              <w:top w:val="none" w:sz="0" w:space="0" w:color="auto"/>
              <w:left w:val="none" w:sz="0" w:space="0" w:color="auto"/>
              <w:bottom w:val="none" w:sz="0" w:space="0" w:color="auto"/>
              <w:right w:val="none" w:sz="0" w:space="0" w:color="auto"/>
            </w:tcBorders>
            <w:hideMark/>
          </w:tcPr>
          <w:p w14:paraId="4ED1E920" w14:textId="77777777" w:rsidR="000656D1" w:rsidRPr="000656D1" w:rsidRDefault="000656D1" w:rsidP="005D6C29">
            <w:pPr>
              <w:cnfStyle w:val="100000000000" w:firstRow="1" w:lastRow="0" w:firstColumn="0" w:lastColumn="0" w:oddVBand="0" w:evenVBand="0" w:oddHBand="0" w:evenHBand="0" w:firstRowFirstColumn="0" w:firstRowLastColumn="0" w:lastRowFirstColumn="0" w:lastRowLastColumn="0"/>
            </w:pPr>
            <w:r w:rsidRPr="000656D1">
              <w:t>Význam</w:t>
            </w:r>
          </w:p>
        </w:tc>
      </w:tr>
      <w:tr w:rsidR="000656D1" w:rsidRPr="000656D1" w14:paraId="4ED1E924"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922" w14:textId="77777777" w:rsidR="000656D1" w:rsidRPr="000656D1" w:rsidRDefault="000656D1" w:rsidP="005D6C29">
            <w:r w:rsidRPr="000656D1">
              <w:t>0..3</w:t>
            </w:r>
          </w:p>
        </w:tc>
        <w:tc>
          <w:tcPr>
            <w:tcW w:w="0" w:type="auto"/>
            <w:tcBorders>
              <w:top w:val="none" w:sz="0" w:space="0" w:color="auto"/>
              <w:left w:val="none" w:sz="0" w:space="0" w:color="auto"/>
              <w:bottom w:val="none" w:sz="0" w:space="0" w:color="auto"/>
              <w:right w:val="none" w:sz="0" w:space="0" w:color="auto"/>
            </w:tcBorders>
            <w:hideMark/>
          </w:tcPr>
          <w:p w14:paraId="4ED1E923" w14:textId="77777777" w:rsidR="000656D1" w:rsidRPr="000656D1" w:rsidRDefault="000656D1" w:rsidP="005D6C29">
            <w:pPr>
              <w:cnfStyle w:val="000000100000" w:firstRow="0" w:lastRow="0" w:firstColumn="0" w:lastColumn="0" w:oddVBand="0" w:evenVBand="0" w:oddHBand="1" w:evenHBand="0" w:firstRowFirstColumn="0" w:firstRowLastColumn="0" w:lastRowFirstColumn="0" w:lastRowLastColumn="0"/>
            </w:pPr>
            <w:r w:rsidRPr="000656D1">
              <w:t>číslo Huffmanov</w:t>
            </w:r>
            <w:r>
              <w:t xml:space="preserve">y kódovací tabulky z rozsahu 0 až </w:t>
            </w:r>
            <w:r w:rsidRPr="000656D1">
              <w:t>3</w:t>
            </w:r>
          </w:p>
        </w:tc>
      </w:tr>
      <w:tr w:rsidR="000656D1" w:rsidRPr="000656D1" w14:paraId="4ED1E927" w14:textId="77777777" w:rsidTr="00897B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925" w14:textId="77777777" w:rsidR="000656D1" w:rsidRPr="000656D1" w:rsidRDefault="000656D1" w:rsidP="005D6C29">
            <w:r w:rsidRPr="000656D1">
              <w:t>4</w:t>
            </w:r>
          </w:p>
        </w:tc>
        <w:tc>
          <w:tcPr>
            <w:tcW w:w="0" w:type="auto"/>
            <w:tcBorders>
              <w:top w:val="none" w:sz="0" w:space="0" w:color="auto"/>
              <w:left w:val="none" w:sz="0" w:space="0" w:color="auto"/>
              <w:bottom w:val="none" w:sz="0" w:space="0" w:color="auto"/>
              <w:right w:val="none" w:sz="0" w:space="0" w:color="auto"/>
            </w:tcBorders>
            <w:hideMark/>
          </w:tcPr>
          <w:p w14:paraId="4ED1E926" w14:textId="77777777" w:rsidR="000656D1" w:rsidRPr="000656D1" w:rsidRDefault="000656D1" w:rsidP="005D6C29">
            <w:pPr>
              <w:cnfStyle w:val="000000010000" w:firstRow="0" w:lastRow="0" w:firstColumn="0" w:lastColumn="0" w:oddVBand="0" w:evenVBand="0" w:oddHBand="0" w:evenHBand="1" w:firstRowFirstColumn="0" w:firstRowLastColumn="0" w:lastRowFirstColumn="0" w:lastRowLastColumn="0"/>
            </w:pPr>
            <w:r w:rsidRPr="000656D1">
              <w:t>typ kódovací tabulky 0=DC, 1=AC</w:t>
            </w:r>
          </w:p>
        </w:tc>
      </w:tr>
      <w:tr w:rsidR="000656D1" w:rsidRPr="000656D1" w14:paraId="4ED1E92A"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ED1E928" w14:textId="77777777" w:rsidR="000656D1" w:rsidRPr="000656D1" w:rsidRDefault="000656D1" w:rsidP="005D6C29">
            <w:r w:rsidRPr="000656D1">
              <w:t>5..7</w:t>
            </w:r>
          </w:p>
        </w:tc>
        <w:tc>
          <w:tcPr>
            <w:tcW w:w="0" w:type="auto"/>
            <w:tcBorders>
              <w:top w:val="none" w:sz="0" w:space="0" w:color="auto"/>
              <w:left w:val="none" w:sz="0" w:space="0" w:color="auto"/>
              <w:bottom w:val="none" w:sz="0" w:space="0" w:color="auto"/>
              <w:right w:val="none" w:sz="0" w:space="0" w:color="auto"/>
            </w:tcBorders>
            <w:hideMark/>
          </w:tcPr>
          <w:p w14:paraId="4ED1E929" w14:textId="77777777" w:rsidR="000656D1" w:rsidRPr="000656D1" w:rsidRDefault="000656D1" w:rsidP="005D6C29">
            <w:pPr>
              <w:cnfStyle w:val="000000100000" w:firstRow="0" w:lastRow="0" w:firstColumn="0" w:lastColumn="0" w:oddVBand="0" w:evenVBand="0" w:oddHBand="1" w:evenHBand="0" w:firstRowFirstColumn="0" w:firstRowLastColumn="0" w:lastRowFirstColumn="0" w:lastRowLastColumn="0"/>
            </w:pPr>
            <w:r w:rsidRPr="000656D1">
              <w:t>tyto bity musí být nastaveny na nulu</w:t>
            </w:r>
          </w:p>
        </w:tc>
      </w:tr>
    </w:tbl>
    <w:p w14:paraId="4ED1E92B" w14:textId="1B0E4A0D" w:rsidR="000656D1" w:rsidRDefault="000656D1" w:rsidP="000656D1">
      <w:pPr>
        <w:pStyle w:val="normlntext"/>
        <w:spacing w:before="240"/>
      </w:pPr>
      <w:r>
        <w:t xml:space="preserve">Po těchto údajích následuje sekvence šestnácti bytů, které obsahují počty symbolů pro délky kódových slov 1 až 16. Součet hodnot těchto bytů udává celkový počet kódů, který musí být menší než 256 (maximální délka kódového slova je však šestnáct bitů, protože Huffmanův kód je prefixový). Následuje </w:t>
      </w:r>
      <w:r>
        <w:rPr>
          <w:i/>
          <w:iCs/>
        </w:rPr>
        <w:t>n</w:t>
      </w:r>
      <w:r>
        <w:t xml:space="preserve"> bytů (</w:t>
      </w:r>
      <w:r>
        <w:rPr>
          <w:i/>
          <w:iCs/>
        </w:rPr>
        <w:t>n</w:t>
      </w:r>
      <w:r>
        <w:t>=počet kódů), ve kterých jsou postupně uloženy symboly, ze kterých se při inicializaci dekodéru vytváří binární strom</w:t>
      </w:r>
      <w:sdt>
        <w:sdtPr>
          <w:id w:val="912355781"/>
          <w:citation/>
        </w:sdtPr>
        <w:sdtContent>
          <w:r>
            <w:fldChar w:fldCharType="begin"/>
          </w:r>
          <w:r>
            <w:instrText xml:space="preserve"> CITATION Tiš07 \l 1029 </w:instrText>
          </w:r>
          <w:r>
            <w:fldChar w:fldCharType="separate"/>
          </w:r>
          <w:r w:rsidR="001323C3">
            <w:rPr>
              <w:noProof/>
            </w:rPr>
            <w:t xml:space="preserve"> [14]</w:t>
          </w:r>
          <w:r>
            <w:fldChar w:fldCharType="end"/>
          </w:r>
        </w:sdtContent>
      </w:sdt>
      <w:r w:rsidR="0017193E">
        <w:t>.</w:t>
      </w:r>
    </w:p>
    <w:p w14:paraId="4ED1E92C" w14:textId="77777777" w:rsidR="000656D1" w:rsidRDefault="000656D1" w:rsidP="000656D1">
      <w:pPr>
        <w:pStyle w:val="NadpisC"/>
        <w:numPr>
          <w:ilvl w:val="3"/>
          <w:numId w:val="12"/>
        </w:numPr>
      </w:pPr>
      <w:bookmarkStart w:id="73" w:name="_Toc448848706"/>
      <w:r>
        <w:t>Informace o obrazových datech</w:t>
      </w:r>
      <w:bookmarkEnd w:id="73"/>
    </w:p>
    <w:p w14:paraId="4ED1E92D" w14:textId="54931D09" w:rsidR="000656D1" w:rsidRDefault="002A18E8" w:rsidP="000656D1">
      <w:pPr>
        <w:pStyle w:val="normlntext"/>
      </w:pPr>
      <w:r>
        <w:t>Informace o obrazových datech</w:t>
      </w:r>
      <w:r w:rsidR="000656D1">
        <w:t xml:space="preserve"> jsou specifikována blokem </w:t>
      </w:r>
      <w:r w:rsidR="00765CE1" w:rsidRPr="00765CE1">
        <w:rPr>
          <w:b/>
        </w:rPr>
        <w:t>SOF0</w:t>
      </w:r>
      <w:r w:rsidR="00765CE1">
        <w:t xml:space="preserve"> (</w:t>
      </w:r>
      <w:r w:rsidR="00765CE1" w:rsidRPr="00765CE1">
        <w:rPr>
          <w:i/>
        </w:rPr>
        <w:t>Start of Frame</w:t>
      </w:r>
      <w:r w:rsidR="00765CE1">
        <w:t>)</w:t>
      </w:r>
      <w:r>
        <w:t>, ten</w:t>
      </w:r>
      <w:r w:rsidR="00765CE1">
        <w:t xml:space="preserve"> je v souboru </w:t>
      </w:r>
      <w:r>
        <w:t>identifikován</w:t>
      </w:r>
      <w:r w:rsidR="00765CE1">
        <w:t xml:space="preserve"> dvojicí bytů </w:t>
      </w:r>
      <w:r w:rsidR="00765CE1" w:rsidRPr="00765CE1">
        <w:rPr>
          <w:b/>
        </w:rPr>
        <w:t>0xffc0</w:t>
      </w:r>
      <w:r w:rsidR="00765CE1">
        <w:t xml:space="preserve">. Za touto dvojicí bytů následuje délka segmentu, bitové rozlišení na pixel, výška a šířka v pixelech, počet barevných komponent </w:t>
      </w:r>
      <w:r w:rsidR="00C71268">
        <w:t>a </w:t>
      </w:r>
      <w:r w:rsidR="0097455F">
        <w:t>samotné údaje o jednotlivých k</w:t>
      </w:r>
      <w:r w:rsidR="00765CE1">
        <w:t>omponentách</w:t>
      </w:r>
      <w:r>
        <w:t xml:space="preserve"> a podvzorkování</w:t>
      </w:r>
      <w:r w:rsidR="00765CE1">
        <w:t>.</w:t>
      </w:r>
    </w:p>
    <w:p w14:paraId="4ED1E92E" w14:textId="77777777" w:rsidR="0097455F" w:rsidRDefault="0097455F" w:rsidP="0097455F">
      <w:pPr>
        <w:pStyle w:val="NadpisC"/>
        <w:numPr>
          <w:ilvl w:val="3"/>
          <w:numId w:val="12"/>
        </w:numPr>
      </w:pPr>
      <w:bookmarkStart w:id="74" w:name="_Toc448848707"/>
      <w:r>
        <w:t>Obrazová data</w:t>
      </w:r>
      <w:bookmarkEnd w:id="74"/>
    </w:p>
    <w:p w14:paraId="4ED1E92F" w14:textId="77777777" w:rsidR="002A18E8" w:rsidRPr="002A18E8" w:rsidRDefault="002A18E8" w:rsidP="002A18E8">
      <w:pPr>
        <w:pStyle w:val="normlntext"/>
      </w:pPr>
      <w:r>
        <w:t xml:space="preserve">Obrazová data se nachází v souboru pod blokem SOS (Start of Scan), blok je identifikován dvojicí bytů </w:t>
      </w:r>
      <w:r w:rsidRPr="002A18E8">
        <w:rPr>
          <w:b/>
        </w:rPr>
        <w:t>0xffda</w:t>
      </w:r>
      <w:r>
        <w:t>. Za touto dvojicí se tradičně nachází délka segmentu, následuje počet komponent a informace o pořadí komponent a údaje o příslušnosti Huffmanových tabulek. Za těmito údaji jsou umístěna komprimovaná data obrazu.</w:t>
      </w:r>
    </w:p>
    <w:p w14:paraId="4ED1E930" w14:textId="77777777" w:rsidR="0092160D" w:rsidRDefault="0092160D" w:rsidP="005D6C29">
      <w:pPr>
        <w:pStyle w:val="NadpisA"/>
      </w:pPr>
      <w:r>
        <w:br w:type="page"/>
      </w:r>
      <w:bookmarkStart w:id="75" w:name="_Toc448848708"/>
      <w:r w:rsidR="000A60C0">
        <w:lastRenderedPageBreak/>
        <w:t>Vlastní návrh a řešení</w:t>
      </w:r>
      <w:bookmarkEnd w:id="75"/>
    </w:p>
    <w:p w14:paraId="4ED1E931" w14:textId="77777777" w:rsidR="0092160D" w:rsidRPr="00D70095" w:rsidRDefault="000A60C0" w:rsidP="0092160D">
      <w:pPr>
        <w:pStyle w:val="normlntext"/>
      </w:pPr>
      <w:r>
        <w:t>Celá tato kapitola se bude zabývat vývojem hardwaru a softwaru pro Arduino, pomocí kterého bude možno komprimovat a dekomprimovat rastrový obraz. Řešení bude kompatibilní s 8bitovou a 32bitovou verzí Arduino. V závěru kapitoly bude otestována funkčnost celého řešení.</w:t>
      </w:r>
    </w:p>
    <w:p w14:paraId="4ED1E932" w14:textId="50DFE6BA" w:rsidR="0092160D" w:rsidRPr="00895883" w:rsidRDefault="00C66A07" w:rsidP="0092160D">
      <w:pPr>
        <w:pStyle w:val="NadpisB"/>
      </w:pPr>
      <w:bookmarkStart w:id="76" w:name="_Toc448848709"/>
      <w:r>
        <w:t>SRAM shield</w:t>
      </w:r>
      <w:r w:rsidR="00154AFB" w:rsidRPr="00895883">
        <w:t xml:space="preserve"> - rozšiřující deska pro Arduino</w:t>
      </w:r>
      <w:bookmarkEnd w:id="76"/>
    </w:p>
    <w:p w14:paraId="4ED1E933" w14:textId="1D51D6E7" w:rsidR="0092160D" w:rsidRDefault="001A05AB" w:rsidP="0092160D">
      <w:pPr>
        <w:pStyle w:val="normlntext"/>
      </w:pPr>
      <w:r>
        <w:t xml:space="preserve">Jelikož </w:t>
      </w:r>
      <w:r w:rsidR="000A60C0">
        <w:t xml:space="preserve">se již v začátcích </w:t>
      </w:r>
      <w:r>
        <w:t>vyskytly</w:t>
      </w:r>
      <w:r w:rsidR="000A60C0">
        <w:t xml:space="preserve"> problémy s velikostí SRAM paměti</w:t>
      </w:r>
      <w:r>
        <w:t>, kterou disponuje Arduino Mega,</w:t>
      </w:r>
      <w:r w:rsidR="000A60C0">
        <w:t xml:space="preserve"> </w:t>
      </w:r>
      <w:r w:rsidR="00D9728F">
        <w:t>Bylo rozhodnuto, že bude k Arduino desce přidán externí SRAM čip.</w:t>
      </w:r>
      <w:r w:rsidR="00327AD4">
        <w:t xml:space="preserve"> Data, která budou dekomprimována či komprimována budou uložena na SD kartě, proto bude na do návrhu přidán i SD slot.</w:t>
      </w:r>
      <w:r w:rsidR="008B5DD7">
        <w:t xml:space="preserve"> </w:t>
      </w:r>
    </w:p>
    <w:p w14:paraId="5AE5A7F1" w14:textId="56B027FF" w:rsidR="00DA6597" w:rsidRPr="00D70095" w:rsidRDefault="00DA6597" w:rsidP="00897BC7">
      <w:pPr>
        <w:pStyle w:val="normlntext"/>
        <w:jc w:val="center"/>
      </w:pPr>
      <w:r>
        <w:rPr>
          <w:noProof/>
        </w:rPr>
        <mc:AlternateContent>
          <mc:Choice Requires="wps">
            <w:drawing>
              <wp:anchor distT="0" distB="0" distL="114300" distR="114300" simplePos="0" relativeHeight="251672576" behindDoc="0" locked="0" layoutInCell="1" allowOverlap="1" wp14:anchorId="1AEAAD1B" wp14:editId="37FFAE04">
                <wp:simplePos x="0" y="0"/>
                <wp:positionH relativeFrom="column">
                  <wp:posOffset>466090</wp:posOffset>
                </wp:positionH>
                <wp:positionV relativeFrom="paragraph">
                  <wp:posOffset>1830705</wp:posOffset>
                </wp:positionV>
                <wp:extent cx="4953000" cy="635"/>
                <wp:effectExtent l="0" t="0" r="0" b="0"/>
                <wp:wrapTight wrapText="bothSides">
                  <wp:wrapPolygon edited="0">
                    <wp:start x="0" y="0"/>
                    <wp:lineTo x="0" y="21600"/>
                    <wp:lineTo x="21600" y="21600"/>
                    <wp:lineTo x="21600" y="0"/>
                  </wp:wrapPolygon>
                </wp:wrapTight>
                <wp:docPr id="28" name="Textové pole 28"/>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a:effectLst/>
                      </wps:spPr>
                      <wps:txbx>
                        <w:txbxContent>
                          <w:p w14:paraId="28E38C35" w14:textId="35C0B693" w:rsidR="00D82172" w:rsidRPr="002502A1" w:rsidRDefault="00D82172" w:rsidP="00DA6597">
                            <w:pPr>
                              <w:pStyle w:val="normlntextkurzva"/>
                              <w:jc w:val="center"/>
                              <w:rPr>
                                <w:rFonts w:ascii="Times New Roman" w:hAnsi="Times New Roman"/>
                                <w:noProof/>
                              </w:rPr>
                            </w:pPr>
                            <w:bookmarkStart w:id="77" w:name="_Toc448846397"/>
                            <w:r>
                              <w:t xml:space="preserve">Obrázek </w:t>
                            </w:r>
                            <w:fldSimple w:instr=" SEQ Obrázek \* ARABIC ">
                              <w:r w:rsidR="00907978">
                                <w:rPr>
                                  <w:noProof/>
                                </w:rPr>
                                <w:t>10</w:t>
                              </w:r>
                            </w:fldSimple>
                            <w:r>
                              <w:t xml:space="preserve"> Hardwarová architektura řešení</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28" o:spid="_x0000_s1026" type="#_x0000_t202" style="position:absolute;left:0;text-align:left;margin-left:36.7pt;margin-top:144.15pt;width:39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" stroked="f">
                <v:textbox style="mso-fit-shape-to-text:t" inset="0,0,0,0">
                  <w:txbxContent>
                    <w:p w14:paraId="28E38C35" w14:textId="35C0B693" w:rsidR="00D82172" w:rsidRPr="002502A1" w:rsidRDefault="00D82172" w:rsidP="00DA6597">
                      <w:pPr>
                        <w:pStyle w:val="normlntextkurzva"/>
                        <w:jc w:val="center"/>
                        <w:rPr>
                          <w:rFonts w:ascii="Times New Roman" w:hAnsi="Times New Roman"/>
                          <w:noProof/>
                        </w:rPr>
                      </w:pPr>
                      <w:bookmarkStart w:id="78" w:name="_Toc448846397"/>
                      <w:r>
                        <w:t xml:space="preserve">Obrázek </w:t>
                      </w:r>
                      <w:fldSimple w:instr=" SEQ Obrázek \* ARABIC ">
                        <w:r w:rsidR="00907978">
                          <w:rPr>
                            <w:noProof/>
                          </w:rPr>
                          <w:t>10</w:t>
                        </w:r>
                      </w:fldSimple>
                      <w:r>
                        <w:t xml:space="preserve"> Hardwarová architektura řešení</w:t>
                      </w:r>
                      <w:bookmarkEnd w:id="78"/>
                    </w:p>
                  </w:txbxContent>
                </v:textbox>
                <w10:wrap type="tight"/>
              </v:shape>
            </w:pict>
          </mc:Fallback>
        </mc:AlternateContent>
      </w:r>
      <w:r w:rsidR="00897BC7">
        <w:rPr>
          <w:noProof/>
        </w:rPr>
        <w:drawing>
          <wp:inline distT="0" distB="0" distL="0" distR="0" wp14:anchorId="112B4D1C" wp14:editId="475D05B1">
            <wp:extent cx="4880610" cy="162687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0610" cy="1626870"/>
                    </a:xfrm>
                    <a:prstGeom prst="rect">
                      <a:avLst/>
                    </a:prstGeom>
                    <a:noFill/>
                    <a:ln>
                      <a:noFill/>
                    </a:ln>
                  </pic:spPr>
                </pic:pic>
              </a:graphicData>
            </a:graphic>
          </wp:inline>
        </w:drawing>
      </w:r>
    </w:p>
    <w:p w14:paraId="4ED1E934" w14:textId="77777777" w:rsidR="0092160D" w:rsidRDefault="008B5DD7" w:rsidP="0092160D">
      <w:pPr>
        <w:pStyle w:val="NadpisC"/>
      </w:pPr>
      <w:bookmarkStart w:id="79" w:name="_Toc448848710"/>
      <w:r>
        <w:t>SPI SRAM</w:t>
      </w:r>
      <w:r w:rsidR="00154AFB">
        <w:t xml:space="preserve"> 23</w:t>
      </w:r>
      <w:r>
        <w:t>LC1024</w:t>
      </w:r>
      <w:bookmarkEnd w:id="79"/>
    </w:p>
    <w:p w14:paraId="4ED1E935" w14:textId="446570E9" w:rsidR="008B5DD7" w:rsidRDefault="008B5DD7" w:rsidP="008B5DD7">
      <w:pPr>
        <w:pStyle w:val="normlntext"/>
      </w:pPr>
      <w:r>
        <w:t xml:space="preserve">Při důkladném porovnávání různých čipů pamětí a možných zapojení </w:t>
      </w:r>
      <w:r w:rsidR="00D9728F">
        <w:t>byla nalezena následující řešení</w:t>
      </w:r>
      <w:r>
        <w:t>:</w:t>
      </w:r>
    </w:p>
    <w:p w14:paraId="4ED1E936" w14:textId="77777777" w:rsidR="008B5DD7" w:rsidRDefault="008B5DD7" w:rsidP="00154AFB">
      <w:pPr>
        <w:pStyle w:val="normlntext"/>
        <w:numPr>
          <w:ilvl w:val="0"/>
          <w:numId w:val="26"/>
        </w:numPr>
      </w:pPr>
      <w:r>
        <w:t>SRAM s adresací pomocí I/O pinů – tyto paměťové čipy nabízejí v t</w:t>
      </w:r>
      <w:r w:rsidR="00712084">
        <w:t>éto variantě daleko větší úložný</w:t>
      </w:r>
      <w:r>
        <w:t xml:space="preserve"> prostor, avšak k adresaci je potřeba vytvořit řadič, který by se staral o samotnou adresaci. Návrh takového řadiče není náročný z pohledu softwaru. Z pohledu hardwaru nastává problém v komplikovaném zapojení na plošném spoji. Takový plošný spoj je problematické vyrobit v domácích podmínkách,</w:t>
      </w:r>
    </w:p>
    <w:p w14:paraId="4ED1E937" w14:textId="3EFB5387" w:rsidR="0092160D" w:rsidRDefault="008B5DD7" w:rsidP="00154AFB">
      <w:pPr>
        <w:pStyle w:val="normlntext"/>
        <w:numPr>
          <w:ilvl w:val="0"/>
          <w:numId w:val="26"/>
        </w:numPr>
      </w:pPr>
      <w:r>
        <w:lastRenderedPageBreak/>
        <w:t xml:space="preserve">SRAM s adresací pomocí integrované sběrnice SPI nebo I2C -   ačkoliv je paměť těchto čipů značně omezena, obsluha paměti je o hodně jednodušší než v předchozí variantě. </w:t>
      </w:r>
      <w:r w:rsidR="00154AFB">
        <w:t>Po sběrnici, která má 2 - 4 vodiče</w:t>
      </w:r>
      <w:r w:rsidR="00712084">
        <w:t>,</w:t>
      </w:r>
      <w:r w:rsidR="00154AFB">
        <w:t xml:space="preserve"> se zašle adresa buňky, kterou chceme obsloužit a následně se provede čtení nebo zápis. Zapojení je jednoduché, jelikož tyto pamětí mívají zpravidla osm pinů, proto je ná</w:t>
      </w:r>
      <w:r w:rsidR="00C71268">
        <w:t>vrh plošného spoje jednodušší a </w:t>
      </w:r>
      <w:r w:rsidR="00154AFB">
        <w:t>následná výroba levnější.</w:t>
      </w:r>
    </w:p>
    <w:p w14:paraId="4ED1E938" w14:textId="37CA72BA" w:rsidR="00154AFB" w:rsidRDefault="00154AFB" w:rsidP="00154AFB">
      <w:pPr>
        <w:pStyle w:val="normlntext"/>
      </w:pPr>
      <w:r>
        <w:t xml:space="preserve">Při procházení oficiálního fóra Arduino </w:t>
      </w:r>
      <w:r w:rsidR="00D9728F">
        <w:t>bylo nalezeno</w:t>
      </w:r>
      <w:r>
        <w:t xml:space="preserve"> zapojení SRAM paměti 23LC1024 od uživatele Riva, u zapojení byla přiložena i jednoduchá knihovna SpiRAM </w:t>
      </w:r>
      <w:sdt>
        <w:sdtPr>
          <w:id w:val="615190408"/>
          <w:citation/>
        </w:sdtPr>
        <w:sdtContent>
          <w:r>
            <w:fldChar w:fldCharType="begin"/>
          </w:r>
          <w:r>
            <w:instrText xml:space="preserve"> CITATION nUVhITZT2I4oWeMo \l 1029 </w:instrText>
          </w:r>
          <w:r>
            <w:fldChar w:fldCharType="separate"/>
          </w:r>
          <w:r w:rsidR="001323C3">
            <w:rPr>
              <w:noProof/>
            </w:rPr>
            <w:t>[15]</w:t>
          </w:r>
          <w:r>
            <w:fldChar w:fldCharType="end"/>
          </w:r>
        </w:sdtContent>
      </w:sdt>
      <w:r>
        <w:t xml:space="preserve">, </w:t>
      </w:r>
      <w:r w:rsidR="00D9728F">
        <w:t>která byla otestována a použita v</w:t>
      </w:r>
      <w:r>
        <w:t xml:space="preserve"> řešení.</w:t>
      </w:r>
    </w:p>
    <w:p w14:paraId="5920FE44" w14:textId="77225446" w:rsidR="00834E76" w:rsidRDefault="00834E76" w:rsidP="00897BC7">
      <w:pPr>
        <w:pStyle w:val="normlntextkurzva"/>
        <w:jc w:val="center"/>
      </w:pPr>
      <w:bookmarkStart w:id="80" w:name="_Toc448846418"/>
      <w:r>
        <w:t xml:space="preserve">Tabulka </w:t>
      </w:r>
      <w:fldSimple w:instr=" SEQ Tabulka \* ARABIC ">
        <w:r w:rsidR="00907978">
          <w:rPr>
            <w:noProof/>
          </w:rPr>
          <w:t>13</w:t>
        </w:r>
      </w:fldSimple>
      <w:r>
        <w:t xml:space="preserve"> Základní parametry paměti 23LC1024</w:t>
      </w:r>
      <w:bookmarkEnd w:id="80"/>
    </w:p>
    <w:tbl>
      <w:tblPr>
        <w:tblStyle w:val="Svtlmkazvraznn5"/>
        <w:tblW w:w="0" w:type="auto"/>
        <w:jc w:val="center"/>
        <w:tblLook w:val="04A0" w:firstRow="1" w:lastRow="0" w:firstColumn="1" w:lastColumn="0" w:noHBand="0" w:noVBand="1"/>
      </w:tblPr>
      <w:tblGrid>
        <w:gridCol w:w="2196"/>
        <w:gridCol w:w="1963"/>
      </w:tblGrid>
      <w:tr w:rsidR="00834E76" w14:paraId="717A0B44" w14:textId="77777777" w:rsidTr="00897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4A0E241D" w14:textId="326CAF09" w:rsidR="00834E76" w:rsidRDefault="00834E76" w:rsidP="00834E76">
            <w:pPr>
              <w:pStyle w:val="normlntext"/>
            </w:pPr>
            <w:r>
              <w:t>Vlastnost</w:t>
            </w:r>
          </w:p>
        </w:tc>
        <w:tc>
          <w:tcPr>
            <w:tcW w:w="0" w:type="auto"/>
            <w:tcBorders>
              <w:top w:val="none" w:sz="0" w:space="0" w:color="auto"/>
              <w:left w:val="none" w:sz="0" w:space="0" w:color="auto"/>
              <w:bottom w:val="none" w:sz="0" w:space="0" w:color="auto"/>
              <w:right w:val="none" w:sz="0" w:space="0" w:color="auto"/>
            </w:tcBorders>
          </w:tcPr>
          <w:p w14:paraId="1B8C53DD" w14:textId="0E83AB5D" w:rsidR="00834E76" w:rsidRDefault="00834E76" w:rsidP="00834E76">
            <w:pPr>
              <w:pStyle w:val="normlntext"/>
              <w:cnfStyle w:val="100000000000" w:firstRow="1" w:lastRow="0" w:firstColumn="0" w:lastColumn="0" w:oddVBand="0" w:evenVBand="0" w:oddHBand="0" w:evenHBand="0" w:firstRowFirstColumn="0" w:firstRowLastColumn="0" w:lastRowFirstColumn="0" w:lastRowLastColumn="0"/>
            </w:pPr>
            <w:r>
              <w:t>Hodnota</w:t>
            </w:r>
          </w:p>
        </w:tc>
      </w:tr>
      <w:tr w:rsidR="00834E76" w14:paraId="3344B170"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720F2291" w14:textId="6C51C003" w:rsidR="00834E76" w:rsidRDefault="00834E76" w:rsidP="00834E76">
            <w:pPr>
              <w:pStyle w:val="normlntext"/>
            </w:pPr>
            <w:r>
              <w:t>Velikost paměti</w:t>
            </w:r>
          </w:p>
        </w:tc>
        <w:tc>
          <w:tcPr>
            <w:tcW w:w="0" w:type="auto"/>
            <w:tcBorders>
              <w:top w:val="none" w:sz="0" w:space="0" w:color="auto"/>
              <w:left w:val="none" w:sz="0" w:space="0" w:color="auto"/>
              <w:bottom w:val="none" w:sz="0" w:space="0" w:color="auto"/>
              <w:right w:val="none" w:sz="0" w:space="0" w:color="auto"/>
            </w:tcBorders>
          </w:tcPr>
          <w:p w14:paraId="49AE000C" w14:textId="08418636" w:rsidR="00834E76" w:rsidRDefault="00834E76" w:rsidP="00834E76">
            <w:pPr>
              <w:pStyle w:val="normlntext"/>
              <w:cnfStyle w:val="000000100000" w:firstRow="0" w:lastRow="0" w:firstColumn="0" w:lastColumn="0" w:oddVBand="0" w:evenVBand="0" w:oddHBand="1" w:evenHBand="0" w:firstRowFirstColumn="0" w:firstRowLastColumn="0" w:lastRowFirstColumn="0" w:lastRowLastColumn="0"/>
            </w:pPr>
            <w:r>
              <w:t>1 Mb (128K x 8b)</w:t>
            </w:r>
          </w:p>
        </w:tc>
      </w:tr>
      <w:tr w:rsidR="00834E76" w14:paraId="471C5116" w14:textId="77777777" w:rsidTr="00897B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6D57F0CC" w14:textId="174019E5" w:rsidR="00834E76" w:rsidRDefault="00834E76" w:rsidP="00834E76">
            <w:pPr>
              <w:pStyle w:val="normlntext"/>
            </w:pPr>
            <w:r>
              <w:t>Pracovní frekvence</w:t>
            </w:r>
          </w:p>
        </w:tc>
        <w:tc>
          <w:tcPr>
            <w:tcW w:w="0" w:type="auto"/>
            <w:tcBorders>
              <w:top w:val="none" w:sz="0" w:space="0" w:color="auto"/>
              <w:left w:val="none" w:sz="0" w:space="0" w:color="auto"/>
              <w:bottom w:val="none" w:sz="0" w:space="0" w:color="auto"/>
              <w:right w:val="none" w:sz="0" w:space="0" w:color="auto"/>
            </w:tcBorders>
          </w:tcPr>
          <w:p w14:paraId="61BDBD84" w14:textId="54C68AA0" w:rsidR="00834E76" w:rsidRDefault="00834E76" w:rsidP="00834E76">
            <w:pPr>
              <w:pStyle w:val="normlntext"/>
              <w:cnfStyle w:val="000000010000" w:firstRow="0" w:lastRow="0" w:firstColumn="0" w:lastColumn="0" w:oddVBand="0" w:evenVBand="0" w:oddHBand="0" w:evenHBand="1" w:firstRowFirstColumn="0" w:firstRowLastColumn="0" w:lastRowFirstColumn="0" w:lastRowLastColumn="0"/>
            </w:pPr>
            <w:r>
              <w:t>Až 20 MHz</w:t>
            </w:r>
          </w:p>
        </w:tc>
      </w:tr>
      <w:tr w:rsidR="00834E76" w14:paraId="12849A9A" w14:textId="77777777" w:rsidTr="00897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245F948E" w14:textId="112E21C3" w:rsidR="00834E76" w:rsidRDefault="00834E76" w:rsidP="00834E76">
            <w:pPr>
              <w:pStyle w:val="normlntext"/>
            </w:pPr>
            <w:r>
              <w:t>Napájecí napětí</w:t>
            </w:r>
          </w:p>
        </w:tc>
        <w:tc>
          <w:tcPr>
            <w:tcW w:w="0" w:type="auto"/>
            <w:tcBorders>
              <w:top w:val="none" w:sz="0" w:space="0" w:color="auto"/>
              <w:left w:val="none" w:sz="0" w:space="0" w:color="auto"/>
              <w:bottom w:val="none" w:sz="0" w:space="0" w:color="auto"/>
              <w:right w:val="none" w:sz="0" w:space="0" w:color="auto"/>
            </w:tcBorders>
          </w:tcPr>
          <w:p w14:paraId="01D2E415" w14:textId="2F1AAFA3" w:rsidR="00834E76" w:rsidRDefault="00834E76" w:rsidP="00834E76">
            <w:pPr>
              <w:pStyle w:val="normlntext"/>
              <w:cnfStyle w:val="000000100000" w:firstRow="0" w:lastRow="0" w:firstColumn="0" w:lastColumn="0" w:oddVBand="0" w:evenVBand="0" w:oddHBand="1" w:evenHBand="0" w:firstRowFirstColumn="0" w:firstRowLastColumn="0" w:lastRowFirstColumn="0" w:lastRowLastColumn="0"/>
            </w:pPr>
            <w:r>
              <w:t>2,5 – 5 V</w:t>
            </w:r>
          </w:p>
        </w:tc>
      </w:tr>
      <w:tr w:rsidR="00834E76" w14:paraId="2013CB58" w14:textId="77777777" w:rsidTr="00897BC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042BB66E" w14:textId="31D1F8D4" w:rsidR="00834E76" w:rsidRDefault="00834E76" w:rsidP="00834E76">
            <w:pPr>
              <w:pStyle w:val="normlntext"/>
            </w:pPr>
            <w:r>
              <w:t>Sběrnice</w:t>
            </w:r>
          </w:p>
        </w:tc>
        <w:tc>
          <w:tcPr>
            <w:tcW w:w="0" w:type="auto"/>
            <w:tcBorders>
              <w:top w:val="none" w:sz="0" w:space="0" w:color="auto"/>
              <w:left w:val="none" w:sz="0" w:space="0" w:color="auto"/>
              <w:bottom w:val="none" w:sz="0" w:space="0" w:color="auto"/>
              <w:right w:val="none" w:sz="0" w:space="0" w:color="auto"/>
            </w:tcBorders>
          </w:tcPr>
          <w:p w14:paraId="1C025216" w14:textId="2DD0D868" w:rsidR="00834E76" w:rsidRDefault="00834E76" w:rsidP="00834E76">
            <w:pPr>
              <w:pStyle w:val="normlntext"/>
              <w:cnfStyle w:val="000000010000" w:firstRow="0" w:lastRow="0" w:firstColumn="0" w:lastColumn="0" w:oddVBand="0" w:evenVBand="0" w:oddHBand="0" w:evenHBand="1" w:firstRowFirstColumn="0" w:firstRowLastColumn="0" w:lastRowFirstColumn="0" w:lastRowLastColumn="0"/>
            </w:pPr>
            <w:r>
              <w:t>SPI</w:t>
            </w:r>
          </w:p>
        </w:tc>
      </w:tr>
    </w:tbl>
    <w:p w14:paraId="3FFC59F3" w14:textId="77777777" w:rsidR="00834E76" w:rsidRDefault="00834E76" w:rsidP="00834E76">
      <w:pPr>
        <w:pStyle w:val="normlntext"/>
      </w:pPr>
    </w:p>
    <w:p w14:paraId="4ED1E93E" w14:textId="77777777" w:rsidR="009E3B9F" w:rsidRDefault="009E3B9F" w:rsidP="009E3B9F">
      <w:pPr>
        <w:pStyle w:val="normlntext"/>
      </w:pPr>
      <w:r>
        <w:t>Díky napájecímu napětí 2,5 – 5 V a I/O pinům tolerantních k 5V logice je tato paměť vhodná bez jakýchkoli úprav zapojení pro Arduino Mega i Due.</w:t>
      </w:r>
    </w:p>
    <w:p w14:paraId="4ED1E93F" w14:textId="77777777" w:rsidR="009E3B9F" w:rsidRDefault="009E3B9F" w:rsidP="004671EC">
      <w:pPr>
        <w:pStyle w:val="NadpisC"/>
      </w:pPr>
      <w:bookmarkStart w:id="81" w:name="_Toc448848711"/>
      <w:r>
        <w:t>SD slot</w:t>
      </w:r>
      <w:bookmarkEnd w:id="81"/>
    </w:p>
    <w:p w14:paraId="4ED1E940" w14:textId="3E9F49B5" w:rsidR="00327AD4" w:rsidRDefault="00327AD4" w:rsidP="00327AD4">
      <w:pPr>
        <w:pStyle w:val="normlntext"/>
      </w:pPr>
      <w:r>
        <w:t>Pro čtení a zápis je použita SD karta, proto bylo nutné do</w:t>
      </w:r>
      <w:r w:rsidR="00C71268">
        <w:t xml:space="preserve"> navrhovaného návrhu zahrnout i </w:t>
      </w:r>
      <w:r>
        <w:t>SD slot, do kterého bude vložena SD karta.</w:t>
      </w:r>
    </w:p>
    <w:p w14:paraId="4ED1E941" w14:textId="77777777" w:rsidR="00327AD4" w:rsidRDefault="00327AD4" w:rsidP="00327AD4">
      <w:pPr>
        <w:pStyle w:val="normlntext"/>
      </w:pPr>
      <w:r>
        <w:t>SD karta využívá pro komunikaci sběrnici SPI, ale pouze v logice s napětím 3,3 V, připojení 5 V na piny SD karty může kartu nenávratně poškodit. Proto je nutné zapojení slotu součástky pro převod logiky na 3,3 V.</w:t>
      </w:r>
    </w:p>
    <w:p w14:paraId="4ED1E942" w14:textId="77777777" w:rsidR="00327AD4" w:rsidRDefault="00327AD4" w:rsidP="00327AD4">
      <w:pPr>
        <w:pStyle w:val="NadpisC"/>
      </w:pPr>
      <w:bookmarkStart w:id="82" w:name="_Toc448848712"/>
      <w:r>
        <w:lastRenderedPageBreak/>
        <w:t>Převodník pro SD kartu</w:t>
      </w:r>
      <w:bookmarkEnd w:id="82"/>
    </w:p>
    <w:p w14:paraId="4ED1E943" w14:textId="77777777" w:rsidR="00327AD4" w:rsidRDefault="00327AD4" w:rsidP="009E702F">
      <w:pPr>
        <w:pStyle w:val="normlntext"/>
      </w:pPr>
      <w:r>
        <w:t>Pro zachování kompatibility rozšiřující desky bylo nutné mezi Arduino a SD kartu zapojit převodník logiky. Pokud by deska byla používána pouze s Arduino Due, logické oddělení by nutné nebylo, jelikož Arduino Due využívá logiku 3,3 V</w:t>
      </w:r>
      <w:r w:rsidR="009E702F">
        <w:t>.</w:t>
      </w:r>
    </w:p>
    <w:p w14:paraId="4ED1E944" w14:textId="208C164D" w:rsidR="005F1EF9" w:rsidRDefault="009E702F" w:rsidP="009E702F">
      <w:pPr>
        <w:pStyle w:val="normlntext"/>
      </w:pPr>
      <w:r>
        <w:t xml:space="preserve">V prvotních návrzích jsem zkoušel na plošný spoj navrhnout zapojení převodníků pomocí </w:t>
      </w:r>
      <w:r w:rsidR="00F276CC">
        <w:t xml:space="preserve">rezistorů a </w:t>
      </w:r>
      <w:r>
        <w:t>tranzistorů</w:t>
      </w:r>
      <w:r w:rsidR="00F276CC">
        <w:t xml:space="preserve"> přímo na plošném spoji</w:t>
      </w:r>
      <w:r>
        <w:t>, ale podotýkal jsem se s problém</w:t>
      </w:r>
      <w:r w:rsidR="00C71268">
        <w:t>y mnohonásobného křížení cest. P</w:t>
      </w:r>
      <w:r>
        <w:t xml:space="preserve">roto jsem využil externího převodníku, který je zapojen na </w:t>
      </w:r>
      <w:r w:rsidR="00F276CC">
        <w:t xml:space="preserve">jiném </w:t>
      </w:r>
      <w:r>
        <w:t>plošném spoji a má vstupy a výstupy vyvedeny na konektorové liště.</w:t>
      </w:r>
    </w:p>
    <w:p w14:paraId="4ED1E945" w14:textId="77777777" w:rsidR="005F1EF9" w:rsidRDefault="009E702F" w:rsidP="009E702F">
      <w:pPr>
        <w:pStyle w:val="normlntext"/>
      </w:pPr>
      <w:r>
        <w:t>Použitý převodník disponuje čtyřmi kanály s obousměrnou komunikací</w:t>
      </w:r>
      <w:r w:rsidR="007473E5">
        <w:t xml:space="preserve">. </w:t>
      </w:r>
      <w:r w:rsidR="005F1EF9">
        <w:t>Jelikož zapojení sběrnice vyžaduje pouze čtyři vodiče, je tento převodník optimální</w:t>
      </w:r>
      <w:r w:rsidR="00F276CC">
        <w:t>.</w:t>
      </w:r>
    </w:p>
    <w:p w14:paraId="4ED1E946" w14:textId="77777777" w:rsidR="005F1EF9" w:rsidRDefault="005F1EF9" w:rsidP="0017193E">
      <w:pPr>
        <w:pStyle w:val="normlntext"/>
        <w:keepNext/>
        <w:jc w:val="center"/>
      </w:pPr>
      <w:r>
        <w:rPr>
          <w:noProof/>
        </w:rPr>
        <w:drawing>
          <wp:inline distT="0" distB="0" distL="0" distR="0" wp14:anchorId="4ED1EA1C" wp14:editId="4ED1EA1D">
            <wp:extent cx="1940119" cy="1940119"/>
            <wp:effectExtent l="0" t="0" r="3175" b="317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itPřevodník.jpg"/>
                    <pic:cNvPicPr/>
                  </pic:nvPicPr>
                  <pic:blipFill>
                    <a:blip r:embed="rId31">
                      <a:extLst>
                        <a:ext uri="{28A0092B-C50C-407E-A947-70E740481C1C}">
                          <a14:useLocalDpi xmlns:a14="http://schemas.microsoft.com/office/drawing/2010/main" val="0"/>
                        </a:ext>
                      </a:extLst>
                    </a:blip>
                    <a:stretch>
                      <a:fillRect/>
                    </a:stretch>
                  </pic:blipFill>
                  <pic:spPr>
                    <a:xfrm>
                      <a:off x="0" y="0"/>
                      <a:ext cx="1940793" cy="1940793"/>
                    </a:xfrm>
                    <a:prstGeom prst="rect">
                      <a:avLst/>
                    </a:prstGeom>
                  </pic:spPr>
                </pic:pic>
              </a:graphicData>
            </a:graphic>
          </wp:inline>
        </w:drawing>
      </w:r>
    </w:p>
    <w:p w14:paraId="4ED1E947" w14:textId="0E3B97DD" w:rsidR="005F1EF9" w:rsidRDefault="005F1EF9" w:rsidP="0017193E">
      <w:pPr>
        <w:pStyle w:val="normlntextkurzva"/>
        <w:jc w:val="center"/>
      </w:pPr>
      <w:bookmarkStart w:id="83" w:name="_Toc448846398"/>
      <w:r>
        <w:t xml:space="preserve">Obrázek </w:t>
      </w:r>
      <w:fldSimple w:instr=" SEQ Obrázek \* ARABIC ">
        <w:r w:rsidR="00907978">
          <w:rPr>
            <w:noProof/>
          </w:rPr>
          <w:t>11</w:t>
        </w:r>
      </w:fldSimple>
      <w:r>
        <w:t xml:space="preserve"> </w:t>
      </w:r>
      <w:r w:rsidRPr="00834E76">
        <w:t>Použitý</w:t>
      </w:r>
      <w:r>
        <w:t xml:space="preserve"> </w:t>
      </w:r>
      <w:r w:rsidR="00D23FFC">
        <w:t>čtyř kanálový</w:t>
      </w:r>
      <w:r>
        <w:t xml:space="preserve"> logický převodník </w:t>
      </w:r>
      <w:sdt>
        <w:sdtPr>
          <w:id w:val="1297882087"/>
          <w:citation/>
        </w:sdtPr>
        <w:sdtContent>
          <w:r>
            <w:fldChar w:fldCharType="begin"/>
          </w:r>
          <w:r>
            <w:instrText xml:space="preserve"> CITATION BiD16 \l 1029 </w:instrText>
          </w:r>
          <w:r>
            <w:fldChar w:fldCharType="separate"/>
          </w:r>
          <w:r w:rsidR="001323C3">
            <w:rPr>
              <w:noProof/>
            </w:rPr>
            <w:t>[16]</w:t>
          </w:r>
          <w:r>
            <w:fldChar w:fldCharType="end"/>
          </w:r>
        </w:sdtContent>
      </w:sdt>
      <w:bookmarkEnd w:id="83"/>
    </w:p>
    <w:p w14:paraId="4ED1E948" w14:textId="77777777" w:rsidR="009E702F" w:rsidRDefault="007473E5" w:rsidP="009E702F">
      <w:pPr>
        <w:pStyle w:val="normlntext"/>
      </w:pPr>
      <w:r>
        <w:t xml:space="preserve">Zapojení každého kanálu je realizováno MOSFET tranzistorem </w:t>
      </w:r>
      <w:r w:rsidR="005F1EF9">
        <w:t xml:space="preserve">BSS138 </w:t>
      </w:r>
      <w:r>
        <w:t>a dvěma rezistory.</w:t>
      </w:r>
    </w:p>
    <w:p w14:paraId="4ED1E949" w14:textId="77777777" w:rsidR="00F276CC" w:rsidRDefault="00F276CC" w:rsidP="0017193E">
      <w:pPr>
        <w:pStyle w:val="normlntext"/>
        <w:keepNext/>
        <w:jc w:val="center"/>
      </w:pPr>
      <w:r>
        <w:rPr>
          <w:noProof/>
        </w:rPr>
        <w:drawing>
          <wp:inline distT="0" distB="0" distL="0" distR="0" wp14:anchorId="4ED1EA1E" wp14:editId="4ED1EA1F">
            <wp:extent cx="2926080" cy="2397269"/>
            <wp:effectExtent l="0" t="0" r="7620" b="317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level-shif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33341" cy="2403218"/>
                    </a:xfrm>
                    <a:prstGeom prst="rect">
                      <a:avLst/>
                    </a:prstGeom>
                  </pic:spPr>
                </pic:pic>
              </a:graphicData>
            </a:graphic>
          </wp:inline>
        </w:drawing>
      </w:r>
    </w:p>
    <w:p w14:paraId="4ED1E94A" w14:textId="1AA99711" w:rsidR="00F276CC" w:rsidRDefault="00F276CC" w:rsidP="0017193E">
      <w:pPr>
        <w:pStyle w:val="normlntextkurzva"/>
        <w:jc w:val="center"/>
      </w:pPr>
      <w:bookmarkStart w:id="84" w:name="_Toc448846399"/>
      <w:r>
        <w:t xml:space="preserve">Obrázek </w:t>
      </w:r>
      <w:fldSimple w:instr=" SEQ Obrázek \* ARABIC ">
        <w:r w:rsidR="00907978">
          <w:rPr>
            <w:noProof/>
          </w:rPr>
          <w:t>12</w:t>
        </w:r>
      </w:fldSimple>
      <w:r>
        <w:t xml:space="preserve"> Zapojení jedn</w:t>
      </w:r>
      <w:r w:rsidR="0017193E">
        <w:t>oho kanálu logického převodníku</w:t>
      </w:r>
      <w:r>
        <w:t xml:space="preserve"> </w:t>
      </w:r>
      <w:sdt>
        <w:sdtPr>
          <w:id w:val="-1375153321"/>
          <w:citation/>
        </w:sdtPr>
        <w:sdtContent>
          <w:r>
            <w:fldChar w:fldCharType="begin"/>
          </w:r>
          <w:r>
            <w:instrText xml:space="preserve"> CITATION Vla11 \l 1029 </w:instrText>
          </w:r>
          <w:r>
            <w:fldChar w:fldCharType="separate"/>
          </w:r>
          <w:r w:rsidR="001323C3">
            <w:rPr>
              <w:noProof/>
            </w:rPr>
            <w:t>[17]</w:t>
          </w:r>
          <w:r>
            <w:fldChar w:fldCharType="end"/>
          </w:r>
        </w:sdtContent>
      </w:sdt>
      <w:bookmarkEnd w:id="84"/>
    </w:p>
    <w:p w14:paraId="4ED1E94B" w14:textId="77777777" w:rsidR="00F276CC" w:rsidRDefault="00F276CC" w:rsidP="00F276CC">
      <w:pPr>
        <w:pStyle w:val="normlntext"/>
      </w:pPr>
      <w:r>
        <w:lastRenderedPageBreak/>
        <w:t xml:space="preserve">Princip obvodu je docela jednoduchý. </w:t>
      </w:r>
      <w:r w:rsidRPr="00F276CC">
        <w:rPr>
          <w:i/>
        </w:rPr>
        <w:t>VL</w:t>
      </w:r>
      <w:r>
        <w:t xml:space="preserve"> označuje nižší napájecí napětí a </w:t>
      </w:r>
      <w:r w:rsidRPr="00F276CC">
        <w:rPr>
          <w:i/>
        </w:rPr>
        <w:t>VH</w:t>
      </w:r>
      <w:r>
        <w:t xml:space="preserve"> zase vyšší. </w:t>
      </w:r>
      <w:r w:rsidRPr="00F276CC">
        <w:rPr>
          <w:i/>
        </w:rPr>
        <w:t>SL</w:t>
      </w:r>
      <w:r>
        <w:t xml:space="preserve"> je signál s nižší (např. 3,3V) logikou a </w:t>
      </w:r>
      <w:r w:rsidRPr="00F276CC">
        <w:rPr>
          <w:i/>
        </w:rPr>
        <w:t>SH</w:t>
      </w:r>
      <w:r>
        <w:t xml:space="preserve"> zase vyšší (např. 5V). Pokud ani jedna strana nekomunikuje, pull-up rezistory způsobí, že je linka na obou stranách v logické jedničce. Tedy SL=3,3V a SH=5V. Rozdíl napětí mezi vývody </w:t>
      </w:r>
      <w:r w:rsidRPr="00F276CC">
        <w:rPr>
          <w:i/>
        </w:rPr>
        <w:t>source</w:t>
      </w:r>
      <w:r>
        <w:t xml:space="preserve"> a </w:t>
      </w:r>
      <w:r w:rsidRPr="00F276CC">
        <w:rPr>
          <w:i/>
        </w:rPr>
        <w:t>gate</w:t>
      </w:r>
      <w:r>
        <w:t xml:space="preserve"> tranzistory je blíz</w:t>
      </w:r>
      <w:r w:rsidR="00D31310">
        <w:t>ké nule a tranzistor je zavřen.</w:t>
      </w:r>
    </w:p>
    <w:p w14:paraId="4ED1E94C" w14:textId="39404C15" w:rsidR="00F276CC" w:rsidRDefault="00F276CC" w:rsidP="00F276CC">
      <w:pPr>
        <w:pStyle w:val="normlntext"/>
      </w:pPr>
      <w:r>
        <w:t>Jakmile levá strana (ta s nižším napětím) spojí linku se zemí (logická nula), rozdíl napětí mezi source a gate tranzistoru stoupne</w:t>
      </w:r>
      <w:r w:rsidR="00C71268">
        <w:t>,</w:t>
      </w:r>
      <w:r>
        <w:t xml:space="preserve"> a tím se otevře. Logická nula se objeví i na pravé straně.</w:t>
      </w:r>
    </w:p>
    <w:p w14:paraId="4ED1E94D" w14:textId="03EAD975" w:rsidR="00F276CC" w:rsidRDefault="00F276CC" w:rsidP="00F276CC">
      <w:pPr>
        <w:pStyle w:val="normlntext"/>
      </w:pPr>
      <w:r>
        <w:t xml:space="preserve">Pokud pravá strana spojí linku se zemí, dioda mezi </w:t>
      </w:r>
      <w:r w:rsidRPr="00F276CC">
        <w:rPr>
          <w:i/>
        </w:rPr>
        <w:t>source</w:t>
      </w:r>
      <w:r>
        <w:t xml:space="preserve"> a </w:t>
      </w:r>
      <w:r w:rsidRPr="00F276CC">
        <w:rPr>
          <w:i/>
        </w:rPr>
        <w:t>drain</w:t>
      </w:r>
      <w:r>
        <w:t xml:space="preserve"> tranzistoru způsobí, že se zvětší rozdíl napětí mezi </w:t>
      </w:r>
      <w:r w:rsidRPr="00F276CC">
        <w:rPr>
          <w:i/>
        </w:rPr>
        <w:t xml:space="preserve">source </w:t>
      </w:r>
      <w:r>
        <w:t xml:space="preserve">a </w:t>
      </w:r>
      <w:r w:rsidRPr="00F276CC">
        <w:rPr>
          <w:u w:val="single"/>
        </w:rPr>
        <w:t>gate</w:t>
      </w:r>
      <w:r>
        <w:t xml:space="preserve"> a tranzistor se otevře. Tím se na levé straně objeví logická nula</w:t>
      </w:r>
      <w:sdt>
        <w:sdtPr>
          <w:id w:val="140088219"/>
          <w:citation/>
        </w:sdtPr>
        <w:sdtContent>
          <w:r>
            <w:fldChar w:fldCharType="begin"/>
          </w:r>
          <w:r>
            <w:instrText xml:space="preserve"> CITATION Vla11 \l 1029 </w:instrText>
          </w:r>
          <w:r>
            <w:fldChar w:fldCharType="separate"/>
          </w:r>
          <w:r w:rsidR="001323C3">
            <w:rPr>
              <w:noProof/>
            </w:rPr>
            <w:t xml:space="preserve"> [17]</w:t>
          </w:r>
          <w:r>
            <w:fldChar w:fldCharType="end"/>
          </w:r>
        </w:sdtContent>
      </w:sdt>
      <w:r w:rsidR="0017193E">
        <w:t>.</w:t>
      </w:r>
    </w:p>
    <w:p w14:paraId="4ED1E94E" w14:textId="77777777" w:rsidR="004671EC" w:rsidRDefault="004671EC" w:rsidP="004671EC">
      <w:pPr>
        <w:pStyle w:val="NadpisC"/>
      </w:pPr>
      <w:bookmarkStart w:id="85" w:name="_Toc448848713"/>
      <w:r>
        <w:t>Zapojení SRAM shieldu</w:t>
      </w:r>
      <w:bookmarkEnd w:id="85"/>
    </w:p>
    <w:p w14:paraId="4ED1E94F" w14:textId="77777777" w:rsidR="004671EC" w:rsidRDefault="004671EC" w:rsidP="00B200FE">
      <w:pPr>
        <w:pStyle w:val="normlntext"/>
      </w:pPr>
      <w:r>
        <w:t xml:space="preserve">Návrh rozšiřující desky vychází z Arduino Mega </w:t>
      </w:r>
      <w:r w:rsidR="00B200FE">
        <w:t>protoshieldu</w:t>
      </w:r>
      <w:r w:rsidR="00B200FE">
        <w:rPr>
          <w:rStyle w:val="Znakapoznpodarou"/>
        </w:rPr>
        <w:footnoteReference w:id="3"/>
      </w:r>
      <w:r w:rsidR="00B200FE">
        <w:t>. Z protoshieldu byly odebrány veškeré nepotřebné kontakty, tlačítka a přebytečné konektorové lišty. Arduino Mega má sběrnici SPI vyvedenou na pinech 50, 51, 52, 53 a konektoru ISCP, Arduino Due pouze na konektoru ISCP. Z tohoto důvodu bylo nutné zapojit konektorovou lištu do středu shieldu, aby byla komunikace skrze SPI možná na obou deskách.</w:t>
      </w:r>
      <w:r w:rsidR="006B5811">
        <w:t xml:space="preserve"> Kvůli zapojení převodníku úrovní byl na desku přidán přepínač (jumper) vstupního napětí. Pro zapojení paměti 23LC1024 bylo použito katalogové zapojení.</w:t>
      </w:r>
    </w:p>
    <w:p w14:paraId="4ED1E950" w14:textId="77777777" w:rsidR="00996ED1" w:rsidRDefault="00803CCD" w:rsidP="0017193E">
      <w:pPr>
        <w:pStyle w:val="normlntext"/>
        <w:keepNext/>
        <w:jc w:val="center"/>
      </w:pPr>
      <w:r>
        <w:rPr>
          <w:noProof/>
        </w:rPr>
        <w:drawing>
          <wp:inline distT="0" distB="0" distL="0" distR="0" wp14:anchorId="4ED1EA20" wp14:editId="4ED1EA21">
            <wp:extent cx="3374143" cy="1959868"/>
            <wp:effectExtent l="0" t="0" r="0" b="254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4143" cy="1959868"/>
                    </a:xfrm>
                    <a:prstGeom prst="rect">
                      <a:avLst/>
                    </a:prstGeom>
                  </pic:spPr>
                </pic:pic>
              </a:graphicData>
            </a:graphic>
          </wp:inline>
        </w:drawing>
      </w:r>
    </w:p>
    <w:p w14:paraId="4ED1E951" w14:textId="366D63C6" w:rsidR="006B5811" w:rsidRDefault="00996ED1" w:rsidP="0017193E">
      <w:pPr>
        <w:pStyle w:val="normlntextkurzva"/>
        <w:jc w:val="center"/>
      </w:pPr>
      <w:bookmarkStart w:id="86" w:name="_Toc448846400"/>
      <w:r>
        <w:t xml:space="preserve">Obrázek </w:t>
      </w:r>
      <w:fldSimple w:instr=" SEQ Obrázek \* ARABIC ">
        <w:r w:rsidR="00907978">
          <w:rPr>
            <w:noProof/>
          </w:rPr>
          <w:t>13</w:t>
        </w:r>
      </w:fldSimple>
      <w:r>
        <w:t xml:space="preserve"> Plošný spoj SRAM shieldu.</w:t>
      </w:r>
      <w:bookmarkEnd w:id="86"/>
    </w:p>
    <w:p w14:paraId="4ED1E952" w14:textId="77777777" w:rsidR="00B66427" w:rsidRDefault="00996ED1" w:rsidP="00996ED1">
      <w:pPr>
        <w:pStyle w:val="normlntext"/>
      </w:pPr>
      <w:r>
        <w:lastRenderedPageBreak/>
        <w:t xml:space="preserve">Externí paměť i SD karta komunikují s deskou Arduino po stejné sběrnici, jedinou odlišností je zapojení </w:t>
      </w:r>
      <w:r w:rsidRPr="00996ED1">
        <w:rPr>
          <w:i/>
        </w:rPr>
        <w:t>SS</w:t>
      </w:r>
      <w:r>
        <w:t xml:space="preserve"> (Slave Select) pinu.</w:t>
      </w:r>
    </w:p>
    <w:p w14:paraId="4ED1E953" w14:textId="7003F4E4" w:rsidR="00B66427" w:rsidRDefault="00B66427" w:rsidP="00996ED1">
      <w:pPr>
        <w:pStyle w:val="normlntext"/>
      </w:pPr>
      <w:r>
        <w:t xml:space="preserve">Po zkoumání rozšířených shieldů, které by </w:t>
      </w:r>
      <w:r w:rsidR="00C71268">
        <w:t>mohly být použity zároveň s tím</w:t>
      </w:r>
      <w:r>
        <w:t>to, jsem se rozhodl vyvést SS piny na následující piny Arduino:</w:t>
      </w:r>
    </w:p>
    <w:p w14:paraId="4ED1E954" w14:textId="77777777" w:rsidR="00B200FE" w:rsidRDefault="00B66427" w:rsidP="004671EC">
      <w:pPr>
        <w:pStyle w:val="normlntext"/>
        <w:numPr>
          <w:ilvl w:val="0"/>
          <w:numId w:val="28"/>
        </w:numPr>
      </w:pPr>
      <w:r>
        <w:t>SS pin pro SD kartu – pin číslo 43,</w:t>
      </w:r>
    </w:p>
    <w:p w14:paraId="4ED1E955" w14:textId="77777777" w:rsidR="00B66427" w:rsidRDefault="00B66427" w:rsidP="004671EC">
      <w:pPr>
        <w:pStyle w:val="normlntext"/>
        <w:numPr>
          <w:ilvl w:val="0"/>
          <w:numId w:val="28"/>
        </w:numPr>
      </w:pPr>
      <w:r>
        <w:t>SS pin pro SRAM paměť – pin číslo 42.</w:t>
      </w:r>
    </w:p>
    <w:p w14:paraId="4ED1E956" w14:textId="77777777" w:rsidR="00712084" w:rsidRDefault="00B66427" w:rsidP="00712084">
      <w:pPr>
        <w:pStyle w:val="normlntext"/>
      </w:pPr>
      <w:r>
        <w:t xml:space="preserve">Pro využití všech nepoužitých pinů jsou v návrhu použity </w:t>
      </w:r>
      <w:r w:rsidR="00F26BC4">
        <w:t>dutinkové</w:t>
      </w:r>
      <w:r>
        <w:t xml:space="preserve"> lišty s prodlouženými </w:t>
      </w:r>
      <w:r w:rsidR="00F26BC4">
        <w:t>kontakty. Lišta se deskou prostrčí a připájí, zbytek kontaktu</w:t>
      </w:r>
      <w:r>
        <w:t xml:space="preserve"> je možné</w:t>
      </w:r>
      <w:r w:rsidR="00F26BC4">
        <w:t xml:space="preserve"> zasunout do konektoru na desce Arduino. Z pohledu ze shora je prodloužená dutinková lišta totožná s tou, která je použita na Arduino desce.</w:t>
      </w:r>
    </w:p>
    <w:p w14:paraId="2B8984D7" w14:textId="51066423" w:rsidR="002734D2" w:rsidRDefault="00834E76" w:rsidP="00712084">
      <w:pPr>
        <w:pStyle w:val="normlntext"/>
      </w:pPr>
      <w:r>
        <w:t>Schéma a zapojení je do diplomové práce vloženo jako příloha.</w:t>
      </w:r>
    </w:p>
    <w:p w14:paraId="7D3C7099" w14:textId="77777777" w:rsidR="002734D2" w:rsidRDefault="002734D2">
      <w:pPr>
        <w:rPr>
          <w:rFonts w:ascii="Times New Roman" w:hAnsi="Times New Roman"/>
        </w:rPr>
      </w:pPr>
      <w:r>
        <w:br w:type="page"/>
      </w:r>
    </w:p>
    <w:p w14:paraId="4ED1E957" w14:textId="77777777" w:rsidR="007D3898" w:rsidRDefault="00712084" w:rsidP="007D3898">
      <w:pPr>
        <w:pStyle w:val="NadpisB"/>
      </w:pPr>
      <w:bookmarkStart w:id="87" w:name="_Toc448848714"/>
      <w:r>
        <w:lastRenderedPageBreak/>
        <w:t>Softwarové řešení</w:t>
      </w:r>
      <w:bookmarkEnd w:id="87"/>
    </w:p>
    <w:p w14:paraId="4ED1E958" w14:textId="292A9125" w:rsidR="007D6C0D" w:rsidRDefault="007D6C0D" w:rsidP="007D6C0D">
      <w:pPr>
        <w:pStyle w:val="normlntext"/>
      </w:pPr>
      <w:r>
        <w:t>Vývojové desky Arduino neoplývají příliš velkým výpočetním výkonem</w:t>
      </w:r>
      <w:r w:rsidR="00C71268">
        <w:t>, hodí se převážně pro řízení. O</w:t>
      </w:r>
      <w:r>
        <w:t>braz se na nich ve většině případů pouze reprezentuje, proto byl celý vývoj dosti problematic</w:t>
      </w:r>
      <w:r w:rsidR="00C71268">
        <w:t xml:space="preserve">ký. Ze zdrojů </w:t>
      </w:r>
      <w:r>
        <w:t>bylo velice obtížné vyčíst informace, které by pro celý projekt byly přínosné. Problematiku komprese či dekomprese BMB či JPEG souboru na Arduinu komplexně nikdo neřešil, proto celá práce vznikala na zelené louce.</w:t>
      </w:r>
    </w:p>
    <w:p w14:paraId="4ED1E959" w14:textId="77777777" w:rsidR="007D6C0D" w:rsidRDefault="007D6C0D" w:rsidP="007D6C0D">
      <w:pPr>
        <w:pStyle w:val="normlntext"/>
      </w:pPr>
      <w:r>
        <w:t>Ze začátku bylo nutné nastudovat normu, ve které je popsán JPEG formát. Bohužel i ta se podotýká s některými nedostatky. Některé informace se v ní vyskytují dosti zkresleně, některé vůbec, proto bylo nutné informace obtížně dohledávat.</w:t>
      </w:r>
    </w:p>
    <w:p w14:paraId="4ED1E95A" w14:textId="45B3344E" w:rsidR="007D6C0D" w:rsidRDefault="007D6C0D" w:rsidP="007D6C0D">
      <w:pPr>
        <w:pStyle w:val="normlntext"/>
      </w:pPr>
      <w:r>
        <w:t>Programy psané pro počítačové platformy je možno různými</w:t>
      </w:r>
      <w:r w:rsidR="00C71268">
        <w:t xml:space="preserve"> nástroji testovat a validovat. U</w:t>
      </w:r>
      <w:r>
        <w:t xml:space="preserve"> platformy Arduino je to problém. Jediná možnost</w:t>
      </w:r>
      <w:r w:rsidR="00C71268">
        <w:t>,</w:t>
      </w:r>
      <w:r>
        <w:t xml:space="preserve"> jak si ověřit funkčnost, správné výpočty a operace</w:t>
      </w:r>
      <w:r w:rsidR="00C71268">
        <w:t>,</w:t>
      </w:r>
      <w:r>
        <w:t xml:space="preserve"> je výpis do konzole, eventuálně do souboru na SD kartu. Celý tento p</w:t>
      </w:r>
      <w:r w:rsidR="00F307D8">
        <w:t>roces není možno automatizovat. Z</w:t>
      </w:r>
      <w:r>
        <w:t>měněný k</w:t>
      </w:r>
      <w:r w:rsidR="00A529BF">
        <w:t>ód je nutno znovu zkompilovat, nahrát do Arduina a data následně kontrolovat z výpisu. Pokud jsou výpočty náročné a v případě JPEG formátu jsou, je celý tento proces velice zdlouhavý.</w:t>
      </w:r>
      <w:r w:rsidR="00EE3D63">
        <w:t xml:space="preserve"> Jelikož byl celý projekt psán pomocí rozšíření, které je přidáno do MS Visual Studia, projekt neobsahuje diagram tříd. Ačkoli byla snaha tento diagram vygenerovat, kvůli nekompatibilitě prostředí a struktuře Arduino knihoven, generování vždy skončilo chybou.</w:t>
      </w:r>
    </w:p>
    <w:p w14:paraId="4ED1E95B" w14:textId="6D973A3E" w:rsidR="00A529BF" w:rsidRPr="007D6C0D" w:rsidRDefault="00A529BF" w:rsidP="007D6C0D">
      <w:pPr>
        <w:pStyle w:val="normlntext"/>
      </w:pPr>
      <w:r>
        <w:t>Celé softwarové řešení bylo vytvořeno postupným prototypováním. Operace s BMP formátem nejsou nijak náročné, proto vývoj části pro operace s BMP</w:t>
      </w:r>
      <w:r w:rsidR="00F307D8">
        <w:t xml:space="preserve"> souborem nebyl příliš dlouhý. V</w:t>
      </w:r>
      <w:r>
        <w:t> případě JPEG formátu byl vývoj o dost náročnější a tedy i podstatně delší. Vývoj také brzdil výpočetní výkon platformy Arduino. Operace s JPEG formátem tvoří převážnou část této práce.</w:t>
      </w:r>
    </w:p>
    <w:p w14:paraId="4ED1E95C" w14:textId="77777777" w:rsidR="007D3898" w:rsidRDefault="007D3898" w:rsidP="007D3898">
      <w:pPr>
        <w:pStyle w:val="NadpisC"/>
      </w:pPr>
      <w:bookmarkStart w:id="88" w:name="_Toc448848715"/>
      <w:r>
        <w:t>Soubory pro ukládání dekomprimovaných dat</w:t>
      </w:r>
      <w:bookmarkEnd w:id="88"/>
    </w:p>
    <w:p w14:paraId="4ED1E95D" w14:textId="00042194" w:rsidR="007D3898" w:rsidRDefault="007D3898" w:rsidP="007D3898">
      <w:pPr>
        <w:pStyle w:val="normlntext"/>
      </w:pPr>
      <w:r>
        <w:t>Dekomprimovaná data je třeba ukládat do externí paměti, jelikož není možné je držet ve vnitřní paměti mikroprocesoru. Z tohoto důvodu jsem navrhl jednoduchý binární formát souboru, v kterém se nachází základní údaje o obraze</w:t>
      </w:r>
      <w:r w:rsidR="00F307D8">
        <w:t xml:space="preserve">. Jedná se o </w:t>
      </w:r>
      <w:r w:rsidR="00530E53">
        <w:t xml:space="preserve">rozměry či barevný formát, </w:t>
      </w:r>
      <w:r>
        <w:t>a samotná dekomprimovaná data.</w:t>
      </w:r>
    </w:p>
    <w:p w14:paraId="4ED1E95E" w14:textId="77777777" w:rsidR="007D3898" w:rsidRDefault="007D3898" w:rsidP="007D3898">
      <w:pPr>
        <w:pStyle w:val="normlntext"/>
      </w:pPr>
      <w:r>
        <w:t>Soubor podporuje název ve formátu 8.3 (8 znaků názvu a 3 znaky přípony</w:t>
      </w:r>
      <w:r w:rsidR="002B6E8E">
        <w:t>), který je nativně podporován knihovnou pro obsluhu SD karty.</w:t>
      </w:r>
      <w:r w:rsidR="00530E53">
        <w:t xml:space="preserve"> Dle dostupných zdrojů, je knihovna</w:t>
      </w:r>
      <w:r w:rsidR="000870BF">
        <w:t xml:space="preserve"> </w:t>
      </w:r>
      <w:r w:rsidR="000870BF">
        <w:lastRenderedPageBreak/>
        <w:t>pro obsluhu SD karty</w:t>
      </w:r>
      <w:r w:rsidR="00530E53">
        <w:t xml:space="preserve"> schopna obsloužit i delší názvy, ale na deskách s mikroprocesory AVR bývají </w:t>
      </w:r>
      <w:r w:rsidR="000870BF">
        <w:t xml:space="preserve">s delšími názvy </w:t>
      </w:r>
      <w:r w:rsidR="00530E53">
        <w:t>problémy</w:t>
      </w:r>
      <w:r w:rsidR="000870BF">
        <w:t>, proto jsem použil stabilní řešení ve formátu 8.3</w:t>
      </w:r>
      <w:r w:rsidR="00530E53">
        <w:t>.</w:t>
      </w:r>
    </w:p>
    <w:p w14:paraId="4ED1E95F" w14:textId="77777777" w:rsidR="002B6E8E" w:rsidRDefault="002B6E8E" w:rsidP="007D3898">
      <w:pPr>
        <w:pStyle w:val="normlntext"/>
      </w:pPr>
      <w:r>
        <w:t xml:space="preserve">Šířka a výška obrazu, který může být do souboru uložen, musí být menší nebo rovna </w:t>
      </w:r>
      <w:r w:rsidRPr="002B6E8E">
        <w:t>65</w:t>
      </w:r>
      <w:r>
        <w:t> </w:t>
      </w:r>
      <w:r w:rsidRPr="002B6E8E">
        <w:t>535</w:t>
      </w:r>
      <w:r>
        <w:t xml:space="preserve"> bodů, což odpovídá datovému typu </w:t>
      </w:r>
      <w:r w:rsidRPr="002B6E8E">
        <w:rPr>
          <w:i/>
        </w:rPr>
        <w:t>unsigned int</w:t>
      </w:r>
      <w:r>
        <w:t xml:space="preserve"> </w:t>
      </w:r>
      <w:r w:rsidR="00530E53">
        <w:t xml:space="preserve">(odpovídá 2 bytům) </w:t>
      </w:r>
      <w:r>
        <w:t>a zároveň je to maximální rozměr obrazu ve formátu JPEG.</w:t>
      </w:r>
    </w:p>
    <w:p w14:paraId="4ED1E960" w14:textId="77777777" w:rsidR="002B6E8E" w:rsidRDefault="002B6E8E" w:rsidP="007D3898">
      <w:pPr>
        <w:pStyle w:val="normlntext"/>
      </w:pPr>
      <w:r>
        <w:t>V souboru byl jeden byte rezervován pro barevný formát, díky kterému je možné rozlišit, jak barevné údaje zpracovávat. Momentálně je používán pouze pro formát RGB.</w:t>
      </w:r>
    </w:p>
    <w:p w14:paraId="4ED1E961" w14:textId="77777777" w:rsidR="002B6E8E" w:rsidRDefault="002B6E8E" w:rsidP="007D3898">
      <w:pPr>
        <w:pStyle w:val="normlntext"/>
      </w:pPr>
      <w:r>
        <w:t>Struktura souboru je následující:</w:t>
      </w:r>
    </w:p>
    <w:p w14:paraId="4ED1E962" w14:textId="77777777" w:rsidR="002B6E8E" w:rsidRDefault="002B6E8E" w:rsidP="002B6E8E">
      <w:pPr>
        <w:pStyle w:val="normlntext"/>
        <w:numPr>
          <w:ilvl w:val="0"/>
          <w:numId w:val="41"/>
        </w:numPr>
      </w:pPr>
      <w:r>
        <w:t xml:space="preserve">2 B </w:t>
      </w:r>
      <w:r w:rsidR="00765D07">
        <w:t>–</w:t>
      </w:r>
      <w:r>
        <w:t xml:space="preserve"> </w:t>
      </w:r>
      <w:r w:rsidR="00765D07">
        <w:t>šířka obrazu</w:t>
      </w:r>
      <w:r w:rsidR="00C70452">
        <w:t xml:space="preserve"> (</w:t>
      </w:r>
      <w:r w:rsidR="00C70452" w:rsidRPr="00C70452">
        <w:rPr>
          <w:i/>
        </w:rPr>
        <w:t>unsigned int</w:t>
      </w:r>
      <w:r w:rsidR="00C70452">
        <w:t>)</w:t>
      </w:r>
      <w:r w:rsidR="00765D07">
        <w:t>,</w:t>
      </w:r>
    </w:p>
    <w:p w14:paraId="4ED1E963" w14:textId="77777777" w:rsidR="00765D07" w:rsidRDefault="00765D07" w:rsidP="002B6E8E">
      <w:pPr>
        <w:pStyle w:val="normlntext"/>
        <w:numPr>
          <w:ilvl w:val="0"/>
          <w:numId w:val="41"/>
        </w:numPr>
      </w:pPr>
      <w:r>
        <w:t>2 B – výška obrazu</w:t>
      </w:r>
      <w:r w:rsidR="00C70452">
        <w:t xml:space="preserve"> (</w:t>
      </w:r>
      <w:r w:rsidR="00C70452" w:rsidRPr="00C70452">
        <w:rPr>
          <w:i/>
        </w:rPr>
        <w:t>unsigned int</w:t>
      </w:r>
      <w:r w:rsidR="00C70452">
        <w:t>)</w:t>
      </w:r>
      <w:r>
        <w:t>,</w:t>
      </w:r>
    </w:p>
    <w:p w14:paraId="4ED1E964" w14:textId="77777777" w:rsidR="00765D07" w:rsidRDefault="00765D07" w:rsidP="002B6E8E">
      <w:pPr>
        <w:pStyle w:val="normlntext"/>
        <w:numPr>
          <w:ilvl w:val="0"/>
          <w:numId w:val="41"/>
        </w:numPr>
      </w:pPr>
      <w:r>
        <w:t>1 B – barevný formát</w:t>
      </w:r>
      <w:r w:rsidR="00C70452">
        <w:t xml:space="preserve"> (</w:t>
      </w:r>
      <w:r w:rsidR="00C70452" w:rsidRPr="00C70452">
        <w:rPr>
          <w:i/>
        </w:rPr>
        <w:t>unsigned char</w:t>
      </w:r>
      <w:r w:rsidR="00C70452">
        <w:t>)</w:t>
      </w:r>
      <w:r>
        <w:t>,</w:t>
      </w:r>
    </w:p>
    <w:p w14:paraId="4ED1E965" w14:textId="77777777" w:rsidR="00765D07" w:rsidRDefault="00765D07" w:rsidP="002B6E8E">
      <w:pPr>
        <w:pStyle w:val="normlntext"/>
        <w:numPr>
          <w:ilvl w:val="0"/>
          <w:numId w:val="41"/>
        </w:numPr>
      </w:pPr>
      <w:r>
        <w:t>Obrazová data – blok bytů, kde pro jeden pixel jsou použity 3 byty (</w:t>
      </w:r>
      <w:r w:rsidR="00C70452" w:rsidRPr="00C70452">
        <w:rPr>
          <w:i/>
        </w:rPr>
        <w:t>unsigned char</w:t>
      </w:r>
      <w:r>
        <w:t>), v datech není použit žádný oddělovat řádků.</w:t>
      </w:r>
    </w:p>
    <w:p w14:paraId="4ED1E966" w14:textId="2E1085C5" w:rsidR="007A7D60" w:rsidRDefault="00765D07" w:rsidP="00765D07">
      <w:pPr>
        <w:pStyle w:val="normlntext"/>
      </w:pPr>
      <w:r>
        <w:t xml:space="preserve">O obsluhu vytváření souboru eventuální zápis údajů se stará třída </w:t>
      </w:r>
      <w:r w:rsidRPr="00765D07">
        <w:rPr>
          <w:i/>
        </w:rPr>
        <w:t>ExportFile</w:t>
      </w:r>
      <w:r>
        <w:rPr>
          <w:i/>
        </w:rPr>
        <w:t>.</w:t>
      </w:r>
      <w:r>
        <w:t xml:space="preserve"> V této třídě je také vytvořena metoda pro vytvoření prázdného souboru pro </w:t>
      </w:r>
      <w:r w:rsidR="00C70452">
        <w:t>BMP a JPEG formát.</w:t>
      </w:r>
      <w:r>
        <w:t xml:space="preserve"> </w:t>
      </w:r>
      <w:r w:rsidR="0078567F">
        <w:t xml:space="preserve">Soubory jsou standardně ukládány do složky </w:t>
      </w:r>
      <w:r w:rsidR="0078567F" w:rsidRPr="00530E53">
        <w:rPr>
          <w:i/>
        </w:rPr>
        <w:t>EXPORT</w:t>
      </w:r>
      <w:r w:rsidR="00F307D8">
        <w:t xml:space="preserve"> na SD kartě. M</w:t>
      </w:r>
      <w:r w:rsidR="0078567F">
        <w:t>ísto, kam se mají soubory ukládat</w:t>
      </w:r>
      <w:r w:rsidR="007A7D60">
        <w:t>,</w:t>
      </w:r>
      <w:r w:rsidR="00530E53">
        <w:t xml:space="preserve"> je možné změnit úpravou maker</w:t>
      </w:r>
      <w:r w:rsidR="0078567F">
        <w:t xml:space="preserve"> </w:t>
      </w:r>
      <w:r w:rsidR="007A7D60" w:rsidRPr="007A7D60">
        <w:rPr>
          <w:i/>
        </w:rPr>
        <w:t>EXPORT_FOLDER</w:t>
      </w:r>
      <w:r w:rsidR="007A7D60">
        <w:t xml:space="preserve"> a </w:t>
      </w:r>
      <w:r w:rsidR="007A7D60" w:rsidRPr="007A7D60">
        <w:rPr>
          <w:i/>
        </w:rPr>
        <w:t>EXPORT_PATH</w:t>
      </w:r>
      <w:r w:rsidR="007A7D60">
        <w:rPr>
          <w:i/>
        </w:rPr>
        <w:t xml:space="preserve"> </w:t>
      </w:r>
      <w:r w:rsidR="007A7D60">
        <w:t xml:space="preserve">v hlavičkovém souboru </w:t>
      </w:r>
      <w:r w:rsidR="007A7D60" w:rsidRPr="007A7D60">
        <w:rPr>
          <w:i/>
        </w:rPr>
        <w:t>CommonMacros</w:t>
      </w:r>
      <w:r w:rsidR="007A7D60">
        <w:t>. Hodnot</w:t>
      </w:r>
      <w:r w:rsidR="00F307D8">
        <w:t>y obou maker musí být totožné. Pouze u </w:t>
      </w:r>
      <w:r w:rsidR="007A7D60">
        <w:t xml:space="preserve">makra </w:t>
      </w:r>
      <w:r w:rsidR="007A7D60" w:rsidRPr="007A7D60">
        <w:rPr>
          <w:i/>
        </w:rPr>
        <w:t>EXPORT_PATH</w:t>
      </w:r>
      <w:r w:rsidR="007A7D60">
        <w:t xml:space="preserve">  je navíc lomítko, jelikož slo</w:t>
      </w:r>
      <w:r w:rsidR="00F307D8">
        <w:t>u</w:t>
      </w:r>
      <w:r w:rsidR="007A7D60">
        <w:t>ží pro vytvoření cesty výsledného souboru.</w:t>
      </w:r>
      <w:r w:rsidR="00530E53">
        <w:t xml:space="preserve"> Hodnota </w:t>
      </w:r>
      <w:r w:rsidR="00530E53" w:rsidRPr="00530E53">
        <w:rPr>
          <w:i/>
        </w:rPr>
        <w:t>EXPORT_FOLDER</w:t>
      </w:r>
      <w:r w:rsidR="00530E53">
        <w:t xml:space="preserve"> je použita pro zjiště</w:t>
      </w:r>
      <w:r w:rsidR="00F307D8">
        <w:t>ní existence složky pro export. V</w:t>
      </w:r>
      <w:r w:rsidR="00530E53">
        <w:t> případě, že složka neexistuje, je následně vytvořena.</w:t>
      </w:r>
    </w:p>
    <w:p w14:paraId="4ED1E967" w14:textId="77777777" w:rsidR="000870BF" w:rsidRDefault="00B41555" w:rsidP="000870BF">
      <w:pPr>
        <w:pStyle w:val="NadpisC"/>
      </w:pPr>
      <w:bookmarkStart w:id="89" w:name="_Toc448848716"/>
      <w:r>
        <w:t>Bitové čtení a zápis</w:t>
      </w:r>
      <w:bookmarkEnd w:id="89"/>
    </w:p>
    <w:p w14:paraId="4ED1E968" w14:textId="775203F8" w:rsidR="00B41555" w:rsidRDefault="00B41555" w:rsidP="00FF04BF">
      <w:pPr>
        <w:pStyle w:val="normlntext"/>
      </w:pPr>
      <w:r>
        <w:t xml:space="preserve">Ze specifikací komprimovaného obrazu v souboru BMP či JPEG vyplývá, </w:t>
      </w:r>
      <w:r w:rsidR="00F307D8">
        <w:t xml:space="preserve">že </w:t>
      </w:r>
      <w:r>
        <w:t>data jsou komprimována tak, aby zabírala co nejméně datového prostoru. Obraz v BMP může být uložen tak, že v jednom bytu</w:t>
      </w:r>
      <w:r w:rsidR="007B1288">
        <w:t xml:space="preserve"> je obsažen jeden či více pixelů</w:t>
      </w:r>
      <w:r w:rsidR="00F307D8">
        <w:t>. V</w:t>
      </w:r>
      <w:r>
        <w:t> případě JPEG je kódován</w:t>
      </w:r>
      <w:r w:rsidR="007B1288">
        <w:t xml:space="preserve">í jiné, ale také využívá zápis </w:t>
      </w:r>
      <w:r>
        <w:t>i čtení po jednotlivých bitech.</w:t>
      </w:r>
      <w:r w:rsidR="00FF04BF">
        <w:t xml:space="preserve"> </w:t>
      </w:r>
      <w:r>
        <w:t xml:space="preserve">Z těchto důvodů jsem napsal třídy </w:t>
      </w:r>
      <w:r w:rsidRPr="00B41555">
        <w:rPr>
          <w:i/>
        </w:rPr>
        <w:t>BitRead</w:t>
      </w:r>
      <w:r>
        <w:t xml:space="preserve"> a </w:t>
      </w:r>
      <w:r w:rsidRPr="00B41555">
        <w:rPr>
          <w:i/>
        </w:rPr>
        <w:t>BitWrite</w:t>
      </w:r>
      <w:r>
        <w:t>, které se starají o čtení a zápis bitů.</w:t>
      </w:r>
    </w:p>
    <w:p w14:paraId="4ED1E969" w14:textId="77777777" w:rsidR="00FF04BF" w:rsidRDefault="00FF04BF" w:rsidP="00FF04BF">
      <w:pPr>
        <w:pStyle w:val="normlntext"/>
      </w:pPr>
      <w:r>
        <w:t xml:space="preserve">Třída </w:t>
      </w:r>
      <w:r w:rsidRPr="00FF04BF">
        <w:rPr>
          <w:i/>
        </w:rPr>
        <w:t>BitRead</w:t>
      </w:r>
      <w:r>
        <w:t xml:space="preserve"> je využívána pro čtení BMP i JPEG souboru, v případě BMP je použita pro čtení souboru s rozlišením 1 a 2 bity na pixel, pro čtení obrazových dat z JPEG souboru je </w:t>
      </w:r>
      <w:r>
        <w:lastRenderedPageBreak/>
        <w:t xml:space="preserve">použita vždy. Jedinou odlišností je konstruktor třídy. Pro BMP soubor je použit konstruktor s parametrem </w:t>
      </w:r>
      <w:r w:rsidR="007B1288">
        <w:rPr>
          <w:i/>
        </w:rPr>
        <w:t>f</w:t>
      </w:r>
      <w:r w:rsidRPr="00FF04BF">
        <w:rPr>
          <w:i/>
        </w:rPr>
        <w:t>ile</w:t>
      </w:r>
      <w:r w:rsidR="00DD770C">
        <w:t xml:space="preserve"> (s</w:t>
      </w:r>
      <w:r>
        <w:t xml:space="preserve">oubor). Pro JPEG je konstruktor přetížen </w:t>
      </w:r>
      <w:r w:rsidR="007B1288">
        <w:t>přidáním</w:t>
      </w:r>
      <w:r>
        <w:t xml:space="preserve"> parametr</w:t>
      </w:r>
      <w:r w:rsidR="007B1288">
        <w:t>u</w:t>
      </w:r>
      <w:r>
        <w:t xml:space="preserve"> </w:t>
      </w:r>
      <w:r w:rsidR="007B1288" w:rsidRPr="007B1288">
        <w:rPr>
          <w:i/>
        </w:rPr>
        <w:t>type</w:t>
      </w:r>
      <w:r w:rsidR="007B1288">
        <w:t xml:space="preserve"> (pro JPEG nastaven na 1).</w:t>
      </w:r>
    </w:p>
    <w:p w14:paraId="4ED1E96A" w14:textId="77777777" w:rsidR="007B1288" w:rsidRDefault="007B1288" w:rsidP="00FF04BF">
      <w:pPr>
        <w:pStyle w:val="normlntext"/>
      </w:pPr>
      <w:r>
        <w:t>Zápis obrazových JPEG je specifický tím, že pokud se v datech vyskytuje hodnota 0xFF, musí být následován hodnotou 0, aby nebyl rozeznán jako marker pro jednotlivé segmenty, které se v JPEG vyskytují. Tato hodnota 0 se při dekódování vypouští, proto je v této třídě pravidlo vypuštění hodnoty 0 jestliže následuje po hodnotě 0xFF.</w:t>
      </w:r>
    </w:p>
    <w:p w14:paraId="4ED1E96B" w14:textId="77777777" w:rsidR="007B1288" w:rsidRDefault="007B1288" w:rsidP="00FF04BF">
      <w:pPr>
        <w:pStyle w:val="normlntext"/>
      </w:pPr>
      <w:r>
        <w:t xml:space="preserve">Přečtení jednoho bitu se provádí metodou </w:t>
      </w:r>
      <w:r w:rsidRPr="00DD770C">
        <w:rPr>
          <w:i/>
        </w:rPr>
        <w:t>readBit()</w:t>
      </w:r>
      <w:r>
        <w:t xml:space="preserve">, která vrací hodnotu </w:t>
      </w:r>
      <w:r w:rsidR="00DD770C">
        <w:t xml:space="preserve">datového typu </w:t>
      </w:r>
      <w:r w:rsidRPr="00DD770C">
        <w:rPr>
          <w:i/>
        </w:rPr>
        <w:t>unsigned char</w:t>
      </w:r>
      <w:r w:rsidR="00DD770C">
        <w:t xml:space="preserve"> s hodnotou 0 nebo 1. </w:t>
      </w:r>
      <w:r>
        <w:t>Pro vyčištění načtených proměnných slouží metoda</w:t>
      </w:r>
      <w:r w:rsidR="00DD770C">
        <w:t xml:space="preserve"> </w:t>
      </w:r>
      <w:r w:rsidR="00DD770C" w:rsidRPr="00DD770C">
        <w:rPr>
          <w:i/>
        </w:rPr>
        <w:t>flush()</w:t>
      </w:r>
      <w:r w:rsidR="00DD770C">
        <w:t>.</w:t>
      </w:r>
    </w:p>
    <w:p w14:paraId="4ED1E96C" w14:textId="77777777" w:rsidR="009A2B36" w:rsidRDefault="00DD770C" w:rsidP="009A2B36">
      <w:pPr>
        <w:pStyle w:val="normlntext"/>
      </w:pPr>
      <w:r>
        <w:t xml:space="preserve">Třída </w:t>
      </w:r>
      <w:r w:rsidRPr="00E112DA">
        <w:rPr>
          <w:i/>
        </w:rPr>
        <w:t>BitWrite</w:t>
      </w:r>
      <w:r>
        <w:t xml:space="preserve"> je využita pouze pro zápis JPEG souboru. Konstruktor je tvořen parametrem </w:t>
      </w:r>
      <w:r w:rsidRPr="00E112DA">
        <w:rPr>
          <w:i/>
        </w:rPr>
        <w:t>file</w:t>
      </w:r>
      <w:r>
        <w:t xml:space="preserve"> (soubor). </w:t>
      </w:r>
      <w:r w:rsidR="00E112DA">
        <w:t xml:space="preserve">Jelikož jsem třídu navrhoval pro zápis dat pro JPEG, má vestavěnou logiku pro zápis hodnoty 0 po hodnotě 0xFF, z důvodu, který je rozebrán výše. Zápis obsluhuje metoda </w:t>
      </w:r>
      <w:r w:rsidR="00E112DA" w:rsidRPr="00E112DA">
        <w:rPr>
          <w:i/>
        </w:rPr>
        <w:t>writeValue()</w:t>
      </w:r>
      <w:r w:rsidR="00E112DA">
        <w:t xml:space="preserve"> s parametry </w:t>
      </w:r>
      <w:r w:rsidR="00E112DA" w:rsidRPr="00E112DA">
        <w:rPr>
          <w:i/>
        </w:rPr>
        <w:t>value</w:t>
      </w:r>
      <w:r w:rsidR="00E112DA">
        <w:t xml:space="preserve"> a </w:t>
      </w:r>
      <w:r w:rsidR="00E112DA" w:rsidRPr="00E112DA">
        <w:rPr>
          <w:i/>
        </w:rPr>
        <w:t>length</w:t>
      </w:r>
      <w:r w:rsidR="00E112DA">
        <w:t xml:space="preserve">. Proměnná </w:t>
      </w:r>
      <w:r w:rsidR="00E112DA" w:rsidRPr="00E112DA">
        <w:rPr>
          <w:i/>
        </w:rPr>
        <w:t>value</w:t>
      </w:r>
      <w:r w:rsidR="00E112DA">
        <w:t xml:space="preserve"> slouží pro předání zapisované hodnoty a proměnná </w:t>
      </w:r>
      <w:r w:rsidR="00E112DA" w:rsidRPr="00E112DA">
        <w:rPr>
          <w:i/>
        </w:rPr>
        <w:t>length</w:t>
      </w:r>
      <w:r w:rsidR="00E112DA">
        <w:t xml:space="preserve"> pro předání bitové délky zápisu. Pro zápis hodnot, které jsou momentálně v</w:t>
      </w:r>
      <w:r w:rsidR="00697C58">
        <w:t> </w:t>
      </w:r>
      <w:r w:rsidR="00E112DA">
        <w:t>bufferu</w:t>
      </w:r>
      <w:r w:rsidR="00697C58">
        <w:t>,</w:t>
      </w:r>
      <w:r w:rsidR="00E112DA">
        <w:t xml:space="preserve"> slouží metoda</w:t>
      </w:r>
      <w:r w:rsidR="00697C58">
        <w:t xml:space="preserve"> </w:t>
      </w:r>
      <w:r w:rsidR="00697C58" w:rsidRPr="00697C58">
        <w:rPr>
          <w:i/>
        </w:rPr>
        <w:t>writeLast()</w:t>
      </w:r>
      <w:r w:rsidR="00697C58">
        <w:t>, používá se převážně k zápisu posledních hodnot.</w:t>
      </w:r>
    </w:p>
    <w:p w14:paraId="4ED1E96D" w14:textId="77777777" w:rsidR="00084B69" w:rsidRDefault="00084B69" w:rsidP="00084B69">
      <w:pPr>
        <w:pStyle w:val="NadpisC"/>
      </w:pPr>
      <w:bookmarkStart w:id="90" w:name="_Toc448848717"/>
      <w:r>
        <w:t>Čtení BMP souboru</w:t>
      </w:r>
      <w:bookmarkEnd w:id="90"/>
    </w:p>
    <w:p w14:paraId="4ED1E96E" w14:textId="77777777" w:rsidR="00835A97" w:rsidRDefault="00084B69" w:rsidP="00084B69">
      <w:pPr>
        <w:pStyle w:val="normlntext"/>
      </w:pPr>
      <w:r>
        <w:t xml:space="preserve">O čtení BMP souboru se stará stejnojmenná třída BMP. </w:t>
      </w:r>
      <w:r w:rsidR="00835A97">
        <w:t xml:space="preserve">Čtení se iniciuje metodou </w:t>
      </w:r>
      <w:r w:rsidR="00835A97" w:rsidRPr="00835A97">
        <w:rPr>
          <w:i/>
        </w:rPr>
        <w:t>open(char *inputFile)</w:t>
      </w:r>
      <w:r w:rsidR="00835A97">
        <w:t xml:space="preserve">, která požaduje odkaz na název souboru. Daný soubor je následně otevřen, ze souboru jsou vyčteny hlavičky, které uchovávají informaci o souboru, pro přehlednost a jednodušší operaci jsou hlavičky uloženy do struktur </w:t>
      </w:r>
      <w:r w:rsidR="00835A97" w:rsidRPr="00835A97">
        <w:rPr>
          <w:i/>
        </w:rPr>
        <w:t>BMPHeader_Segment</w:t>
      </w:r>
      <w:r w:rsidR="00835A97">
        <w:t xml:space="preserve"> a </w:t>
      </w:r>
      <w:r w:rsidR="00835A97" w:rsidRPr="00835A97">
        <w:rPr>
          <w:i/>
        </w:rPr>
        <w:t>BITMAPV5HEADER_Segment</w:t>
      </w:r>
      <w:r w:rsidR="00835A97">
        <w:t xml:space="preserve">. Data ve struktuře </w:t>
      </w:r>
      <w:r w:rsidR="00835A97" w:rsidRPr="00835A97">
        <w:rPr>
          <w:i/>
        </w:rPr>
        <w:t>BMPHeader_Segment</w:t>
      </w:r>
      <w:r w:rsidR="00835A97">
        <w:t xml:space="preserve"> obsahují pouze základní informace o </w:t>
      </w:r>
      <w:r w:rsidR="00A51A02">
        <w:t>souboru (identifikátor</w:t>
      </w:r>
      <w:r w:rsidR="00835A97">
        <w:t xml:space="preserve">, velikost souboru a odsazení </w:t>
      </w:r>
      <w:r w:rsidR="00A51A02">
        <w:t xml:space="preserve">hlavičky nesoucí informace o </w:t>
      </w:r>
      <w:r w:rsidR="00835A97">
        <w:t>obrazových dat</w:t>
      </w:r>
      <w:r w:rsidR="00A51A02">
        <w:t>ech</w:t>
      </w:r>
      <w:r w:rsidR="00835A97">
        <w:t xml:space="preserve"> od začátku souboru)</w:t>
      </w:r>
      <w:r w:rsidR="00A51A02">
        <w:t xml:space="preserve">. Struktura </w:t>
      </w:r>
      <w:r w:rsidR="00A51A02" w:rsidRPr="00835A97">
        <w:rPr>
          <w:i/>
        </w:rPr>
        <w:t>BITMAPV5HEADER_Segment</w:t>
      </w:r>
      <w:r w:rsidR="00A51A02">
        <w:t xml:space="preserve"> nese informace o obrazu (rozměry, komprese, bitová hloubka a jiné). </w:t>
      </w:r>
      <w:r w:rsidR="00835A97">
        <w:t>Data z těchto hlaviček jsou dále použita pro správné přečtení či dekomprimování obrazových dat.</w:t>
      </w:r>
    </w:p>
    <w:p w14:paraId="4ED1E96F" w14:textId="634FBCAB" w:rsidR="00924774" w:rsidRDefault="0005725F" w:rsidP="00084B69">
      <w:pPr>
        <w:pStyle w:val="normlntext"/>
      </w:pPr>
      <w:r>
        <w:t xml:space="preserve">Pro dekompresi dat jsou nejdůležitější data ve struktuře </w:t>
      </w:r>
      <w:r>
        <w:rPr>
          <w:i/>
        </w:rPr>
        <w:t>BITMAPV5HEADER_Segment</w:t>
      </w:r>
      <w:r>
        <w:t xml:space="preserve">, kterými se bude řídit celá dekomprese. </w:t>
      </w:r>
      <w:r w:rsidR="00F307D8">
        <w:t>Nejdříve dojd</w:t>
      </w:r>
      <w:r w:rsidR="00835A97">
        <w:t>e</w:t>
      </w:r>
      <w:r w:rsidR="00F307D8">
        <w:t xml:space="preserve"> k</w:t>
      </w:r>
      <w:r w:rsidR="00835A97">
        <w:t xml:space="preserve"> porovnání informace o kompresi, která </w:t>
      </w:r>
      <w:r>
        <w:t xml:space="preserve">je načtena do proměnné </w:t>
      </w:r>
      <w:r w:rsidRPr="0005725F">
        <w:rPr>
          <w:i/>
        </w:rPr>
        <w:t>bV5Compression</w:t>
      </w:r>
      <w:r w:rsidR="00F307D8">
        <w:t>. Z</w:t>
      </w:r>
      <w:r>
        <w:t>de se rozhodn</w:t>
      </w:r>
      <w:r w:rsidR="00F307D8">
        <w:t>e</w:t>
      </w:r>
      <w:r>
        <w:t xml:space="preserve">, zda jsou data </w:t>
      </w:r>
      <w:r>
        <w:lastRenderedPageBreak/>
        <w:t xml:space="preserve">komprimována či nikoliv. Pokud jsou data komprimována, je tato hodnota dále porovnána k rozeznání typu komprese (RLE4 či RLE8). </w:t>
      </w:r>
    </w:p>
    <w:p w14:paraId="4ED1E970" w14:textId="00DAB72A" w:rsidR="00924774" w:rsidRDefault="0005725F" w:rsidP="00084B69">
      <w:pPr>
        <w:pStyle w:val="normlntext"/>
      </w:pPr>
      <w:r>
        <w:t>Dále je detekována bitová hloubka a počet barev použitých v</w:t>
      </w:r>
      <w:r w:rsidR="00924774">
        <w:t> obraze.</w:t>
      </w:r>
      <w:r>
        <w:t xml:space="preserve"> </w:t>
      </w:r>
      <w:r w:rsidR="00924774">
        <w:t>V</w:t>
      </w:r>
      <w:r>
        <w:t> případě bitové hloubky 1, 2, 4 či 8 bitů na pixel, jsou obrazová data zastoupena číslem, které odpovídá záznamu v barevné pale</w:t>
      </w:r>
      <w:r w:rsidR="00F307D8">
        <w:t>tě, která je v souboru uložena. J</w:t>
      </w:r>
      <w:r w:rsidR="00924774">
        <w:t>e tedy nutné tuto paletu také načíst. Paleta je pro svou velikost (až 256 barev) načtena do paměti SRAM na rozšiřujícím shieldu.</w:t>
      </w:r>
    </w:p>
    <w:p w14:paraId="4ED1E971" w14:textId="551E5EDB" w:rsidR="00C7032E" w:rsidRDefault="00924774" w:rsidP="00084B69">
      <w:pPr>
        <w:pStyle w:val="normlntext"/>
      </w:pPr>
      <w:r>
        <w:t>Následuje samotné dekódování obrazový</w:t>
      </w:r>
      <w:r w:rsidR="00F307D8">
        <w:t>ch dat. D</w:t>
      </w:r>
      <w:r>
        <w:t>ata jsou uložena do souboru, který byl pro tento účel navrhnut. Pokud je použita komprese RLE4 nebo RLE8, data se nejprve dekomprimují a poté se dle příslušných odkazů uloží odpovídající hodnoty RGB z palety do souboru. Pokud se jedná o nekomprimovaný obraz, dochází ke čtení hodnot patřičné bitové délky a následné id</w:t>
      </w:r>
      <w:r w:rsidR="00F307D8">
        <w:t>entifikaci RGB barvy z palety. P</w:t>
      </w:r>
      <w:r>
        <w:t xml:space="preserve">oté je tato RGB barva zapsána do souboru. Jedinou výjimku tvoří barevná hloubka 24 bitů, při této bitové hloubce není použita komprese ani </w:t>
      </w:r>
      <w:r w:rsidR="00C7032E">
        <w:t>barevná paleta. Data se tedy pouze načtou a uloží do souboru. Z důvodu, že čtení a násl</w:t>
      </w:r>
      <w:r w:rsidR="000E0A4B">
        <w:t>edný zápis je velice pomalé, načte se nejprve</w:t>
      </w:r>
      <w:r w:rsidR="00C7032E">
        <w:t xml:space="preserve"> jeden řádek obrazu do SRAM paměti a až poté je zapsán do souboru.</w:t>
      </w:r>
    </w:p>
    <w:p w14:paraId="4ED1E972" w14:textId="77777777" w:rsidR="00C7032E" w:rsidRDefault="00C7032E" w:rsidP="00084B69">
      <w:pPr>
        <w:pStyle w:val="normlntext"/>
      </w:pPr>
      <w:r>
        <w:t>Jedinou zvláštností BMP souboru je zápis od spodní části obrazu, proto je nutné data ze souboru, kde jsou již dekódována, zapsat do výsledného v opačném pořadí řádků, jinak by byl obraz při reprezentaci zrcadlově převrácen.</w:t>
      </w:r>
    </w:p>
    <w:p w14:paraId="4ED1E973" w14:textId="77777777" w:rsidR="00C7032E" w:rsidRDefault="00C7032E" w:rsidP="00C7032E">
      <w:pPr>
        <w:pStyle w:val="NadpisC"/>
      </w:pPr>
      <w:bookmarkStart w:id="91" w:name="_Toc448848718"/>
      <w:r>
        <w:t>Zápis BMP souboru</w:t>
      </w:r>
      <w:bookmarkEnd w:id="91"/>
    </w:p>
    <w:p w14:paraId="4ED1E974" w14:textId="674A030A" w:rsidR="00AA4059" w:rsidRDefault="00AA4059" w:rsidP="00AA4059">
      <w:pPr>
        <w:pStyle w:val="normlntext"/>
      </w:pPr>
      <w:r>
        <w:t>Pro zápis obrazu do BMP souboru je použit 24bitový formát RGB bez komprese. Tento barevný formát je nejpoužívanější. Pro informace o obrazových datech je použita hlavička BIT</w:t>
      </w:r>
      <w:r w:rsidR="00865686">
        <w:t>MAPFILEHEADER o délce 40 bytů. A</w:t>
      </w:r>
      <w:r>
        <w:t xml:space="preserve">čkoli mohla být vybrána i novější verze hlavičky, nebylo to potřeba. </w:t>
      </w:r>
      <w:r w:rsidRPr="00F14B75">
        <w:t>Položky</w:t>
      </w:r>
      <w:r w:rsidR="00F14B75" w:rsidRPr="00F14B75">
        <w:t xml:space="preserve"> této hlavičky plně vyhovují obsahu,</w:t>
      </w:r>
      <w:r w:rsidRPr="00F14B75">
        <w:t xml:space="preserve"> jelikož máme o obraze pouze informace o rozměru a barevném formátu, popřípadě hodnoty, které se počítají z těchto informací.</w:t>
      </w:r>
    </w:p>
    <w:p w14:paraId="4ED1E975" w14:textId="31700BFB" w:rsidR="00F65FEA" w:rsidRPr="00F65FEA" w:rsidRDefault="00AA4059" w:rsidP="00AA4059">
      <w:pPr>
        <w:pStyle w:val="normlntext"/>
      </w:pPr>
      <w:r>
        <w:t xml:space="preserve">O uložení se stará metoda </w:t>
      </w:r>
      <w:r w:rsidRPr="00F65FEA">
        <w:rPr>
          <w:i/>
        </w:rPr>
        <w:t>writeFile(</w:t>
      </w:r>
      <w:r w:rsidR="00F65FEA" w:rsidRPr="00F65FEA">
        <w:rPr>
          <w:i/>
        </w:rPr>
        <w:t>char *inputImage</w:t>
      </w:r>
      <w:r w:rsidRPr="00F65FEA">
        <w:rPr>
          <w:i/>
        </w:rPr>
        <w:t>)</w:t>
      </w:r>
      <w:r w:rsidR="00F65FEA">
        <w:t>, která požaduje odkaz na jméno dekomprimovaného souboru s příponou .bin. Ze vstupního so</w:t>
      </w:r>
      <w:r w:rsidR="00204EAE">
        <w:t>uboru se načtou informace o </w:t>
      </w:r>
      <w:r w:rsidR="00F65FEA">
        <w:t>rozměru obrazu, z</w:t>
      </w:r>
      <w:r w:rsidR="00204EAE">
        <w:t>e</w:t>
      </w:r>
      <w:r w:rsidR="00F65FEA">
        <w:t> kterých je vypočítána délka jednoho řádku v bytech a také počet nulových bytů, které se použijí pro zarovnání řádku (počet bytů na řádek musí být násobek 4). Následně je vytvořen soubor s příponou .bmp</w:t>
      </w:r>
      <w:r w:rsidR="00204EAE">
        <w:t>,</w:t>
      </w:r>
      <w:r w:rsidR="00F65FEA">
        <w:t xml:space="preserve"> do kterého se zapíše hlavička </w:t>
      </w:r>
      <w:r w:rsidR="00F65FEA">
        <w:lastRenderedPageBreak/>
        <w:t>souboru s patřičnými informacemi a odsazením obrazových dat od začátku souboru. Dále následuje hlavička, která nese informace o obrazových datech (formát, komprese, rozměry). Jelikož jsou řádky v BMP souboru zapsána v opačném pořadí, je potřeb</w:t>
      </w:r>
      <w:r w:rsidR="00204EAE">
        <w:t xml:space="preserve">a číst vstupní data od konce. V </w:t>
      </w:r>
      <w:r w:rsidR="00F65FEA">
        <w:t>každém cyklu je nutné vypočít</w:t>
      </w:r>
      <w:r w:rsidR="00204EAE">
        <w:t>at offset ve vstupním souboru a </w:t>
      </w:r>
      <w:r w:rsidR="00F65FEA">
        <w:t>řádek obrazových dat přepsat do výstupního souboru. Jakmile jsou data přepsána, jsou všechny použité soubory uzavřeny a tím je zápis dokončen.</w:t>
      </w:r>
    </w:p>
    <w:p w14:paraId="4ED1E976" w14:textId="77777777" w:rsidR="00B94481" w:rsidRDefault="00ED7CC7" w:rsidP="00ED7CC7">
      <w:pPr>
        <w:pStyle w:val="NadpisC"/>
      </w:pPr>
      <w:bookmarkStart w:id="92" w:name="_Toc448848719"/>
      <w:r>
        <w:t>Čtení a dekódování JPEG</w:t>
      </w:r>
      <w:bookmarkEnd w:id="92"/>
    </w:p>
    <w:p w14:paraId="4ED1E977" w14:textId="77777777" w:rsidR="00ED7CC7" w:rsidRDefault="00ED7CC7" w:rsidP="003F61E2">
      <w:pPr>
        <w:pStyle w:val="normlntext"/>
      </w:pPr>
      <w:r>
        <w:t>JPEG formát se vyznačuje použitím pro obrazy, ve kterých se vyskytuje velké množství barev. Pro maximální kompresi a robustnost výsledného souboru používá velké množství operací</w:t>
      </w:r>
      <w:r w:rsidR="003F61E2">
        <w:t>. Vstupní obraz je podroben</w:t>
      </w:r>
      <w:r>
        <w:t xml:space="preserve"> podvzorkování barev</w:t>
      </w:r>
      <w:r w:rsidR="003F61E2">
        <w:t>ného kanálu, diskrétní kosinové</w:t>
      </w:r>
      <w:r>
        <w:t xml:space="preserve"> transformaci, kvantizaci, </w:t>
      </w:r>
      <w:r w:rsidR="003F61E2">
        <w:t>cik-cak kó</w:t>
      </w:r>
      <w:r>
        <w:t>dování,</w:t>
      </w:r>
      <w:r w:rsidR="003F61E2">
        <w:t xml:space="preserve"> diferenčnímu kódování a nakonec Huffmanovu kódování.</w:t>
      </w:r>
    </w:p>
    <w:p w14:paraId="4ED1E978" w14:textId="385293C8" w:rsidR="003F61E2" w:rsidRDefault="003F61E2" w:rsidP="003F61E2">
      <w:pPr>
        <w:pStyle w:val="normlntext"/>
      </w:pPr>
      <w:r>
        <w:t>Na platformě s mikrokontrolérem se dekódování obrazu z JPEG řeší zřídka, a většinou je takové řešení omezeno na konkrétní hardware. Na platformě Arduino tato problematika řešena nebyla a informace, které jsou k dispozici praví, že výpočetní výkon vývojové desky je na dekompresi obrazu z JPEG souboru příliš malý. Výpočetní výkon sice malý být může, ale není řečeno, že tato problematika není řešitelná</w:t>
      </w:r>
      <w:r w:rsidR="00204EAE">
        <w:t>. P</w:t>
      </w:r>
      <w:r>
        <w:t>roto bylo vyvinuto následující řešení, které umožňuje dekompresi obrazu z JPEG formátu s pomocí externí SRAM paměti.</w:t>
      </w:r>
    </w:p>
    <w:p w14:paraId="4ED1E979" w14:textId="32C33CF6" w:rsidR="009E7B02" w:rsidRDefault="003F61E2" w:rsidP="003F61E2">
      <w:pPr>
        <w:pStyle w:val="normlntext"/>
      </w:pPr>
      <w:r>
        <w:t xml:space="preserve">O dekompresi obrazu se stará třída </w:t>
      </w:r>
      <w:r w:rsidRPr="00586297">
        <w:rPr>
          <w:i/>
        </w:rPr>
        <w:t>JPEG</w:t>
      </w:r>
      <w:r w:rsidR="00586297">
        <w:t xml:space="preserve">. Dekomprimování obrazu začíná voláním metody </w:t>
      </w:r>
      <w:r w:rsidR="00586297" w:rsidRPr="00586297">
        <w:rPr>
          <w:i/>
        </w:rPr>
        <w:t>open(char * inputFile)</w:t>
      </w:r>
      <w:r w:rsidR="00586297">
        <w:t xml:space="preserve">, která má vstupní parametr název souboru s příponou .jpg. Soubor se skládá z několika segmentů, ve kterých jsou ukryty informace o souboru, obraze, tabulky pro dekódování </w:t>
      </w:r>
      <w:r w:rsidR="00204EAE">
        <w:t>a také tabulky pro kvantizaci. V</w:t>
      </w:r>
      <w:r w:rsidR="00586297">
        <w:t xml:space="preserve">šechna důležitá data je potřeba před zahájením dekomprese načíst. </w:t>
      </w:r>
    </w:p>
    <w:p w14:paraId="4ED1E97A" w14:textId="289B094C" w:rsidR="00586297" w:rsidRDefault="00586297" w:rsidP="003F61E2">
      <w:pPr>
        <w:pStyle w:val="normlntext"/>
      </w:pPr>
      <w:r>
        <w:t>Ze souboru je nejdříve načten segment APP0 nebo APP1, který nese informace o souboru, a jeho identifikátor, rozlišení, verzi JPEG, případně náhledový obrázek. Následuje segment DQT, který</w:t>
      </w:r>
      <w:r w:rsidR="00204EAE">
        <w:t xml:space="preserve"> obsahuje kvantizační tabulky. Ty mohou být až 4, ale z</w:t>
      </w:r>
      <w:r>
        <w:t>pravidla bývají použity pou</w:t>
      </w:r>
      <w:r w:rsidR="00204EAE">
        <w:t>ze 2. J</w:t>
      </w:r>
      <w:r>
        <w:t xml:space="preserve">edna pro luminiscenční složku a druhá pro barvonosné složky. Tabulky je nutno dekódovat pomocí cik-cak algoritmu, který obstarává třída </w:t>
      </w:r>
      <w:r w:rsidRPr="00586297">
        <w:rPr>
          <w:i/>
        </w:rPr>
        <w:t>ZigZag</w:t>
      </w:r>
      <w:r>
        <w:t xml:space="preserve">. </w:t>
      </w:r>
      <w:r w:rsidR="009E7B02">
        <w:t xml:space="preserve">Dalším segmentem je segment SOF0, který obsahuje informace o obraze. Nejdůležitější informace jsou rozměry obrazu, bitová přesnost, počet barevných komponent, pořadí komponent, příslušné </w:t>
      </w:r>
      <w:r w:rsidR="009E7B02">
        <w:lastRenderedPageBreak/>
        <w:t>označení tabulek pro dekódování a informace o podvzorkování. Poslední segment, který je nutno načíst před dekompresí je segment DHT, který obsahuje Huffmanovy kódovací tabulk</w:t>
      </w:r>
      <w:r w:rsidR="00204EAE">
        <w:t>y. T</w:t>
      </w:r>
      <w:r w:rsidR="009E7B02">
        <w:t>y jsou zpravidla 4, 2 pro DC složky a 2 pro AC složky obrazu. Hodnoty těchto tabulek jsou načteny na začátek SRAM paměti, jelikož hodnot v jedné tabulce může být až 255</w:t>
      </w:r>
      <w:r w:rsidR="008C3A85">
        <w:t>.</w:t>
      </w:r>
    </w:p>
    <w:p w14:paraId="4ED1E97B" w14:textId="3BF2BB91" w:rsidR="009E7B02" w:rsidRPr="00586297" w:rsidRDefault="009E7B02" w:rsidP="003F61E2">
      <w:pPr>
        <w:pStyle w:val="normlntext"/>
      </w:pPr>
      <w:r>
        <w:t>Nyní následuje samotné dekódování obrazových dat</w:t>
      </w:r>
      <w:r w:rsidR="008C3A85">
        <w:t>. Celý obraz v JPEG formátu je kódován pomocí MCU</w:t>
      </w:r>
      <w:r w:rsidR="008C3A85">
        <w:rPr>
          <w:rStyle w:val="Znakapoznpodarou"/>
        </w:rPr>
        <w:footnoteReference w:id="4"/>
      </w:r>
      <w:r w:rsidR="008C3A85">
        <w:t>, což je blok 8x8 pixelů při nepodvzorkované složce, případně 16x16 při podvzorkované. Pokud je obraz nepodvzorkován, jsou n</w:t>
      </w:r>
      <w:r w:rsidR="00204EAE">
        <w:t>ačteny 3 bloky MCU (Y, Cb a Cr)</w:t>
      </w:r>
      <w:r w:rsidR="008C3A85">
        <w:t xml:space="preserve"> pro obrazovou plochu 8x8 pixelů. V případě, že je použito podvzorkování barvonosných kanálů, je načteno celkem 6 MCU bloků. Bloky luminiscenční složky se nepodvzorkovávají, tudíž</w:t>
      </w:r>
      <w:r w:rsidR="00204EAE">
        <w:t xml:space="preserve"> na ploše 16x16 pixelů jsou 4. D</w:t>
      </w:r>
      <w:r w:rsidR="008C3A85">
        <w:t>ále následuje blok Cb a Cr.</w:t>
      </w:r>
      <w:r w:rsidR="00CF0FD0">
        <w:t xml:space="preserve"> Než se dostaneme k samotným číselným informacím, je nutné MCU blok dekódovat z binárního proudu. Hodnoty jsou zakódovány pomocí binárního stromu, takže je nejdříve nutné detekovat VLC</w:t>
      </w:r>
      <w:r w:rsidR="00CF0FD0">
        <w:rPr>
          <w:rStyle w:val="Znakapoznpodarou"/>
        </w:rPr>
        <w:footnoteReference w:id="5"/>
      </w:r>
      <w:r w:rsidR="00CF0FD0">
        <w:t>, pomocí kterého zjistíme, kolik následujícíc</w:t>
      </w:r>
      <w:r w:rsidR="00204EAE">
        <w:t>h bitů nese hodnotu aplitudy, která</w:t>
      </w:r>
      <w:r w:rsidR="00CF0FD0">
        <w:t xml:space="preserve"> je zakódována pomocí VLI</w:t>
      </w:r>
      <w:r w:rsidR="00CF0FD0">
        <w:rPr>
          <w:rStyle w:val="Znakapoznpodarou"/>
        </w:rPr>
        <w:footnoteReference w:id="6"/>
      </w:r>
      <w:r w:rsidR="00D04317">
        <w:t xml:space="preserve">. Pokud máme načteny všechny hodnoty z binárního proudu, doplníme příslušné nuly na patřičná místa. Toto pole 64 hodnot převedeme pomocí cik-cak algoritmu na pole 8x8. </w:t>
      </w:r>
      <w:r w:rsidR="00F613B8">
        <w:t>Toto pole je dekvantizováno</w:t>
      </w:r>
      <w:r w:rsidR="00204EAE">
        <w:t xml:space="preserve"> a </w:t>
      </w:r>
      <w:r w:rsidR="00F613B8">
        <w:t xml:space="preserve">následně je provedena inverzní diskrétní </w:t>
      </w:r>
      <w:r w:rsidR="003B1E7F">
        <w:t>kosinová</w:t>
      </w:r>
      <w:r w:rsidR="00204EAE">
        <w:t xml:space="preserve"> transformace</w:t>
      </w:r>
      <w:r w:rsidR="00F613B8">
        <w:t>. Pokud jsou načteny všechny složky obrazu, převedou se z b</w:t>
      </w:r>
      <w:r w:rsidR="00204EAE">
        <w:t>arevného formátu YCbCr do RGB. D</w:t>
      </w:r>
      <w:r w:rsidR="00E27972">
        <w:t>ata jsou ná</w:t>
      </w:r>
      <w:r w:rsidR="00204EAE">
        <w:t>sledně zapsána do SRAM paměti. J</w:t>
      </w:r>
      <w:r w:rsidR="00E27972">
        <w:t>akmile je načten celý řádek MCU bloků</w:t>
      </w:r>
      <w:r w:rsidR="003B1E7F">
        <w:t xml:space="preserve"> (8 nebo 16 obrazových řádků obrazu)</w:t>
      </w:r>
      <w:r w:rsidR="00E27972">
        <w:t>, je zapsán do výsledného souboru. V případě, že byly složky podvzorkovány, jsou při zápisu do souboru expandovány na původní rozměr. Tato operace se opakuje, dokud není dek</w:t>
      </w:r>
      <w:r w:rsidR="00204EAE">
        <w:t>ódován celý obraz. N</w:t>
      </w:r>
      <w:r w:rsidR="00F2707A">
        <w:t>ásledně jsou všec</w:t>
      </w:r>
      <w:r w:rsidR="00204EAE">
        <w:t>hny otevřené soubory uzavřeny a </w:t>
      </w:r>
      <w:r w:rsidR="00F2707A">
        <w:t>dekomprese je u konce.</w:t>
      </w:r>
    </w:p>
    <w:p w14:paraId="4ED1E97C" w14:textId="615B5D1D" w:rsidR="00B94481" w:rsidRDefault="00533D24" w:rsidP="00533D24">
      <w:pPr>
        <w:pStyle w:val="normlntext"/>
        <w:keepNext/>
        <w:jc w:val="center"/>
      </w:pPr>
      <w:bookmarkStart w:id="93" w:name="_Toc448846401"/>
      <w:r>
        <w:rPr>
          <w:noProof/>
        </w:rPr>
        <w:lastRenderedPageBreak/>
        <w:drawing>
          <wp:anchor distT="0" distB="0" distL="114300" distR="114300" simplePos="0" relativeHeight="251674624" behindDoc="0" locked="0" layoutInCell="1" allowOverlap="1" wp14:anchorId="5C015F9B" wp14:editId="404DF636">
            <wp:simplePos x="0" y="0"/>
            <wp:positionH relativeFrom="margin">
              <wp:align>center</wp:align>
            </wp:positionH>
            <wp:positionV relativeFrom="paragraph">
              <wp:posOffset>3810</wp:posOffset>
            </wp:positionV>
            <wp:extent cx="5760297" cy="8280000"/>
            <wp:effectExtent l="0" t="0" r="0" b="6985"/>
            <wp:wrapSquare wrapText="bothSides"/>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297" cy="82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0E8">
        <w:t xml:space="preserve">Obrázek </w:t>
      </w:r>
      <w:fldSimple w:instr=" SEQ Obrázek \* ARABIC ">
        <w:r w:rsidR="00907978">
          <w:rPr>
            <w:noProof/>
          </w:rPr>
          <w:t>14</w:t>
        </w:r>
      </w:fldSimple>
      <w:r w:rsidR="00A820E8">
        <w:t xml:space="preserve"> Diagram dekomprese JPEG formátu</w:t>
      </w:r>
      <w:bookmarkEnd w:id="93"/>
    </w:p>
    <w:p w14:paraId="4ED1E97D" w14:textId="77777777" w:rsidR="00B94481" w:rsidRDefault="00B94481" w:rsidP="00084B69">
      <w:pPr>
        <w:pStyle w:val="normlntext"/>
      </w:pPr>
    </w:p>
    <w:p w14:paraId="4ED1E980" w14:textId="77777777" w:rsidR="00B94481" w:rsidRDefault="00B94481" w:rsidP="00084B69">
      <w:pPr>
        <w:pStyle w:val="normlntext"/>
      </w:pPr>
    </w:p>
    <w:p w14:paraId="4ED1E981" w14:textId="77777777" w:rsidR="00B94481" w:rsidRDefault="009E5B4D" w:rsidP="009E5B4D">
      <w:pPr>
        <w:pStyle w:val="NadpisC"/>
      </w:pPr>
      <w:bookmarkStart w:id="94" w:name="_Toc448848720"/>
      <w:r>
        <w:t>Zápis a kódování JPEG</w:t>
      </w:r>
      <w:bookmarkEnd w:id="94"/>
    </w:p>
    <w:p w14:paraId="4ED1E982" w14:textId="071858A6" w:rsidR="00B94481" w:rsidRDefault="009E5B4D" w:rsidP="00084B69">
      <w:pPr>
        <w:pStyle w:val="normlntext"/>
      </w:pPr>
      <w:r>
        <w:t xml:space="preserve">Kódování JPEG souboru je </w:t>
      </w:r>
      <w:r w:rsidR="00204EAE">
        <w:t xml:space="preserve">inverzní operací k dékódování. Používají se stejné operace </w:t>
      </w:r>
      <w:r>
        <w:t>pouze v opačném pořadí.</w:t>
      </w:r>
    </w:p>
    <w:p w14:paraId="4ED1E983" w14:textId="693E560B" w:rsidR="00FA3641" w:rsidRDefault="00DF1464" w:rsidP="00DF1464">
      <w:pPr>
        <w:pStyle w:val="normlntext"/>
      </w:pPr>
      <w:r>
        <w:t xml:space="preserve">O kompresi obrazu se stará třída </w:t>
      </w:r>
      <w:r w:rsidRPr="00586297">
        <w:rPr>
          <w:i/>
        </w:rPr>
        <w:t>JPEG</w:t>
      </w:r>
      <w:r>
        <w:t xml:space="preserve">, </w:t>
      </w:r>
      <w:r w:rsidR="00204EAE">
        <w:t>která</w:t>
      </w:r>
      <w:r>
        <w:t xml:space="preserve"> je použita i pro dekódování. Komprimace obrazu začíná voláním metody </w:t>
      </w:r>
      <w:r w:rsidRPr="00586297">
        <w:rPr>
          <w:i/>
        </w:rPr>
        <w:t>open</w:t>
      </w:r>
      <w:r w:rsidR="00204EAE">
        <w:rPr>
          <w:i/>
        </w:rPr>
        <w:t xml:space="preserve"> </w:t>
      </w:r>
      <w:r w:rsidRPr="00586297">
        <w:rPr>
          <w:i/>
        </w:rPr>
        <w:t>(char * inputFile)</w:t>
      </w:r>
      <w:r>
        <w:t>, která má jako vstupní parametr název souboru s dekomprimovanými údaji s příponou .bin.</w:t>
      </w:r>
      <w:r w:rsidR="00971D37">
        <w:t xml:space="preserve"> </w:t>
      </w:r>
      <w:r w:rsidR="00DE3C26">
        <w:t>V tuto chvíli je vytvořen</w:t>
      </w:r>
      <w:r w:rsidR="00FA3641">
        <w:t xml:space="preserve"> soubor JPEG se stejným názvem.</w:t>
      </w:r>
    </w:p>
    <w:p w14:paraId="4ED1E984" w14:textId="3F3AF254" w:rsidR="00DF1464" w:rsidRDefault="00FA3641" w:rsidP="00084B69">
      <w:pPr>
        <w:pStyle w:val="normlntext"/>
      </w:pPr>
      <w:r>
        <w:t xml:space="preserve">Do výsledného souboru je nutné zapsat veškeré informace o souboru. Pro urychlení operací a ušetření datového prostoru byly části JPEG souboru, které se shodují, uloženy do </w:t>
      </w:r>
      <w:r w:rsidR="002F055B">
        <w:t>dvou externích souborů</w:t>
      </w:r>
      <w:r w:rsidR="00A2276E">
        <w:t xml:space="preserve"> uložených do složky HEADERS. Soubory jsou pojmenovány Header1.bin a Header2.bin.</w:t>
      </w:r>
      <w:r>
        <w:t xml:space="preserve"> </w:t>
      </w:r>
      <w:r w:rsidR="00074442">
        <w:t>Soubory je možné uložit jin</w:t>
      </w:r>
      <w:r w:rsidR="002F055B">
        <w:t>am, popřípadě je i přejmenovat. V</w:t>
      </w:r>
      <w:r w:rsidR="00074442">
        <w:t xml:space="preserve"> tomto případě je nutné provést změny v hlavičkovém souboru </w:t>
      </w:r>
      <w:r w:rsidR="00074442" w:rsidRPr="00074442">
        <w:rPr>
          <w:i/>
        </w:rPr>
        <w:t>JPEG_Macros.h</w:t>
      </w:r>
      <w:r w:rsidR="00074442">
        <w:t xml:space="preserve">, konkrétně u položek </w:t>
      </w:r>
      <w:r w:rsidR="00074442" w:rsidRPr="00074442">
        <w:t>JPEG_HEADER_FILE1</w:t>
      </w:r>
      <w:r w:rsidR="00074442">
        <w:t xml:space="preserve"> a JPEG_HEADER_FILE2.</w:t>
      </w:r>
    </w:p>
    <w:p w14:paraId="4ED1E985" w14:textId="7FB0AB34" w:rsidR="00074442" w:rsidRDefault="00074442" w:rsidP="00084B69">
      <w:pPr>
        <w:pStyle w:val="normlntext"/>
      </w:pPr>
      <w:r>
        <w:t>Do výsledného souboru je nejdříve zapsán první hlavičko</w:t>
      </w:r>
      <w:r w:rsidR="002F055B">
        <w:t>vý soubor, obsahuje informace o </w:t>
      </w:r>
      <w:r>
        <w:t>segmentech APP0 a kvantizačních tabulkách DQT. V tuto chvíli je otevřen nekomprimovaný vstupní soubor a jsou z něj vyčteny informace o rozlišení souboru. Tyto informace jsou použity k zapsání segmentu SOF0. Za tímto segmentem jsou uloženy Huffmanovy kódovací tabulky, které jsou uložen</w:t>
      </w:r>
      <w:r w:rsidR="002F055B">
        <w:t>y v druhém hlavičkovém souboru. T</w:t>
      </w:r>
      <w:r>
        <w:t>ento soubor je nahrán za blok SOF0. V tuto chvíli je nutné zp</w:t>
      </w:r>
      <w:r w:rsidR="002F055B">
        <w:t>racovat samotná obrazová data a </w:t>
      </w:r>
      <w:r>
        <w:t>uložit je do výstupního souboru.</w:t>
      </w:r>
    </w:p>
    <w:p w14:paraId="4ED1E986" w14:textId="7347417F" w:rsidR="005C10C1" w:rsidRDefault="00074442" w:rsidP="00084B69">
      <w:pPr>
        <w:pStyle w:val="normlntext"/>
      </w:pPr>
      <w:r>
        <w:t>Nejdříve jsou vypočteny rozměry obrazu, které jsou dělitelné číslem 16, jelikož výsledný soubor má po</w:t>
      </w:r>
      <w:r w:rsidR="002F055B">
        <w:t>dvzorkované barvonosné kanály. D</w:t>
      </w:r>
      <w:r>
        <w:t>le výpočtu se pak řeší, kolik pixelů je nutné dopočítat či zkopírovat, aby byla operace úspěšná. V</w:t>
      </w:r>
      <w:r w:rsidR="005C10C1">
        <w:t> případě tohoto řešení</w:t>
      </w:r>
      <w:r>
        <w:t xml:space="preserve"> probíhá kopírování posledního pixelu </w:t>
      </w:r>
      <w:r w:rsidR="005C10C1">
        <w:t>či řádku. Do paměti SRAM je načteno 16 řádků obrazu, zároveň dochází k eventuálnímu dokopírování potřebných pixelů. Následně je do polí načteno potencionálních 6 MC</w:t>
      </w:r>
      <w:r w:rsidR="002F055B">
        <w:t>U bloků (oblast 16x16 pixelů). B</w:t>
      </w:r>
      <w:r w:rsidR="005C10C1">
        <w:t xml:space="preserve">loky jsou převedeny z barevného modelu RGB do YCbCr. Další operací je podvzorkování kanálů Cb a Cr. Na každý tento MCU blok je aplikována dopředná dvourozměrná kosinová transformace. Pro urychlení následujících operací jsou výstupní hodnoty zaokrouhleny a převedeny na celočíselný datový typ. Následuje kvantizace </w:t>
      </w:r>
      <w:r w:rsidR="002F055B">
        <w:t xml:space="preserve">pomocí kvantitačních tabulek. V </w:t>
      </w:r>
      <w:r w:rsidR="005C10C1">
        <w:t xml:space="preserve">tomto řešení </w:t>
      </w:r>
      <w:r w:rsidR="005C10C1">
        <w:lastRenderedPageBreak/>
        <w:t xml:space="preserve">zvoleny s kvalitou 75 %. MCU bloky jsou podrobeny střídavému výběru koeficientů pomocí cik-cak algoritmu, kdy dojde </w:t>
      </w:r>
      <w:r w:rsidR="00372A43">
        <w:t>k</w:t>
      </w:r>
      <w:r w:rsidR="005C10C1">
        <w:t xml:space="preserve"> seskupení nulových hodnot.</w:t>
      </w:r>
      <w:r w:rsidR="00080A25">
        <w:t xml:space="preserve"> V tuto chvíli zbývá výsledné pole hodnot zakódovat do výstupního binárního proudu pomocí statických Huffmanových tabulek, které jsou uvedeny v </w:t>
      </w:r>
      <w:sdt>
        <w:sdtPr>
          <w:id w:val="2127509491"/>
          <w:citation/>
        </w:sdtPr>
        <w:sdtContent>
          <w:r w:rsidR="00080A25">
            <w:fldChar w:fldCharType="begin"/>
          </w:r>
          <w:r w:rsidR="00080A25">
            <w:instrText xml:space="preserve"> CITATION 58FppQLqQkWtMuuR </w:instrText>
          </w:r>
          <w:r w:rsidR="00080A25">
            <w:fldChar w:fldCharType="separate"/>
          </w:r>
          <w:r w:rsidR="001323C3">
            <w:rPr>
              <w:noProof/>
            </w:rPr>
            <w:t>[18]</w:t>
          </w:r>
          <w:r w:rsidR="00080A25">
            <w:fldChar w:fldCharType="end"/>
          </w:r>
        </w:sdtContent>
      </w:sdt>
      <w:r w:rsidR="00080A25">
        <w:t>.</w:t>
      </w:r>
    </w:p>
    <w:p w14:paraId="4ED1E987" w14:textId="65F46B16" w:rsidR="009E5B4D" w:rsidRDefault="009E5B4D" w:rsidP="00084B69">
      <w:pPr>
        <w:pStyle w:val="normlntext"/>
      </w:pPr>
      <w:r>
        <w:t>Původním záměrem řešení bylo ušetř</w:t>
      </w:r>
      <w:r w:rsidR="002F055B">
        <w:t>it co nejvíce programové paměti.</w:t>
      </w:r>
      <w:r>
        <w:t xml:space="preserve"> 8bitová platforma totiž nabízí dosti velké úložiště v podobě EEPROM, které by se hodilo pro uložení statických Huffmanových tabulek</w:t>
      </w:r>
      <w:r w:rsidR="002F055B">
        <w:t>. Bohužel z tohoto řešení sešlo.</w:t>
      </w:r>
      <w:r>
        <w:t xml:space="preserve"> 32bitový mikro kontrolér použitý na vývojové desce pamětí EEPROM nedisponuje,</w:t>
      </w:r>
      <w:r w:rsidR="002F055B">
        <w:t xml:space="preserve"> tudíž by řešení byla odlišná a </w:t>
      </w:r>
      <w:r>
        <w:t xml:space="preserve">navzájem nekompatibilní. Došlo tedy k uložení tabulek do části programového kódu, </w:t>
      </w:r>
      <w:r w:rsidR="002F055B">
        <w:t>který</w:t>
      </w:r>
      <w:r w:rsidR="00DF1464">
        <w:t xml:space="preserve"> sice narostl, ale stále zůstalo dost programové paměti volné pro jiné funkcionality.</w:t>
      </w:r>
    </w:p>
    <w:p w14:paraId="4ED1E988" w14:textId="5E893C9B" w:rsidR="00B94481" w:rsidRDefault="00080A25" w:rsidP="00084B69">
      <w:pPr>
        <w:pStyle w:val="normlntext"/>
      </w:pPr>
      <w:r>
        <w:t xml:space="preserve">Z výsledného pole 64 hodnot je nejdříve zakódována stejnosměrná složka (DC), ta je v souboru zároveň kódována diferenčním </w:t>
      </w:r>
      <w:r w:rsidR="00E174D5">
        <w:t>způsobem</w:t>
      </w:r>
      <w:r>
        <w:t xml:space="preserve">, tudíž nejdříve dojde k výpočtu rozdílu mezi předchozí DC hodnotou a současnou. Nynější hodnota se uloží, bude použita při zpracování dalšího MCU bloku stejného kanálu. Nyní je </w:t>
      </w:r>
      <w:r w:rsidR="002A7039">
        <w:t>potřeba DC hodnotu zakódovat pomocí VLC a VLI kódu. VLC kód nese informaci o tom, na kolik následujících bitů bude uložena ukládaná hodnota. VLC kód je definován 12 kategoriemi pro luminiscenční kanál a 12 kategoriemi pro barvonosné kanály. VLI kód nese informaci o amplitudě, která je ukládána. Střídavé složky AC jsou kódovány pomocí algoritmu, který j</w:t>
      </w:r>
      <w:r w:rsidR="002F055B">
        <w:t>e do jisté míry podobný s RLE. K</w:t>
      </w:r>
      <w:r w:rsidR="002A7039">
        <w:t xml:space="preserve">aždý koeficient je kódován pomocí dvou hodnot. První hodnota vznikne složením počtu předcházejících nulových hodnot a počtu bitů potřebných pro zápis hodnoty VLI kódem. Pomocí třídy </w:t>
      </w:r>
      <w:r w:rsidR="002A7039" w:rsidRPr="002A7039">
        <w:rPr>
          <w:i/>
        </w:rPr>
        <w:t>HuffmanCoding</w:t>
      </w:r>
      <w:r w:rsidR="002A7039">
        <w:t xml:space="preserve"> se veškeré informace přepočítají a zpět se vrací pouze výsledné kódy a jejich patřičná délka. Následuje samotný zápis pomocí třídy </w:t>
      </w:r>
      <w:r w:rsidR="002A7039" w:rsidRPr="002A7039">
        <w:rPr>
          <w:i/>
        </w:rPr>
        <w:t>BitWrite</w:t>
      </w:r>
      <w:r w:rsidR="002A7039">
        <w:t>. Tyto operace se provádí cyklicky tak dlouho, dokud není zpracována celá obrazová část. Na závěr se do souboru zapíší zbylé hodnoty bitového proudu a ukončovací segmenty</w:t>
      </w:r>
      <w:r w:rsidR="002F055B">
        <w:t>. P</w:t>
      </w:r>
      <w:r w:rsidR="00E174D5">
        <w:t>oužité soubory jsou následně uzavřeny</w:t>
      </w:r>
      <w:r w:rsidR="002A7039">
        <w:t>.</w:t>
      </w:r>
    </w:p>
    <w:p w14:paraId="5866438B" w14:textId="1571CB0E" w:rsidR="003761A7" w:rsidRDefault="00533D24" w:rsidP="00533D24">
      <w:pPr>
        <w:pStyle w:val="normlntext"/>
        <w:keepNext/>
        <w:jc w:val="center"/>
      </w:pPr>
      <w:bookmarkStart w:id="95" w:name="_Toc448846402"/>
      <w:r>
        <w:rPr>
          <w:noProof/>
        </w:rPr>
        <w:lastRenderedPageBreak/>
        <w:drawing>
          <wp:anchor distT="0" distB="0" distL="114300" distR="114300" simplePos="0" relativeHeight="251673600" behindDoc="0" locked="0" layoutInCell="1" allowOverlap="1" wp14:anchorId="12B52381" wp14:editId="4AA7764A">
            <wp:simplePos x="0" y="0"/>
            <wp:positionH relativeFrom="margin">
              <wp:align>center</wp:align>
            </wp:positionH>
            <wp:positionV relativeFrom="paragraph">
              <wp:posOffset>3810</wp:posOffset>
            </wp:positionV>
            <wp:extent cx="5007610" cy="8221980"/>
            <wp:effectExtent l="0" t="0" r="2540" b="7620"/>
            <wp:wrapSquare wrapText="bothSides"/>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8207" cy="8223058"/>
                    </a:xfrm>
                    <a:prstGeom prst="rect">
                      <a:avLst/>
                    </a:prstGeom>
                    <a:noFill/>
                    <a:ln>
                      <a:noFill/>
                    </a:ln>
                  </pic:spPr>
                </pic:pic>
              </a:graphicData>
            </a:graphic>
            <wp14:sizeRelH relativeFrom="page">
              <wp14:pctWidth>0</wp14:pctWidth>
            </wp14:sizeRelH>
            <wp14:sizeRelV relativeFrom="page">
              <wp14:pctHeight>0</wp14:pctHeight>
            </wp14:sizeRelV>
          </wp:anchor>
        </w:drawing>
      </w:r>
      <w:r w:rsidR="00A820E8">
        <w:t xml:space="preserve">Obrázek </w:t>
      </w:r>
      <w:fldSimple w:instr=" SEQ Obrázek \* ARABIC ">
        <w:r w:rsidR="00907978">
          <w:rPr>
            <w:noProof/>
          </w:rPr>
          <w:t>15</w:t>
        </w:r>
      </w:fldSimple>
      <w:r w:rsidR="00A820E8">
        <w:t xml:space="preserve"> Diagram komprese do JPEG formátu</w:t>
      </w:r>
      <w:bookmarkEnd w:id="95"/>
    </w:p>
    <w:p w14:paraId="30C779DB" w14:textId="317C4B76" w:rsidR="003761A7" w:rsidRDefault="003761A7" w:rsidP="003761A7">
      <w:pPr>
        <w:pStyle w:val="NadpisC"/>
      </w:pPr>
      <w:bookmarkStart w:id="96" w:name="_Toc448848721"/>
      <w:r>
        <w:lastRenderedPageBreak/>
        <w:t>Instalace do Arduino IDE</w:t>
      </w:r>
      <w:bookmarkEnd w:id="96"/>
    </w:p>
    <w:p w14:paraId="0867AD1C" w14:textId="01492590" w:rsidR="003761A7" w:rsidRDefault="003761A7" w:rsidP="00E40951">
      <w:pPr>
        <w:pStyle w:val="normlntext"/>
      </w:pPr>
      <w:r>
        <w:t xml:space="preserve">Celé řešení bylo doplněno o možnost přidání mezi knihovny v Arduino IDE. Jediným úskalím, které bylo třeba vyřešit, bylo zvýrazňování metod a tříd. Arduino toto řeší dosti nešťastným způsobem v podobě externího textového souboru </w:t>
      </w:r>
      <w:r w:rsidRPr="003761A7">
        <w:rPr>
          <w:i/>
        </w:rPr>
        <w:t>keywords.txt</w:t>
      </w:r>
      <w:r w:rsidR="002F055B">
        <w:t>.</w:t>
      </w:r>
      <w:r>
        <w:t xml:space="preserve"> </w:t>
      </w:r>
      <w:r w:rsidR="002F055B">
        <w:t>D</w:t>
      </w:r>
      <w:r w:rsidR="00E40951">
        <w:t>atové typy</w:t>
      </w:r>
      <w:r>
        <w:t xml:space="preserve"> se označují klíčovým slovem KEYWORD1, metody klíčovým slovem KEYWORD2</w:t>
      </w:r>
      <w:r w:rsidR="00E40951">
        <w:t>. Pro zvýraznění byly vybrány pouze datové typy BMP a JPEG stejnojmenných tříd a jejich metody, které slouží k otevření a uložení souboru.</w:t>
      </w:r>
    </w:p>
    <w:p w14:paraId="2FA709D1" w14:textId="2C4C5F05" w:rsidR="00834E76" w:rsidRDefault="00E40951" w:rsidP="00834E76">
      <w:pPr>
        <w:pStyle w:val="normlntext"/>
      </w:pPr>
      <w:r>
        <w:t xml:space="preserve">Pro instalaci knihovny je potřeba celou složku s projektem zkopírovat do složky </w:t>
      </w:r>
      <w:r w:rsidRPr="00E40951">
        <w:rPr>
          <w:i/>
        </w:rPr>
        <w:t>libraries</w:t>
      </w:r>
      <w:r>
        <w:rPr>
          <w:i/>
        </w:rPr>
        <w:t>,</w:t>
      </w:r>
      <w:r>
        <w:t xml:space="preserve"> která bývá standardně </w:t>
      </w:r>
      <w:r w:rsidR="00280C5D">
        <w:t xml:space="preserve">ve Windows </w:t>
      </w:r>
      <w:r>
        <w:t xml:space="preserve">uložena na adrese </w:t>
      </w:r>
      <w:r w:rsidR="00280C5D">
        <w:rPr>
          <w:i/>
        </w:rPr>
        <w:t>C:\Program Files </w:t>
      </w:r>
      <w:r w:rsidR="00280C5D" w:rsidRPr="00280C5D">
        <w:rPr>
          <w:i/>
        </w:rPr>
        <w:t>(x86)\Arduino\libraries</w:t>
      </w:r>
      <w:r w:rsidR="00280C5D">
        <w:t xml:space="preserve">. </w:t>
      </w:r>
      <w:r>
        <w:t>Pokud bylo při kopírování Arduino IDE spuštěno, je potřeba jej</w:t>
      </w:r>
      <w:r w:rsidR="002F055B">
        <w:t xml:space="preserve"> restartovat. N</w:t>
      </w:r>
      <w:r>
        <w:t xml:space="preserve">ásledně by projekt měl být viditelný v sekci </w:t>
      </w:r>
      <w:r w:rsidRPr="00E40951">
        <w:rPr>
          <w:i/>
        </w:rPr>
        <w:t>File-Examples</w:t>
      </w:r>
      <w:r>
        <w:rPr>
          <w:i/>
        </w:rPr>
        <w:t>.</w:t>
      </w:r>
      <w:r w:rsidR="00834E76">
        <w:t xml:space="preserve"> Pro správnou funkci komprimace do JPEG souboru je nutné na kartu do kořenového adresáře zkopírovat složku HEADERS se soubory Header1.bin a Header2.bin.</w:t>
      </w:r>
    </w:p>
    <w:p w14:paraId="153945BA" w14:textId="77777777" w:rsidR="00834E76" w:rsidRDefault="00834E76">
      <w:pPr>
        <w:rPr>
          <w:rFonts w:ascii="Times New Roman" w:hAnsi="Times New Roman"/>
        </w:rPr>
      </w:pPr>
      <w:r>
        <w:br w:type="page"/>
      </w:r>
    </w:p>
    <w:p w14:paraId="4ED1E990" w14:textId="1CF2D2EA" w:rsidR="00B94481" w:rsidRDefault="00B94481" w:rsidP="00B94481">
      <w:pPr>
        <w:pStyle w:val="NadpisA"/>
      </w:pPr>
      <w:bookmarkStart w:id="97" w:name="_Toc448848722"/>
      <w:r>
        <w:lastRenderedPageBreak/>
        <w:t>Testy a Experimenty</w:t>
      </w:r>
      <w:bookmarkEnd w:id="97"/>
    </w:p>
    <w:p w14:paraId="597948C3" w14:textId="355C225E" w:rsidR="0015407D" w:rsidRDefault="00E40951" w:rsidP="00E40951">
      <w:pPr>
        <w:pStyle w:val="normlntext"/>
      </w:pPr>
      <w:r>
        <w:t>Celé řešení bylo testováno na obrázcích</w:t>
      </w:r>
      <w:r w:rsidR="002F055B">
        <w:t xml:space="preserve"> v rozlišení 160x100, 320x200 a </w:t>
      </w:r>
      <w:r>
        <w:t>640x400 pixelů</w:t>
      </w:r>
      <w:r w:rsidR="0015407D">
        <w:t>. Testována byla dekomprese obrazu ze souboru BMP s různými počty barev, kompresí RLE, dále dekomprese těchto obrázků do souboru s dekomprimovanými daty a komprese do formátu JPEG ze souboru s dekomprimovanými daty.</w:t>
      </w:r>
    </w:p>
    <w:p w14:paraId="2F5703AE" w14:textId="2184F7CC" w:rsidR="0015407D" w:rsidRDefault="0015407D" w:rsidP="00E40951">
      <w:pPr>
        <w:pStyle w:val="normlntext"/>
      </w:pPr>
      <w:r>
        <w:t xml:space="preserve">Soubor s dekomprimovanými daty byl otestován na LCD displeji pomocí sketche </w:t>
      </w:r>
      <w:r w:rsidR="008D6881" w:rsidRPr="008D6881">
        <w:rPr>
          <w:i/>
        </w:rPr>
        <w:t>TestDecompresedFile.ino</w:t>
      </w:r>
      <w:r w:rsidR="002F055B">
        <w:t>. P</w:t>
      </w:r>
      <w:r w:rsidR="00A84D12">
        <w:t>ro správnou funkci to</w:t>
      </w:r>
      <w:r w:rsidR="002F055B">
        <w:t>ho</w:t>
      </w:r>
      <w:r w:rsidR="00A84D12">
        <w:t xml:space="preserve">to kódu je potřeba správně nainstalovaná knihovna UTFT </w:t>
      </w:r>
      <w:sdt>
        <w:sdtPr>
          <w:id w:val="-252893651"/>
          <w:citation/>
        </w:sdtPr>
        <w:sdtContent>
          <w:r w:rsidR="00B3031D">
            <w:fldChar w:fldCharType="begin"/>
          </w:r>
          <w:r w:rsidR="00B3031D">
            <w:instrText xml:space="preserve"> CITATION DdNnK1QKMky3LL9g </w:instrText>
          </w:r>
          <w:r w:rsidR="00B3031D">
            <w:fldChar w:fldCharType="separate"/>
          </w:r>
          <w:r w:rsidR="001323C3">
            <w:rPr>
              <w:noProof/>
            </w:rPr>
            <w:t>[19]</w:t>
          </w:r>
          <w:r w:rsidR="00B3031D">
            <w:fldChar w:fldCharType="end"/>
          </w:r>
        </w:sdtContent>
      </w:sdt>
      <w:r w:rsidR="00A84D12">
        <w:t>.</w:t>
      </w:r>
    </w:p>
    <w:p w14:paraId="183C0E67" w14:textId="77777777" w:rsidR="00FC1526" w:rsidRDefault="00FC1526" w:rsidP="00E40951">
      <w:pPr>
        <w:pStyle w:val="NadpisB"/>
      </w:pPr>
      <w:bookmarkStart w:id="98" w:name="_Toc448848723"/>
      <w:r>
        <w:t>Testy dekomprese JPEG</w:t>
      </w:r>
      <w:bookmarkEnd w:id="98"/>
    </w:p>
    <w:p w14:paraId="2A921022" w14:textId="6D766D46" w:rsidR="00E40951" w:rsidRPr="00E40951" w:rsidRDefault="00FC1526" w:rsidP="00FC1526">
      <w:pPr>
        <w:pStyle w:val="normlntext"/>
      </w:pPr>
      <w:r>
        <w:t xml:space="preserve">Bylo provedeno </w:t>
      </w:r>
      <w:r w:rsidR="00E40951">
        <w:t xml:space="preserve">celkem </w:t>
      </w:r>
      <w:r w:rsidR="0015407D">
        <w:t>15 testů na 8bitové platformě a 15 testů na 32bitové platformě</w:t>
      </w:r>
      <w:r>
        <w:t>. Z průměrných časů, které jsou v níže uvedeném grafu</w:t>
      </w:r>
      <w:r w:rsidR="002F055B">
        <w:t>,</w:t>
      </w:r>
      <w:r>
        <w:t xml:space="preserve"> vyplývá, že nemá moc velký smysl testo</w:t>
      </w:r>
      <w:r w:rsidR="002F055B">
        <w:t xml:space="preserve">vat obrázky s vyšším rozlišení </w:t>
      </w:r>
      <w:r>
        <w:t xml:space="preserve">než je 640x400 pixelů. Obrázky </w:t>
      </w:r>
      <w:r w:rsidR="00203907">
        <w:t xml:space="preserve">ve větším rozlišení </w:t>
      </w:r>
      <w:r w:rsidR="002F055B">
        <w:t>samozřejmě lze dekomprimovat</w:t>
      </w:r>
      <w:r>
        <w:t xml:space="preserve"> ale čas, který je k dekomprimaci potřeba</w:t>
      </w:r>
      <w:r w:rsidR="002F055B">
        <w:t>,</w:t>
      </w:r>
      <w:r>
        <w:t xml:space="preserve"> značně narůstá. </w:t>
      </w:r>
    </w:p>
    <w:p w14:paraId="5AE648FF" w14:textId="77777777" w:rsidR="00203907" w:rsidRDefault="007548C9" w:rsidP="0017193E">
      <w:pPr>
        <w:pStyle w:val="normlntext"/>
        <w:keepNext/>
        <w:jc w:val="center"/>
      </w:pPr>
      <w:r w:rsidRPr="006168D8">
        <w:rPr>
          <w:noProof/>
        </w:rPr>
        <w:drawing>
          <wp:inline distT="0" distB="0" distL="0" distR="0" wp14:anchorId="4ED1EA22" wp14:editId="39E363C3">
            <wp:extent cx="5486400" cy="3200400"/>
            <wp:effectExtent l="0" t="0" r="19050" b="19050"/>
            <wp:docPr id="14" name="Graf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ED1E991" w14:textId="261E346B" w:rsidR="006168D8" w:rsidRDefault="00203907" w:rsidP="0017193E">
      <w:pPr>
        <w:pStyle w:val="normlntextkurzva"/>
        <w:jc w:val="center"/>
      </w:pPr>
      <w:bookmarkStart w:id="99" w:name="_Toc448846403"/>
      <w:r>
        <w:t xml:space="preserve">Obrázek </w:t>
      </w:r>
      <w:fldSimple w:instr=" SEQ Obrázek \* ARABIC ">
        <w:r w:rsidR="00907978">
          <w:rPr>
            <w:noProof/>
          </w:rPr>
          <w:t>16</w:t>
        </w:r>
      </w:fldSimple>
      <w:r>
        <w:t xml:space="preserve"> Graf času dekomprese v závislosti na velikosti obrazu</w:t>
      </w:r>
      <w:bookmarkEnd w:id="99"/>
    </w:p>
    <w:p w14:paraId="0B82EA1E" w14:textId="21D96877" w:rsidR="00FC1526" w:rsidRDefault="002C1BDB" w:rsidP="002C1BDB">
      <w:pPr>
        <w:pStyle w:val="NadpisB"/>
      </w:pPr>
      <w:bookmarkStart w:id="100" w:name="_Toc448848724"/>
      <w:r>
        <w:lastRenderedPageBreak/>
        <w:t>Testy komprese do JPEG</w:t>
      </w:r>
      <w:bookmarkEnd w:id="100"/>
    </w:p>
    <w:p w14:paraId="6DB190B0" w14:textId="3970BCE8" w:rsidR="0017193E" w:rsidRDefault="002C1BDB" w:rsidP="00FB27DD">
      <w:pPr>
        <w:pStyle w:val="normlntext"/>
      </w:pPr>
      <w:r>
        <w:t>Komprimace do formátu JPEG byla otestov</w:t>
      </w:r>
      <w:r w:rsidR="001D5950">
        <w:t>ána na obrázcích v rozlišení 640x400, 320x200 a 160x100 pixelů na obou platformách. Výsledný obraz byl otestován náhledem v počítači a analyzován nástrojem JPEGsnoop ve verzi 1.7.</w:t>
      </w:r>
      <w:r w:rsidR="001D5950" w:rsidRPr="00B3031D">
        <w:t>5</w:t>
      </w:r>
      <w:r w:rsidR="00B3031D" w:rsidRPr="00B3031D">
        <w:t xml:space="preserve"> </w:t>
      </w:r>
      <w:sdt>
        <w:sdtPr>
          <w:id w:val="-1881386643"/>
          <w:citation/>
        </w:sdtPr>
        <w:sdtContent>
          <w:r w:rsidR="00B3031D" w:rsidRPr="00B3031D">
            <w:fldChar w:fldCharType="begin"/>
          </w:r>
          <w:r w:rsidR="00B3031D" w:rsidRPr="00B3031D">
            <w:instrText xml:space="preserve"> CITATION jxbZgp8fkz1lFNQl </w:instrText>
          </w:r>
          <w:r w:rsidR="00B3031D" w:rsidRPr="00B3031D">
            <w:fldChar w:fldCharType="separate"/>
          </w:r>
          <w:r w:rsidR="001323C3">
            <w:rPr>
              <w:noProof/>
            </w:rPr>
            <w:t>[20]</w:t>
          </w:r>
          <w:r w:rsidR="00B3031D" w:rsidRPr="00B3031D">
            <w:fldChar w:fldCharType="end"/>
          </w:r>
        </w:sdtContent>
      </w:sdt>
      <w:r w:rsidR="001D5950">
        <w:t>. V tomto programu je možné vyčíst detailní informace i postup, jak byly komprimovány/dekomprimovány jednotlivé bloky MCU.</w:t>
      </w:r>
      <w:r w:rsidR="00BC274F">
        <w:t xml:space="preserve"> K</w:t>
      </w:r>
      <w:r w:rsidR="001D5950">
        <w:t>omprese a dekomprese JP</w:t>
      </w:r>
      <w:r w:rsidR="00BC274F">
        <w:t>EG jsou navzájem opačné operace. Naměřené časy</w:t>
      </w:r>
      <w:r w:rsidR="001D5950">
        <w:t xml:space="preserve"> </w:t>
      </w:r>
      <w:r w:rsidR="00BC274F">
        <w:t>jsou hodně podobné těm, které byly naměřeny u dekomprese JPEG formátu.</w:t>
      </w:r>
    </w:p>
    <w:p w14:paraId="7073E577" w14:textId="5008B1DD" w:rsidR="00BC274F" w:rsidRDefault="006168D8" w:rsidP="0017193E">
      <w:pPr>
        <w:pStyle w:val="normlntext"/>
        <w:jc w:val="center"/>
      </w:pPr>
      <w:r>
        <w:rPr>
          <w:noProof/>
        </w:rPr>
        <w:drawing>
          <wp:inline distT="0" distB="0" distL="0" distR="0" wp14:anchorId="4ED1EA24" wp14:editId="6684091B">
            <wp:extent cx="5486400" cy="3200400"/>
            <wp:effectExtent l="0" t="0" r="19050" b="19050"/>
            <wp:docPr id="15" name="Graf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3A0EB8D" w14:textId="6FCDA7FD" w:rsidR="00BC274F" w:rsidRDefault="00BC274F" w:rsidP="0017193E">
      <w:pPr>
        <w:pStyle w:val="normlntextkurzva"/>
        <w:jc w:val="center"/>
      </w:pPr>
      <w:bookmarkStart w:id="101" w:name="_Toc448846404"/>
      <w:r>
        <w:t xml:space="preserve">Obrázek </w:t>
      </w:r>
      <w:fldSimple w:instr=" SEQ Obrázek \* ARABIC ">
        <w:r w:rsidR="00907978">
          <w:rPr>
            <w:noProof/>
          </w:rPr>
          <w:t>17</w:t>
        </w:r>
      </w:fldSimple>
      <w:r>
        <w:t xml:space="preserve"> Graf času dekomprese JPEG v závislosti na rozlišení obrazu</w:t>
      </w:r>
      <w:bookmarkEnd w:id="101"/>
    </w:p>
    <w:p w14:paraId="4ED1E992" w14:textId="49579034" w:rsidR="00712084" w:rsidRDefault="00280C5D" w:rsidP="00280C5D">
      <w:pPr>
        <w:pStyle w:val="NadpisB"/>
      </w:pPr>
      <w:bookmarkStart w:id="102" w:name="_Toc448848725"/>
      <w:bookmarkStart w:id="103" w:name="_Toc209253218"/>
      <w:bookmarkStart w:id="104" w:name="_Toc209253405"/>
      <w:bookmarkStart w:id="105" w:name="_Toc209321259"/>
      <w:r>
        <w:t>Testy dekomprese BMP formátu</w:t>
      </w:r>
      <w:bookmarkEnd w:id="102"/>
    </w:p>
    <w:p w14:paraId="2655EC50" w14:textId="1DBA91D9" w:rsidR="00280C5D" w:rsidRDefault="00280C5D" w:rsidP="00280C5D">
      <w:pPr>
        <w:pStyle w:val="normlntext"/>
      </w:pPr>
      <w:r>
        <w:t>Dekomprese formátu byla testována na obrázku 640x480 pixelů v různých barevných hloubkách. Byla testována barevná hloubka 1, 4, 8 a 24 bitů na pixel a obraz uložen s podporou algoritmu RLE8 a RLE4, kde číslo odpovídá barevné hloubce. Ačkoli podpora obrázků, kt</w:t>
      </w:r>
      <w:r w:rsidR="002F055B">
        <w:t xml:space="preserve">eré mají barevnou hloubku menší než 24 bitů, </w:t>
      </w:r>
      <w:r>
        <w:t>není moc častá, je tato možnost zahrnuta do řešení. U dekomprese BMP formátu hraje největší roli rychlost čtení a zápisu na SD kartu, která v podání Arduino není nějak ohromující.</w:t>
      </w:r>
    </w:p>
    <w:p w14:paraId="40E4B468" w14:textId="5FD35966" w:rsidR="00EE7DA5" w:rsidRDefault="00EE7DA5" w:rsidP="00280C5D">
      <w:pPr>
        <w:pStyle w:val="normlntext"/>
      </w:pPr>
      <w:r>
        <w:t>V následujícím grafu je uvedeno porovnání</w:t>
      </w:r>
      <w:r w:rsidR="00B3031D">
        <w:t xml:space="preserve"> časů</w:t>
      </w:r>
      <w:r>
        <w:t xml:space="preserve"> dekomprese obrazu v rozlišení 1</w:t>
      </w:r>
      <w:r w:rsidR="00B3031D">
        <w:t>, 8 a 24 bitů na pixel</w:t>
      </w:r>
      <w:r w:rsidR="002F4985">
        <w:t xml:space="preserve"> a časů dekomprese při použití RLE8 a RLE4 algoritmu</w:t>
      </w:r>
      <w:r w:rsidR="00B3031D">
        <w:t xml:space="preserve"> na obou platformách.</w:t>
      </w:r>
    </w:p>
    <w:p w14:paraId="65DE877A" w14:textId="77777777" w:rsidR="002F4985" w:rsidRDefault="00BC407D" w:rsidP="0017193E">
      <w:pPr>
        <w:pStyle w:val="normlntext"/>
        <w:keepNext/>
        <w:jc w:val="center"/>
      </w:pPr>
      <w:r>
        <w:rPr>
          <w:noProof/>
        </w:rPr>
        <w:lastRenderedPageBreak/>
        <w:drawing>
          <wp:inline distT="0" distB="0" distL="0" distR="0" wp14:anchorId="6C7F5105" wp14:editId="331B88F4">
            <wp:extent cx="5486400" cy="3200400"/>
            <wp:effectExtent l="0" t="0" r="19050" b="19050"/>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1F3244" w14:textId="789C43EC" w:rsidR="00BC407D" w:rsidRPr="002F4985" w:rsidRDefault="002F4985" w:rsidP="0017193E">
      <w:pPr>
        <w:pStyle w:val="normlntextkurzva"/>
        <w:jc w:val="center"/>
      </w:pPr>
      <w:bookmarkStart w:id="106" w:name="_Toc448846405"/>
      <w:r w:rsidRPr="002F4985">
        <w:t xml:space="preserve">Obrázek </w:t>
      </w:r>
      <w:fldSimple w:instr=" SEQ Obrázek \* ARABIC ">
        <w:r w:rsidR="00907978">
          <w:rPr>
            <w:noProof/>
          </w:rPr>
          <w:t>18</w:t>
        </w:r>
      </w:fldSimple>
      <w:r w:rsidRPr="002F4985">
        <w:t xml:space="preserve"> Graf času dekomprese BMP v závislosti na bitové hloubce a použitém algoritmu komprimace</w:t>
      </w:r>
      <w:bookmarkEnd w:id="106"/>
    </w:p>
    <w:p w14:paraId="7963FFC2" w14:textId="6D910F4D" w:rsidR="00EE7DA5" w:rsidRDefault="00EE7DA5" w:rsidP="00EE7DA5">
      <w:pPr>
        <w:pStyle w:val="NadpisB"/>
      </w:pPr>
      <w:bookmarkStart w:id="107" w:name="_Toc448848726"/>
      <w:r>
        <w:t>Testy komprese do BMP formátu</w:t>
      </w:r>
      <w:bookmarkEnd w:id="107"/>
    </w:p>
    <w:p w14:paraId="70C2A77E" w14:textId="73C96018" w:rsidR="00EE7DA5" w:rsidRPr="00EE7DA5" w:rsidRDefault="00EE7DA5" w:rsidP="00EE7DA5">
      <w:pPr>
        <w:pStyle w:val="normlntext"/>
      </w:pPr>
      <w:r>
        <w:t>V případě komprese do BMP formátu byly otestovány obrázky, které byly dekomprimovány po</w:t>
      </w:r>
      <w:r w:rsidR="002F055B">
        <w:t>mocí JPEG algoritmu. B</w:t>
      </w:r>
      <w:r>
        <w:t>yly tedy uloženy jako nekomprimovaná data v souboru.</w:t>
      </w:r>
    </w:p>
    <w:p w14:paraId="1DA211C9" w14:textId="5616121F" w:rsidR="000634B8" w:rsidRDefault="00EE7DA5" w:rsidP="00EE7DA5">
      <w:pPr>
        <w:pStyle w:val="normlntext"/>
      </w:pPr>
      <w:r>
        <w:t>Komprese nebo spíše zápis je v řešení diplomové práci aplikován jako zápis bitmapy v bitové hloubce 24bitů na pixel, takže rychlost uložení odpovídá rychlosti čtení a zápisu SD karty.</w:t>
      </w:r>
    </w:p>
    <w:p w14:paraId="27C21E4F" w14:textId="77777777" w:rsidR="000634B8" w:rsidRDefault="000634B8">
      <w:pPr>
        <w:rPr>
          <w:rFonts w:ascii="Times New Roman" w:hAnsi="Times New Roman"/>
        </w:rPr>
      </w:pPr>
      <w:r>
        <w:br w:type="page"/>
      </w:r>
    </w:p>
    <w:p w14:paraId="2DD49FDE" w14:textId="2DE9F220" w:rsidR="00AF1433" w:rsidRDefault="002A2CCE" w:rsidP="00AF1433">
      <w:pPr>
        <w:pStyle w:val="NadpisB"/>
      </w:pPr>
      <w:bookmarkStart w:id="108" w:name="_Toc448848727"/>
      <w:r>
        <w:lastRenderedPageBreak/>
        <w:t xml:space="preserve">Ukázky </w:t>
      </w:r>
      <w:r w:rsidR="00AD434E">
        <w:t>použit</w:t>
      </w:r>
      <w:r>
        <w:t>ých</w:t>
      </w:r>
      <w:r w:rsidR="00AD434E">
        <w:t xml:space="preserve"> </w:t>
      </w:r>
      <w:r>
        <w:t>obrázků pro experimenty</w:t>
      </w:r>
      <w:bookmarkEnd w:id="108"/>
    </w:p>
    <w:p w14:paraId="7D2BFB0B" w14:textId="409BB1C0" w:rsidR="00B14763" w:rsidRDefault="00B14763" w:rsidP="00B14763">
      <w:pPr>
        <w:pStyle w:val="normlntext"/>
      </w:pPr>
      <w:r>
        <w:rPr>
          <w:noProof/>
        </w:rPr>
        <mc:AlternateContent>
          <mc:Choice Requires="wpg">
            <w:drawing>
              <wp:anchor distT="0" distB="0" distL="114300" distR="114300" simplePos="0" relativeHeight="251668480" behindDoc="0" locked="0" layoutInCell="1" allowOverlap="1" wp14:anchorId="7A73121A" wp14:editId="62EC6156">
                <wp:simplePos x="0" y="0"/>
                <wp:positionH relativeFrom="margin">
                  <wp:align>center</wp:align>
                </wp:positionH>
                <wp:positionV relativeFrom="paragraph">
                  <wp:posOffset>165735</wp:posOffset>
                </wp:positionV>
                <wp:extent cx="5486400" cy="5676900"/>
                <wp:effectExtent l="0" t="0" r="0" b="0"/>
                <wp:wrapSquare wrapText="bothSides"/>
                <wp:docPr id="26" name="Skupina 26"/>
                <wp:cNvGraphicFramePr/>
                <a:graphic xmlns:a="http://schemas.openxmlformats.org/drawingml/2006/main">
                  <a:graphicData uri="http://schemas.microsoft.com/office/word/2010/wordprocessingGroup">
                    <wpg:wgp>
                      <wpg:cNvGrpSpPr/>
                      <wpg:grpSpPr>
                        <a:xfrm>
                          <a:off x="0" y="0"/>
                          <a:ext cx="5486400" cy="5676900"/>
                          <a:chOff x="0" y="0"/>
                          <a:chExt cx="5486400" cy="5676900"/>
                        </a:xfrm>
                      </wpg:grpSpPr>
                      <pic:pic xmlns:pic="http://schemas.openxmlformats.org/drawingml/2006/picture">
                        <pic:nvPicPr>
                          <pic:cNvPr id="18" name="Obrázek 1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619375" cy="1638300"/>
                          </a:xfrm>
                          <a:prstGeom prst="rect">
                            <a:avLst/>
                          </a:prstGeom>
                        </pic:spPr>
                      </pic:pic>
                      <pic:pic xmlns:pic="http://schemas.openxmlformats.org/drawingml/2006/picture">
                        <pic:nvPicPr>
                          <pic:cNvPr id="22" name="Obrázek 2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1866900"/>
                            <a:ext cx="2619375" cy="1638300"/>
                          </a:xfrm>
                          <a:prstGeom prst="rect">
                            <a:avLst/>
                          </a:prstGeom>
                        </pic:spPr>
                      </pic:pic>
                      <pic:pic xmlns:pic="http://schemas.openxmlformats.org/drawingml/2006/picture">
                        <pic:nvPicPr>
                          <pic:cNvPr id="24" name="Obrázek 2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3695700"/>
                            <a:ext cx="2619375" cy="1638300"/>
                          </a:xfrm>
                          <a:prstGeom prst="rect">
                            <a:avLst/>
                          </a:prstGeom>
                        </pic:spPr>
                      </pic:pic>
                      <pic:pic xmlns:pic="http://schemas.openxmlformats.org/drawingml/2006/picture">
                        <pic:nvPicPr>
                          <pic:cNvPr id="23" name="Obrázek 2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867025" y="1857375"/>
                            <a:ext cx="2619375" cy="1638300"/>
                          </a:xfrm>
                          <a:prstGeom prst="rect">
                            <a:avLst/>
                          </a:prstGeom>
                        </pic:spPr>
                      </pic:pic>
                      <pic:pic xmlns:pic="http://schemas.openxmlformats.org/drawingml/2006/picture">
                        <pic:nvPicPr>
                          <pic:cNvPr id="21" name="Obrázek 2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2857500" y="0"/>
                            <a:ext cx="2619375" cy="1638300"/>
                          </a:xfrm>
                          <a:prstGeom prst="rect">
                            <a:avLst/>
                          </a:prstGeom>
                        </pic:spPr>
                      </pic:pic>
                      <pic:pic xmlns:pic="http://schemas.openxmlformats.org/drawingml/2006/picture">
                        <pic:nvPicPr>
                          <pic:cNvPr id="25" name="Obrázek 2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857500" y="3705225"/>
                            <a:ext cx="2619375" cy="1971675"/>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Skupina 26" o:spid="_x0000_s1026" style="position:absolute;margin-left:0;margin-top:13.05pt;width:6in;height:447pt;z-index:251668480;mso-position-horizontal:center;mso-position-horizontal-relative:margin" coordsize="54864,5676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ek 18" o:spid="_x0000_s1027" type="#_x0000_t75" style="position:absolute;width:2619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5IGfFAAAA2wAAAA8AAABkcnMvZG93bnJldi54bWxEj09rwzAMxe+DfQejwS5jcdZDOtK6ZYwV&#10;Sm/9A2M3EatJSCwH223SffrpMOhN4j2999NyPbleXSnE1rOBtywHRVx523Jt4HTcvL6DignZYu+Z&#10;DNwownr1+LDE0vqR93Q9pFpJCMcSDTQpDaXWsWrIYcz8QCza2QeHSdZQaxtwlHDX61meF9phy9LQ&#10;4ECfDVXd4eIMzF/a7zDbFz/bXSro+Lv7GvNbZ8zz0/SxAJVoSnfz//XWCr7Ayi8ygF7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eSBnxQAAANsAAAAPAAAAAAAAAAAAAAAA&#10;AJ8CAABkcnMvZG93bnJldi54bWxQSwUGAAAAAAQABAD3AAAAkQMAAAAA&#10;">
                  <v:imagedata r:id="rId45" o:title=""/>
                  <v:path arrowok="t"/>
                </v:shape>
                <v:shape id="Obrázek 22" o:spid="_x0000_s1028" type="#_x0000_t75" style="position:absolute;top:18669;width:2619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DDmzBAAAA2wAAAA8AAABkcnMvZG93bnJldi54bWxEj82qwjAUhPeC7xCO4E5TuxCpRpHLVdwI&#10;/sK9u0NzbIvNSWliW9/eCILLYWa+YRarzpSiodoVlhVMxhEI4tTqgjMFl/NmNAPhPLLG0jIpeJKD&#10;1bLfW2CibctHak4+EwHCLkEFufdVIqVLczLoxrYiDt7N1gZ9kHUmdY1tgJtSxlE0lQYLDgs5VvST&#10;U3o/PYyC7W7W/Lb2r7zx+vF/Tc3+fmi8UsNBt56D8NT5b/jT3mkFcQzvL+EHyO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DDDmzBAAAA2wAAAA8AAAAAAAAAAAAAAAAAnwIA&#10;AGRycy9kb3ducmV2LnhtbFBLBQYAAAAABAAEAPcAAACNAwAAAAA=&#10;">
                  <v:imagedata r:id="rId46" o:title=""/>
                  <v:path arrowok="t"/>
                </v:shape>
                <v:shape id="Obrázek 24" o:spid="_x0000_s1029" type="#_x0000_t75" style="position:absolute;top:36957;width:2619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c0crDAAAA2wAAAA8AAABkcnMvZG93bnJldi54bWxEj09rwkAUxO+FfoflFbyUujFIkegqpSB4&#10;sIJ/Lr09ss9sMPs2ZJ8a/fRdQehxmJnfMLNF7xt1oS7WgQ2Mhhko4jLYmisDh/3yYwIqCrLFJjAZ&#10;uFGExfz1ZYaFDVfe0mUnlUoQjgUacCJtoXUsHXmMw9ASJ+8YOo+SZFdp2+E1wX2j8yz71B5rTgsO&#10;W/p2VJ52Z2/AL288PtXreH8XJ7zf/OJP3hozeOu/pqCEevkPP9srayAfw+NL+gF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NzRysMAAADbAAAADwAAAAAAAAAAAAAAAACf&#10;AgAAZHJzL2Rvd25yZXYueG1sUEsFBgAAAAAEAAQA9wAAAI8DAAAAAA==&#10;">
                  <v:imagedata r:id="rId47" o:title=""/>
                  <v:path arrowok="t"/>
                </v:shape>
                <v:shape id="Obrázek 23" o:spid="_x0000_s1030" type="#_x0000_t75" style="position:absolute;left:28670;top:18573;width:26194;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oJabCAAAA2wAAAA8AAABkcnMvZG93bnJldi54bWxEj0FrwkAUhO9C/8PyBG+6UaGW1FWKUMhF&#10;tLa9P7Kv2dDs25B9muivdwsFj8PMfMOst4Nv1IW6WAc2MJ9loIjLYGuuDHx9vk9fQEVBttgEJgNX&#10;irDdPI3WmNvQ8wddTlKpBOGYowEn0uZax9KRxzgLLXHyfkLnUZLsKm077BPcN3qRZc/aY81pwWFL&#10;O0fl7+nsDcjNHb7D9XiWVRWW+97FotiVxkzGw9srKKFBHuH/dmENLJbw9yX9AL2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6CWmwgAAANsAAAAPAAAAAAAAAAAAAAAAAJ8C&#10;AABkcnMvZG93bnJldi54bWxQSwUGAAAAAAQABAD3AAAAjgMAAAAA&#10;">
                  <v:imagedata r:id="rId48" o:title=""/>
                  <v:path arrowok="t"/>
                </v:shape>
                <v:shape id="Obrázek 21" o:spid="_x0000_s1031" type="#_x0000_t75" style="position:absolute;left:28575;width:26193;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oYRfDAAAA2wAAAA8AAABkcnMvZG93bnJldi54bWxEj81qwzAQhO+FvIPYQG6NHB9KcC2HUmia&#10;Qw9xfu6LtbVNrZUrKbGdp48KhRyHmfmGyTej6cSVnG8tK1gtExDEldUt1wpOx4/nNQgfkDV2lknB&#10;RB42xewpx0zbgUu6HkItIoR9hgqaEPpMSl81ZNAvbU8cvW/rDIYoXS21wyHCTSfTJHmRBluOCw32&#10;9N5Q9XO4GAXl7ctYI2/bcQq2PP+6dF9/bpVazMe3VxCBxvAI/7d3WkG6gr8v8QfI4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GhhF8MAAADbAAAADwAAAAAAAAAAAAAAAACf&#10;AgAAZHJzL2Rvd25yZXYueG1sUEsFBgAAAAAEAAQA9wAAAI8DAAAAAA==&#10;">
                  <v:imagedata r:id="rId49" o:title=""/>
                  <v:path arrowok="t"/>
                </v:shape>
                <v:shape id="Obrázek 25" o:spid="_x0000_s1032" type="#_x0000_t75" style="position:absolute;left:28575;top:37052;width:26193;height:19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sfULEAAAA2wAAAA8AAABkcnMvZG93bnJldi54bWxEj09rAjEUxO+FfofwCl6KZrVUZWtWqiJ4&#10;K/4BPT42r7vLbl6WJNX47Ruh0OMwM79hFstoOnEl5xvLCsajDARxaXXDlYLTcTucg/ABWWNnmRTc&#10;ycOyeH5aYK7tjfd0PYRKJAj7HBXUIfS5lL6syaAf2Z44ed/WGQxJukpqh7cEN52cZNlUGmw4LdTY&#10;07qmsj38GAUZv54v47e4WXm9aqP7CtV2ppUavMTPDxCBYvgP/7V3WsHkHR5f0g+Qx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7sfULEAAAA2wAAAA8AAAAAAAAAAAAAAAAA&#10;nwIAAGRycy9kb3ducmV2LnhtbFBLBQYAAAAABAAEAPcAAACQAwAAAAA=&#10;">
                  <v:imagedata r:id="rId50" o:title=""/>
                  <v:path arrowok="t"/>
                </v:shape>
                <w10:wrap type="square" anchorx="margin"/>
              </v:group>
            </w:pict>
          </mc:Fallback>
        </mc:AlternateContent>
      </w:r>
    </w:p>
    <w:p w14:paraId="4ED1E993" w14:textId="0C735BF6" w:rsidR="0092160D" w:rsidRDefault="00D17C4F" w:rsidP="00B14763">
      <w:pPr>
        <w:pStyle w:val="NadpisA"/>
      </w:pPr>
      <w:r>
        <w:br w:type="page"/>
      </w:r>
      <w:bookmarkStart w:id="109" w:name="_Toc448848728"/>
      <w:r w:rsidR="0092160D" w:rsidRPr="00B14763">
        <w:lastRenderedPageBreak/>
        <w:t>ZÁVĚR</w:t>
      </w:r>
      <w:bookmarkEnd w:id="103"/>
      <w:bookmarkEnd w:id="104"/>
      <w:bookmarkEnd w:id="105"/>
      <w:bookmarkEnd w:id="109"/>
    </w:p>
    <w:p w14:paraId="7C63F1E3" w14:textId="37C08096" w:rsidR="001B0DFB" w:rsidRDefault="001B0DFB" w:rsidP="001B0DFB">
      <w:pPr>
        <w:pStyle w:val="normlntext"/>
      </w:pPr>
      <w:r>
        <w:t xml:space="preserve">Cílem diplomové práce bylo vytvoření uceleného řešení pro kompresi a dekompresi obrazu na vývojové platformě Arduino. Řešení </w:t>
      </w:r>
      <w:r w:rsidR="002A2CCE">
        <w:t>obsahuje</w:t>
      </w:r>
      <w:r>
        <w:t xml:space="preserve"> softwarovou a hardwarovou část. Hardwarová část v podobě shieldu, který </w:t>
      </w:r>
      <w:r w:rsidR="002A2CCE">
        <w:t>je</w:t>
      </w:r>
      <w:r>
        <w:t xml:space="preserve"> kompatibilní s 8 a 32 bitovou platformou Arduino. Na shieldu měla být přítomna přídavná paměť. Softwarové řešení mělo danou paměť obsluhovat a také se starat o kompresi a dekompresi obrazů. Celé řešení </w:t>
      </w:r>
      <w:r w:rsidR="002A2CCE">
        <w:t>bylo</w:t>
      </w:r>
      <w:r>
        <w:t xml:space="preserve"> otestováno</w:t>
      </w:r>
      <w:r w:rsidR="00D17C4F">
        <w:t xml:space="preserve"> na obou platformách</w:t>
      </w:r>
      <w:r>
        <w:t>.</w:t>
      </w:r>
      <w:r w:rsidR="00D82172">
        <w:t xml:space="preserve"> Řešení bylo vloženo na oficiální fórum Arduino </w:t>
      </w:r>
      <w:sdt>
        <w:sdtPr>
          <w:id w:val="2087877805"/>
          <w:citation/>
        </w:sdtPr>
        <w:sdtContent>
          <w:r w:rsidR="00D82172">
            <w:fldChar w:fldCharType="begin"/>
          </w:r>
          <w:r w:rsidR="00D82172">
            <w:instrText xml:space="preserve"> CITATION Laz \l 1029 </w:instrText>
          </w:r>
          <w:r w:rsidR="00D82172">
            <w:fldChar w:fldCharType="separate"/>
          </w:r>
          <w:r w:rsidR="00D82172">
            <w:rPr>
              <w:noProof/>
            </w:rPr>
            <w:t>[21]</w:t>
          </w:r>
          <w:r w:rsidR="00D82172">
            <w:fldChar w:fldCharType="end"/>
          </w:r>
        </w:sdtContent>
      </w:sdt>
      <w:r w:rsidR="00D82172">
        <w:t>.</w:t>
      </w:r>
    </w:p>
    <w:p w14:paraId="738DCB4F" w14:textId="0EF98F29" w:rsidR="003F0F94" w:rsidRDefault="003F0F94" w:rsidP="001B0DFB">
      <w:pPr>
        <w:pStyle w:val="normlntext"/>
      </w:pPr>
      <w:r>
        <w:t>Pro vytvoření shieldu s externí pamětí a slotem na SD kartu jsem použil CAD software EAGLE Light, který je sice omezen velikostí desky plošného spoje a možnou dokumentací, ale pro tohle řešení byl dostačující.</w:t>
      </w:r>
      <w:r w:rsidR="00B9199A">
        <w:t xml:space="preserve"> Jediným omezením bylo vyřešení kompatibility mezi 8 a 32 bitovou platformou ze stránky operačního napětí. Externí paměť pracuje v rozmezí 2,5 až 5,5 V, takže ji bylo možné připojit bez starostí. SD karta má operační napětí 3,3 V, proto bylo nutné zapojit převodník napěťových úrovní. </w:t>
      </w:r>
    </w:p>
    <w:p w14:paraId="3DDB13F3" w14:textId="7EE3E0F1" w:rsidR="001B0DFB" w:rsidRDefault="001B0DFB" w:rsidP="001B0DFB">
      <w:pPr>
        <w:pStyle w:val="normlntext"/>
      </w:pPr>
      <w:r>
        <w:t xml:space="preserve">Již z počátku vývoje se objevily problémy v nekompatibilitě zdrojového kódu </w:t>
      </w:r>
      <w:r w:rsidR="008373AF">
        <w:t>mezi jednotlivými platformami. V</w:t>
      </w:r>
      <w:r>
        <w:t xml:space="preserve">e většině případů šlo o datový typ </w:t>
      </w:r>
      <w:r w:rsidRPr="001B0DFB">
        <w:rPr>
          <w:i/>
        </w:rPr>
        <w:t>integer</w:t>
      </w:r>
      <w:r>
        <w:t>, který se na 32bitové platformě nechoval jako znaménkový, ačkoliv by měl. O</w:t>
      </w:r>
      <w:r w:rsidR="008373AF">
        <w:t>prava naštěstí nebyla složitá. P</w:t>
      </w:r>
      <w:r>
        <w:t xml:space="preserve">ostačilo dané proměnné, kde byla potřeba využít záporné hodnoty, jako </w:t>
      </w:r>
      <w:r w:rsidRPr="001B0DFB">
        <w:rPr>
          <w:i/>
        </w:rPr>
        <w:t>signed integer</w:t>
      </w:r>
      <w:r>
        <w:t>.</w:t>
      </w:r>
    </w:p>
    <w:p w14:paraId="61ABA4A4" w14:textId="7016478D" w:rsidR="003F0F94" w:rsidRDefault="003F0F94" w:rsidP="001B0DFB">
      <w:pPr>
        <w:pStyle w:val="normlntext"/>
      </w:pPr>
      <w:r>
        <w:t>Řešení části kódu, který se staral o BMP formát</w:t>
      </w:r>
      <w:r w:rsidR="008373AF">
        <w:t>,</w:t>
      </w:r>
      <w:r>
        <w:t xml:space="preserve"> se </w:t>
      </w:r>
      <w:r w:rsidR="008373AF">
        <w:t>obešla bez problémů ve vývoji. P</w:t>
      </w:r>
      <w:r>
        <w:t>roblém byl s některými grafickými programy. V soboru BMP s hlavičkou verze 4 a starší není možné rozlišit pořadí barevných kanálů, proto se může stát, že obraz bude správně dekomprimován, ale může dojít k záměně barevných kanálů. Nejrozšířenější programy ukládají barevné kanály ve správném pořadí.</w:t>
      </w:r>
    </w:p>
    <w:p w14:paraId="5495E363" w14:textId="7160C53A" w:rsidR="003F0F94" w:rsidRDefault="003F0F94" w:rsidP="001B0DFB">
      <w:pPr>
        <w:pStyle w:val="normlntext"/>
      </w:pPr>
      <w:r>
        <w:t xml:space="preserve">Řešení dekomprese </w:t>
      </w:r>
      <w:r w:rsidR="008373AF">
        <w:t>JPEG byla dosti problematická. V</w:t>
      </w:r>
      <w:r>
        <w:t xml:space="preserve">ětšina dostupných zdrojů informuje pouze o principech a algoritmech použitých v JPEG formátu. Doporučení, které se váže k normě ISO </w:t>
      </w:r>
      <w:sdt>
        <w:sdtPr>
          <w:id w:val="-1345786620"/>
          <w:citation/>
        </w:sdtPr>
        <w:sdtContent>
          <w:r>
            <w:fldChar w:fldCharType="begin"/>
          </w:r>
          <w:r>
            <w:instrText xml:space="preserve"> CITATION 58FppQLqQkWtMuuR </w:instrText>
          </w:r>
          <w:r>
            <w:fldChar w:fldCharType="separate"/>
          </w:r>
          <w:r w:rsidR="001323C3">
            <w:rPr>
              <w:noProof/>
            </w:rPr>
            <w:t>[18]</w:t>
          </w:r>
          <w:r>
            <w:fldChar w:fldCharType="end"/>
          </w:r>
        </w:sdtContent>
      </w:sdt>
      <w:r>
        <w:t>, zdánlivě vypadá kompletní, ale některé důležité informace je obtížné najít nebo se v </w:t>
      </w:r>
      <w:r w:rsidR="00D17C4F">
        <w:t>dokumentu</w:t>
      </w:r>
      <w:r>
        <w:t xml:space="preserve"> vůbec nenacházejí.</w:t>
      </w:r>
    </w:p>
    <w:p w14:paraId="6B1F6B78" w14:textId="190F36EF" w:rsidR="001B0DFB" w:rsidRDefault="00D17C4F" w:rsidP="001B0DFB">
      <w:pPr>
        <w:pStyle w:val="normlntext"/>
      </w:pPr>
      <w:r>
        <w:t xml:space="preserve">Velice cenným nástrojem, který byl využíván po celou dobu vývoje, se stal program JPEGsnoop </w:t>
      </w:r>
      <w:sdt>
        <w:sdtPr>
          <w:id w:val="-257141506"/>
          <w:citation/>
        </w:sdtPr>
        <w:sdtContent>
          <w:r>
            <w:fldChar w:fldCharType="begin"/>
          </w:r>
          <w:r>
            <w:instrText xml:space="preserve"> CITATION jxbZgp8fkz1lFNQl </w:instrText>
          </w:r>
          <w:r>
            <w:fldChar w:fldCharType="separate"/>
          </w:r>
          <w:r w:rsidR="001323C3">
            <w:rPr>
              <w:noProof/>
            </w:rPr>
            <w:t>[20]</w:t>
          </w:r>
          <w:r>
            <w:fldChar w:fldCharType="end"/>
          </w:r>
        </w:sdtContent>
      </w:sdt>
      <w:r>
        <w:t>. Díky tomuto programu bylo možné odhalovat chyby už od počátku vývoje, jelikož umožnuje detailní dekompresi s popisy operací.</w:t>
      </w:r>
    </w:p>
    <w:p w14:paraId="61B287C3" w14:textId="6295D075" w:rsidR="00D17C4F" w:rsidRDefault="00D17C4F" w:rsidP="001B0DFB">
      <w:pPr>
        <w:pStyle w:val="normlntext"/>
      </w:pPr>
      <w:r>
        <w:lastRenderedPageBreak/>
        <w:t>Celý proces spojený s implementací byl velice zdlouhavý, jelikož Arduino má nízký výkon a veškeré testy a výpočty musely být distribuovány skrze sériovou konzoli, která snižovala výkon. V závěru návrhu dekomprese JPEG se objevily problémy s diferenčním kódováním, které je použito pro DC komponenty obrazu. Tyto problémy byly odstraněny.</w:t>
      </w:r>
    </w:p>
    <w:p w14:paraId="2A8C783D" w14:textId="2E017CCE" w:rsidR="00B7595A" w:rsidRDefault="00D17C4F" w:rsidP="001B0DFB">
      <w:pPr>
        <w:pStyle w:val="normlntext"/>
      </w:pPr>
      <w:r>
        <w:t xml:space="preserve">Původním záměrem bylo ušetření co nejvíce Flash a SRAM paměti v mikro kontroléru. </w:t>
      </w:r>
      <w:r w:rsidR="00B7595A">
        <w:t>Bohužel mikro kontrolér, který je použit na desce 32bitové platformy nedisponuje EEPROM pamětí. Proto bylo nutné naimplementovat Huffmanovy kódovací tabulky do zdrojového kódu, který se patřičně zvětšil. Při přepisování těchto kódů mohla vzniknout chyba, ačkoli byly kódy několikrát kontrolovány. Několik chyb bylo opraveno při testování.</w:t>
      </w:r>
    </w:p>
    <w:p w14:paraId="2D06889E" w14:textId="59E562BA" w:rsidR="00B7595A" w:rsidRDefault="008373AF" w:rsidP="001B0DFB">
      <w:pPr>
        <w:pStyle w:val="normlntext"/>
      </w:pPr>
      <w:r>
        <w:t>Celé řešení bylo otestováno</w:t>
      </w:r>
      <w:r w:rsidR="00B7595A">
        <w:t xml:space="preserve"> na sérii obrázků v různých rozlišeních a v případě BMP formátu i různé barevné hloubce. Testům byla věnována celá předchozí kapitola. Rychlosti komprese a dekomprese není sice nějak závratná, ale je funkční.</w:t>
      </w:r>
      <w:r w:rsidR="00D82172">
        <w:t xml:space="preserve"> </w:t>
      </w:r>
    </w:p>
    <w:p w14:paraId="059DA37A" w14:textId="02DD899E" w:rsidR="00B7595A" w:rsidRDefault="00B7595A" w:rsidP="001B0DFB">
      <w:pPr>
        <w:pStyle w:val="normlntext"/>
      </w:pPr>
      <w:r>
        <w:t>Z časů, které byly získány při testování, vyplývá, že 8bitová platforma není díky nízkému výkonu vhodná pro operaci s rastrovým obrazem. Hlavní příčinou je absence jednotky pro operace s plovoucí desetinnou čárkou. S desetinnými čísly je možno pracovat, kompilátor absenci jednotky řeší delším kódem, díky čemuž klesá výpočetní výkon.</w:t>
      </w:r>
      <w:r w:rsidR="00B9199A">
        <w:t xml:space="preserve"> Výkon 32bitové platformy je daleko vyšší nejen díky taktu 84 MHz, ale i délce zpracovaného slova. Bohužel mikro kontrolér také postrádá jednotku pro práci s desetinnými čísly a řeší tyto operace hrubou silou.</w:t>
      </w:r>
      <w:r>
        <w:t xml:space="preserve">  </w:t>
      </w:r>
    </w:p>
    <w:p w14:paraId="6AA09512" w14:textId="48585B02" w:rsidR="00EA2770" w:rsidRDefault="000E35D9" w:rsidP="00EA2770">
      <w:pPr>
        <w:pStyle w:val="normlntext"/>
      </w:pPr>
      <w:r>
        <w:t>Přínos své diplomové práce vidím v prohloubení zna</w:t>
      </w:r>
      <w:r w:rsidR="008373AF">
        <w:t>lostí převážně o JPEG formátu a algoritmech v něm použitých.</w:t>
      </w:r>
      <w:r>
        <w:t xml:space="preserve"> Velký přínos může být pro komunitu, která se soustředí okolo platformy Arduino, jelikož kód i s dokumentací bude sdílen na fóru a kdokoli se bude moct zapojit do modifikací či optimalizací. Celá tato práce může najít také uplatnění v nízkonákladových zařízeních pro zaznamenávání obrazu, aplikace má však své limity. Pokud takováto zařízení budou schopna řešit složité problémy, bude možné je používat v náročném prostředí, jelikož spotřebovávají méně energie</w:t>
      </w:r>
      <w:r w:rsidR="009413DC">
        <w:t xml:space="preserve"> než výkonné počítače</w:t>
      </w:r>
      <w:r>
        <w:t xml:space="preserve">. Již teď se nacházejí ve velkém množství spotřebičů, </w:t>
      </w:r>
      <w:r w:rsidR="009413DC">
        <w:t>kde</w:t>
      </w:r>
      <w:r>
        <w:t xml:space="preserve"> řeší složité operace.</w:t>
      </w:r>
      <w:bookmarkStart w:id="110" w:name="_Toc448650934"/>
      <w:r w:rsidR="00EA2770" w:rsidRPr="00EA2770">
        <w:t xml:space="preserve"> </w:t>
      </w:r>
    </w:p>
    <w:p w14:paraId="00A82FCD" w14:textId="77777777" w:rsidR="00EA2770" w:rsidRDefault="00EA2770">
      <w:pPr>
        <w:rPr>
          <w:rFonts w:ascii="Times New Roman" w:hAnsi="Times New Roman"/>
        </w:rPr>
      </w:pPr>
      <w:r>
        <w:br w:type="page"/>
      </w:r>
    </w:p>
    <w:p w14:paraId="46B6D0BD" w14:textId="2D83B8FE" w:rsidR="00EA2770" w:rsidRDefault="00EA2770" w:rsidP="00EA2770">
      <w:pPr>
        <w:pStyle w:val="NadpisA"/>
        <w:numPr>
          <w:ilvl w:val="0"/>
          <w:numId w:val="0"/>
        </w:numPr>
      </w:pPr>
      <w:bookmarkStart w:id="111" w:name="_Toc448848729"/>
      <w:r>
        <w:lastRenderedPageBreak/>
        <w:t>Resumé</w:t>
      </w:r>
      <w:bookmarkEnd w:id="110"/>
      <w:bookmarkEnd w:id="111"/>
    </w:p>
    <w:p w14:paraId="6E72AA24" w14:textId="77777777" w:rsidR="00EA2770" w:rsidRDefault="00EA2770" w:rsidP="00EA2770">
      <w:pPr>
        <w:pStyle w:val="normlntext"/>
      </w:pPr>
      <w:r>
        <w:t>Diplomová práce je zaměřena na problematiku komprese a dekomprese obrazu na vývojové platformě Arduino. Práce je členěna do čtyř částí. První část je věnována samotné vývojové platformě Arduino. V úvodu se nachází shrnutí implementací platformy Arduino jako nástroj komprese či dekomprese rastrového obrazu. Dále je zde popsáno vývojové prostředí a také vývojové desky, které byly použity pro tuto práci. V druhé části je rozebrána problematika komprese obrazu. Podrobně je zde popsán rastrový formát BMP a JPEG včetně operací, které probíhají během komprimace.</w:t>
      </w:r>
    </w:p>
    <w:p w14:paraId="3FF60BDB" w14:textId="77777777" w:rsidR="00EA2770" w:rsidRDefault="00EA2770" w:rsidP="00EA2770">
      <w:pPr>
        <w:pStyle w:val="normlntext"/>
      </w:pPr>
      <w:r>
        <w:t xml:space="preserve">Další kapitola se zabývá samotným návrhem řešení, které umožňuje realizovat kompresi a dekompresi obrazu na platformě Arduino. Je zde popsán návrh rozšiřující desky (Shieldu) obsahující přídavnou SRAM paměť, která je kompatibilní s 8 a 32bitovou verzí Arduino. Také je zde popsáno softwarové řešení, které se stará o obsluhu shieldu a samotnou realizaci s rastrovým obrazem. </w:t>
      </w:r>
    </w:p>
    <w:p w14:paraId="5D31B63C" w14:textId="77777777" w:rsidR="00EA2770" w:rsidRDefault="00EA2770" w:rsidP="00EA2770">
      <w:pPr>
        <w:pStyle w:val="normlntext"/>
      </w:pPr>
      <w:r>
        <w:t>V závěru práce se nachází testy a experimenty, které byly provedeny jako ověření funkčnosti a výkonnosti celého řešení.</w:t>
      </w:r>
    </w:p>
    <w:p w14:paraId="5729084B" w14:textId="77777777" w:rsidR="00EA2770" w:rsidRDefault="00EA2770" w:rsidP="00EA2770">
      <w:pPr>
        <w:pStyle w:val="normlntext"/>
      </w:pPr>
      <w:r>
        <w:t xml:space="preserve">Cílem této práce bylo vytvořit ucelené řešení pro kompresi a dekompresi rastrového obrazu na vývojové platformě </w:t>
      </w:r>
      <w:r w:rsidRPr="00E466BA">
        <w:t>Arduino</w:t>
      </w:r>
      <w:r>
        <w:t xml:space="preserve">. Podporován je formát souboru BMP s podporou základní komprese a sekvenční JPEG s barevnou hloubkou 24 bitů. </w:t>
      </w:r>
    </w:p>
    <w:p w14:paraId="5C2FFFAF" w14:textId="77777777" w:rsidR="00EA2770" w:rsidRDefault="00EA2770" w:rsidP="00EA2770">
      <w:pPr>
        <w:pStyle w:val="normlntext"/>
      </w:pPr>
      <w:r>
        <w:t xml:space="preserve">Celé hardwarové a softwarové řešení bylo odzkoušeno na 8bitové a 32bitové vývojové verzi platformy </w:t>
      </w:r>
      <w:r w:rsidRPr="00E466BA">
        <w:t>Arduino</w:t>
      </w:r>
      <w:r>
        <w:t>.</w:t>
      </w:r>
    </w:p>
    <w:p w14:paraId="3870BFA1" w14:textId="5F34AAF2" w:rsidR="00EA2770" w:rsidRPr="00FA6F24" w:rsidRDefault="00EA2770" w:rsidP="00EA2770">
      <w:pPr>
        <w:pStyle w:val="normlntext"/>
      </w:pPr>
      <w:r>
        <w:t xml:space="preserve">Z testů a experimentů vyplývá, že komprese a dekomprese rastrového obrazu na platformě Arduino je realizovatelná. Výkon platformy (hlavně 8bitové) je hodně nízký, proto časová náročnost komprimace či dekomprimace </w:t>
      </w:r>
      <w:r w:rsidRPr="004D6079">
        <w:t>obrazu je velice vysoká.</w:t>
      </w:r>
      <w:r>
        <w:t xml:space="preserve"> Velkým problémem je absence jednotky pracující s desetinnou čárkou, což způsobuje rapidní nár</w:t>
      </w:r>
      <w:r w:rsidR="004D6079">
        <w:t>ů</w:t>
      </w:r>
      <w:r>
        <w:t>st času při provádění diskrétní kosinové transformace.</w:t>
      </w:r>
    </w:p>
    <w:p w14:paraId="58746245" w14:textId="77777777" w:rsidR="00EA2770" w:rsidRDefault="00EA2770" w:rsidP="00EA2770">
      <w:pPr>
        <w:rPr>
          <w:rFonts w:ascii="Times New Roman" w:hAnsi="Times New Roman"/>
          <w:b/>
          <w:bCs/>
          <w:caps/>
          <w:kern w:val="28"/>
          <w:sz w:val="32"/>
          <w:szCs w:val="32"/>
        </w:rPr>
      </w:pPr>
      <w:r>
        <w:br w:type="page"/>
      </w:r>
    </w:p>
    <w:p w14:paraId="03EAE8A8" w14:textId="77777777" w:rsidR="00EA2770" w:rsidRDefault="00EA2770" w:rsidP="00EA2770">
      <w:pPr>
        <w:pStyle w:val="NadpisA"/>
        <w:numPr>
          <w:ilvl w:val="0"/>
          <w:numId w:val="0"/>
        </w:numPr>
      </w:pPr>
      <w:bookmarkStart w:id="112" w:name="_Toc448650935"/>
      <w:bookmarkStart w:id="113" w:name="_Toc448848730"/>
      <w:r>
        <w:lastRenderedPageBreak/>
        <w:t>Summary</w:t>
      </w:r>
      <w:bookmarkEnd w:id="112"/>
      <w:bookmarkEnd w:id="113"/>
    </w:p>
    <w:p w14:paraId="65EC249C" w14:textId="77777777" w:rsidR="00EA2770" w:rsidRPr="006F147D" w:rsidRDefault="00EA2770" w:rsidP="00EA2770">
      <w:pPr>
        <w:pStyle w:val="normlntext"/>
        <w:rPr>
          <w:lang w:val="en-US"/>
        </w:rPr>
      </w:pPr>
      <w:r w:rsidRPr="006F147D">
        <w:rPr>
          <w:lang w:val="en-US"/>
        </w:rPr>
        <w:t xml:space="preserve">The diploma thesis is focused on the compression and decompression of the image on the Arduino development platform. The work is divided into four parts. The first part is dedicated to the development platform Arduino. The introduction is a summary of the implementation of the Arduino platform as a tool for compression or decompression of raster image. Furthermore, there is disclosed a development environment and development boards, which were used for this work. The second part discusses the problem of image compression. </w:t>
      </w:r>
      <w:r>
        <w:rPr>
          <w:lang w:val="en-US"/>
        </w:rPr>
        <w:t>There</w:t>
      </w:r>
      <w:r w:rsidRPr="006F147D">
        <w:rPr>
          <w:lang w:val="en-US"/>
        </w:rPr>
        <w:t xml:space="preserve"> </w:t>
      </w:r>
      <w:r>
        <w:rPr>
          <w:lang w:val="en-US"/>
        </w:rPr>
        <w:t xml:space="preserve">are </w:t>
      </w:r>
      <w:r w:rsidRPr="006F147D">
        <w:rPr>
          <w:lang w:val="en-US"/>
        </w:rPr>
        <w:t>described in detail ra</w:t>
      </w:r>
      <w:r>
        <w:rPr>
          <w:lang w:val="en-US"/>
        </w:rPr>
        <w:t>ster format BMP and JPEG</w:t>
      </w:r>
      <w:r w:rsidRPr="006F147D">
        <w:rPr>
          <w:lang w:val="en-US"/>
        </w:rPr>
        <w:t>, including operations that take place during compression.</w:t>
      </w:r>
    </w:p>
    <w:p w14:paraId="2F455BA0" w14:textId="77777777" w:rsidR="00EA2770" w:rsidRPr="006F147D" w:rsidRDefault="00EA2770" w:rsidP="00EA2770">
      <w:pPr>
        <w:pStyle w:val="normlntext"/>
        <w:rPr>
          <w:lang w:val="en-US"/>
        </w:rPr>
      </w:pPr>
      <w:r w:rsidRPr="006F147D">
        <w:rPr>
          <w:lang w:val="en-US"/>
        </w:rPr>
        <w:t>Another chapter deals with the design solution that allows realizing image compression and decompression on this platform. There is described a proposal expansion boards (Shield) containing additional SRAM memory that is compatible with 8 and 32-bit versions of Arduino. Also disclosed is a software solution that takes care of the operation of the Shield and realization of a raster image.</w:t>
      </w:r>
    </w:p>
    <w:p w14:paraId="12D8D2A2" w14:textId="77777777" w:rsidR="00EA2770" w:rsidRPr="006F147D" w:rsidRDefault="00EA2770" w:rsidP="00EA2770">
      <w:pPr>
        <w:pStyle w:val="normlntext"/>
        <w:rPr>
          <w:lang w:val="en-US"/>
        </w:rPr>
      </w:pPr>
      <w:r w:rsidRPr="006F147D">
        <w:rPr>
          <w:lang w:val="en-US"/>
        </w:rPr>
        <w:t>In conclusion, there are tests and experiments that were conducted as to verify the functionality and performance of the solution.</w:t>
      </w:r>
    </w:p>
    <w:p w14:paraId="23154B99" w14:textId="77777777" w:rsidR="00EA2770" w:rsidRPr="006F147D" w:rsidRDefault="00EA2770" w:rsidP="00EA2770">
      <w:pPr>
        <w:pStyle w:val="normlntext"/>
        <w:rPr>
          <w:lang w:val="en-US"/>
        </w:rPr>
      </w:pPr>
      <w:r w:rsidRPr="006F147D">
        <w:rPr>
          <w:lang w:val="en-US"/>
        </w:rPr>
        <w:t>The aim of this work was to create a comprehensive solution for compression and decompression of raster image on the Arduino development platform. It supports BMP file format and basic sequential JPEG compression with color depth of 24 bits.</w:t>
      </w:r>
    </w:p>
    <w:p w14:paraId="0301EFA6" w14:textId="77777777" w:rsidR="00EA2770" w:rsidRPr="006F147D" w:rsidRDefault="00EA2770" w:rsidP="00EA2770">
      <w:pPr>
        <w:pStyle w:val="normlntext"/>
        <w:rPr>
          <w:lang w:val="en-US"/>
        </w:rPr>
      </w:pPr>
      <w:r w:rsidRPr="006F147D">
        <w:rPr>
          <w:lang w:val="en-US"/>
        </w:rPr>
        <w:t>The entire hardware and software solutions have been tested at 8-bit and 32-bit version of the development platform Arduino.</w:t>
      </w:r>
    </w:p>
    <w:p w14:paraId="7C535638" w14:textId="78288485" w:rsidR="00580681" w:rsidRDefault="00EA2770" w:rsidP="00EA2770">
      <w:pPr>
        <w:pStyle w:val="normlntext"/>
        <w:rPr>
          <w:lang w:val="en-US"/>
        </w:rPr>
      </w:pPr>
      <w:r w:rsidRPr="006F147D">
        <w:rPr>
          <w:lang w:val="en-US"/>
        </w:rPr>
        <w:t xml:space="preserve">From tests and experiments suggest that compression and decompression of raster image platform Arduino is realizable. Platform performance (especially 8-bit) is very low, therefore, time-consuming compression or decompression of the image </w:t>
      </w:r>
      <w:r w:rsidRPr="004D6079">
        <w:rPr>
          <w:lang w:val="en-US"/>
        </w:rPr>
        <w:t>is very high</w:t>
      </w:r>
      <w:r w:rsidRPr="006F147D">
        <w:rPr>
          <w:lang w:val="en-US"/>
        </w:rPr>
        <w:t>. The big problem is the lack of units working with a decimal point, causing a rapid rise time in the implementation of discrete cosine transform.</w:t>
      </w:r>
    </w:p>
    <w:p w14:paraId="4570E823" w14:textId="77777777" w:rsidR="00580681" w:rsidRDefault="00580681">
      <w:pPr>
        <w:rPr>
          <w:lang w:val="en-US"/>
        </w:rPr>
      </w:pPr>
      <w:r>
        <w:rPr>
          <w:lang w:val="en-US"/>
        </w:rPr>
        <w:br w:type="page"/>
      </w:r>
    </w:p>
    <w:p w14:paraId="59778B28" w14:textId="60791C94" w:rsidR="000A7354" w:rsidRDefault="000A7354" w:rsidP="000A7354">
      <w:pPr>
        <w:pStyle w:val="NadpisA"/>
        <w:numPr>
          <w:ilvl w:val="0"/>
          <w:numId w:val="0"/>
        </w:numPr>
      </w:pPr>
      <w:bookmarkStart w:id="114" w:name="_Toc448848731"/>
      <w:r>
        <w:lastRenderedPageBreak/>
        <w:t>SEZNAM POUŽité liter</w:t>
      </w:r>
      <w:bookmarkStart w:id="115" w:name="_GoBack"/>
      <w:bookmarkEnd w:id="115"/>
      <w:r>
        <w:t>atury</w:t>
      </w:r>
      <w:bookmarkEnd w:id="114"/>
    </w:p>
    <w:sdt>
      <w:sdtPr>
        <w:id w:val="111145805"/>
        <w:bibliography/>
      </w:sdtPr>
      <w:sdtContent>
        <w:sdt>
          <w:sdtPr>
            <w:id w:val="1470010032"/>
            <w:docPartObj>
              <w:docPartGallery w:val="Bibliographies"/>
              <w:docPartUnique/>
            </w:docPartObj>
          </w:sdtPr>
          <w:sdt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5"/>
                <w:gridCol w:w="8402"/>
              </w:tblGrid>
              <w:tr w:rsidR="00B559B8" w14:paraId="70171E6D" w14:textId="77777777" w:rsidTr="000A7354">
                <w:trPr>
                  <w:tblCellSpacing w:w="15" w:type="dxa"/>
                </w:trPr>
                <w:tc>
                  <w:tcPr>
                    <w:tcW w:w="0" w:type="auto"/>
                    <w:hideMark/>
                  </w:tcPr>
                  <w:p w14:paraId="6C59ED23" w14:textId="626C6530" w:rsidR="00B559B8" w:rsidRDefault="00B559B8">
                    <w:pPr>
                      <w:rPr>
                        <w:noProof/>
                      </w:rPr>
                    </w:pPr>
                    <w:r>
                      <w:rPr>
                        <w:noProof/>
                      </w:rPr>
                      <w:t>[1]</w:t>
                    </w:r>
                  </w:p>
                </w:tc>
                <w:tc>
                  <w:tcPr>
                    <w:tcW w:w="0" w:type="auto"/>
                    <w:hideMark/>
                  </w:tcPr>
                  <w:p w14:paraId="50EB5B37" w14:textId="6CF662E4" w:rsidR="00B559B8" w:rsidRDefault="00580681" w:rsidP="000A7354">
                    <w:pPr>
                      <w:pStyle w:val="normlntext"/>
                      <w:jc w:val="left"/>
                    </w:pPr>
                    <w:r>
                      <w:t>LAZAR, Jan.</w:t>
                    </w:r>
                    <w:r>
                      <w:rPr>
                        <w:i/>
                        <w:iCs/>
                      </w:rPr>
                      <w:t xml:space="preserve"> Oživení souřadnicového zapisovače ALFI ze stavebnice Merkur pod Windows</w:t>
                    </w:r>
                    <w:r>
                      <w:t>. Ostrava, 2014. Bakalářská práce. Ostravská univerzita. Vedoucí práce RNDr. Marek Vajgl, Ph.D.</w:t>
                    </w:r>
                  </w:p>
                </w:tc>
              </w:tr>
              <w:tr w:rsidR="00B559B8" w14:paraId="02ADB6BD" w14:textId="77777777" w:rsidTr="000A7354">
                <w:trPr>
                  <w:tblCellSpacing w:w="15" w:type="dxa"/>
                </w:trPr>
                <w:tc>
                  <w:tcPr>
                    <w:tcW w:w="0" w:type="auto"/>
                    <w:hideMark/>
                  </w:tcPr>
                  <w:p w14:paraId="41F72672" w14:textId="77777777" w:rsidR="00B559B8" w:rsidRDefault="00B559B8">
                    <w:pPr>
                      <w:rPr>
                        <w:noProof/>
                      </w:rPr>
                    </w:pPr>
                    <w:r>
                      <w:rPr>
                        <w:noProof/>
                      </w:rPr>
                      <w:t>[2]</w:t>
                    </w:r>
                  </w:p>
                </w:tc>
                <w:tc>
                  <w:tcPr>
                    <w:tcW w:w="0" w:type="auto"/>
                    <w:hideMark/>
                  </w:tcPr>
                  <w:p w14:paraId="418ABE27" w14:textId="27811159" w:rsidR="00B559B8" w:rsidRDefault="00580681" w:rsidP="000A7354">
                    <w:pPr>
                      <w:pStyle w:val="normlntext"/>
                      <w:jc w:val="left"/>
                    </w:pPr>
                    <w:r>
                      <w:t>GELDREICH, Rich. Picojpeg.</w:t>
                    </w:r>
                    <w:r>
                      <w:rPr>
                        <w:i/>
                        <w:iCs/>
                      </w:rPr>
                      <w:t xml:space="preserve"> Google Code Archive</w:t>
                    </w:r>
                    <w:r>
                      <w:t xml:space="preserve"> [online]. 2010 [cit. 2015-01-01]. Dostupné z: https://code.google.com/p/picojpeg/</w:t>
                    </w:r>
                  </w:p>
                </w:tc>
              </w:tr>
              <w:tr w:rsidR="00B559B8" w14:paraId="24E82732" w14:textId="77777777" w:rsidTr="000A7354">
                <w:trPr>
                  <w:tblCellSpacing w:w="15" w:type="dxa"/>
                </w:trPr>
                <w:tc>
                  <w:tcPr>
                    <w:tcW w:w="0" w:type="auto"/>
                    <w:hideMark/>
                  </w:tcPr>
                  <w:p w14:paraId="5D481898" w14:textId="77777777" w:rsidR="00B559B8" w:rsidRDefault="00B559B8">
                    <w:pPr>
                      <w:rPr>
                        <w:noProof/>
                      </w:rPr>
                    </w:pPr>
                    <w:r>
                      <w:rPr>
                        <w:noProof/>
                      </w:rPr>
                      <w:t>[3]</w:t>
                    </w:r>
                  </w:p>
                </w:tc>
                <w:tc>
                  <w:tcPr>
                    <w:tcW w:w="0" w:type="auto"/>
                    <w:hideMark/>
                  </w:tcPr>
                  <w:p w14:paraId="31E4784E" w14:textId="351F2AFD" w:rsidR="00B559B8" w:rsidRDefault="00580681" w:rsidP="000A7354">
                    <w:pPr>
                      <w:pStyle w:val="normlntext"/>
                      <w:jc w:val="left"/>
                    </w:pPr>
                    <w:r>
                      <w:t>BROWN, Andy. Nokia QVGA TFT LCD for the Arduino Mega. Graphics Library (part 2 of 2).</w:t>
                    </w:r>
                    <w:r>
                      <w:rPr>
                        <w:i/>
                        <w:iCs/>
                      </w:rPr>
                      <w:t xml:space="preserve"> Andy´s workshop</w:t>
                    </w:r>
                    <w:r>
                      <w:t xml:space="preserve"> [online]. 2012 [cit. 2015-09-10]. Dostupné z: http://andybrown.me.uk/2012/06/04/nokia-qvga-tft-lcd-for-the-arduino-mega-graphics-library-part-2-of-2/</w:t>
                    </w:r>
                  </w:p>
                </w:tc>
              </w:tr>
              <w:tr w:rsidR="00B559B8" w14:paraId="0D790C11" w14:textId="77777777" w:rsidTr="000A7354">
                <w:trPr>
                  <w:tblCellSpacing w:w="15" w:type="dxa"/>
                </w:trPr>
                <w:tc>
                  <w:tcPr>
                    <w:tcW w:w="0" w:type="auto"/>
                    <w:hideMark/>
                  </w:tcPr>
                  <w:p w14:paraId="7934815A" w14:textId="77777777" w:rsidR="00B559B8" w:rsidRDefault="00B559B8">
                    <w:pPr>
                      <w:rPr>
                        <w:noProof/>
                      </w:rPr>
                    </w:pPr>
                    <w:r>
                      <w:rPr>
                        <w:noProof/>
                      </w:rPr>
                      <w:t>[4]</w:t>
                    </w:r>
                  </w:p>
                </w:tc>
                <w:tc>
                  <w:tcPr>
                    <w:tcW w:w="0" w:type="auto"/>
                    <w:hideMark/>
                  </w:tcPr>
                  <w:p w14:paraId="6E5351E1" w14:textId="190E9117" w:rsidR="00B559B8" w:rsidRDefault="00580681" w:rsidP="000A7354">
                    <w:pPr>
                      <w:pStyle w:val="normlntext"/>
                      <w:jc w:val="left"/>
                    </w:pPr>
                    <w:r>
                      <w:t>MARIAN, P. Arduino Mega 2560 Pinout.</w:t>
                    </w:r>
                    <w:r>
                      <w:rPr>
                        <w:i/>
                        <w:iCs/>
                      </w:rPr>
                      <w:t xml:space="preserve"> Electronics Projects Circuits</w:t>
                    </w:r>
                    <w:r>
                      <w:t xml:space="preserve"> [online]. [cit. 2016-01-10]. Dostupné z: http://www.electroschematics.com/7963/arduino-mega-2560-pinout/</w:t>
                    </w:r>
                  </w:p>
                </w:tc>
              </w:tr>
              <w:tr w:rsidR="00B559B8" w14:paraId="2458A308" w14:textId="77777777" w:rsidTr="000A7354">
                <w:trPr>
                  <w:tblCellSpacing w:w="15" w:type="dxa"/>
                </w:trPr>
                <w:tc>
                  <w:tcPr>
                    <w:tcW w:w="0" w:type="auto"/>
                    <w:hideMark/>
                  </w:tcPr>
                  <w:p w14:paraId="77D0AE3B" w14:textId="77777777" w:rsidR="00B559B8" w:rsidRDefault="00B559B8">
                    <w:pPr>
                      <w:rPr>
                        <w:noProof/>
                      </w:rPr>
                    </w:pPr>
                    <w:r>
                      <w:rPr>
                        <w:noProof/>
                      </w:rPr>
                      <w:t>[5]</w:t>
                    </w:r>
                  </w:p>
                </w:tc>
                <w:tc>
                  <w:tcPr>
                    <w:tcW w:w="0" w:type="auto"/>
                    <w:hideMark/>
                  </w:tcPr>
                  <w:p w14:paraId="1BB90745" w14:textId="73044ED9" w:rsidR="00B559B8" w:rsidRDefault="00580681" w:rsidP="000A7354">
                    <w:pPr>
                      <w:pStyle w:val="normlntext"/>
                      <w:jc w:val="left"/>
                    </w:pPr>
                    <w:r>
                      <w:t>Arduino: ArduinoBoardDue.</w:t>
                    </w:r>
                    <w:r>
                      <w:rPr>
                        <w:i/>
                        <w:iCs/>
                      </w:rPr>
                      <w:t xml:space="preserve"> Arduino.cc</w:t>
                    </w:r>
                    <w:r>
                      <w:t xml:space="preserve"> [online]. [cit. 2016-01-05]. Dostupné z: https://www.arduino.cc/en/Main/ArduinoBoardDue</w:t>
                    </w:r>
                  </w:p>
                </w:tc>
              </w:tr>
              <w:tr w:rsidR="00B559B8" w14:paraId="57F623E3" w14:textId="77777777" w:rsidTr="000A7354">
                <w:trPr>
                  <w:tblCellSpacing w:w="15" w:type="dxa"/>
                </w:trPr>
                <w:tc>
                  <w:tcPr>
                    <w:tcW w:w="0" w:type="auto"/>
                    <w:hideMark/>
                  </w:tcPr>
                  <w:p w14:paraId="77732FE3" w14:textId="77777777" w:rsidR="00B559B8" w:rsidRDefault="00B559B8">
                    <w:pPr>
                      <w:rPr>
                        <w:noProof/>
                      </w:rPr>
                    </w:pPr>
                    <w:r>
                      <w:rPr>
                        <w:noProof/>
                      </w:rPr>
                      <w:t>[6]</w:t>
                    </w:r>
                  </w:p>
                </w:tc>
                <w:tc>
                  <w:tcPr>
                    <w:tcW w:w="0" w:type="auto"/>
                    <w:hideMark/>
                  </w:tcPr>
                  <w:p w14:paraId="19010A55" w14:textId="05B6D3F6" w:rsidR="00B559B8" w:rsidRDefault="00580681" w:rsidP="000A7354">
                    <w:pPr>
                      <w:pStyle w:val="normlntext"/>
                      <w:jc w:val="left"/>
                    </w:pPr>
                    <w:r>
                      <w:t>ŽÁRA, Jiří.</w:t>
                    </w:r>
                    <w:r>
                      <w:rPr>
                        <w:i/>
                        <w:iCs/>
                      </w:rPr>
                      <w:t xml:space="preserve"> Moderní počítačová grafika</w:t>
                    </w:r>
                    <w:r>
                      <w:t>. 2., přeprac. a rozš. vyd. Praha: Computer Press, 2004. ISBN 80-251-0454-0.</w:t>
                    </w:r>
                  </w:p>
                </w:tc>
              </w:tr>
              <w:tr w:rsidR="00B559B8" w14:paraId="3514FED3" w14:textId="77777777" w:rsidTr="000A7354">
                <w:trPr>
                  <w:tblCellSpacing w:w="15" w:type="dxa"/>
                </w:trPr>
                <w:tc>
                  <w:tcPr>
                    <w:tcW w:w="0" w:type="auto"/>
                    <w:hideMark/>
                  </w:tcPr>
                  <w:p w14:paraId="18CBA079" w14:textId="77777777" w:rsidR="00B559B8" w:rsidRDefault="00B559B8">
                    <w:pPr>
                      <w:rPr>
                        <w:noProof/>
                      </w:rPr>
                    </w:pPr>
                    <w:r>
                      <w:rPr>
                        <w:noProof/>
                      </w:rPr>
                      <w:t>[7]</w:t>
                    </w:r>
                  </w:p>
                </w:tc>
                <w:tc>
                  <w:tcPr>
                    <w:tcW w:w="0" w:type="auto"/>
                    <w:hideMark/>
                  </w:tcPr>
                  <w:p w14:paraId="56D7EFBD" w14:textId="653635AD" w:rsidR="00B559B8" w:rsidRDefault="00580681" w:rsidP="000A7354">
                    <w:pPr>
                      <w:pStyle w:val="normlntext"/>
                      <w:jc w:val="left"/>
                    </w:pPr>
                    <w:r>
                      <w:t>SOBOTA, Branislav a Ján MILIÁN.</w:t>
                    </w:r>
                    <w:r>
                      <w:rPr>
                        <w:i/>
                        <w:iCs/>
                      </w:rPr>
                      <w:t xml:space="preserve"> Grafické formáty</w:t>
                    </w:r>
                    <w:r>
                      <w:t>. 1. vyd. České Budějovice: Kopp, 1996. ISBN 80-858-2858-8.</w:t>
                    </w:r>
                  </w:p>
                </w:tc>
              </w:tr>
              <w:tr w:rsidR="00B559B8" w14:paraId="40036747" w14:textId="77777777" w:rsidTr="000A7354">
                <w:trPr>
                  <w:tblCellSpacing w:w="15" w:type="dxa"/>
                </w:trPr>
                <w:tc>
                  <w:tcPr>
                    <w:tcW w:w="0" w:type="auto"/>
                    <w:hideMark/>
                  </w:tcPr>
                  <w:p w14:paraId="0180C457" w14:textId="77777777" w:rsidR="00B559B8" w:rsidRDefault="00B559B8">
                    <w:pPr>
                      <w:rPr>
                        <w:noProof/>
                      </w:rPr>
                    </w:pPr>
                    <w:r>
                      <w:rPr>
                        <w:noProof/>
                      </w:rPr>
                      <w:t>[8]</w:t>
                    </w:r>
                  </w:p>
                </w:tc>
                <w:tc>
                  <w:tcPr>
                    <w:tcW w:w="0" w:type="auto"/>
                    <w:hideMark/>
                  </w:tcPr>
                  <w:p w14:paraId="43F8EF5C" w14:textId="61B48C2D" w:rsidR="00B559B8" w:rsidRDefault="00580681" w:rsidP="000A7354">
                    <w:pPr>
                      <w:pStyle w:val="normlntext"/>
                      <w:jc w:val="left"/>
                    </w:pPr>
                    <w:r>
                      <w:t>BITMAPV5HEADER structure.</w:t>
                    </w:r>
                    <w:r>
                      <w:rPr>
                        <w:i/>
                        <w:iCs/>
                      </w:rPr>
                      <w:t xml:space="preserve"> Microsoft</w:t>
                    </w:r>
                    <w:r>
                      <w:t xml:space="preserve"> [online]. [cit. 2016-03-05]. Dostupné z: https://msdn.microsoft.com/en-us/library/windows/desktop/dd183381%28v=vs.85%29.aspx</w:t>
                    </w:r>
                  </w:p>
                </w:tc>
              </w:tr>
              <w:tr w:rsidR="00B559B8" w14:paraId="3C5283A1" w14:textId="77777777" w:rsidTr="000A7354">
                <w:trPr>
                  <w:tblCellSpacing w:w="15" w:type="dxa"/>
                </w:trPr>
                <w:tc>
                  <w:tcPr>
                    <w:tcW w:w="0" w:type="auto"/>
                    <w:hideMark/>
                  </w:tcPr>
                  <w:p w14:paraId="5D9DDF57" w14:textId="77777777" w:rsidR="00B559B8" w:rsidRDefault="00B559B8">
                    <w:pPr>
                      <w:rPr>
                        <w:noProof/>
                      </w:rPr>
                    </w:pPr>
                    <w:r>
                      <w:rPr>
                        <w:noProof/>
                      </w:rPr>
                      <w:t>[9]</w:t>
                    </w:r>
                  </w:p>
                </w:tc>
                <w:tc>
                  <w:tcPr>
                    <w:tcW w:w="0" w:type="auto"/>
                    <w:hideMark/>
                  </w:tcPr>
                  <w:p w14:paraId="0C8DF090" w14:textId="75632E44" w:rsidR="00B559B8" w:rsidRDefault="00580681" w:rsidP="000A7354">
                    <w:pPr>
                      <w:pStyle w:val="normlntext"/>
                      <w:jc w:val="left"/>
                    </w:pPr>
                    <w:r>
                      <w:t>MS-Windows .bmp RLE8.</w:t>
                    </w:r>
                    <w:r>
                      <w:rPr>
                        <w:i/>
                        <w:iCs/>
                      </w:rPr>
                      <w:t xml:space="preserve"> BinaryEssence</w:t>
                    </w:r>
                    <w:r>
                      <w:t xml:space="preserve"> [online]. [cit. 2016-02-20]. Dostupné z: http://www.binaryessence.com/dct/en000053.htm</w:t>
                    </w:r>
                  </w:p>
                </w:tc>
              </w:tr>
              <w:tr w:rsidR="00B559B8" w14:paraId="2DF6E296" w14:textId="77777777" w:rsidTr="000A7354">
                <w:trPr>
                  <w:tblCellSpacing w:w="15" w:type="dxa"/>
                </w:trPr>
                <w:tc>
                  <w:tcPr>
                    <w:tcW w:w="0" w:type="auto"/>
                    <w:hideMark/>
                  </w:tcPr>
                  <w:p w14:paraId="44907D9F" w14:textId="77777777" w:rsidR="00B559B8" w:rsidRDefault="00B559B8">
                    <w:pPr>
                      <w:rPr>
                        <w:noProof/>
                      </w:rPr>
                    </w:pPr>
                    <w:r>
                      <w:rPr>
                        <w:noProof/>
                      </w:rPr>
                      <w:t>[10]</w:t>
                    </w:r>
                  </w:p>
                </w:tc>
                <w:tc>
                  <w:tcPr>
                    <w:tcW w:w="0" w:type="auto"/>
                    <w:hideMark/>
                  </w:tcPr>
                  <w:p w14:paraId="76301732" w14:textId="3A7DECF0" w:rsidR="00B559B8" w:rsidRDefault="00580681" w:rsidP="000A7354">
                    <w:pPr>
                      <w:pStyle w:val="normlntext"/>
                      <w:jc w:val="left"/>
                    </w:pPr>
                    <w:r>
                      <w:t>MS-Windows .bmp RLE4.</w:t>
                    </w:r>
                    <w:r>
                      <w:rPr>
                        <w:i/>
                        <w:iCs/>
                      </w:rPr>
                      <w:t xml:space="preserve"> BinaryEssence</w:t>
                    </w:r>
                    <w:r>
                      <w:t xml:space="preserve"> [online]. [cit. 2016-02-20]. Dostupné z: http://www.binaryessence.com/dct/en000072.htm</w:t>
                    </w:r>
                  </w:p>
                </w:tc>
              </w:tr>
              <w:tr w:rsidR="00B559B8" w14:paraId="1882474F" w14:textId="77777777" w:rsidTr="000A7354">
                <w:trPr>
                  <w:tblCellSpacing w:w="15" w:type="dxa"/>
                </w:trPr>
                <w:tc>
                  <w:tcPr>
                    <w:tcW w:w="0" w:type="auto"/>
                    <w:hideMark/>
                  </w:tcPr>
                  <w:p w14:paraId="735F4D0F" w14:textId="77777777" w:rsidR="00B559B8" w:rsidRDefault="00B559B8">
                    <w:pPr>
                      <w:rPr>
                        <w:noProof/>
                      </w:rPr>
                    </w:pPr>
                    <w:r>
                      <w:rPr>
                        <w:noProof/>
                      </w:rPr>
                      <w:t>[11]</w:t>
                    </w:r>
                  </w:p>
                </w:tc>
                <w:tc>
                  <w:tcPr>
                    <w:tcW w:w="0" w:type="auto"/>
                    <w:hideMark/>
                  </w:tcPr>
                  <w:p w14:paraId="2A1C3DF9" w14:textId="360CA06D" w:rsidR="00B559B8" w:rsidRDefault="00580681" w:rsidP="000A7354">
                    <w:pPr>
                      <w:pStyle w:val="normlntext"/>
                      <w:jc w:val="left"/>
                    </w:pPr>
                    <w:r>
                      <w:t>PIHAN, Roman. Formáty pro ukládání fotografií - 2.díl: jpeg.</w:t>
                    </w:r>
                    <w:r>
                      <w:rPr>
                        <w:i/>
                        <w:iCs/>
                      </w:rPr>
                      <w:t xml:space="preserve"> Digimanie</w:t>
                    </w:r>
                    <w:r>
                      <w:t xml:space="preserve"> [online]. 2007 [cit. 2016-03-20]. ISSN 1214-2190. Dostupné z: </w:t>
                    </w:r>
                    <w:r>
                      <w:lastRenderedPageBreak/>
                      <w:t>http://www.digimanie.cz/formaty-pro-ukladani-fotografii-2dil-jpeg/1970</w:t>
                    </w:r>
                  </w:p>
                </w:tc>
              </w:tr>
              <w:tr w:rsidR="00B559B8" w14:paraId="49BE1BA4" w14:textId="77777777" w:rsidTr="000A7354">
                <w:trPr>
                  <w:tblCellSpacing w:w="15" w:type="dxa"/>
                </w:trPr>
                <w:tc>
                  <w:tcPr>
                    <w:tcW w:w="0" w:type="auto"/>
                    <w:hideMark/>
                  </w:tcPr>
                  <w:p w14:paraId="58F670F9" w14:textId="77777777" w:rsidR="00B559B8" w:rsidRDefault="00B559B8">
                    <w:pPr>
                      <w:rPr>
                        <w:noProof/>
                      </w:rPr>
                    </w:pPr>
                    <w:r>
                      <w:rPr>
                        <w:noProof/>
                      </w:rPr>
                      <w:lastRenderedPageBreak/>
                      <w:t>[12]</w:t>
                    </w:r>
                  </w:p>
                </w:tc>
                <w:tc>
                  <w:tcPr>
                    <w:tcW w:w="0" w:type="auto"/>
                    <w:hideMark/>
                  </w:tcPr>
                  <w:p w14:paraId="0158E10B" w14:textId="3677A1D2" w:rsidR="00B559B8" w:rsidRDefault="00580681" w:rsidP="000A7354">
                    <w:pPr>
                      <w:pStyle w:val="normlntext"/>
                      <w:jc w:val="left"/>
                    </w:pPr>
                    <w:r>
                      <w:t>ČAPEK, Jan a Peter FABIÁN.</w:t>
                    </w:r>
                    <w:r>
                      <w:rPr>
                        <w:i/>
                        <w:iCs/>
                      </w:rPr>
                      <w:t xml:space="preserve"> Komprimace dat: principy a praxe</w:t>
                    </w:r>
                    <w:r>
                      <w:t>. Vyd. 1. Praha: Computer Press, 2000. Internet. ISBN 80-722-6231-9.</w:t>
                    </w:r>
                  </w:p>
                </w:tc>
              </w:tr>
              <w:tr w:rsidR="00B559B8" w14:paraId="5F769E2A" w14:textId="77777777" w:rsidTr="000A7354">
                <w:trPr>
                  <w:tblCellSpacing w:w="15" w:type="dxa"/>
                </w:trPr>
                <w:tc>
                  <w:tcPr>
                    <w:tcW w:w="0" w:type="auto"/>
                    <w:hideMark/>
                  </w:tcPr>
                  <w:p w14:paraId="1D3748B6" w14:textId="77777777" w:rsidR="00B559B8" w:rsidRDefault="00B559B8">
                    <w:pPr>
                      <w:rPr>
                        <w:noProof/>
                      </w:rPr>
                    </w:pPr>
                    <w:r>
                      <w:rPr>
                        <w:noProof/>
                      </w:rPr>
                      <w:t>[13]</w:t>
                    </w:r>
                  </w:p>
                </w:tc>
                <w:tc>
                  <w:tcPr>
                    <w:tcW w:w="0" w:type="auto"/>
                    <w:hideMark/>
                  </w:tcPr>
                  <w:p w14:paraId="6CED1CCC" w14:textId="627AD681" w:rsidR="00B559B8" w:rsidRDefault="00580681" w:rsidP="000A7354">
                    <w:pPr>
                      <w:pStyle w:val="normlntext"/>
                      <w:jc w:val="left"/>
                    </w:pPr>
                    <w:r>
                      <w:t>Encoding process.</w:t>
                    </w:r>
                    <w:r>
                      <w:rPr>
                        <w:i/>
                        <w:iCs/>
                      </w:rPr>
                      <w:t xml:space="preserve"> CMLaboratory</w:t>
                    </w:r>
                    <w:r>
                      <w:t xml:space="preserve"> [online]. [cit. 2016-03-20]. Dostupné z: http://www.cmlab.csie.ntu.edu.tw/cml/dsp/training/coding/jpeg/jpeg/encoder.htm</w:t>
                    </w:r>
                  </w:p>
                </w:tc>
              </w:tr>
              <w:tr w:rsidR="00B559B8" w14:paraId="69C7DFF4" w14:textId="77777777" w:rsidTr="000A7354">
                <w:trPr>
                  <w:tblCellSpacing w:w="15" w:type="dxa"/>
                </w:trPr>
                <w:tc>
                  <w:tcPr>
                    <w:tcW w:w="0" w:type="auto"/>
                    <w:hideMark/>
                  </w:tcPr>
                  <w:p w14:paraId="649EAC5D" w14:textId="77777777" w:rsidR="00B559B8" w:rsidRDefault="00B559B8">
                    <w:pPr>
                      <w:rPr>
                        <w:noProof/>
                      </w:rPr>
                    </w:pPr>
                    <w:r>
                      <w:rPr>
                        <w:noProof/>
                      </w:rPr>
                      <w:t>[14]</w:t>
                    </w:r>
                  </w:p>
                </w:tc>
                <w:tc>
                  <w:tcPr>
                    <w:tcW w:w="0" w:type="auto"/>
                    <w:hideMark/>
                  </w:tcPr>
                  <w:p w14:paraId="36475656" w14:textId="069F91FB" w:rsidR="00B559B8" w:rsidRDefault="00580681" w:rsidP="000A7354">
                    <w:pPr>
                      <w:pStyle w:val="normlntext"/>
                      <w:jc w:val="left"/>
                    </w:pPr>
                    <w:r>
                      <w:t>TIŠNOVSKÝ, Pavel. Programujeme JPEG: Interní struktura souborů typu JFIF/JPEG.</w:t>
                    </w:r>
                    <w:r>
                      <w:rPr>
                        <w:i/>
                        <w:iCs/>
                      </w:rPr>
                      <w:t xml:space="preserve"> ROOT.CZ</w:t>
                    </w:r>
                    <w:r>
                      <w:t xml:space="preserve"> [online]. 2007 [cit. 2016-03-20]. ISSN 1212-8309. Dostupné z: http://www.root.cz/clanky/programujeme-jpeg-interni-struktura-souboru-typu-jfifjpeg/</w:t>
                    </w:r>
                  </w:p>
                </w:tc>
              </w:tr>
              <w:tr w:rsidR="00B559B8" w14:paraId="67A3219B" w14:textId="77777777" w:rsidTr="000A7354">
                <w:trPr>
                  <w:tblCellSpacing w:w="15" w:type="dxa"/>
                </w:trPr>
                <w:tc>
                  <w:tcPr>
                    <w:tcW w:w="0" w:type="auto"/>
                    <w:hideMark/>
                  </w:tcPr>
                  <w:p w14:paraId="33E7951E" w14:textId="77777777" w:rsidR="00B559B8" w:rsidRDefault="00B559B8">
                    <w:pPr>
                      <w:rPr>
                        <w:noProof/>
                      </w:rPr>
                    </w:pPr>
                    <w:r>
                      <w:rPr>
                        <w:noProof/>
                      </w:rPr>
                      <w:t>[15]</w:t>
                    </w:r>
                  </w:p>
                </w:tc>
                <w:tc>
                  <w:tcPr>
                    <w:tcW w:w="0" w:type="auto"/>
                    <w:hideMark/>
                  </w:tcPr>
                  <w:p w14:paraId="565074F1" w14:textId="2EA416A1" w:rsidR="00B559B8" w:rsidRDefault="00580681" w:rsidP="000A7354">
                    <w:pPr>
                      <w:pStyle w:val="normlntext"/>
                      <w:jc w:val="left"/>
                    </w:pPr>
                    <w:r>
                      <w:t>RIVA. 23LC1024 SRAM Library.</w:t>
                    </w:r>
                    <w:r>
                      <w:rPr>
                        <w:i/>
                        <w:iCs/>
                      </w:rPr>
                      <w:t xml:space="preserve"> Arduino.cc</w:t>
                    </w:r>
                    <w:r>
                      <w:t xml:space="preserve"> [online]. 2013, 28.12.2013 [cit. 2015-10-09]. Dostupné z: http://forum.arduino.cc/index.php?topic=182918.0</w:t>
                    </w:r>
                  </w:p>
                </w:tc>
              </w:tr>
              <w:tr w:rsidR="00B559B8" w14:paraId="1EECE563" w14:textId="77777777" w:rsidTr="000A7354">
                <w:trPr>
                  <w:tblCellSpacing w:w="15" w:type="dxa"/>
                </w:trPr>
                <w:tc>
                  <w:tcPr>
                    <w:tcW w:w="0" w:type="auto"/>
                    <w:hideMark/>
                  </w:tcPr>
                  <w:p w14:paraId="784D3243" w14:textId="77777777" w:rsidR="00B559B8" w:rsidRDefault="00B559B8">
                    <w:pPr>
                      <w:rPr>
                        <w:noProof/>
                      </w:rPr>
                    </w:pPr>
                    <w:r>
                      <w:rPr>
                        <w:noProof/>
                      </w:rPr>
                      <w:t>[16]</w:t>
                    </w:r>
                  </w:p>
                </w:tc>
                <w:tc>
                  <w:tcPr>
                    <w:tcW w:w="0" w:type="auto"/>
                    <w:hideMark/>
                  </w:tcPr>
                  <w:p w14:paraId="448E3751" w14:textId="7A924F28" w:rsidR="00B559B8" w:rsidRDefault="00580681" w:rsidP="000A7354">
                    <w:pPr>
                      <w:pStyle w:val="normlntext"/>
                      <w:jc w:val="left"/>
                    </w:pPr>
                    <w:r>
                      <w:t>Bi-Directional Logic Level Converter (4 Channel).</w:t>
                    </w:r>
                    <w:r>
                      <w:rPr>
                        <w:i/>
                        <w:iCs/>
                      </w:rPr>
                      <w:t xml:space="preserve"> Addicore.com</w:t>
                    </w:r>
                    <w:r>
                      <w:t xml:space="preserve"> [online]. [cit. 2016-03-05]. Dostupné z: http://www.addicore.com/Logic-Level-Converter-Bi-Directional-5V-to-3-3V-p/227.htm</w:t>
                    </w:r>
                  </w:p>
                </w:tc>
              </w:tr>
              <w:tr w:rsidR="00B559B8" w14:paraId="23B041D6" w14:textId="77777777" w:rsidTr="000A7354">
                <w:trPr>
                  <w:tblCellSpacing w:w="15" w:type="dxa"/>
                </w:trPr>
                <w:tc>
                  <w:tcPr>
                    <w:tcW w:w="0" w:type="auto"/>
                    <w:hideMark/>
                  </w:tcPr>
                  <w:p w14:paraId="0128BAF8" w14:textId="77777777" w:rsidR="00B559B8" w:rsidRDefault="00B559B8">
                    <w:pPr>
                      <w:rPr>
                        <w:noProof/>
                      </w:rPr>
                    </w:pPr>
                    <w:r>
                      <w:rPr>
                        <w:noProof/>
                      </w:rPr>
                      <w:t>[17]</w:t>
                    </w:r>
                  </w:p>
                </w:tc>
                <w:tc>
                  <w:tcPr>
                    <w:tcW w:w="0" w:type="auto"/>
                    <w:hideMark/>
                  </w:tcPr>
                  <w:p w14:paraId="129971D2" w14:textId="2B6A9E7F" w:rsidR="00B559B8" w:rsidRDefault="00580681" w:rsidP="000A7354">
                    <w:pPr>
                      <w:pStyle w:val="normlntext"/>
                      <w:jc w:val="left"/>
                    </w:pPr>
                    <w:r>
                      <w:t>SLINTÁK, Vlastimil. Konverze mezi 5V a 3,3V logikou.</w:t>
                    </w:r>
                    <w:r>
                      <w:rPr>
                        <w:i/>
                        <w:iCs/>
                      </w:rPr>
                      <w:t xml:space="preserve"> UArt.cz</w:t>
                    </w:r>
                    <w:r>
                      <w:t xml:space="preserve"> [online]. 2011 [cit. 2015-11-12]. Dostupné z: http://uart.cz/253/konverze-mezi-5v-a-3v-logikou/</w:t>
                    </w:r>
                  </w:p>
                </w:tc>
              </w:tr>
              <w:tr w:rsidR="00B559B8" w14:paraId="5CCDDE24" w14:textId="77777777" w:rsidTr="000A7354">
                <w:trPr>
                  <w:tblCellSpacing w:w="15" w:type="dxa"/>
                </w:trPr>
                <w:tc>
                  <w:tcPr>
                    <w:tcW w:w="0" w:type="auto"/>
                    <w:hideMark/>
                  </w:tcPr>
                  <w:p w14:paraId="3BDA64BB" w14:textId="77777777" w:rsidR="00B559B8" w:rsidRDefault="00B559B8">
                    <w:pPr>
                      <w:rPr>
                        <w:noProof/>
                      </w:rPr>
                    </w:pPr>
                    <w:r>
                      <w:rPr>
                        <w:noProof/>
                      </w:rPr>
                      <w:t>[18]</w:t>
                    </w:r>
                  </w:p>
                </w:tc>
                <w:tc>
                  <w:tcPr>
                    <w:tcW w:w="0" w:type="auto"/>
                    <w:hideMark/>
                  </w:tcPr>
                  <w:p w14:paraId="44571BAF" w14:textId="52A16C20" w:rsidR="00B559B8" w:rsidRDefault="00580681" w:rsidP="000A7354">
                    <w:pPr>
                      <w:pStyle w:val="normlntext"/>
                      <w:jc w:val="left"/>
                    </w:pPr>
                    <w:r>
                      <w:t>CCITT REC. T.81 (1992 E).</w:t>
                    </w:r>
                    <w:r>
                      <w:rPr>
                        <w:i/>
                        <w:iCs/>
                      </w:rPr>
                      <w:t xml:space="preserve"> INFORMATION TECHNOLOGY – DIGITAL COMPRESSION AND CODING OF CONTINUOUS-TONE STILL IMAGES – REQUIREMENTS AND GUIDELINES</w:t>
                    </w:r>
                    <w:r>
                      <w:t>. INTERNATIONAL TELECOMMUNICATION UNION, 1992.</w:t>
                    </w:r>
                  </w:p>
                </w:tc>
              </w:tr>
              <w:tr w:rsidR="00B559B8" w14:paraId="58759C1D" w14:textId="77777777" w:rsidTr="000A7354">
                <w:trPr>
                  <w:tblCellSpacing w:w="15" w:type="dxa"/>
                </w:trPr>
                <w:tc>
                  <w:tcPr>
                    <w:tcW w:w="0" w:type="auto"/>
                    <w:hideMark/>
                  </w:tcPr>
                  <w:p w14:paraId="60CFF58D" w14:textId="77777777" w:rsidR="00B559B8" w:rsidRDefault="00B559B8">
                    <w:pPr>
                      <w:rPr>
                        <w:noProof/>
                      </w:rPr>
                    </w:pPr>
                    <w:r>
                      <w:rPr>
                        <w:noProof/>
                      </w:rPr>
                      <w:t>[19]</w:t>
                    </w:r>
                  </w:p>
                </w:tc>
                <w:tc>
                  <w:tcPr>
                    <w:tcW w:w="0" w:type="auto"/>
                    <w:hideMark/>
                  </w:tcPr>
                  <w:p w14:paraId="250C0056" w14:textId="1A3C231D" w:rsidR="00B559B8" w:rsidRDefault="00580681" w:rsidP="000A7354">
                    <w:pPr>
                      <w:pStyle w:val="normlntext"/>
                      <w:jc w:val="left"/>
                    </w:pPr>
                    <w:r>
                      <w:t>Library: UTFT.</w:t>
                    </w:r>
                    <w:r>
                      <w:rPr>
                        <w:i/>
                        <w:iCs/>
                      </w:rPr>
                      <w:t xml:space="preserve"> Rinky-Dink Electronics</w:t>
                    </w:r>
                    <w:r>
                      <w:t xml:space="preserve"> [online]. 2016 [cit. 2016-04-07]. Dostupné z: http://www.rinkydinkelectronics.com/library.php?id=51</w:t>
                    </w:r>
                  </w:p>
                </w:tc>
              </w:tr>
              <w:tr w:rsidR="00B559B8" w14:paraId="35577BCB" w14:textId="77777777" w:rsidTr="000A7354">
                <w:trPr>
                  <w:tblCellSpacing w:w="15" w:type="dxa"/>
                </w:trPr>
                <w:tc>
                  <w:tcPr>
                    <w:tcW w:w="0" w:type="auto"/>
                    <w:hideMark/>
                  </w:tcPr>
                  <w:p w14:paraId="32F2D935" w14:textId="77777777" w:rsidR="00B559B8" w:rsidRDefault="00B559B8">
                    <w:pPr>
                      <w:rPr>
                        <w:noProof/>
                      </w:rPr>
                    </w:pPr>
                    <w:r>
                      <w:rPr>
                        <w:noProof/>
                      </w:rPr>
                      <w:t>[20]</w:t>
                    </w:r>
                  </w:p>
                </w:tc>
                <w:tc>
                  <w:tcPr>
                    <w:tcW w:w="0" w:type="auto"/>
                    <w:hideMark/>
                  </w:tcPr>
                  <w:p w14:paraId="29838379" w14:textId="016CF1C6" w:rsidR="00D82172" w:rsidRDefault="00580681" w:rsidP="000A7354">
                    <w:pPr>
                      <w:pStyle w:val="normlntext"/>
                      <w:jc w:val="left"/>
                    </w:pPr>
                    <w:r>
                      <w:t>HASS, Calvin. JPEGsnoop 1.7.5 - JPEG File Decoding Utility.</w:t>
                    </w:r>
                    <w:r>
                      <w:rPr>
                        <w:i/>
                        <w:iCs/>
                      </w:rPr>
                      <w:t xml:space="preserve"> ImpulseAdventure</w:t>
                    </w:r>
                    <w:r>
                      <w:t xml:space="preserve"> [online]. 2015 [cit. 2016-04-11]. Dostupné z: http://www.impulseadventure.com/photo/jpeg-snoop.html</w:t>
                    </w:r>
                  </w:p>
                </w:tc>
              </w:tr>
              <w:tr w:rsidR="00D82172" w14:paraId="1BE756CD" w14:textId="77777777" w:rsidTr="000A7354">
                <w:trPr>
                  <w:tblCellSpacing w:w="15" w:type="dxa"/>
                </w:trPr>
                <w:tc>
                  <w:tcPr>
                    <w:tcW w:w="0" w:type="auto"/>
                  </w:tcPr>
                  <w:p w14:paraId="5BE2275C" w14:textId="0472717F" w:rsidR="00D82172" w:rsidRDefault="00D82172">
                    <w:pPr>
                      <w:rPr>
                        <w:noProof/>
                      </w:rPr>
                    </w:pPr>
                    <w:r>
                      <w:t>[21]</w:t>
                    </w:r>
                  </w:p>
                </w:tc>
                <w:tc>
                  <w:tcPr>
                    <w:tcW w:w="0" w:type="auto"/>
                  </w:tcPr>
                  <w:p w14:paraId="0E0CCB7E" w14:textId="00AD5755" w:rsidR="00D82172" w:rsidRDefault="00D82172" w:rsidP="000A7354">
                    <w:pPr>
                      <w:pStyle w:val="normlntext"/>
                      <w:jc w:val="left"/>
                    </w:pPr>
                    <w:r>
                      <w:t xml:space="preserve">LAZAR, Jan. Arduino JPEG and BMP library with SRAM Shield. </w:t>
                    </w:r>
                    <w:r>
                      <w:rPr>
                        <w:i/>
                        <w:iCs/>
                      </w:rPr>
                      <w:t>Arduino.cc</w:t>
                    </w:r>
                    <w:r>
                      <w:t xml:space="preserve"> [online]. [cit. 2016-04-20]. Dostupné z: http://forum.arduino.cc/index.php?topic=395102.msg2719055#msg2719055</w:t>
                    </w:r>
                  </w:p>
                </w:tc>
              </w:tr>
            </w:tbl>
            <w:p w14:paraId="4ED1E9CD" w14:textId="4D4537EE" w:rsidR="00CE1BA9" w:rsidRDefault="00D82172" w:rsidP="003D48E9"/>
          </w:sdtContent>
        </w:sdt>
      </w:sdtContent>
    </w:sdt>
    <w:p w14:paraId="4ED1E9CF" w14:textId="77777777" w:rsidR="0092160D" w:rsidRDefault="0092160D" w:rsidP="0092160D">
      <w:pPr>
        <w:pStyle w:val="Nadpisy"/>
      </w:pPr>
      <w:r>
        <w:br w:type="page"/>
      </w:r>
      <w:bookmarkStart w:id="116" w:name="_Toc209253220"/>
      <w:bookmarkStart w:id="117" w:name="_Toc209253407"/>
      <w:bookmarkStart w:id="118" w:name="_Toc209321261"/>
      <w:bookmarkStart w:id="119" w:name="_Toc448848732"/>
      <w:r>
        <w:lastRenderedPageBreak/>
        <w:t>SEZNAM POUŽITÝCH SYMBOLŮ</w:t>
      </w:r>
      <w:bookmarkEnd w:id="116"/>
      <w:bookmarkEnd w:id="117"/>
      <w:bookmarkEnd w:id="118"/>
      <w:bookmarkEnd w:id="119"/>
    </w:p>
    <w:tbl>
      <w:tblPr>
        <w:tblW w:w="8859" w:type="dxa"/>
        <w:tblCellMar>
          <w:left w:w="0" w:type="dxa"/>
          <w:right w:w="70" w:type="dxa"/>
        </w:tblCellMar>
        <w:tblLook w:val="0000" w:firstRow="0" w:lastRow="0" w:firstColumn="0" w:lastColumn="0" w:noHBand="0" w:noVBand="0"/>
      </w:tblPr>
      <w:tblGrid>
        <w:gridCol w:w="1044"/>
        <w:gridCol w:w="164"/>
        <w:gridCol w:w="7651"/>
      </w:tblGrid>
      <w:tr w:rsidR="00D70095" w14:paraId="4ED1E9D3" w14:textId="77777777" w:rsidTr="00136837">
        <w:tc>
          <w:tcPr>
            <w:tcW w:w="0" w:type="auto"/>
            <w:noWrap/>
          </w:tcPr>
          <w:p w14:paraId="4ED1E9D0" w14:textId="77777777" w:rsidR="00D70095" w:rsidRDefault="00426297" w:rsidP="00136837">
            <w:pPr>
              <w:pStyle w:val="Bezodstavce"/>
            </w:pPr>
            <w:r>
              <w:t>TTL</w:t>
            </w:r>
          </w:p>
        </w:tc>
        <w:tc>
          <w:tcPr>
            <w:tcW w:w="170" w:type="dxa"/>
          </w:tcPr>
          <w:p w14:paraId="4ED1E9D1" w14:textId="77777777" w:rsidR="00D70095" w:rsidRDefault="00D70095" w:rsidP="00136837">
            <w:pPr>
              <w:pStyle w:val="Bezodstavce"/>
            </w:pPr>
          </w:p>
        </w:tc>
        <w:tc>
          <w:tcPr>
            <w:tcW w:w="8055" w:type="dxa"/>
          </w:tcPr>
          <w:p w14:paraId="4ED1E9D2" w14:textId="77777777" w:rsidR="00D70095" w:rsidRDefault="00B200FE" w:rsidP="00756ECD">
            <w:pPr>
              <w:pStyle w:val="normlntext"/>
            </w:pPr>
            <w:r>
              <w:t>Transistor-transistor L</w:t>
            </w:r>
            <w:r w:rsidR="00426297">
              <w:t>ogic</w:t>
            </w:r>
          </w:p>
        </w:tc>
      </w:tr>
      <w:tr w:rsidR="00D70095" w14:paraId="4ED1E9D7" w14:textId="77777777" w:rsidTr="00136837">
        <w:tc>
          <w:tcPr>
            <w:tcW w:w="0" w:type="auto"/>
            <w:noWrap/>
          </w:tcPr>
          <w:p w14:paraId="4ED1E9D4" w14:textId="77777777" w:rsidR="00D70095" w:rsidRDefault="00426297" w:rsidP="00136837">
            <w:pPr>
              <w:pStyle w:val="Bezodstavce"/>
            </w:pPr>
            <w:r>
              <w:t>AVR</w:t>
            </w:r>
          </w:p>
        </w:tc>
        <w:tc>
          <w:tcPr>
            <w:tcW w:w="170" w:type="dxa"/>
          </w:tcPr>
          <w:p w14:paraId="4ED1E9D5" w14:textId="77777777" w:rsidR="00D70095" w:rsidRDefault="00D70095" w:rsidP="00136837">
            <w:pPr>
              <w:pStyle w:val="Bezodstavce"/>
            </w:pPr>
          </w:p>
        </w:tc>
        <w:tc>
          <w:tcPr>
            <w:tcW w:w="8055" w:type="dxa"/>
          </w:tcPr>
          <w:p w14:paraId="4ED1E9D6" w14:textId="77777777" w:rsidR="00D70095" w:rsidRDefault="00426297" w:rsidP="00756ECD">
            <w:pPr>
              <w:pStyle w:val="normlntext"/>
            </w:pPr>
            <w:r>
              <w:t>Architektura 8bitových mikrokontrolérů společnosti ATMEL</w:t>
            </w:r>
          </w:p>
        </w:tc>
      </w:tr>
      <w:tr w:rsidR="00D70095" w14:paraId="4ED1E9E7" w14:textId="77777777" w:rsidTr="00136837">
        <w:tc>
          <w:tcPr>
            <w:tcW w:w="0" w:type="auto"/>
            <w:noWrap/>
          </w:tcPr>
          <w:p w14:paraId="4ED1E9D8" w14:textId="77777777" w:rsidR="00D70095" w:rsidRDefault="00426297" w:rsidP="002734D2">
            <w:pPr>
              <w:pStyle w:val="normlntext"/>
            </w:pPr>
            <w:r>
              <w:t>ARM</w:t>
            </w:r>
          </w:p>
          <w:p w14:paraId="4ED1E9D9" w14:textId="77777777" w:rsidR="00B200FE" w:rsidRDefault="00B200FE" w:rsidP="002734D2">
            <w:pPr>
              <w:pStyle w:val="normlntext"/>
            </w:pPr>
            <w:r>
              <w:t>ISCP</w:t>
            </w:r>
          </w:p>
          <w:p w14:paraId="4ED1E9DA" w14:textId="77777777" w:rsidR="00B200FE" w:rsidRDefault="00B200FE" w:rsidP="002734D2">
            <w:pPr>
              <w:pStyle w:val="normlntext"/>
            </w:pPr>
            <w:r>
              <w:t>SPI</w:t>
            </w:r>
          </w:p>
          <w:p w14:paraId="12B88E47" w14:textId="4D36F476" w:rsidR="002734D2" w:rsidRDefault="002734D2" w:rsidP="002734D2">
            <w:pPr>
              <w:pStyle w:val="normlntext"/>
            </w:pPr>
            <w:r>
              <w:t>TWI</w:t>
            </w:r>
          </w:p>
          <w:p w14:paraId="347BB977" w14:textId="0986E127" w:rsidR="002734D2" w:rsidRDefault="002734D2" w:rsidP="002734D2">
            <w:pPr>
              <w:pStyle w:val="normlntext"/>
            </w:pPr>
            <w:r>
              <w:t>USART</w:t>
            </w:r>
          </w:p>
          <w:p w14:paraId="4ED1E9DB" w14:textId="77777777" w:rsidR="00B66427" w:rsidRDefault="00B66427" w:rsidP="002734D2">
            <w:pPr>
              <w:pStyle w:val="normlntext"/>
            </w:pPr>
            <w:r>
              <w:t>SD</w:t>
            </w:r>
          </w:p>
          <w:p w14:paraId="4ED1E9DC" w14:textId="77777777" w:rsidR="00456218" w:rsidRDefault="00456218" w:rsidP="002734D2">
            <w:pPr>
              <w:pStyle w:val="normlntext"/>
            </w:pPr>
            <w:r>
              <w:t>DCT</w:t>
            </w:r>
          </w:p>
          <w:p w14:paraId="4ED1E9DD" w14:textId="77777777" w:rsidR="00456218" w:rsidRDefault="00456218" w:rsidP="002734D2">
            <w:pPr>
              <w:pStyle w:val="normlntext"/>
            </w:pPr>
            <w:r>
              <w:t>FDCT</w:t>
            </w:r>
          </w:p>
          <w:p w14:paraId="4ED1E9DE" w14:textId="77777777" w:rsidR="00456218" w:rsidRDefault="00456218" w:rsidP="002734D2">
            <w:pPr>
              <w:pStyle w:val="normlntext"/>
            </w:pPr>
            <w:r>
              <w:t>IDCT</w:t>
            </w:r>
          </w:p>
        </w:tc>
        <w:tc>
          <w:tcPr>
            <w:tcW w:w="170" w:type="dxa"/>
          </w:tcPr>
          <w:p w14:paraId="4ED1E9DF" w14:textId="77777777" w:rsidR="00D70095" w:rsidRDefault="00D70095" w:rsidP="002734D2">
            <w:pPr>
              <w:pStyle w:val="normlntext"/>
            </w:pPr>
          </w:p>
        </w:tc>
        <w:tc>
          <w:tcPr>
            <w:tcW w:w="8055" w:type="dxa"/>
          </w:tcPr>
          <w:p w14:paraId="4ED1E9E0" w14:textId="77777777" w:rsidR="00426297" w:rsidRDefault="00B200FE" w:rsidP="002734D2">
            <w:pPr>
              <w:pStyle w:val="normlntext"/>
            </w:pPr>
            <w:r>
              <w:t>Architektura 32bitových mikrokontrolérů</w:t>
            </w:r>
          </w:p>
          <w:p w14:paraId="4ED1E9E1" w14:textId="77777777" w:rsidR="00B200FE" w:rsidRDefault="00B200FE" w:rsidP="002734D2">
            <w:pPr>
              <w:pStyle w:val="normlntext"/>
            </w:pPr>
            <w:r>
              <w:t>In System Circuit Programing</w:t>
            </w:r>
          </w:p>
          <w:p w14:paraId="4ED1E9E2" w14:textId="77777777" w:rsidR="00B200FE" w:rsidRDefault="00B200FE" w:rsidP="002734D2">
            <w:pPr>
              <w:pStyle w:val="normlntext"/>
            </w:pPr>
            <w:r w:rsidRPr="00486F1B">
              <w:t>Serial Peripheral Interfac</w:t>
            </w:r>
            <w:r>
              <w:t xml:space="preserve">e </w:t>
            </w:r>
          </w:p>
          <w:p w14:paraId="665CB94B" w14:textId="0E3D55FB" w:rsidR="002734D2" w:rsidRDefault="002734D2" w:rsidP="002734D2">
            <w:pPr>
              <w:pStyle w:val="normlntext"/>
              <w:rPr>
                <w:sz w:val="23"/>
                <w:szCs w:val="23"/>
              </w:rPr>
            </w:pPr>
            <w:r>
              <w:rPr>
                <w:sz w:val="23"/>
                <w:szCs w:val="23"/>
              </w:rPr>
              <w:t xml:space="preserve">Two Wire serial Interface </w:t>
            </w:r>
          </w:p>
          <w:p w14:paraId="62182897" w14:textId="49EE21BE" w:rsidR="002734D2" w:rsidRPr="002734D2" w:rsidRDefault="002734D2" w:rsidP="002734D2">
            <w:pPr>
              <w:pStyle w:val="normlntext"/>
              <w:rPr>
                <w:sz w:val="23"/>
                <w:szCs w:val="23"/>
              </w:rPr>
            </w:pPr>
            <w:r w:rsidRPr="002734D2">
              <w:rPr>
                <w:sz w:val="23"/>
                <w:szCs w:val="23"/>
              </w:rPr>
              <w:t>Universal Synchronous / Asynchronous Receiver and Transmitter</w:t>
            </w:r>
          </w:p>
          <w:p w14:paraId="4ED1E9E3" w14:textId="77777777" w:rsidR="00B66427" w:rsidRDefault="00B66427" w:rsidP="002734D2">
            <w:pPr>
              <w:pStyle w:val="normlntext"/>
            </w:pPr>
            <w:r>
              <w:t>Secure Digital</w:t>
            </w:r>
          </w:p>
          <w:p w14:paraId="4ED1E9E4" w14:textId="77777777" w:rsidR="00456218" w:rsidRDefault="00456218" w:rsidP="002734D2">
            <w:pPr>
              <w:pStyle w:val="normlntext"/>
            </w:pPr>
            <w:r>
              <w:t>Diskrétní kosinová transformace</w:t>
            </w:r>
          </w:p>
          <w:p w14:paraId="4ED1E9E5" w14:textId="77777777" w:rsidR="00456218" w:rsidRDefault="00456218" w:rsidP="002734D2">
            <w:pPr>
              <w:pStyle w:val="normlntext"/>
            </w:pPr>
            <w:r>
              <w:t>Dopředná diskrétní kosinová transformace</w:t>
            </w:r>
          </w:p>
          <w:p w14:paraId="4ED1E9E6" w14:textId="6CD10392" w:rsidR="00372A43" w:rsidRDefault="00456218" w:rsidP="002734D2">
            <w:pPr>
              <w:pStyle w:val="normlntext"/>
            </w:pPr>
            <w:r>
              <w:t>Inverzní diskrétní kosinová transformace</w:t>
            </w:r>
          </w:p>
        </w:tc>
      </w:tr>
      <w:tr w:rsidR="00D70095" w14:paraId="4ED1E9EB" w14:textId="77777777" w:rsidTr="00136837">
        <w:tc>
          <w:tcPr>
            <w:tcW w:w="0" w:type="auto"/>
            <w:noWrap/>
          </w:tcPr>
          <w:p w14:paraId="21539EDE" w14:textId="6E4940CB" w:rsidR="00D70095" w:rsidRDefault="009E5B4D" w:rsidP="00136837">
            <w:pPr>
              <w:pStyle w:val="Bezodstavce"/>
            </w:pPr>
            <w:r>
              <w:t>EEPROM</w:t>
            </w:r>
          </w:p>
          <w:p w14:paraId="1AD13D57" w14:textId="77777777" w:rsidR="009413DC" w:rsidRDefault="009413DC" w:rsidP="00136837">
            <w:pPr>
              <w:pStyle w:val="Bezodstavce"/>
            </w:pPr>
            <w:r>
              <w:t>RLE</w:t>
            </w:r>
          </w:p>
          <w:p w14:paraId="682AE5A1" w14:textId="77777777" w:rsidR="00834E76" w:rsidRDefault="00834E76" w:rsidP="00136837">
            <w:pPr>
              <w:pStyle w:val="Bezodstavce"/>
            </w:pPr>
            <w:r>
              <w:t>PWM</w:t>
            </w:r>
          </w:p>
          <w:p w14:paraId="5E3C98DC" w14:textId="55C10D5B" w:rsidR="00834E76" w:rsidRDefault="00834E76" w:rsidP="00136837">
            <w:pPr>
              <w:pStyle w:val="Bezodstavce"/>
            </w:pPr>
            <w:r>
              <w:t>MCU</w:t>
            </w:r>
          </w:p>
          <w:p w14:paraId="48653905" w14:textId="77777777" w:rsidR="00834E76" w:rsidRDefault="00834E76" w:rsidP="00136837">
            <w:pPr>
              <w:pStyle w:val="Bezodstavce"/>
            </w:pPr>
            <w:r>
              <w:t>VLC</w:t>
            </w:r>
          </w:p>
          <w:p w14:paraId="4ED1E9E8" w14:textId="0B478CA2" w:rsidR="00834E76" w:rsidRDefault="00834E76" w:rsidP="00136837">
            <w:pPr>
              <w:pStyle w:val="Bezodstavce"/>
            </w:pPr>
            <w:r>
              <w:t>VLI</w:t>
            </w:r>
          </w:p>
        </w:tc>
        <w:tc>
          <w:tcPr>
            <w:tcW w:w="170" w:type="dxa"/>
          </w:tcPr>
          <w:p w14:paraId="4ED1E9E9" w14:textId="77777777" w:rsidR="00D70095" w:rsidRDefault="00D70095" w:rsidP="00756ECD">
            <w:pPr>
              <w:pStyle w:val="normlntext"/>
            </w:pPr>
          </w:p>
        </w:tc>
        <w:tc>
          <w:tcPr>
            <w:tcW w:w="8055" w:type="dxa"/>
          </w:tcPr>
          <w:p w14:paraId="72C5EFBC" w14:textId="77777777" w:rsidR="00D70095" w:rsidRDefault="00372A43" w:rsidP="00756ECD">
            <w:pPr>
              <w:pStyle w:val="normlntext"/>
            </w:pPr>
            <w:r w:rsidRPr="00372A43">
              <w:t>Electrically Erasable Programmable Read-Only Memory</w:t>
            </w:r>
          </w:p>
          <w:p w14:paraId="6A2A494D" w14:textId="77777777" w:rsidR="00372A43" w:rsidRDefault="00372A43" w:rsidP="00756ECD">
            <w:pPr>
              <w:pStyle w:val="normlntext"/>
            </w:pPr>
            <w:r w:rsidRPr="00372A43">
              <w:t>Run Length Encoding</w:t>
            </w:r>
          </w:p>
          <w:p w14:paraId="7A489A3A" w14:textId="77777777" w:rsidR="00834E76" w:rsidRDefault="00834E76" w:rsidP="00756ECD">
            <w:pPr>
              <w:pStyle w:val="normlntext"/>
            </w:pPr>
            <w:r w:rsidRPr="00834E76">
              <w:t>Pulse Width Modulation</w:t>
            </w:r>
          </w:p>
          <w:p w14:paraId="522CA3AC" w14:textId="77777777" w:rsidR="00834E76" w:rsidRDefault="00834E76" w:rsidP="00756ECD">
            <w:pPr>
              <w:pStyle w:val="normlntext"/>
            </w:pPr>
            <w:r>
              <w:t>Minimal Code Unit</w:t>
            </w:r>
          </w:p>
          <w:p w14:paraId="4638409C" w14:textId="77138CF1" w:rsidR="00756ECD" w:rsidRDefault="00756ECD" w:rsidP="00756ECD">
            <w:pPr>
              <w:pStyle w:val="normlntext"/>
            </w:pPr>
            <w:r>
              <w:t>Variable Length Code</w:t>
            </w:r>
          </w:p>
          <w:p w14:paraId="4412E573" w14:textId="65F4FD6B" w:rsidR="00756ECD" w:rsidRDefault="00756ECD" w:rsidP="00756ECD">
            <w:pPr>
              <w:pStyle w:val="normlntext"/>
            </w:pPr>
            <w:r>
              <w:t>Variable Length Integer</w:t>
            </w:r>
          </w:p>
          <w:p w14:paraId="4ED1E9EA" w14:textId="3D8F86EE" w:rsidR="00756ECD" w:rsidRDefault="00756ECD" w:rsidP="00756ECD">
            <w:pPr>
              <w:pStyle w:val="normlntext"/>
            </w:pPr>
          </w:p>
        </w:tc>
      </w:tr>
    </w:tbl>
    <w:p w14:paraId="4ED1E9EC" w14:textId="410614AA" w:rsidR="0092160D" w:rsidRDefault="0092160D" w:rsidP="0092160D">
      <w:pPr>
        <w:pStyle w:val="Nadpisy"/>
      </w:pPr>
      <w:r>
        <w:br w:type="page"/>
      </w:r>
      <w:bookmarkStart w:id="120" w:name="_Toc209253221"/>
      <w:bookmarkStart w:id="121" w:name="_Toc209253408"/>
      <w:bookmarkStart w:id="122" w:name="_Toc209321262"/>
      <w:bookmarkStart w:id="123" w:name="_Toc448848733"/>
      <w:r>
        <w:lastRenderedPageBreak/>
        <w:t>SEZNAM OBRÁZKŮ</w:t>
      </w:r>
      <w:bookmarkEnd w:id="120"/>
      <w:bookmarkEnd w:id="121"/>
      <w:bookmarkEnd w:id="122"/>
      <w:bookmarkEnd w:id="123"/>
    </w:p>
    <w:p w14:paraId="5D488164" w14:textId="77777777" w:rsidR="00F544E7" w:rsidRDefault="00D23FFC" w:rsidP="00F544E7">
      <w:pPr>
        <w:pStyle w:val="Seznamobrzk"/>
        <w:tabs>
          <w:tab w:val="right" w:leader="dot" w:pos="8777"/>
        </w:tabs>
        <w:spacing w:line="360" w:lineRule="auto"/>
        <w:rPr>
          <w:rFonts w:asciiTheme="minorHAnsi" w:eastAsiaTheme="minorEastAsia" w:hAnsiTheme="minorHAnsi" w:cstheme="minorBidi"/>
          <w:noProof/>
          <w:sz w:val="22"/>
          <w:szCs w:val="22"/>
        </w:rPr>
      </w:pPr>
      <w:r w:rsidRPr="0001490F">
        <w:rPr>
          <w:rFonts w:ascii="Times New Roman" w:hAnsi="Times New Roman"/>
        </w:rPr>
        <w:fldChar w:fldCharType="begin"/>
      </w:r>
      <w:r w:rsidRPr="0001490F">
        <w:rPr>
          <w:rFonts w:ascii="Times New Roman" w:hAnsi="Times New Roman"/>
        </w:rPr>
        <w:instrText xml:space="preserve"> TOC \h \z \c "Obrázek" </w:instrText>
      </w:r>
      <w:r w:rsidRPr="0001490F">
        <w:rPr>
          <w:rFonts w:ascii="Times New Roman" w:hAnsi="Times New Roman"/>
        </w:rPr>
        <w:fldChar w:fldCharType="separate"/>
      </w:r>
      <w:hyperlink w:anchor="_Toc448846388" w:history="1">
        <w:r w:rsidR="00F544E7" w:rsidRPr="00BE11A2">
          <w:rPr>
            <w:rStyle w:val="Hypertextovodkaz"/>
            <w:noProof/>
          </w:rPr>
          <w:t>Obrázek 1 Vývojová deska Arduino Mega 2560 [4]</w:t>
        </w:r>
        <w:r w:rsidR="00F544E7">
          <w:rPr>
            <w:noProof/>
            <w:webHidden/>
          </w:rPr>
          <w:tab/>
        </w:r>
        <w:r w:rsidR="00F544E7">
          <w:rPr>
            <w:noProof/>
            <w:webHidden/>
          </w:rPr>
          <w:fldChar w:fldCharType="begin"/>
        </w:r>
        <w:r w:rsidR="00F544E7">
          <w:rPr>
            <w:noProof/>
            <w:webHidden/>
          </w:rPr>
          <w:instrText xml:space="preserve"> PAGEREF _Toc448846388 \h </w:instrText>
        </w:r>
        <w:r w:rsidR="00F544E7">
          <w:rPr>
            <w:noProof/>
            <w:webHidden/>
          </w:rPr>
        </w:r>
        <w:r w:rsidR="00F544E7">
          <w:rPr>
            <w:noProof/>
            <w:webHidden/>
          </w:rPr>
          <w:fldChar w:fldCharType="separate"/>
        </w:r>
        <w:r w:rsidR="00907978">
          <w:rPr>
            <w:noProof/>
            <w:webHidden/>
          </w:rPr>
          <w:t>16</w:t>
        </w:r>
        <w:r w:rsidR="00F544E7">
          <w:rPr>
            <w:noProof/>
            <w:webHidden/>
          </w:rPr>
          <w:fldChar w:fldCharType="end"/>
        </w:r>
      </w:hyperlink>
    </w:p>
    <w:p w14:paraId="4198D0D7"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389" w:history="1">
        <w:r w:rsidR="00F544E7" w:rsidRPr="00BE11A2">
          <w:rPr>
            <w:rStyle w:val="Hypertextovodkaz"/>
            <w:noProof/>
          </w:rPr>
          <w:t>Obrázek 2 Vývojová deska Arduino Due [5]</w:t>
        </w:r>
        <w:r w:rsidR="00F544E7">
          <w:rPr>
            <w:noProof/>
            <w:webHidden/>
          </w:rPr>
          <w:tab/>
        </w:r>
        <w:r w:rsidR="00F544E7">
          <w:rPr>
            <w:noProof/>
            <w:webHidden/>
          </w:rPr>
          <w:fldChar w:fldCharType="begin"/>
        </w:r>
        <w:r w:rsidR="00F544E7">
          <w:rPr>
            <w:noProof/>
            <w:webHidden/>
          </w:rPr>
          <w:instrText xml:space="preserve"> PAGEREF _Toc448846389 \h </w:instrText>
        </w:r>
        <w:r w:rsidR="00F544E7">
          <w:rPr>
            <w:noProof/>
            <w:webHidden/>
          </w:rPr>
        </w:r>
        <w:r w:rsidR="00F544E7">
          <w:rPr>
            <w:noProof/>
            <w:webHidden/>
          </w:rPr>
          <w:fldChar w:fldCharType="separate"/>
        </w:r>
        <w:r w:rsidR="00907978">
          <w:rPr>
            <w:noProof/>
            <w:webHidden/>
          </w:rPr>
          <w:t>17</w:t>
        </w:r>
        <w:r w:rsidR="00F544E7">
          <w:rPr>
            <w:noProof/>
            <w:webHidden/>
          </w:rPr>
          <w:fldChar w:fldCharType="end"/>
        </w:r>
      </w:hyperlink>
    </w:p>
    <w:p w14:paraId="1E909715"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390" w:history="1">
        <w:r w:rsidR="00F544E7" w:rsidRPr="00BE11A2">
          <w:rPr>
            <w:rStyle w:val="Hypertextovodkaz"/>
            <w:noProof/>
          </w:rPr>
          <w:t>Obrázek 3 Pracovní prostředí Arduino IDE</w:t>
        </w:r>
        <w:r w:rsidR="00F544E7">
          <w:rPr>
            <w:noProof/>
            <w:webHidden/>
          </w:rPr>
          <w:tab/>
        </w:r>
        <w:r w:rsidR="00F544E7">
          <w:rPr>
            <w:noProof/>
            <w:webHidden/>
          </w:rPr>
          <w:fldChar w:fldCharType="begin"/>
        </w:r>
        <w:r w:rsidR="00F544E7">
          <w:rPr>
            <w:noProof/>
            <w:webHidden/>
          </w:rPr>
          <w:instrText xml:space="preserve"> PAGEREF _Toc448846390 \h </w:instrText>
        </w:r>
        <w:r w:rsidR="00F544E7">
          <w:rPr>
            <w:noProof/>
            <w:webHidden/>
          </w:rPr>
        </w:r>
        <w:r w:rsidR="00F544E7">
          <w:rPr>
            <w:noProof/>
            <w:webHidden/>
          </w:rPr>
          <w:fldChar w:fldCharType="separate"/>
        </w:r>
        <w:r w:rsidR="00907978">
          <w:rPr>
            <w:noProof/>
            <w:webHidden/>
          </w:rPr>
          <w:t>19</w:t>
        </w:r>
        <w:r w:rsidR="00F544E7">
          <w:rPr>
            <w:noProof/>
            <w:webHidden/>
          </w:rPr>
          <w:fldChar w:fldCharType="end"/>
        </w:r>
      </w:hyperlink>
    </w:p>
    <w:p w14:paraId="2C00C557"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391" w:history="1">
        <w:r w:rsidR="00F544E7" w:rsidRPr="00BE11A2">
          <w:rPr>
            <w:rStyle w:val="Hypertextovodkaz"/>
            <w:noProof/>
          </w:rPr>
          <w:t>Obrázek 4 Hlavní nabídka MS Visual Studio s rozšířením Visual Micro</w:t>
        </w:r>
        <w:r w:rsidR="00F544E7">
          <w:rPr>
            <w:noProof/>
            <w:webHidden/>
          </w:rPr>
          <w:tab/>
        </w:r>
        <w:r w:rsidR="00F544E7">
          <w:rPr>
            <w:noProof/>
            <w:webHidden/>
          </w:rPr>
          <w:fldChar w:fldCharType="begin"/>
        </w:r>
        <w:r w:rsidR="00F544E7">
          <w:rPr>
            <w:noProof/>
            <w:webHidden/>
          </w:rPr>
          <w:instrText xml:space="preserve"> PAGEREF _Toc448846391 \h </w:instrText>
        </w:r>
        <w:r w:rsidR="00F544E7">
          <w:rPr>
            <w:noProof/>
            <w:webHidden/>
          </w:rPr>
        </w:r>
        <w:r w:rsidR="00F544E7">
          <w:rPr>
            <w:noProof/>
            <w:webHidden/>
          </w:rPr>
          <w:fldChar w:fldCharType="separate"/>
        </w:r>
        <w:r w:rsidR="00907978">
          <w:rPr>
            <w:noProof/>
            <w:webHidden/>
          </w:rPr>
          <w:t>20</w:t>
        </w:r>
        <w:r w:rsidR="00F544E7">
          <w:rPr>
            <w:noProof/>
            <w:webHidden/>
          </w:rPr>
          <w:fldChar w:fldCharType="end"/>
        </w:r>
      </w:hyperlink>
    </w:p>
    <w:p w14:paraId="349F63BD"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392" w:history="1">
        <w:r w:rsidR="00F544E7" w:rsidRPr="00BE11A2">
          <w:rPr>
            <w:rStyle w:val="Hypertextovodkaz"/>
            <w:noProof/>
          </w:rPr>
          <w:t>Obrázek 5 Schéma dekódování pomocí RLE8 [9]</w:t>
        </w:r>
        <w:r w:rsidR="00F544E7">
          <w:rPr>
            <w:noProof/>
            <w:webHidden/>
          </w:rPr>
          <w:tab/>
        </w:r>
        <w:r w:rsidR="00F544E7">
          <w:rPr>
            <w:noProof/>
            <w:webHidden/>
          </w:rPr>
          <w:fldChar w:fldCharType="begin"/>
        </w:r>
        <w:r w:rsidR="00F544E7">
          <w:rPr>
            <w:noProof/>
            <w:webHidden/>
          </w:rPr>
          <w:instrText xml:space="preserve"> PAGEREF _Toc448846392 \h </w:instrText>
        </w:r>
        <w:r w:rsidR="00F544E7">
          <w:rPr>
            <w:noProof/>
            <w:webHidden/>
          </w:rPr>
        </w:r>
        <w:r w:rsidR="00F544E7">
          <w:rPr>
            <w:noProof/>
            <w:webHidden/>
          </w:rPr>
          <w:fldChar w:fldCharType="separate"/>
        </w:r>
        <w:r w:rsidR="00907978">
          <w:rPr>
            <w:noProof/>
            <w:webHidden/>
          </w:rPr>
          <w:t>29</w:t>
        </w:r>
        <w:r w:rsidR="00F544E7">
          <w:rPr>
            <w:noProof/>
            <w:webHidden/>
          </w:rPr>
          <w:fldChar w:fldCharType="end"/>
        </w:r>
      </w:hyperlink>
    </w:p>
    <w:p w14:paraId="61C207ED"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393" w:history="1">
        <w:r w:rsidR="00F544E7" w:rsidRPr="00BE11A2">
          <w:rPr>
            <w:rStyle w:val="Hypertextovodkaz"/>
            <w:noProof/>
          </w:rPr>
          <w:t>Obrázek 6 Schéma dekódování pomocí RLE4 [10]</w:t>
        </w:r>
        <w:r w:rsidR="00F544E7">
          <w:rPr>
            <w:noProof/>
            <w:webHidden/>
          </w:rPr>
          <w:tab/>
        </w:r>
        <w:r w:rsidR="00F544E7">
          <w:rPr>
            <w:noProof/>
            <w:webHidden/>
          </w:rPr>
          <w:fldChar w:fldCharType="begin"/>
        </w:r>
        <w:r w:rsidR="00F544E7">
          <w:rPr>
            <w:noProof/>
            <w:webHidden/>
          </w:rPr>
          <w:instrText xml:space="preserve"> PAGEREF _Toc448846393 \h </w:instrText>
        </w:r>
        <w:r w:rsidR="00F544E7">
          <w:rPr>
            <w:noProof/>
            <w:webHidden/>
          </w:rPr>
        </w:r>
        <w:r w:rsidR="00F544E7">
          <w:rPr>
            <w:noProof/>
            <w:webHidden/>
          </w:rPr>
          <w:fldChar w:fldCharType="separate"/>
        </w:r>
        <w:r w:rsidR="00907978">
          <w:rPr>
            <w:noProof/>
            <w:webHidden/>
          </w:rPr>
          <w:t>30</w:t>
        </w:r>
        <w:r w:rsidR="00F544E7">
          <w:rPr>
            <w:noProof/>
            <w:webHidden/>
          </w:rPr>
          <w:fldChar w:fldCharType="end"/>
        </w:r>
      </w:hyperlink>
    </w:p>
    <w:p w14:paraId="6BB6E6C3"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394" w:history="1">
        <w:r w:rsidR="00F544E7" w:rsidRPr="00BE11A2">
          <w:rPr>
            <w:rStyle w:val="Hypertextovodkaz"/>
            <w:noProof/>
          </w:rPr>
          <w:t>Obrázek 7 Blokové schéma sekvenčního kodéru JPEG [12]</w:t>
        </w:r>
        <w:r w:rsidR="00F544E7">
          <w:rPr>
            <w:noProof/>
            <w:webHidden/>
          </w:rPr>
          <w:tab/>
        </w:r>
        <w:r w:rsidR="00F544E7">
          <w:rPr>
            <w:noProof/>
            <w:webHidden/>
          </w:rPr>
          <w:fldChar w:fldCharType="begin"/>
        </w:r>
        <w:r w:rsidR="00F544E7">
          <w:rPr>
            <w:noProof/>
            <w:webHidden/>
          </w:rPr>
          <w:instrText xml:space="preserve"> PAGEREF _Toc448846394 \h </w:instrText>
        </w:r>
        <w:r w:rsidR="00F544E7">
          <w:rPr>
            <w:noProof/>
            <w:webHidden/>
          </w:rPr>
        </w:r>
        <w:r w:rsidR="00F544E7">
          <w:rPr>
            <w:noProof/>
            <w:webHidden/>
          </w:rPr>
          <w:fldChar w:fldCharType="separate"/>
        </w:r>
        <w:r w:rsidR="00907978">
          <w:rPr>
            <w:noProof/>
            <w:webHidden/>
          </w:rPr>
          <w:t>31</w:t>
        </w:r>
        <w:r w:rsidR="00F544E7">
          <w:rPr>
            <w:noProof/>
            <w:webHidden/>
          </w:rPr>
          <w:fldChar w:fldCharType="end"/>
        </w:r>
      </w:hyperlink>
    </w:p>
    <w:p w14:paraId="62BFB49C"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395" w:history="1">
        <w:r w:rsidR="00F544E7" w:rsidRPr="00BE11A2">
          <w:rPr>
            <w:rStyle w:val="Hypertextovodkaz"/>
            <w:noProof/>
          </w:rPr>
          <w:t>Obrázek 8 Cik-cak upořádání AC koeficientů [13]</w:t>
        </w:r>
        <w:r w:rsidR="00F544E7">
          <w:rPr>
            <w:noProof/>
            <w:webHidden/>
          </w:rPr>
          <w:tab/>
        </w:r>
        <w:r w:rsidR="00F544E7">
          <w:rPr>
            <w:noProof/>
            <w:webHidden/>
          </w:rPr>
          <w:fldChar w:fldCharType="begin"/>
        </w:r>
        <w:r w:rsidR="00F544E7">
          <w:rPr>
            <w:noProof/>
            <w:webHidden/>
          </w:rPr>
          <w:instrText xml:space="preserve"> PAGEREF _Toc448846395 \h </w:instrText>
        </w:r>
        <w:r w:rsidR="00F544E7">
          <w:rPr>
            <w:noProof/>
            <w:webHidden/>
          </w:rPr>
        </w:r>
        <w:r w:rsidR="00F544E7">
          <w:rPr>
            <w:noProof/>
            <w:webHidden/>
          </w:rPr>
          <w:fldChar w:fldCharType="separate"/>
        </w:r>
        <w:r w:rsidR="00907978">
          <w:rPr>
            <w:noProof/>
            <w:webHidden/>
          </w:rPr>
          <w:t>33</w:t>
        </w:r>
        <w:r w:rsidR="00F544E7">
          <w:rPr>
            <w:noProof/>
            <w:webHidden/>
          </w:rPr>
          <w:fldChar w:fldCharType="end"/>
        </w:r>
      </w:hyperlink>
    </w:p>
    <w:p w14:paraId="6F80A28E"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396" w:history="1">
        <w:r w:rsidR="00F544E7" w:rsidRPr="00BE11A2">
          <w:rPr>
            <w:rStyle w:val="Hypertextovodkaz"/>
            <w:noProof/>
          </w:rPr>
          <w:t>Obrázek 9 Blokové schéma sekvenčního dekodéru JPEG [12]</w:t>
        </w:r>
        <w:r w:rsidR="00F544E7">
          <w:rPr>
            <w:noProof/>
            <w:webHidden/>
          </w:rPr>
          <w:tab/>
        </w:r>
        <w:r w:rsidR="00F544E7">
          <w:rPr>
            <w:noProof/>
            <w:webHidden/>
          </w:rPr>
          <w:fldChar w:fldCharType="begin"/>
        </w:r>
        <w:r w:rsidR="00F544E7">
          <w:rPr>
            <w:noProof/>
            <w:webHidden/>
          </w:rPr>
          <w:instrText xml:space="preserve"> PAGEREF _Toc448846396 \h </w:instrText>
        </w:r>
        <w:r w:rsidR="00F544E7">
          <w:rPr>
            <w:noProof/>
            <w:webHidden/>
          </w:rPr>
        </w:r>
        <w:r w:rsidR="00F544E7">
          <w:rPr>
            <w:noProof/>
            <w:webHidden/>
          </w:rPr>
          <w:fldChar w:fldCharType="separate"/>
        </w:r>
        <w:r w:rsidR="00907978">
          <w:rPr>
            <w:noProof/>
            <w:webHidden/>
          </w:rPr>
          <w:t>36</w:t>
        </w:r>
        <w:r w:rsidR="00F544E7">
          <w:rPr>
            <w:noProof/>
            <w:webHidden/>
          </w:rPr>
          <w:fldChar w:fldCharType="end"/>
        </w:r>
      </w:hyperlink>
    </w:p>
    <w:p w14:paraId="34E91247"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r:id="rId51" w:anchor="_Toc448846397" w:history="1">
        <w:r w:rsidR="00F544E7" w:rsidRPr="00BE11A2">
          <w:rPr>
            <w:rStyle w:val="Hypertextovodkaz"/>
            <w:noProof/>
          </w:rPr>
          <w:t>Obrázek 10 Hardwarová architektura řešení</w:t>
        </w:r>
        <w:r w:rsidR="00F544E7">
          <w:rPr>
            <w:noProof/>
            <w:webHidden/>
          </w:rPr>
          <w:tab/>
        </w:r>
        <w:r w:rsidR="00F544E7">
          <w:rPr>
            <w:noProof/>
            <w:webHidden/>
          </w:rPr>
          <w:fldChar w:fldCharType="begin"/>
        </w:r>
        <w:r w:rsidR="00F544E7">
          <w:rPr>
            <w:noProof/>
            <w:webHidden/>
          </w:rPr>
          <w:instrText xml:space="preserve"> PAGEREF _Toc448846397 \h </w:instrText>
        </w:r>
        <w:r w:rsidR="00F544E7">
          <w:rPr>
            <w:noProof/>
            <w:webHidden/>
          </w:rPr>
        </w:r>
        <w:r w:rsidR="00F544E7">
          <w:rPr>
            <w:noProof/>
            <w:webHidden/>
          </w:rPr>
          <w:fldChar w:fldCharType="separate"/>
        </w:r>
        <w:r w:rsidR="00907978">
          <w:rPr>
            <w:noProof/>
            <w:webHidden/>
          </w:rPr>
          <w:t>40</w:t>
        </w:r>
        <w:r w:rsidR="00F544E7">
          <w:rPr>
            <w:noProof/>
            <w:webHidden/>
          </w:rPr>
          <w:fldChar w:fldCharType="end"/>
        </w:r>
      </w:hyperlink>
    </w:p>
    <w:p w14:paraId="6C6F0ED3"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398" w:history="1">
        <w:r w:rsidR="00F544E7" w:rsidRPr="00BE11A2">
          <w:rPr>
            <w:rStyle w:val="Hypertextovodkaz"/>
            <w:noProof/>
          </w:rPr>
          <w:t>Obrázek 11 Použitý čtyř kanálový logický převodník [16]</w:t>
        </w:r>
        <w:r w:rsidR="00F544E7">
          <w:rPr>
            <w:noProof/>
            <w:webHidden/>
          </w:rPr>
          <w:tab/>
        </w:r>
        <w:r w:rsidR="00F544E7">
          <w:rPr>
            <w:noProof/>
            <w:webHidden/>
          </w:rPr>
          <w:fldChar w:fldCharType="begin"/>
        </w:r>
        <w:r w:rsidR="00F544E7">
          <w:rPr>
            <w:noProof/>
            <w:webHidden/>
          </w:rPr>
          <w:instrText xml:space="preserve"> PAGEREF _Toc448846398 \h </w:instrText>
        </w:r>
        <w:r w:rsidR="00F544E7">
          <w:rPr>
            <w:noProof/>
            <w:webHidden/>
          </w:rPr>
        </w:r>
        <w:r w:rsidR="00F544E7">
          <w:rPr>
            <w:noProof/>
            <w:webHidden/>
          </w:rPr>
          <w:fldChar w:fldCharType="separate"/>
        </w:r>
        <w:r w:rsidR="00907978">
          <w:rPr>
            <w:noProof/>
            <w:webHidden/>
          </w:rPr>
          <w:t>42</w:t>
        </w:r>
        <w:r w:rsidR="00F544E7">
          <w:rPr>
            <w:noProof/>
            <w:webHidden/>
          </w:rPr>
          <w:fldChar w:fldCharType="end"/>
        </w:r>
      </w:hyperlink>
    </w:p>
    <w:p w14:paraId="7B98971B"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399" w:history="1">
        <w:r w:rsidR="00F544E7" w:rsidRPr="00BE11A2">
          <w:rPr>
            <w:rStyle w:val="Hypertextovodkaz"/>
            <w:noProof/>
          </w:rPr>
          <w:t>Obrázek 12 Zapojení jednoho kanálu logického převodníku [17]</w:t>
        </w:r>
        <w:r w:rsidR="00F544E7">
          <w:rPr>
            <w:noProof/>
            <w:webHidden/>
          </w:rPr>
          <w:tab/>
        </w:r>
        <w:r w:rsidR="00F544E7">
          <w:rPr>
            <w:noProof/>
            <w:webHidden/>
          </w:rPr>
          <w:fldChar w:fldCharType="begin"/>
        </w:r>
        <w:r w:rsidR="00F544E7">
          <w:rPr>
            <w:noProof/>
            <w:webHidden/>
          </w:rPr>
          <w:instrText xml:space="preserve"> PAGEREF _Toc448846399 \h </w:instrText>
        </w:r>
        <w:r w:rsidR="00F544E7">
          <w:rPr>
            <w:noProof/>
            <w:webHidden/>
          </w:rPr>
        </w:r>
        <w:r w:rsidR="00F544E7">
          <w:rPr>
            <w:noProof/>
            <w:webHidden/>
          </w:rPr>
          <w:fldChar w:fldCharType="separate"/>
        </w:r>
        <w:r w:rsidR="00907978">
          <w:rPr>
            <w:noProof/>
            <w:webHidden/>
          </w:rPr>
          <w:t>42</w:t>
        </w:r>
        <w:r w:rsidR="00F544E7">
          <w:rPr>
            <w:noProof/>
            <w:webHidden/>
          </w:rPr>
          <w:fldChar w:fldCharType="end"/>
        </w:r>
      </w:hyperlink>
    </w:p>
    <w:p w14:paraId="27E9DAB9"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00" w:history="1">
        <w:r w:rsidR="00F544E7" w:rsidRPr="00BE11A2">
          <w:rPr>
            <w:rStyle w:val="Hypertextovodkaz"/>
            <w:noProof/>
          </w:rPr>
          <w:t>Obrázek 13 Plošný spoj SRAM shieldu.</w:t>
        </w:r>
        <w:r w:rsidR="00F544E7">
          <w:rPr>
            <w:noProof/>
            <w:webHidden/>
          </w:rPr>
          <w:tab/>
        </w:r>
        <w:r w:rsidR="00F544E7">
          <w:rPr>
            <w:noProof/>
            <w:webHidden/>
          </w:rPr>
          <w:fldChar w:fldCharType="begin"/>
        </w:r>
        <w:r w:rsidR="00F544E7">
          <w:rPr>
            <w:noProof/>
            <w:webHidden/>
          </w:rPr>
          <w:instrText xml:space="preserve"> PAGEREF _Toc448846400 \h </w:instrText>
        </w:r>
        <w:r w:rsidR="00F544E7">
          <w:rPr>
            <w:noProof/>
            <w:webHidden/>
          </w:rPr>
        </w:r>
        <w:r w:rsidR="00F544E7">
          <w:rPr>
            <w:noProof/>
            <w:webHidden/>
          </w:rPr>
          <w:fldChar w:fldCharType="separate"/>
        </w:r>
        <w:r w:rsidR="00907978">
          <w:rPr>
            <w:noProof/>
            <w:webHidden/>
          </w:rPr>
          <w:t>43</w:t>
        </w:r>
        <w:r w:rsidR="00F544E7">
          <w:rPr>
            <w:noProof/>
            <w:webHidden/>
          </w:rPr>
          <w:fldChar w:fldCharType="end"/>
        </w:r>
      </w:hyperlink>
    </w:p>
    <w:p w14:paraId="5178C50C"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01" w:history="1">
        <w:r w:rsidR="00F544E7" w:rsidRPr="00BE11A2">
          <w:rPr>
            <w:rStyle w:val="Hypertextovodkaz"/>
            <w:noProof/>
          </w:rPr>
          <w:t>Obrázek 14 Diagram dekomprese JPEG formátu</w:t>
        </w:r>
        <w:r w:rsidR="00F544E7">
          <w:rPr>
            <w:noProof/>
            <w:webHidden/>
          </w:rPr>
          <w:tab/>
        </w:r>
        <w:r w:rsidR="00F544E7">
          <w:rPr>
            <w:noProof/>
            <w:webHidden/>
          </w:rPr>
          <w:fldChar w:fldCharType="begin"/>
        </w:r>
        <w:r w:rsidR="00F544E7">
          <w:rPr>
            <w:noProof/>
            <w:webHidden/>
          </w:rPr>
          <w:instrText xml:space="preserve"> PAGEREF _Toc448846401 \h </w:instrText>
        </w:r>
        <w:r w:rsidR="00F544E7">
          <w:rPr>
            <w:noProof/>
            <w:webHidden/>
          </w:rPr>
        </w:r>
        <w:r w:rsidR="00F544E7">
          <w:rPr>
            <w:noProof/>
            <w:webHidden/>
          </w:rPr>
          <w:fldChar w:fldCharType="separate"/>
        </w:r>
        <w:r w:rsidR="00907978">
          <w:rPr>
            <w:noProof/>
            <w:webHidden/>
          </w:rPr>
          <w:t>51</w:t>
        </w:r>
        <w:r w:rsidR="00F544E7">
          <w:rPr>
            <w:noProof/>
            <w:webHidden/>
          </w:rPr>
          <w:fldChar w:fldCharType="end"/>
        </w:r>
      </w:hyperlink>
    </w:p>
    <w:p w14:paraId="212C2F09"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02" w:history="1">
        <w:r w:rsidR="00F544E7" w:rsidRPr="00BE11A2">
          <w:rPr>
            <w:rStyle w:val="Hypertextovodkaz"/>
            <w:noProof/>
          </w:rPr>
          <w:t>Obrázek 15 Diagram komprese do JPEG formátu</w:t>
        </w:r>
        <w:r w:rsidR="00F544E7">
          <w:rPr>
            <w:noProof/>
            <w:webHidden/>
          </w:rPr>
          <w:tab/>
        </w:r>
        <w:r w:rsidR="00F544E7">
          <w:rPr>
            <w:noProof/>
            <w:webHidden/>
          </w:rPr>
          <w:fldChar w:fldCharType="begin"/>
        </w:r>
        <w:r w:rsidR="00F544E7">
          <w:rPr>
            <w:noProof/>
            <w:webHidden/>
          </w:rPr>
          <w:instrText xml:space="preserve"> PAGEREF _Toc448846402 \h </w:instrText>
        </w:r>
        <w:r w:rsidR="00F544E7">
          <w:rPr>
            <w:noProof/>
            <w:webHidden/>
          </w:rPr>
        </w:r>
        <w:r w:rsidR="00F544E7">
          <w:rPr>
            <w:noProof/>
            <w:webHidden/>
          </w:rPr>
          <w:fldChar w:fldCharType="separate"/>
        </w:r>
        <w:r w:rsidR="00907978">
          <w:rPr>
            <w:noProof/>
            <w:webHidden/>
          </w:rPr>
          <w:t>54</w:t>
        </w:r>
        <w:r w:rsidR="00F544E7">
          <w:rPr>
            <w:noProof/>
            <w:webHidden/>
          </w:rPr>
          <w:fldChar w:fldCharType="end"/>
        </w:r>
      </w:hyperlink>
    </w:p>
    <w:p w14:paraId="37151F4C"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03" w:history="1">
        <w:r w:rsidR="00F544E7" w:rsidRPr="00BE11A2">
          <w:rPr>
            <w:rStyle w:val="Hypertextovodkaz"/>
            <w:noProof/>
          </w:rPr>
          <w:t>Obrázek 16 Graf času dekomprese v závislosti na velikosti obrazu</w:t>
        </w:r>
        <w:r w:rsidR="00F544E7">
          <w:rPr>
            <w:noProof/>
            <w:webHidden/>
          </w:rPr>
          <w:tab/>
        </w:r>
        <w:r w:rsidR="00F544E7">
          <w:rPr>
            <w:noProof/>
            <w:webHidden/>
          </w:rPr>
          <w:fldChar w:fldCharType="begin"/>
        </w:r>
        <w:r w:rsidR="00F544E7">
          <w:rPr>
            <w:noProof/>
            <w:webHidden/>
          </w:rPr>
          <w:instrText xml:space="preserve"> PAGEREF _Toc448846403 \h </w:instrText>
        </w:r>
        <w:r w:rsidR="00F544E7">
          <w:rPr>
            <w:noProof/>
            <w:webHidden/>
          </w:rPr>
        </w:r>
        <w:r w:rsidR="00F544E7">
          <w:rPr>
            <w:noProof/>
            <w:webHidden/>
          </w:rPr>
          <w:fldChar w:fldCharType="separate"/>
        </w:r>
        <w:r w:rsidR="00907978">
          <w:rPr>
            <w:noProof/>
            <w:webHidden/>
          </w:rPr>
          <w:t>56</w:t>
        </w:r>
        <w:r w:rsidR="00F544E7">
          <w:rPr>
            <w:noProof/>
            <w:webHidden/>
          </w:rPr>
          <w:fldChar w:fldCharType="end"/>
        </w:r>
      </w:hyperlink>
    </w:p>
    <w:p w14:paraId="405E74D6"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04" w:history="1">
        <w:r w:rsidR="00F544E7" w:rsidRPr="00BE11A2">
          <w:rPr>
            <w:rStyle w:val="Hypertextovodkaz"/>
            <w:noProof/>
          </w:rPr>
          <w:t>Obrázek 17 Graf času dekomprese JPEG v závislosti na rozlišení obrazu</w:t>
        </w:r>
        <w:r w:rsidR="00F544E7">
          <w:rPr>
            <w:noProof/>
            <w:webHidden/>
          </w:rPr>
          <w:tab/>
        </w:r>
        <w:r w:rsidR="00F544E7">
          <w:rPr>
            <w:noProof/>
            <w:webHidden/>
          </w:rPr>
          <w:fldChar w:fldCharType="begin"/>
        </w:r>
        <w:r w:rsidR="00F544E7">
          <w:rPr>
            <w:noProof/>
            <w:webHidden/>
          </w:rPr>
          <w:instrText xml:space="preserve"> PAGEREF _Toc448846404 \h </w:instrText>
        </w:r>
        <w:r w:rsidR="00F544E7">
          <w:rPr>
            <w:noProof/>
            <w:webHidden/>
          </w:rPr>
        </w:r>
        <w:r w:rsidR="00F544E7">
          <w:rPr>
            <w:noProof/>
            <w:webHidden/>
          </w:rPr>
          <w:fldChar w:fldCharType="separate"/>
        </w:r>
        <w:r w:rsidR="00907978">
          <w:rPr>
            <w:noProof/>
            <w:webHidden/>
          </w:rPr>
          <w:t>57</w:t>
        </w:r>
        <w:r w:rsidR="00F544E7">
          <w:rPr>
            <w:noProof/>
            <w:webHidden/>
          </w:rPr>
          <w:fldChar w:fldCharType="end"/>
        </w:r>
      </w:hyperlink>
    </w:p>
    <w:p w14:paraId="02B50180"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05" w:history="1">
        <w:r w:rsidR="00F544E7" w:rsidRPr="00BE11A2">
          <w:rPr>
            <w:rStyle w:val="Hypertextovodkaz"/>
            <w:noProof/>
          </w:rPr>
          <w:t>Obrázek 18 Graf času dekomprese BMP v závislosti na bitové hloubce a použitém algoritmu komprimace</w:t>
        </w:r>
        <w:r w:rsidR="00F544E7">
          <w:rPr>
            <w:noProof/>
            <w:webHidden/>
          </w:rPr>
          <w:tab/>
        </w:r>
        <w:r w:rsidR="00F544E7">
          <w:rPr>
            <w:noProof/>
            <w:webHidden/>
          </w:rPr>
          <w:fldChar w:fldCharType="begin"/>
        </w:r>
        <w:r w:rsidR="00F544E7">
          <w:rPr>
            <w:noProof/>
            <w:webHidden/>
          </w:rPr>
          <w:instrText xml:space="preserve"> PAGEREF _Toc448846405 \h </w:instrText>
        </w:r>
        <w:r w:rsidR="00F544E7">
          <w:rPr>
            <w:noProof/>
            <w:webHidden/>
          </w:rPr>
        </w:r>
        <w:r w:rsidR="00F544E7">
          <w:rPr>
            <w:noProof/>
            <w:webHidden/>
          </w:rPr>
          <w:fldChar w:fldCharType="separate"/>
        </w:r>
        <w:r w:rsidR="00907978">
          <w:rPr>
            <w:noProof/>
            <w:webHidden/>
          </w:rPr>
          <w:t>58</w:t>
        </w:r>
        <w:r w:rsidR="00F544E7">
          <w:rPr>
            <w:noProof/>
            <w:webHidden/>
          </w:rPr>
          <w:fldChar w:fldCharType="end"/>
        </w:r>
      </w:hyperlink>
    </w:p>
    <w:p w14:paraId="4ED1E9F9" w14:textId="77777777" w:rsidR="0092160D" w:rsidRDefault="00D23FFC" w:rsidP="00F544E7">
      <w:pPr>
        <w:pStyle w:val="Nadpisy"/>
        <w:spacing w:line="360" w:lineRule="auto"/>
      </w:pPr>
      <w:r w:rsidRPr="0001490F">
        <w:rPr>
          <w:sz w:val="24"/>
          <w:szCs w:val="24"/>
        </w:rPr>
        <w:fldChar w:fldCharType="end"/>
      </w:r>
      <w:r w:rsidR="0092160D">
        <w:br w:type="page"/>
      </w:r>
      <w:bookmarkStart w:id="124" w:name="_Toc209253222"/>
      <w:bookmarkStart w:id="125" w:name="_Toc209253409"/>
      <w:bookmarkStart w:id="126" w:name="_Toc209321263"/>
      <w:bookmarkStart w:id="127" w:name="_Toc448848734"/>
      <w:r w:rsidR="0092160D">
        <w:lastRenderedPageBreak/>
        <w:t>SEZNAM TABULEK</w:t>
      </w:r>
      <w:bookmarkEnd w:id="124"/>
      <w:bookmarkEnd w:id="125"/>
      <w:bookmarkEnd w:id="126"/>
      <w:bookmarkEnd w:id="127"/>
    </w:p>
    <w:p w14:paraId="72E5E76A" w14:textId="77777777" w:rsidR="00F544E7" w:rsidRDefault="0010253F" w:rsidP="00F544E7">
      <w:pPr>
        <w:pStyle w:val="Seznamobrzk"/>
        <w:tabs>
          <w:tab w:val="right" w:leader="dot" w:pos="8777"/>
        </w:tabs>
        <w:spacing w:line="360" w:lineRule="auto"/>
        <w:rPr>
          <w:rFonts w:asciiTheme="minorHAnsi" w:eastAsiaTheme="minorEastAsia" w:hAnsiTheme="minorHAnsi" w:cstheme="minorBidi"/>
          <w:noProof/>
          <w:sz w:val="22"/>
          <w:szCs w:val="22"/>
        </w:rPr>
      </w:pPr>
      <w:r w:rsidRPr="00756ECD">
        <w:rPr>
          <w:rFonts w:ascii="Times New Roman" w:hAnsi="Times New Roman"/>
        </w:rPr>
        <w:fldChar w:fldCharType="begin"/>
      </w:r>
      <w:r w:rsidRPr="00756ECD">
        <w:rPr>
          <w:rFonts w:ascii="Times New Roman" w:hAnsi="Times New Roman"/>
        </w:rPr>
        <w:instrText xml:space="preserve"> TOC \h \z \c "Tabulka" </w:instrText>
      </w:r>
      <w:r w:rsidRPr="00756ECD">
        <w:rPr>
          <w:rFonts w:ascii="Times New Roman" w:hAnsi="Times New Roman"/>
        </w:rPr>
        <w:fldChar w:fldCharType="separate"/>
      </w:r>
      <w:hyperlink w:anchor="_Toc448846406" w:history="1">
        <w:r w:rsidR="00F544E7" w:rsidRPr="00684288">
          <w:rPr>
            <w:rStyle w:val="Hypertextovodkaz"/>
            <w:noProof/>
          </w:rPr>
          <w:t>Tabulka 1 Základní vlastnosti mikro kontroléru ATMega2560</w:t>
        </w:r>
        <w:r w:rsidR="00F544E7">
          <w:rPr>
            <w:noProof/>
            <w:webHidden/>
          </w:rPr>
          <w:tab/>
        </w:r>
        <w:r w:rsidR="00F544E7">
          <w:rPr>
            <w:noProof/>
            <w:webHidden/>
          </w:rPr>
          <w:fldChar w:fldCharType="begin"/>
        </w:r>
        <w:r w:rsidR="00F544E7">
          <w:rPr>
            <w:noProof/>
            <w:webHidden/>
          </w:rPr>
          <w:instrText xml:space="preserve"> PAGEREF _Toc448846406 \h </w:instrText>
        </w:r>
        <w:r w:rsidR="00F544E7">
          <w:rPr>
            <w:noProof/>
            <w:webHidden/>
          </w:rPr>
        </w:r>
        <w:r w:rsidR="00F544E7">
          <w:rPr>
            <w:noProof/>
            <w:webHidden/>
          </w:rPr>
          <w:fldChar w:fldCharType="separate"/>
        </w:r>
        <w:r w:rsidR="00907978">
          <w:rPr>
            <w:noProof/>
            <w:webHidden/>
          </w:rPr>
          <w:t>15</w:t>
        </w:r>
        <w:r w:rsidR="00F544E7">
          <w:rPr>
            <w:noProof/>
            <w:webHidden/>
          </w:rPr>
          <w:fldChar w:fldCharType="end"/>
        </w:r>
      </w:hyperlink>
    </w:p>
    <w:p w14:paraId="78EBD533"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07" w:history="1">
        <w:r w:rsidR="00F544E7" w:rsidRPr="00684288">
          <w:rPr>
            <w:rStyle w:val="Hypertextovodkaz"/>
            <w:noProof/>
          </w:rPr>
          <w:t>Tabulka 2 Základní vlastnosti mikro kontroléru AT91SAM3X8E</w:t>
        </w:r>
        <w:r w:rsidR="00F544E7">
          <w:rPr>
            <w:noProof/>
            <w:webHidden/>
          </w:rPr>
          <w:tab/>
        </w:r>
        <w:r w:rsidR="00F544E7">
          <w:rPr>
            <w:noProof/>
            <w:webHidden/>
          </w:rPr>
          <w:fldChar w:fldCharType="begin"/>
        </w:r>
        <w:r w:rsidR="00F544E7">
          <w:rPr>
            <w:noProof/>
            <w:webHidden/>
          </w:rPr>
          <w:instrText xml:space="preserve"> PAGEREF _Toc448846407 \h </w:instrText>
        </w:r>
        <w:r w:rsidR="00F544E7">
          <w:rPr>
            <w:noProof/>
            <w:webHidden/>
          </w:rPr>
        </w:r>
        <w:r w:rsidR="00F544E7">
          <w:rPr>
            <w:noProof/>
            <w:webHidden/>
          </w:rPr>
          <w:fldChar w:fldCharType="separate"/>
        </w:r>
        <w:r w:rsidR="00907978">
          <w:rPr>
            <w:noProof/>
            <w:webHidden/>
          </w:rPr>
          <w:t>16</w:t>
        </w:r>
        <w:r w:rsidR="00F544E7">
          <w:rPr>
            <w:noProof/>
            <w:webHidden/>
          </w:rPr>
          <w:fldChar w:fldCharType="end"/>
        </w:r>
      </w:hyperlink>
    </w:p>
    <w:p w14:paraId="0A5F03EF"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08" w:history="1">
        <w:r w:rsidR="00F544E7" w:rsidRPr="00684288">
          <w:rPr>
            <w:rStyle w:val="Hypertextovodkaz"/>
            <w:noProof/>
          </w:rPr>
          <w:t>Tabulka 3 Základní typy barevných obrazů [6]</w:t>
        </w:r>
        <w:r w:rsidR="00F544E7">
          <w:rPr>
            <w:noProof/>
            <w:webHidden/>
          </w:rPr>
          <w:tab/>
        </w:r>
        <w:r w:rsidR="00F544E7">
          <w:rPr>
            <w:noProof/>
            <w:webHidden/>
          </w:rPr>
          <w:fldChar w:fldCharType="begin"/>
        </w:r>
        <w:r w:rsidR="00F544E7">
          <w:rPr>
            <w:noProof/>
            <w:webHidden/>
          </w:rPr>
          <w:instrText xml:space="preserve"> PAGEREF _Toc448846408 \h </w:instrText>
        </w:r>
        <w:r w:rsidR="00F544E7">
          <w:rPr>
            <w:noProof/>
            <w:webHidden/>
          </w:rPr>
        </w:r>
        <w:r w:rsidR="00F544E7">
          <w:rPr>
            <w:noProof/>
            <w:webHidden/>
          </w:rPr>
          <w:fldChar w:fldCharType="separate"/>
        </w:r>
        <w:r w:rsidR="00907978">
          <w:rPr>
            <w:noProof/>
            <w:webHidden/>
          </w:rPr>
          <w:t>22</w:t>
        </w:r>
        <w:r w:rsidR="00F544E7">
          <w:rPr>
            <w:noProof/>
            <w:webHidden/>
          </w:rPr>
          <w:fldChar w:fldCharType="end"/>
        </w:r>
      </w:hyperlink>
    </w:p>
    <w:p w14:paraId="7A26ABC8"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09" w:history="1">
        <w:r w:rsidR="00F544E7" w:rsidRPr="00684288">
          <w:rPr>
            <w:rStyle w:val="Hypertextovodkaz"/>
            <w:noProof/>
          </w:rPr>
          <w:t>Tabulka 4 Přehled vlastností kompresních metod [6]</w:t>
        </w:r>
        <w:r w:rsidR="00F544E7">
          <w:rPr>
            <w:noProof/>
            <w:webHidden/>
          </w:rPr>
          <w:tab/>
        </w:r>
        <w:r w:rsidR="00F544E7">
          <w:rPr>
            <w:noProof/>
            <w:webHidden/>
          </w:rPr>
          <w:fldChar w:fldCharType="begin"/>
        </w:r>
        <w:r w:rsidR="00F544E7">
          <w:rPr>
            <w:noProof/>
            <w:webHidden/>
          </w:rPr>
          <w:instrText xml:space="preserve"> PAGEREF _Toc448846409 \h </w:instrText>
        </w:r>
        <w:r w:rsidR="00F544E7">
          <w:rPr>
            <w:noProof/>
            <w:webHidden/>
          </w:rPr>
        </w:r>
        <w:r w:rsidR="00F544E7">
          <w:rPr>
            <w:noProof/>
            <w:webHidden/>
          </w:rPr>
          <w:fldChar w:fldCharType="separate"/>
        </w:r>
        <w:r w:rsidR="00907978">
          <w:rPr>
            <w:noProof/>
            <w:webHidden/>
          </w:rPr>
          <w:t>23</w:t>
        </w:r>
        <w:r w:rsidR="00F544E7">
          <w:rPr>
            <w:noProof/>
            <w:webHidden/>
          </w:rPr>
          <w:fldChar w:fldCharType="end"/>
        </w:r>
      </w:hyperlink>
    </w:p>
    <w:p w14:paraId="38990E32"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10" w:history="1">
        <w:r w:rsidR="00F544E7" w:rsidRPr="00684288">
          <w:rPr>
            <w:rStyle w:val="Hypertextovodkaz"/>
            <w:noProof/>
          </w:rPr>
          <w:t>Tabulka 5 Struktura souboru BMP [7]</w:t>
        </w:r>
        <w:r w:rsidR="00F544E7">
          <w:rPr>
            <w:noProof/>
            <w:webHidden/>
          </w:rPr>
          <w:tab/>
        </w:r>
        <w:r w:rsidR="00F544E7">
          <w:rPr>
            <w:noProof/>
            <w:webHidden/>
          </w:rPr>
          <w:fldChar w:fldCharType="begin"/>
        </w:r>
        <w:r w:rsidR="00F544E7">
          <w:rPr>
            <w:noProof/>
            <w:webHidden/>
          </w:rPr>
          <w:instrText xml:space="preserve"> PAGEREF _Toc448846410 \h </w:instrText>
        </w:r>
        <w:r w:rsidR="00F544E7">
          <w:rPr>
            <w:noProof/>
            <w:webHidden/>
          </w:rPr>
        </w:r>
        <w:r w:rsidR="00F544E7">
          <w:rPr>
            <w:noProof/>
            <w:webHidden/>
          </w:rPr>
          <w:fldChar w:fldCharType="separate"/>
        </w:r>
        <w:r w:rsidR="00907978">
          <w:rPr>
            <w:noProof/>
            <w:webHidden/>
          </w:rPr>
          <w:t>23</w:t>
        </w:r>
        <w:r w:rsidR="00F544E7">
          <w:rPr>
            <w:noProof/>
            <w:webHidden/>
          </w:rPr>
          <w:fldChar w:fldCharType="end"/>
        </w:r>
      </w:hyperlink>
    </w:p>
    <w:p w14:paraId="62C2556D"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11" w:history="1">
        <w:r w:rsidR="00F544E7" w:rsidRPr="00684288">
          <w:rPr>
            <w:rStyle w:val="Hypertextovodkaz"/>
            <w:noProof/>
          </w:rPr>
          <w:t>Tabulka 6 Hlavička souboru BMP [7]</w:t>
        </w:r>
        <w:r w:rsidR="00F544E7">
          <w:rPr>
            <w:noProof/>
            <w:webHidden/>
          </w:rPr>
          <w:tab/>
        </w:r>
        <w:r w:rsidR="00F544E7">
          <w:rPr>
            <w:noProof/>
            <w:webHidden/>
          </w:rPr>
          <w:fldChar w:fldCharType="begin"/>
        </w:r>
        <w:r w:rsidR="00F544E7">
          <w:rPr>
            <w:noProof/>
            <w:webHidden/>
          </w:rPr>
          <w:instrText xml:space="preserve"> PAGEREF _Toc448846411 \h </w:instrText>
        </w:r>
        <w:r w:rsidR="00F544E7">
          <w:rPr>
            <w:noProof/>
            <w:webHidden/>
          </w:rPr>
        </w:r>
        <w:r w:rsidR="00F544E7">
          <w:rPr>
            <w:noProof/>
            <w:webHidden/>
          </w:rPr>
          <w:fldChar w:fldCharType="separate"/>
        </w:r>
        <w:r w:rsidR="00907978">
          <w:rPr>
            <w:noProof/>
            <w:webHidden/>
          </w:rPr>
          <w:t>24</w:t>
        </w:r>
        <w:r w:rsidR="00F544E7">
          <w:rPr>
            <w:noProof/>
            <w:webHidden/>
          </w:rPr>
          <w:fldChar w:fldCharType="end"/>
        </w:r>
      </w:hyperlink>
    </w:p>
    <w:p w14:paraId="54541874"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12" w:history="1">
        <w:r w:rsidR="00F544E7" w:rsidRPr="00684288">
          <w:rPr>
            <w:rStyle w:val="Hypertextovodkaz"/>
            <w:noProof/>
          </w:rPr>
          <w:t>Tabulka 7 Struktura BITMAPV5HEADER [8]</w:t>
        </w:r>
        <w:r w:rsidR="00F544E7">
          <w:rPr>
            <w:noProof/>
            <w:webHidden/>
          </w:rPr>
          <w:tab/>
        </w:r>
        <w:r w:rsidR="00F544E7">
          <w:rPr>
            <w:noProof/>
            <w:webHidden/>
          </w:rPr>
          <w:fldChar w:fldCharType="begin"/>
        </w:r>
        <w:r w:rsidR="00F544E7">
          <w:rPr>
            <w:noProof/>
            <w:webHidden/>
          </w:rPr>
          <w:instrText xml:space="preserve"> PAGEREF _Toc448846412 \h </w:instrText>
        </w:r>
        <w:r w:rsidR="00F544E7">
          <w:rPr>
            <w:noProof/>
            <w:webHidden/>
          </w:rPr>
        </w:r>
        <w:r w:rsidR="00F544E7">
          <w:rPr>
            <w:noProof/>
            <w:webHidden/>
          </w:rPr>
          <w:fldChar w:fldCharType="separate"/>
        </w:r>
        <w:r w:rsidR="00907978">
          <w:rPr>
            <w:noProof/>
            <w:webHidden/>
          </w:rPr>
          <w:t>25</w:t>
        </w:r>
        <w:r w:rsidR="00F544E7">
          <w:rPr>
            <w:noProof/>
            <w:webHidden/>
          </w:rPr>
          <w:fldChar w:fldCharType="end"/>
        </w:r>
      </w:hyperlink>
    </w:p>
    <w:p w14:paraId="393AFC86"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13" w:history="1">
        <w:r w:rsidR="00F544E7" w:rsidRPr="00684288">
          <w:rPr>
            <w:rStyle w:val="Hypertextovodkaz"/>
            <w:noProof/>
          </w:rPr>
          <w:t>Tabulka 8 Určení počtu barev v bitmapě</w:t>
        </w:r>
        <w:r w:rsidR="00F544E7">
          <w:rPr>
            <w:noProof/>
            <w:webHidden/>
          </w:rPr>
          <w:tab/>
        </w:r>
        <w:r w:rsidR="00F544E7">
          <w:rPr>
            <w:noProof/>
            <w:webHidden/>
          </w:rPr>
          <w:fldChar w:fldCharType="begin"/>
        </w:r>
        <w:r w:rsidR="00F544E7">
          <w:rPr>
            <w:noProof/>
            <w:webHidden/>
          </w:rPr>
          <w:instrText xml:space="preserve"> PAGEREF _Toc448846413 \h </w:instrText>
        </w:r>
        <w:r w:rsidR="00F544E7">
          <w:rPr>
            <w:noProof/>
            <w:webHidden/>
          </w:rPr>
        </w:r>
        <w:r w:rsidR="00F544E7">
          <w:rPr>
            <w:noProof/>
            <w:webHidden/>
          </w:rPr>
          <w:fldChar w:fldCharType="separate"/>
        </w:r>
        <w:r w:rsidR="00907978">
          <w:rPr>
            <w:noProof/>
            <w:webHidden/>
          </w:rPr>
          <w:t>27</w:t>
        </w:r>
        <w:r w:rsidR="00F544E7">
          <w:rPr>
            <w:noProof/>
            <w:webHidden/>
          </w:rPr>
          <w:fldChar w:fldCharType="end"/>
        </w:r>
      </w:hyperlink>
    </w:p>
    <w:p w14:paraId="26F6671D"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14" w:history="1">
        <w:r w:rsidR="00F544E7" w:rsidRPr="00684288">
          <w:rPr>
            <w:rStyle w:val="Hypertextovodkaz"/>
            <w:noProof/>
          </w:rPr>
          <w:t>Tabulka 9 Hodnota Huffmanových kódů pro Symbol 2 pro AC koeficienty [12]</w:t>
        </w:r>
        <w:r w:rsidR="00F544E7">
          <w:rPr>
            <w:noProof/>
            <w:webHidden/>
          </w:rPr>
          <w:tab/>
        </w:r>
        <w:r w:rsidR="00F544E7">
          <w:rPr>
            <w:noProof/>
            <w:webHidden/>
          </w:rPr>
          <w:fldChar w:fldCharType="begin"/>
        </w:r>
        <w:r w:rsidR="00F544E7">
          <w:rPr>
            <w:noProof/>
            <w:webHidden/>
          </w:rPr>
          <w:instrText xml:space="preserve"> PAGEREF _Toc448846414 \h </w:instrText>
        </w:r>
        <w:r w:rsidR="00F544E7">
          <w:rPr>
            <w:noProof/>
            <w:webHidden/>
          </w:rPr>
        </w:r>
        <w:r w:rsidR="00F544E7">
          <w:rPr>
            <w:noProof/>
            <w:webHidden/>
          </w:rPr>
          <w:fldChar w:fldCharType="separate"/>
        </w:r>
        <w:r w:rsidR="00907978">
          <w:rPr>
            <w:noProof/>
            <w:webHidden/>
          </w:rPr>
          <w:t>35</w:t>
        </w:r>
        <w:r w:rsidR="00F544E7">
          <w:rPr>
            <w:noProof/>
            <w:webHidden/>
          </w:rPr>
          <w:fldChar w:fldCharType="end"/>
        </w:r>
      </w:hyperlink>
    </w:p>
    <w:p w14:paraId="55DE937C"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15" w:history="1">
        <w:r w:rsidR="00F544E7" w:rsidRPr="00684288">
          <w:rPr>
            <w:rStyle w:val="Hypertextovodkaz"/>
            <w:noProof/>
          </w:rPr>
          <w:t>Tabulka 10 Nejdůležitější značky v souborech JPEG [14]</w:t>
        </w:r>
        <w:r w:rsidR="00F544E7">
          <w:rPr>
            <w:noProof/>
            <w:webHidden/>
          </w:rPr>
          <w:tab/>
        </w:r>
        <w:r w:rsidR="00F544E7">
          <w:rPr>
            <w:noProof/>
            <w:webHidden/>
          </w:rPr>
          <w:fldChar w:fldCharType="begin"/>
        </w:r>
        <w:r w:rsidR="00F544E7">
          <w:rPr>
            <w:noProof/>
            <w:webHidden/>
          </w:rPr>
          <w:instrText xml:space="preserve"> PAGEREF _Toc448846415 \h </w:instrText>
        </w:r>
        <w:r w:rsidR="00F544E7">
          <w:rPr>
            <w:noProof/>
            <w:webHidden/>
          </w:rPr>
        </w:r>
        <w:r w:rsidR="00F544E7">
          <w:rPr>
            <w:noProof/>
            <w:webHidden/>
          </w:rPr>
          <w:fldChar w:fldCharType="separate"/>
        </w:r>
        <w:r w:rsidR="00907978">
          <w:rPr>
            <w:noProof/>
            <w:webHidden/>
          </w:rPr>
          <w:t>37</w:t>
        </w:r>
        <w:r w:rsidR="00F544E7">
          <w:rPr>
            <w:noProof/>
            <w:webHidden/>
          </w:rPr>
          <w:fldChar w:fldCharType="end"/>
        </w:r>
      </w:hyperlink>
    </w:p>
    <w:p w14:paraId="56CCCE9E"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16" w:history="1">
        <w:r w:rsidR="00F544E7" w:rsidRPr="00684288">
          <w:rPr>
            <w:rStyle w:val="Hypertextovodkaz"/>
            <w:noProof/>
          </w:rPr>
          <w:t>Tabulka 11 Rozložení bytů v hlavičce souboru JPEG [14]</w:t>
        </w:r>
        <w:r w:rsidR="00F544E7">
          <w:rPr>
            <w:noProof/>
            <w:webHidden/>
          </w:rPr>
          <w:tab/>
        </w:r>
        <w:r w:rsidR="00F544E7">
          <w:rPr>
            <w:noProof/>
            <w:webHidden/>
          </w:rPr>
          <w:fldChar w:fldCharType="begin"/>
        </w:r>
        <w:r w:rsidR="00F544E7">
          <w:rPr>
            <w:noProof/>
            <w:webHidden/>
          </w:rPr>
          <w:instrText xml:space="preserve"> PAGEREF _Toc448846416 \h </w:instrText>
        </w:r>
        <w:r w:rsidR="00F544E7">
          <w:rPr>
            <w:noProof/>
            <w:webHidden/>
          </w:rPr>
        </w:r>
        <w:r w:rsidR="00F544E7">
          <w:rPr>
            <w:noProof/>
            <w:webHidden/>
          </w:rPr>
          <w:fldChar w:fldCharType="separate"/>
        </w:r>
        <w:r w:rsidR="00907978">
          <w:rPr>
            <w:noProof/>
            <w:webHidden/>
          </w:rPr>
          <w:t>38</w:t>
        </w:r>
        <w:r w:rsidR="00F544E7">
          <w:rPr>
            <w:noProof/>
            <w:webHidden/>
          </w:rPr>
          <w:fldChar w:fldCharType="end"/>
        </w:r>
      </w:hyperlink>
    </w:p>
    <w:p w14:paraId="0A1F63AF"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17" w:history="1">
        <w:r w:rsidR="00F544E7" w:rsidRPr="00684288">
          <w:rPr>
            <w:rStyle w:val="Hypertextovodkaz"/>
            <w:noProof/>
          </w:rPr>
          <w:t>Tabulka 12 Popis bytu specifikující Huffmanovu tabulku [14]</w:t>
        </w:r>
        <w:r w:rsidR="00F544E7">
          <w:rPr>
            <w:noProof/>
            <w:webHidden/>
          </w:rPr>
          <w:tab/>
        </w:r>
        <w:r w:rsidR="00F544E7">
          <w:rPr>
            <w:noProof/>
            <w:webHidden/>
          </w:rPr>
          <w:fldChar w:fldCharType="begin"/>
        </w:r>
        <w:r w:rsidR="00F544E7">
          <w:rPr>
            <w:noProof/>
            <w:webHidden/>
          </w:rPr>
          <w:instrText xml:space="preserve"> PAGEREF _Toc448846417 \h </w:instrText>
        </w:r>
        <w:r w:rsidR="00F544E7">
          <w:rPr>
            <w:noProof/>
            <w:webHidden/>
          </w:rPr>
        </w:r>
        <w:r w:rsidR="00F544E7">
          <w:rPr>
            <w:noProof/>
            <w:webHidden/>
          </w:rPr>
          <w:fldChar w:fldCharType="separate"/>
        </w:r>
        <w:r w:rsidR="00907978">
          <w:rPr>
            <w:noProof/>
            <w:webHidden/>
          </w:rPr>
          <w:t>39</w:t>
        </w:r>
        <w:r w:rsidR="00F544E7">
          <w:rPr>
            <w:noProof/>
            <w:webHidden/>
          </w:rPr>
          <w:fldChar w:fldCharType="end"/>
        </w:r>
      </w:hyperlink>
    </w:p>
    <w:p w14:paraId="713FF3B5" w14:textId="77777777" w:rsidR="00F544E7" w:rsidRDefault="00D82172" w:rsidP="00F544E7">
      <w:pPr>
        <w:pStyle w:val="Seznamobrzk"/>
        <w:tabs>
          <w:tab w:val="right" w:leader="dot" w:pos="8777"/>
        </w:tabs>
        <w:spacing w:line="360" w:lineRule="auto"/>
        <w:rPr>
          <w:rFonts w:asciiTheme="minorHAnsi" w:eastAsiaTheme="minorEastAsia" w:hAnsiTheme="minorHAnsi" w:cstheme="minorBidi"/>
          <w:noProof/>
          <w:sz w:val="22"/>
          <w:szCs w:val="22"/>
        </w:rPr>
      </w:pPr>
      <w:hyperlink w:anchor="_Toc448846418" w:history="1">
        <w:r w:rsidR="00F544E7" w:rsidRPr="00684288">
          <w:rPr>
            <w:rStyle w:val="Hypertextovodkaz"/>
            <w:noProof/>
          </w:rPr>
          <w:t>Tabulka 13 Základní parametry paměti 23LC1024</w:t>
        </w:r>
        <w:r w:rsidR="00F544E7">
          <w:rPr>
            <w:noProof/>
            <w:webHidden/>
          </w:rPr>
          <w:tab/>
        </w:r>
        <w:r w:rsidR="00F544E7">
          <w:rPr>
            <w:noProof/>
            <w:webHidden/>
          </w:rPr>
          <w:fldChar w:fldCharType="begin"/>
        </w:r>
        <w:r w:rsidR="00F544E7">
          <w:rPr>
            <w:noProof/>
            <w:webHidden/>
          </w:rPr>
          <w:instrText xml:space="preserve"> PAGEREF _Toc448846418 \h </w:instrText>
        </w:r>
        <w:r w:rsidR="00F544E7">
          <w:rPr>
            <w:noProof/>
            <w:webHidden/>
          </w:rPr>
        </w:r>
        <w:r w:rsidR="00F544E7">
          <w:rPr>
            <w:noProof/>
            <w:webHidden/>
          </w:rPr>
          <w:fldChar w:fldCharType="separate"/>
        </w:r>
        <w:r w:rsidR="00907978">
          <w:rPr>
            <w:noProof/>
            <w:webHidden/>
          </w:rPr>
          <w:t>41</w:t>
        </w:r>
        <w:r w:rsidR="00F544E7">
          <w:rPr>
            <w:noProof/>
            <w:webHidden/>
          </w:rPr>
          <w:fldChar w:fldCharType="end"/>
        </w:r>
      </w:hyperlink>
    </w:p>
    <w:p w14:paraId="4ED1EA05" w14:textId="0C6E3332" w:rsidR="008D3188" w:rsidRDefault="0010253F" w:rsidP="00F544E7">
      <w:pPr>
        <w:pStyle w:val="Nadpisy"/>
        <w:spacing w:line="360" w:lineRule="auto"/>
      </w:pPr>
      <w:r w:rsidRPr="00756ECD">
        <w:rPr>
          <w:sz w:val="24"/>
          <w:szCs w:val="24"/>
        </w:rPr>
        <w:fldChar w:fldCharType="end"/>
      </w:r>
      <w:r w:rsidR="0092160D" w:rsidRPr="00756ECD">
        <w:rPr>
          <w:sz w:val="24"/>
          <w:szCs w:val="24"/>
        </w:rPr>
        <w:br w:type="page"/>
      </w:r>
      <w:bookmarkStart w:id="128" w:name="_Toc209253223"/>
      <w:bookmarkStart w:id="129" w:name="_Toc209253410"/>
      <w:bookmarkStart w:id="130" w:name="_Toc209321264"/>
      <w:bookmarkStart w:id="131" w:name="_Toc448848735"/>
      <w:r w:rsidR="0092160D">
        <w:lastRenderedPageBreak/>
        <w:t>SEZNAM PŘÍLOH</w:t>
      </w:r>
      <w:bookmarkEnd w:id="128"/>
      <w:bookmarkEnd w:id="129"/>
      <w:bookmarkEnd w:id="130"/>
      <w:bookmarkEnd w:id="131"/>
    </w:p>
    <w:p w14:paraId="74345329" w14:textId="35AF6840" w:rsidR="00756ECD" w:rsidRDefault="00A66833" w:rsidP="00756ECD">
      <w:pPr>
        <w:pStyle w:val="normlntext"/>
      </w:pPr>
      <w:r>
        <w:t xml:space="preserve">Příloha 1: </w:t>
      </w:r>
      <w:r w:rsidR="00756ECD">
        <w:t>Schéma zapojení SRAM shieldu</w:t>
      </w:r>
    </w:p>
    <w:p w14:paraId="7AAEAC93" w14:textId="253F23E3" w:rsidR="00756ECD" w:rsidRDefault="00A66833" w:rsidP="00756ECD">
      <w:pPr>
        <w:pStyle w:val="normlntext"/>
      </w:pPr>
      <w:r>
        <w:t xml:space="preserve">Příloha 2: </w:t>
      </w:r>
      <w:r w:rsidR="00756ECD">
        <w:t xml:space="preserve">Schéma plošného spoje SRAM shieldu </w:t>
      </w:r>
    </w:p>
    <w:p w14:paraId="02507DA1" w14:textId="64F04BDF" w:rsidR="00A66833" w:rsidRDefault="00A66833" w:rsidP="00A66833">
      <w:pPr>
        <w:pStyle w:val="normlntext"/>
      </w:pPr>
      <w:r>
        <w:t>Příloha 3: CD obsahující:</w:t>
      </w:r>
    </w:p>
    <w:p w14:paraId="0DB74411" w14:textId="48E746DC" w:rsidR="00A66833" w:rsidRDefault="00A66833" w:rsidP="00A66833">
      <w:pPr>
        <w:pStyle w:val="normlntext"/>
        <w:numPr>
          <w:ilvl w:val="0"/>
          <w:numId w:val="44"/>
        </w:numPr>
      </w:pPr>
      <w:r>
        <w:t>Elektronickou verzi práce,</w:t>
      </w:r>
    </w:p>
    <w:p w14:paraId="0728F262" w14:textId="2EAB8E6E" w:rsidR="00A66833" w:rsidRDefault="00A66833" w:rsidP="00A66833">
      <w:pPr>
        <w:pStyle w:val="normlntext"/>
        <w:numPr>
          <w:ilvl w:val="0"/>
          <w:numId w:val="44"/>
        </w:numPr>
      </w:pPr>
      <w:r>
        <w:t>zdrojové kódy,</w:t>
      </w:r>
    </w:p>
    <w:p w14:paraId="3D1A2288" w14:textId="70677FB5" w:rsidR="00A66833" w:rsidRDefault="00A66833" w:rsidP="00A66833">
      <w:pPr>
        <w:pStyle w:val="normlntext"/>
        <w:numPr>
          <w:ilvl w:val="0"/>
          <w:numId w:val="44"/>
        </w:numPr>
      </w:pPr>
      <w:r>
        <w:t>schémata zapojení</w:t>
      </w:r>
      <w:r w:rsidR="00A04239">
        <w:t xml:space="preserve"> z programu EAGLE Lite</w:t>
      </w:r>
      <w:r>
        <w:t>.</w:t>
      </w:r>
    </w:p>
    <w:p w14:paraId="0683CF55" w14:textId="77777777" w:rsidR="00A66833" w:rsidRPr="00BC71A8" w:rsidRDefault="00A66833" w:rsidP="00A66833">
      <w:pPr>
        <w:pStyle w:val="normlntext"/>
      </w:pPr>
    </w:p>
    <w:sectPr w:rsidR="00A66833" w:rsidRPr="00BC71A8" w:rsidSect="00D23655">
      <w:headerReference w:type="default" r:id="rId52"/>
      <w:footerReference w:type="default" r:id="rId53"/>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10916A" w14:textId="77777777" w:rsidR="00335D84" w:rsidRDefault="00335D84" w:rsidP="000E19A8">
      <w:r>
        <w:separator/>
      </w:r>
    </w:p>
  </w:endnote>
  <w:endnote w:type="continuationSeparator" w:id="0">
    <w:p w14:paraId="5BBA9EE8" w14:textId="77777777" w:rsidR="00335D84" w:rsidRDefault="00335D84"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sr12">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1EA2A" w14:textId="77777777" w:rsidR="00D82172" w:rsidRDefault="00D82172">
    <w:pPr>
      <w:pStyle w:val="Zpat"/>
      <w:jc w:val="right"/>
    </w:pPr>
  </w:p>
  <w:p w14:paraId="4ED1EA2B" w14:textId="77777777" w:rsidR="00D82172" w:rsidRDefault="00D82172">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1EA2D" w14:textId="7301D5B8" w:rsidR="00D82172" w:rsidRDefault="00D82172">
    <w:pPr>
      <w:pStyle w:val="Zpat"/>
      <w:jc w:val="right"/>
    </w:pPr>
    <w:r>
      <w:fldChar w:fldCharType="begin"/>
    </w:r>
    <w:r>
      <w:instrText xml:space="preserve"> PAGE   \* MERGEFORMAT </w:instrText>
    </w:r>
    <w:r>
      <w:fldChar w:fldCharType="separate"/>
    </w:r>
    <w:r w:rsidR="00907978">
      <w:rPr>
        <w:noProof/>
      </w:rPr>
      <w:t>69</w:t>
    </w:r>
    <w:r>
      <w:fldChar w:fldCharType="end"/>
    </w:r>
  </w:p>
  <w:p w14:paraId="4ED1EA2E" w14:textId="77777777" w:rsidR="00D82172" w:rsidRDefault="00D82172">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DE93A5" w14:textId="77777777" w:rsidR="00335D84" w:rsidRDefault="00335D84" w:rsidP="000E19A8">
      <w:r>
        <w:separator/>
      </w:r>
    </w:p>
  </w:footnote>
  <w:footnote w:type="continuationSeparator" w:id="0">
    <w:p w14:paraId="683B3F28" w14:textId="77777777" w:rsidR="00335D84" w:rsidRDefault="00335D84" w:rsidP="000E19A8">
      <w:r>
        <w:continuationSeparator/>
      </w:r>
    </w:p>
  </w:footnote>
  <w:footnote w:id="1">
    <w:p w14:paraId="4ED1EA2F" w14:textId="4C1B6973" w:rsidR="00D82172" w:rsidRDefault="00D82172">
      <w:pPr>
        <w:pStyle w:val="Textpoznpodarou"/>
      </w:pPr>
      <w:r>
        <w:rPr>
          <w:rStyle w:val="Znakapoznpodarou"/>
        </w:rPr>
        <w:footnoteRef/>
      </w:r>
      <w:r>
        <w:t xml:space="preserve"> MSP430 je řada 16 bitových mikro kontrolérů od společnosti Texas Instruments</w:t>
      </w:r>
    </w:p>
  </w:footnote>
  <w:footnote w:id="2">
    <w:p w14:paraId="52290CE3" w14:textId="748CF269" w:rsidR="00D82172" w:rsidRDefault="00D82172">
      <w:pPr>
        <w:pStyle w:val="Textpoznpodarou"/>
      </w:pPr>
      <w:r>
        <w:rPr>
          <w:rStyle w:val="Znakapoznpodarou"/>
        </w:rPr>
        <w:footnoteRef/>
      </w:r>
      <w:r>
        <w:t xml:space="preserve"> </w:t>
      </w:r>
      <w:r w:rsidRPr="00834E76">
        <w:t>Pulse Width Modulation</w:t>
      </w:r>
    </w:p>
  </w:footnote>
  <w:footnote w:id="3">
    <w:p w14:paraId="4ED1EA30" w14:textId="77777777" w:rsidR="00D82172" w:rsidRDefault="00D82172">
      <w:pPr>
        <w:pStyle w:val="Textpoznpodarou"/>
      </w:pPr>
      <w:r>
        <w:rPr>
          <w:rStyle w:val="Znakapoznpodarou"/>
        </w:rPr>
        <w:footnoteRef/>
      </w:r>
      <w:r>
        <w:t xml:space="preserve"> </w:t>
      </w:r>
      <w:r w:rsidRPr="00B200FE">
        <w:t>https://www.adafruit.com/products/192</w:t>
      </w:r>
    </w:p>
  </w:footnote>
  <w:footnote w:id="4">
    <w:p w14:paraId="4ED1EA31" w14:textId="77777777" w:rsidR="00D82172" w:rsidRDefault="00D82172">
      <w:pPr>
        <w:pStyle w:val="Textpoznpodarou"/>
      </w:pPr>
      <w:r>
        <w:rPr>
          <w:rStyle w:val="Znakapoznpodarou"/>
        </w:rPr>
        <w:footnoteRef/>
      </w:r>
      <w:r>
        <w:t xml:space="preserve"> Minimal Code Unit</w:t>
      </w:r>
    </w:p>
  </w:footnote>
  <w:footnote w:id="5">
    <w:p w14:paraId="4ED1EA32" w14:textId="77777777" w:rsidR="00D82172" w:rsidRDefault="00D82172">
      <w:pPr>
        <w:pStyle w:val="Textpoznpodarou"/>
      </w:pPr>
      <w:r>
        <w:rPr>
          <w:rStyle w:val="Znakapoznpodarou"/>
        </w:rPr>
        <w:footnoteRef/>
      </w:r>
      <w:r>
        <w:t xml:space="preserve"> Variable Length Code</w:t>
      </w:r>
    </w:p>
  </w:footnote>
  <w:footnote w:id="6">
    <w:p w14:paraId="4ED1EA33" w14:textId="77777777" w:rsidR="00D82172" w:rsidRDefault="00D82172">
      <w:pPr>
        <w:pStyle w:val="Textpoznpodarou"/>
      </w:pPr>
      <w:r>
        <w:rPr>
          <w:rStyle w:val="Znakapoznpodarou"/>
        </w:rPr>
        <w:footnoteRef/>
      </w:r>
      <w:r>
        <w:t xml:space="preserve"> Variable Length Integer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1EA2C" w14:textId="77777777" w:rsidR="00D82172" w:rsidRDefault="00D82172">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nsid w:val="0883474E"/>
    <w:multiLevelType w:val="hybridMultilevel"/>
    <w:tmpl w:val="340898E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nsid w:val="0D617B90"/>
    <w:multiLevelType w:val="hybridMultilevel"/>
    <w:tmpl w:val="6E84381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EF20A84"/>
    <w:multiLevelType w:val="hybridMultilevel"/>
    <w:tmpl w:val="D2DC0398"/>
    <w:lvl w:ilvl="0" w:tplc="04050001">
      <w:start w:val="1"/>
      <w:numFmt w:val="bullet"/>
      <w:lvlText w:val=""/>
      <w:lvlJc w:val="left"/>
      <w:pPr>
        <w:ind w:left="970" w:hanging="360"/>
      </w:pPr>
      <w:rPr>
        <w:rFonts w:ascii="Symbol" w:hAnsi="Symbol" w:hint="default"/>
      </w:rPr>
    </w:lvl>
    <w:lvl w:ilvl="1" w:tplc="04050003" w:tentative="1">
      <w:start w:val="1"/>
      <w:numFmt w:val="bullet"/>
      <w:lvlText w:val="o"/>
      <w:lvlJc w:val="left"/>
      <w:pPr>
        <w:ind w:left="1690" w:hanging="360"/>
      </w:pPr>
      <w:rPr>
        <w:rFonts w:ascii="Courier New" w:hAnsi="Courier New" w:cs="Courier New" w:hint="default"/>
      </w:rPr>
    </w:lvl>
    <w:lvl w:ilvl="2" w:tplc="04050005" w:tentative="1">
      <w:start w:val="1"/>
      <w:numFmt w:val="bullet"/>
      <w:lvlText w:val=""/>
      <w:lvlJc w:val="left"/>
      <w:pPr>
        <w:ind w:left="2410" w:hanging="360"/>
      </w:pPr>
      <w:rPr>
        <w:rFonts w:ascii="Wingdings" w:hAnsi="Wingdings" w:hint="default"/>
      </w:rPr>
    </w:lvl>
    <w:lvl w:ilvl="3" w:tplc="04050001" w:tentative="1">
      <w:start w:val="1"/>
      <w:numFmt w:val="bullet"/>
      <w:lvlText w:val=""/>
      <w:lvlJc w:val="left"/>
      <w:pPr>
        <w:ind w:left="3130" w:hanging="360"/>
      </w:pPr>
      <w:rPr>
        <w:rFonts w:ascii="Symbol" w:hAnsi="Symbol" w:hint="default"/>
      </w:rPr>
    </w:lvl>
    <w:lvl w:ilvl="4" w:tplc="04050003" w:tentative="1">
      <w:start w:val="1"/>
      <w:numFmt w:val="bullet"/>
      <w:lvlText w:val="o"/>
      <w:lvlJc w:val="left"/>
      <w:pPr>
        <w:ind w:left="3850" w:hanging="360"/>
      </w:pPr>
      <w:rPr>
        <w:rFonts w:ascii="Courier New" w:hAnsi="Courier New" w:cs="Courier New" w:hint="default"/>
      </w:rPr>
    </w:lvl>
    <w:lvl w:ilvl="5" w:tplc="04050005" w:tentative="1">
      <w:start w:val="1"/>
      <w:numFmt w:val="bullet"/>
      <w:lvlText w:val=""/>
      <w:lvlJc w:val="left"/>
      <w:pPr>
        <w:ind w:left="4570" w:hanging="360"/>
      </w:pPr>
      <w:rPr>
        <w:rFonts w:ascii="Wingdings" w:hAnsi="Wingdings" w:hint="default"/>
      </w:rPr>
    </w:lvl>
    <w:lvl w:ilvl="6" w:tplc="04050001" w:tentative="1">
      <w:start w:val="1"/>
      <w:numFmt w:val="bullet"/>
      <w:lvlText w:val=""/>
      <w:lvlJc w:val="left"/>
      <w:pPr>
        <w:ind w:left="5290" w:hanging="360"/>
      </w:pPr>
      <w:rPr>
        <w:rFonts w:ascii="Symbol" w:hAnsi="Symbol" w:hint="default"/>
      </w:rPr>
    </w:lvl>
    <w:lvl w:ilvl="7" w:tplc="04050003" w:tentative="1">
      <w:start w:val="1"/>
      <w:numFmt w:val="bullet"/>
      <w:lvlText w:val="o"/>
      <w:lvlJc w:val="left"/>
      <w:pPr>
        <w:ind w:left="6010" w:hanging="360"/>
      </w:pPr>
      <w:rPr>
        <w:rFonts w:ascii="Courier New" w:hAnsi="Courier New" w:cs="Courier New" w:hint="default"/>
      </w:rPr>
    </w:lvl>
    <w:lvl w:ilvl="8" w:tplc="04050005" w:tentative="1">
      <w:start w:val="1"/>
      <w:numFmt w:val="bullet"/>
      <w:lvlText w:val=""/>
      <w:lvlJc w:val="left"/>
      <w:pPr>
        <w:ind w:left="6730" w:hanging="360"/>
      </w:pPr>
      <w:rPr>
        <w:rFonts w:ascii="Wingdings" w:hAnsi="Wingdings" w:hint="default"/>
      </w:rPr>
    </w:lvl>
  </w:abstractNum>
  <w:abstractNum w:abstractNumId="5">
    <w:nsid w:val="11B04E77"/>
    <w:multiLevelType w:val="hybridMultilevel"/>
    <w:tmpl w:val="D05A9E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01865EB"/>
    <w:multiLevelType w:val="hybridMultilevel"/>
    <w:tmpl w:val="64347E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8255FFC"/>
    <w:multiLevelType w:val="hybridMultilevel"/>
    <w:tmpl w:val="D8A82E1C"/>
    <w:lvl w:ilvl="0" w:tplc="2E921812">
      <w:numFmt w:val="bullet"/>
      <w:lvlText w:val="-"/>
      <w:lvlJc w:val="left"/>
      <w:pPr>
        <w:ind w:left="720" w:hanging="360"/>
      </w:pPr>
      <w:rPr>
        <w:rFonts w:ascii="Times New (W1)" w:eastAsia="Times New Roman" w:hAnsi="Times New (W1)" w:cs="Times New (W1)"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nsid w:val="2F4659BE"/>
    <w:multiLevelType w:val="hybridMultilevel"/>
    <w:tmpl w:val="19B0CA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nsid w:val="38DE5564"/>
    <w:multiLevelType w:val="hybridMultilevel"/>
    <w:tmpl w:val="5204D88C"/>
    <w:lvl w:ilvl="0" w:tplc="04050017">
      <w:start w:val="1"/>
      <w:numFmt w:val="lowerLetter"/>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39484FCE"/>
    <w:multiLevelType w:val="hybridMultilevel"/>
    <w:tmpl w:val="C8E44AA2"/>
    <w:lvl w:ilvl="0" w:tplc="04050001">
      <w:start w:val="1"/>
      <w:numFmt w:val="bullet"/>
      <w:lvlText w:val=""/>
      <w:lvlJc w:val="left"/>
      <w:pPr>
        <w:ind w:left="783" w:hanging="360"/>
      </w:pPr>
      <w:rPr>
        <w:rFonts w:ascii="Symbol" w:hAnsi="Symbol" w:hint="default"/>
      </w:rPr>
    </w:lvl>
    <w:lvl w:ilvl="1" w:tplc="04050003" w:tentative="1">
      <w:start w:val="1"/>
      <w:numFmt w:val="bullet"/>
      <w:lvlText w:val="o"/>
      <w:lvlJc w:val="left"/>
      <w:pPr>
        <w:ind w:left="1503" w:hanging="360"/>
      </w:pPr>
      <w:rPr>
        <w:rFonts w:ascii="Courier New" w:hAnsi="Courier New" w:cs="Courier New" w:hint="default"/>
      </w:rPr>
    </w:lvl>
    <w:lvl w:ilvl="2" w:tplc="04050005" w:tentative="1">
      <w:start w:val="1"/>
      <w:numFmt w:val="bullet"/>
      <w:lvlText w:val=""/>
      <w:lvlJc w:val="left"/>
      <w:pPr>
        <w:ind w:left="2223" w:hanging="360"/>
      </w:pPr>
      <w:rPr>
        <w:rFonts w:ascii="Wingdings" w:hAnsi="Wingdings" w:hint="default"/>
      </w:rPr>
    </w:lvl>
    <w:lvl w:ilvl="3" w:tplc="04050001" w:tentative="1">
      <w:start w:val="1"/>
      <w:numFmt w:val="bullet"/>
      <w:lvlText w:val=""/>
      <w:lvlJc w:val="left"/>
      <w:pPr>
        <w:ind w:left="2943" w:hanging="360"/>
      </w:pPr>
      <w:rPr>
        <w:rFonts w:ascii="Symbol" w:hAnsi="Symbol" w:hint="default"/>
      </w:rPr>
    </w:lvl>
    <w:lvl w:ilvl="4" w:tplc="04050003" w:tentative="1">
      <w:start w:val="1"/>
      <w:numFmt w:val="bullet"/>
      <w:lvlText w:val="o"/>
      <w:lvlJc w:val="left"/>
      <w:pPr>
        <w:ind w:left="3663" w:hanging="360"/>
      </w:pPr>
      <w:rPr>
        <w:rFonts w:ascii="Courier New" w:hAnsi="Courier New" w:cs="Courier New" w:hint="default"/>
      </w:rPr>
    </w:lvl>
    <w:lvl w:ilvl="5" w:tplc="04050005" w:tentative="1">
      <w:start w:val="1"/>
      <w:numFmt w:val="bullet"/>
      <w:lvlText w:val=""/>
      <w:lvlJc w:val="left"/>
      <w:pPr>
        <w:ind w:left="4383" w:hanging="360"/>
      </w:pPr>
      <w:rPr>
        <w:rFonts w:ascii="Wingdings" w:hAnsi="Wingdings" w:hint="default"/>
      </w:rPr>
    </w:lvl>
    <w:lvl w:ilvl="6" w:tplc="04050001" w:tentative="1">
      <w:start w:val="1"/>
      <w:numFmt w:val="bullet"/>
      <w:lvlText w:val=""/>
      <w:lvlJc w:val="left"/>
      <w:pPr>
        <w:ind w:left="5103" w:hanging="360"/>
      </w:pPr>
      <w:rPr>
        <w:rFonts w:ascii="Symbol" w:hAnsi="Symbol" w:hint="default"/>
      </w:rPr>
    </w:lvl>
    <w:lvl w:ilvl="7" w:tplc="04050003" w:tentative="1">
      <w:start w:val="1"/>
      <w:numFmt w:val="bullet"/>
      <w:lvlText w:val="o"/>
      <w:lvlJc w:val="left"/>
      <w:pPr>
        <w:ind w:left="5823" w:hanging="360"/>
      </w:pPr>
      <w:rPr>
        <w:rFonts w:ascii="Courier New" w:hAnsi="Courier New" w:cs="Courier New" w:hint="default"/>
      </w:rPr>
    </w:lvl>
    <w:lvl w:ilvl="8" w:tplc="04050005" w:tentative="1">
      <w:start w:val="1"/>
      <w:numFmt w:val="bullet"/>
      <w:lvlText w:val=""/>
      <w:lvlJc w:val="left"/>
      <w:pPr>
        <w:ind w:left="6543" w:hanging="360"/>
      </w:pPr>
      <w:rPr>
        <w:rFonts w:ascii="Wingdings" w:hAnsi="Wingdings" w:hint="default"/>
      </w:rPr>
    </w:lvl>
  </w:abstractNum>
  <w:abstractNum w:abstractNumId="15">
    <w:nsid w:val="3D176A01"/>
    <w:multiLevelType w:val="hybridMultilevel"/>
    <w:tmpl w:val="EB1AF23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D3D035A"/>
    <w:multiLevelType w:val="hybridMultilevel"/>
    <w:tmpl w:val="8E5612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43A025E4"/>
    <w:multiLevelType w:val="hybridMultilevel"/>
    <w:tmpl w:val="816EB8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nsid w:val="4ABA04B4"/>
    <w:multiLevelType w:val="hybridMultilevel"/>
    <w:tmpl w:val="212033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516C5FF3"/>
    <w:multiLevelType w:val="hybridMultilevel"/>
    <w:tmpl w:val="D9B238C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619A21AE"/>
    <w:multiLevelType w:val="hybridMultilevel"/>
    <w:tmpl w:val="857432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649D15A3"/>
    <w:multiLevelType w:val="hybridMultilevel"/>
    <w:tmpl w:val="6BFC0C84"/>
    <w:lvl w:ilvl="0" w:tplc="0C046E30">
      <w:numFmt w:val="bullet"/>
      <w:lvlText w:val="•"/>
      <w:lvlJc w:val="left"/>
      <w:pPr>
        <w:ind w:left="178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696524FD"/>
    <w:multiLevelType w:val="hybridMultilevel"/>
    <w:tmpl w:val="6CB82C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9F40972"/>
    <w:multiLevelType w:val="hybridMultilevel"/>
    <w:tmpl w:val="0060D40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D1E6CBE"/>
    <w:multiLevelType w:val="hybridMultilevel"/>
    <w:tmpl w:val="F08CBD4E"/>
    <w:lvl w:ilvl="0" w:tplc="0C046E30">
      <w:numFmt w:val="bullet"/>
      <w:lvlText w:val="•"/>
      <w:lvlJc w:val="left"/>
      <w:pPr>
        <w:ind w:left="178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E143A54"/>
    <w:multiLevelType w:val="hybridMultilevel"/>
    <w:tmpl w:val="AEFC7D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EC5392D"/>
    <w:multiLevelType w:val="hybridMultilevel"/>
    <w:tmpl w:val="64AE06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EE34942"/>
    <w:multiLevelType w:val="hybridMultilevel"/>
    <w:tmpl w:val="FBF8E0A4"/>
    <w:lvl w:ilvl="0" w:tplc="04050001">
      <w:start w:val="1"/>
      <w:numFmt w:val="bullet"/>
      <w:lvlText w:val=""/>
      <w:lvlJc w:val="left"/>
      <w:pPr>
        <w:ind w:left="720" w:hanging="360"/>
      </w:pPr>
      <w:rPr>
        <w:rFonts w:ascii="Symbol" w:hAnsi="Symbol" w:hint="default"/>
      </w:rPr>
    </w:lvl>
    <w:lvl w:ilvl="1" w:tplc="0C046E30">
      <w:numFmt w:val="bullet"/>
      <w:lvlText w:val="•"/>
      <w:lvlJc w:val="left"/>
      <w:pPr>
        <w:ind w:left="1785" w:hanging="705"/>
      </w:pPr>
      <w:rPr>
        <w:rFonts w:ascii="Times New Roman" w:eastAsia="Times New Roman" w:hAnsi="Times New Roman" w:cs="Times New Roman"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70523D59"/>
    <w:multiLevelType w:val="hybridMultilevel"/>
    <w:tmpl w:val="87507400"/>
    <w:lvl w:ilvl="0" w:tplc="0405000F">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nsid w:val="719A7B7B"/>
    <w:multiLevelType w:val="hybridMultilevel"/>
    <w:tmpl w:val="CBB0B1B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6">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7">
    <w:nsid w:val="783E2A63"/>
    <w:multiLevelType w:val="hybridMultilevel"/>
    <w:tmpl w:val="B30A0A68"/>
    <w:lvl w:ilvl="0" w:tplc="04050001">
      <w:start w:val="1"/>
      <w:numFmt w:val="bullet"/>
      <w:lvlText w:val=""/>
      <w:lvlJc w:val="left"/>
      <w:pPr>
        <w:ind w:left="1434" w:hanging="360"/>
      </w:pPr>
      <w:rPr>
        <w:rFonts w:ascii="Symbol" w:hAnsi="Symbol" w:hint="default"/>
      </w:rPr>
    </w:lvl>
    <w:lvl w:ilvl="1" w:tplc="04050003" w:tentative="1">
      <w:start w:val="1"/>
      <w:numFmt w:val="bullet"/>
      <w:lvlText w:val="o"/>
      <w:lvlJc w:val="left"/>
      <w:pPr>
        <w:ind w:left="2154" w:hanging="360"/>
      </w:pPr>
      <w:rPr>
        <w:rFonts w:ascii="Courier New" w:hAnsi="Courier New" w:cs="Courier New" w:hint="default"/>
      </w:rPr>
    </w:lvl>
    <w:lvl w:ilvl="2" w:tplc="04050005" w:tentative="1">
      <w:start w:val="1"/>
      <w:numFmt w:val="bullet"/>
      <w:lvlText w:val=""/>
      <w:lvlJc w:val="left"/>
      <w:pPr>
        <w:ind w:left="2874" w:hanging="360"/>
      </w:pPr>
      <w:rPr>
        <w:rFonts w:ascii="Wingdings" w:hAnsi="Wingdings" w:hint="default"/>
      </w:rPr>
    </w:lvl>
    <w:lvl w:ilvl="3" w:tplc="04050001" w:tentative="1">
      <w:start w:val="1"/>
      <w:numFmt w:val="bullet"/>
      <w:lvlText w:val=""/>
      <w:lvlJc w:val="left"/>
      <w:pPr>
        <w:ind w:left="3594" w:hanging="360"/>
      </w:pPr>
      <w:rPr>
        <w:rFonts w:ascii="Symbol" w:hAnsi="Symbol" w:hint="default"/>
      </w:rPr>
    </w:lvl>
    <w:lvl w:ilvl="4" w:tplc="04050003" w:tentative="1">
      <w:start w:val="1"/>
      <w:numFmt w:val="bullet"/>
      <w:lvlText w:val="o"/>
      <w:lvlJc w:val="left"/>
      <w:pPr>
        <w:ind w:left="4314" w:hanging="360"/>
      </w:pPr>
      <w:rPr>
        <w:rFonts w:ascii="Courier New" w:hAnsi="Courier New" w:cs="Courier New" w:hint="default"/>
      </w:rPr>
    </w:lvl>
    <w:lvl w:ilvl="5" w:tplc="04050005" w:tentative="1">
      <w:start w:val="1"/>
      <w:numFmt w:val="bullet"/>
      <w:lvlText w:val=""/>
      <w:lvlJc w:val="left"/>
      <w:pPr>
        <w:ind w:left="5034" w:hanging="360"/>
      </w:pPr>
      <w:rPr>
        <w:rFonts w:ascii="Wingdings" w:hAnsi="Wingdings" w:hint="default"/>
      </w:rPr>
    </w:lvl>
    <w:lvl w:ilvl="6" w:tplc="04050001" w:tentative="1">
      <w:start w:val="1"/>
      <w:numFmt w:val="bullet"/>
      <w:lvlText w:val=""/>
      <w:lvlJc w:val="left"/>
      <w:pPr>
        <w:ind w:left="5754" w:hanging="360"/>
      </w:pPr>
      <w:rPr>
        <w:rFonts w:ascii="Symbol" w:hAnsi="Symbol" w:hint="default"/>
      </w:rPr>
    </w:lvl>
    <w:lvl w:ilvl="7" w:tplc="04050003" w:tentative="1">
      <w:start w:val="1"/>
      <w:numFmt w:val="bullet"/>
      <w:lvlText w:val="o"/>
      <w:lvlJc w:val="left"/>
      <w:pPr>
        <w:ind w:left="6474" w:hanging="360"/>
      </w:pPr>
      <w:rPr>
        <w:rFonts w:ascii="Courier New" w:hAnsi="Courier New" w:cs="Courier New" w:hint="default"/>
      </w:rPr>
    </w:lvl>
    <w:lvl w:ilvl="8" w:tplc="04050005" w:tentative="1">
      <w:start w:val="1"/>
      <w:numFmt w:val="bullet"/>
      <w:lvlText w:val=""/>
      <w:lvlJc w:val="left"/>
      <w:pPr>
        <w:ind w:left="7194" w:hanging="360"/>
      </w:pPr>
      <w:rPr>
        <w:rFonts w:ascii="Wingdings" w:hAnsi="Wingdings" w:hint="default"/>
      </w:rPr>
    </w:lvl>
  </w:abstractNum>
  <w:abstractNum w:abstractNumId="38">
    <w:nsid w:val="78C55D3D"/>
    <w:multiLevelType w:val="hybridMultilevel"/>
    <w:tmpl w:val="5AB67D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7D6F593E"/>
    <w:multiLevelType w:val="hybridMultilevel"/>
    <w:tmpl w:val="B45A931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5"/>
  </w:num>
  <w:num w:numId="2">
    <w:abstractNumId w:val="35"/>
  </w:num>
  <w:num w:numId="3">
    <w:abstractNumId w:val="26"/>
  </w:num>
  <w:num w:numId="4">
    <w:abstractNumId w:val="11"/>
  </w:num>
  <w:num w:numId="5">
    <w:abstractNumId w:val="36"/>
  </w:num>
  <w:num w:numId="6">
    <w:abstractNumId w:val="17"/>
  </w:num>
  <w:num w:numId="7">
    <w:abstractNumId w:val="0"/>
  </w:num>
  <w:num w:numId="8">
    <w:abstractNumId w:val="9"/>
  </w:num>
  <w:num w:numId="9">
    <w:abstractNumId w:val="12"/>
  </w:num>
  <w:num w:numId="10">
    <w:abstractNumId w:val="8"/>
  </w:num>
  <w:num w:numId="11">
    <w:abstractNumId w:val="20"/>
  </w:num>
  <w:num w:numId="12">
    <w:abstractNumId w:val="18"/>
  </w:num>
  <w:num w:numId="13">
    <w:abstractNumId w:val="2"/>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2"/>
  </w:num>
  <w:num w:numId="18">
    <w:abstractNumId w:val="10"/>
  </w:num>
  <w:num w:numId="19">
    <w:abstractNumId w:val="28"/>
  </w:num>
  <w:num w:numId="20">
    <w:abstractNumId w:val="23"/>
  </w:num>
  <w:num w:numId="21">
    <w:abstractNumId w:val="24"/>
  </w:num>
  <w:num w:numId="22">
    <w:abstractNumId w:val="29"/>
  </w:num>
  <w:num w:numId="23">
    <w:abstractNumId w:val="4"/>
  </w:num>
  <w:num w:numId="24">
    <w:abstractNumId w:val="5"/>
  </w:num>
  <w:num w:numId="25">
    <w:abstractNumId w:val="14"/>
  </w:num>
  <w:num w:numId="26">
    <w:abstractNumId w:val="22"/>
  </w:num>
  <w:num w:numId="27">
    <w:abstractNumId w:val="38"/>
  </w:num>
  <w:num w:numId="28">
    <w:abstractNumId w:val="30"/>
  </w:num>
  <w:num w:numId="29">
    <w:abstractNumId w:val="33"/>
  </w:num>
  <w:num w:numId="30">
    <w:abstractNumId w:val="16"/>
  </w:num>
  <w:num w:numId="31">
    <w:abstractNumId w:val="19"/>
  </w:num>
  <w:num w:numId="32">
    <w:abstractNumId w:val="27"/>
  </w:num>
  <w:num w:numId="33">
    <w:abstractNumId w:val="3"/>
  </w:num>
  <w:num w:numId="34">
    <w:abstractNumId w:val="6"/>
  </w:num>
  <w:num w:numId="35">
    <w:abstractNumId w:val="39"/>
  </w:num>
  <w:num w:numId="36">
    <w:abstractNumId w:val="1"/>
  </w:num>
  <w:num w:numId="37">
    <w:abstractNumId w:val="15"/>
  </w:num>
  <w:num w:numId="38">
    <w:abstractNumId w:val="13"/>
  </w:num>
  <w:num w:numId="39">
    <w:abstractNumId w:val="31"/>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num>
  <w:num w:numId="42">
    <w:abstractNumId w:val="7"/>
  </w:num>
  <w:num w:numId="43">
    <w:abstractNumId w:val="34"/>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311F"/>
    <w:rsid w:val="00012D92"/>
    <w:rsid w:val="0001490F"/>
    <w:rsid w:val="00021B84"/>
    <w:rsid w:val="00022DF1"/>
    <w:rsid w:val="00040563"/>
    <w:rsid w:val="00042934"/>
    <w:rsid w:val="00042A02"/>
    <w:rsid w:val="000434F0"/>
    <w:rsid w:val="0005725F"/>
    <w:rsid w:val="000634B8"/>
    <w:rsid w:val="0006478F"/>
    <w:rsid w:val="000656D1"/>
    <w:rsid w:val="0007109B"/>
    <w:rsid w:val="00073D43"/>
    <w:rsid w:val="00074442"/>
    <w:rsid w:val="00074743"/>
    <w:rsid w:val="00080A25"/>
    <w:rsid w:val="00084B69"/>
    <w:rsid w:val="00084F50"/>
    <w:rsid w:val="00086104"/>
    <w:rsid w:val="00086B5A"/>
    <w:rsid w:val="000870BF"/>
    <w:rsid w:val="00090497"/>
    <w:rsid w:val="000A0EA4"/>
    <w:rsid w:val="000A6066"/>
    <w:rsid w:val="000A60C0"/>
    <w:rsid w:val="000A7354"/>
    <w:rsid w:val="000B26C6"/>
    <w:rsid w:val="000B7B87"/>
    <w:rsid w:val="000E0A4B"/>
    <w:rsid w:val="000E19A8"/>
    <w:rsid w:val="000E2056"/>
    <w:rsid w:val="000E3129"/>
    <w:rsid w:val="000E35D9"/>
    <w:rsid w:val="000F06C8"/>
    <w:rsid w:val="000F2825"/>
    <w:rsid w:val="000F3A46"/>
    <w:rsid w:val="000F48FF"/>
    <w:rsid w:val="00101168"/>
    <w:rsid w:val="0010253F"/>
    <w:rsid w:val="001032C5"/>
    <w:rsid w:val="00103B5B"/>
    <w:rsid w:val="00106D09"/>
    <w:rsid w:val="00125CF3"/>
    <w:rsid w:val="001311CF"/>
    <w:rsid w:val="001323C3"/>
    <w:rsid w:val="00136837"/>
    <w:rsid w:val="00146A75"/>
    <w:rsid w:val="0015407D"/>
    <w:rsid w:val="00154AFB"/>
    <w:rsid w:val="00163294"/>
    <w:rsid w:val="0017193E"/>
    <w:rsid w:val="00177BCF"/>
    <w:rsid w:val="001A05AB"/>
    <w:rsid w:val="001B0DFB"/>
    <w:rsid w:val="001B0F9C"/>
    <w:rsid w:val="001C4285"/>
    <w:rsid w:val="001D5950"/>
    <w:rsid w:val="001E2AB7"/>
    <w:rsid w:val="001F6A3E"/>
    <w:rsid w:val="00203907"/>
    <w:rsid w:val="00203DBB"/>
    <w:rsid w:val="00204EAE"/>
    <w:rsid w:val="00220B2A"/>
    <w:rsid w:val="00221415"/>
    <w:rsid w:val="002276C2"/>
    <w:rsid w:val="00234D65"/>
    <w:rsid w:val="00263A07"/>
    <w:rsid w:val="0026515D"/>
    <w:rsid w:val="002734D2"/>
    <w:rsid w:val="00280C5D"/>
    <w:rsid w:val="002A001A"/>
    <w:rsid w:val="002A18E8"/>
    <w:rsid w:val="002A1EFA"/>
    <w:rsid w:val="002A2CCE"/>
    <w:rsid w:val="002A7039"/>
    <w:rsid w:val="002B2D56"/>
    <w:rsid w:val="002B6E8E"/>
    <w:rsid w:val="002C12DE"/>
    <w:rsid w:val="002C1BDB"/>
    <w:rsid w:val="002E53A4"/>
    <w:rsid w:val="002F055B"/>
    <w:rsid w:val="002F3FE3"/>
    <w:rsid w:val="002F4985"/>
    <w:rsid w:val="00302A68"/>
    <w:rsid w:val="0030402B"/>
    <w:rsid w:val="003120A7"/>
    <w:rsid w:val="00327AD4"/>
    <w:rsid w:val="00334840"/>
    <w:rsid w:val="00335D84"/>
    <w:rsid w:val="00352824"/>
    <w:rsid w:val="00370805"/>
    <w:rsid w:val="00372A43"/>
    <w:rsid w:val="0037419D"/>
    <w:rsid w:val="003761A7"/>
    <w:rsid w:val="00383411"/>
    <w:rsid w:val="003854B9"/>
    <w:rsid w:val="003A1F95"/>
    <w:rsid w:val="003A320B"/>
    <w:rsid w:val="003B1E7F"/>
    <w:rsid w:val="003C79A2"/>
    <w:rsid w:val="003C7B1C"/>
    <w:rsid w:val="003D2421"/>
    <w:rsid w:val="003D48E9"/>
    <w:rsid w:val="003F0F0F"/>
    <w:rsid w:val="003F0F94"/>
    <w:rsid w:val="003F0FE7"/>
    <w:rsid w:val="003F2BF4"/>
    <w:rsid w:val="003F61E2"/>
    <w:rsid w:val="004248EC"/>
    <w:rsid w:val="00425AB8"/>
    <w:rsid w:val="00426297"/>
    <w:rsid w:val="00431DD7"/>
    <w:rsid w:val="0045243E"/>
    <w:rsid w:val="00453161"/>
    <w:rsid w:val="00456218"/>
    <w:rsid w:val="00457DBE"/>
    <w:rsid w:val="00464FAA"/>
    <w:rsid w:val="004671EC"/>
    <w:rsid w:val="00472B93"/>
    <w:rsid w:val="00477C60"/>
    <w:rsid w:val="004802EB"/>
    <w:rsid w:val="00485C07"/>
    <w:rsid w:val="00492940"/>
    <w:rsid w:val="004B34A8"/>
    <w:rsid w:val="004C0516"/>
    <w:rsid w:val="004C0C8C"/>
    <w:rsid w:val="004D6079"/>
    <w:rsid w:val="004F32D2"/>
    <w:rsid w:val="004F434E"/>
    <w:rsid w:val="004F565E"/>
    <w:rsid w:val="004F5885"/>
    <w:rsid w:val="005110D5"/>
    <w:rsid w:val="005113B1"/>
    <w:rsid w:val="00514883"/>
    <w:rsid w:val="005178D0"/>
    <w:rsid w:val="00530CF5"/>
    <w:rsid w:val="00530E53"/>
    <w:rsid w:val="00533D24"/>
    <w:rsid w:val="00543433"/>
    <w:rsid w:val="00552A8A"/>
    <w:rsid w:val="005652CB"/>
    <w:rsid w:val="00570379"/>
    <w:rsid w:val="00570991"/>
    <w:rsid w:val="00580681"/>
    <w:rsid w:val="00583B4C"/>
    <w:rsid w:val="00586297"/>
    <w:rsid w:val="0058674C"/>
    <w:rsid w:val="00586E3E"/>
    <w:rsid w:val="005871CC"/>
    <w:rsid w:val="00595350"/>
    <w:rsid w:val="005B472A"/>
    <w:rsid w:val="005C08A4"/>
    <w:rsid w:val="005C10C1"/>
    <w:rsid w:val="005C46A2"/>
    <w:rsid w:val="005D19A7"/>
    <w:rsid w:val="005D6C29"/>
    <w:rsid w:val="005E37A9"/>
    <w:rsid w:val="005F1EF9"/>
    <w:rsid w:val="005F2787"/>
    <w:rsid w:val="006168D8"/>
    <w:rsid w:val="00623DE2"/>
    <w:rsid w:val="006279C4"/>
    <w:rsid w:val="0064700A"/>
    <w:rsid w:val="00664A2B"/>
    <w:rsid w:val="006849D3"/>
    <w:rsid w:val="006961D0"/>
    <w:rsid w:val="00697C58"/>
    <w:rsid w:val="006A1085"/>
    <w:rsid w:val="006A7489"/>
    <w:rsid w:val="006B1D32"/>
    <w:rsid w:val="006B5811"/>
    <w:rsid w:val="006C33C2"/>
    <w:rsid w:val="006E6E7E"/>
    <w:rsid w:val="006F15C7"/>
    <w:rsid w:val="00704CF2"/>
    <w:rsid w:val="007056AC"/>
    <w:rsid w:val="00712084"/>
    <w:rsid w:val="0071776D"/>
    <w:rsid w:val="00732913"/>
    <w:rsid w:val="00732C40"/>
    <w:rsid w:val="00736B41"/>
    <w:rsid w:val="007473E5"/>
    <w:rsid w:val="007548C9"/>
    <w:rsid w:val="00756ECD"/>
    <w:rsid w:val="00765CE1"/>
    <w:rsid w:val="00765D07"/>
    <w:rsid w:val="007744D2"/>
    <w:rsid w:val="007800CC"/>
    <w:rsid w:val="0078567F"/>
    <w:rsid w:val="00787290"/>
    <w:rsid w:val="00787E8C"/>
    <w:rsid w:val="00793F3C"/>
    <w:rsid w:val="0079624F"/>
    <w:rsid w:val="007A7D60"/>
    <w:rsid w:val="007B1288"/>
    <w:rsid w:val="007B5DAD"/>
    <w:rsid w:val="007C1DD0"/>
    <w:rsid w:val="007D3898"/>
    <w:rsid w:val="007D450E"/>
    <w:rsid w:val="007D6C0D"/>
    <w:rsid w:val="00803CCD"/>
    <w:rsid w:val="00814A1A"/>
    <w:rsid w:val="008221E7"/>
    <w:rsid w:val="00824761"/>
    <w:rsid w:val="00834407"/>
    <w:rsid w:val="00834611"/>
    <w:rsid w:val="00834E76"/>
    <w:rsid w:val="00835A97"/>
    <w:rsid w:val="008371A2"/>
    <w:rsid w:val="00837373"/>
    <w:rsid w:val="008373AF"/>
    <w:rsid w:val="00843043"/>
    <w:rsid w:val="00850AD4"/>
    <w:rsid w:val="00851446"/>
    <w:rsid w:val="008627CD"/>
    <w:rsid w:val="00865686"/>
    <w:rsid w:val="00871141"/>
    <w:rsid w:val="00873958"/>
    <w:rsid w:val="00895883"/>
    <w:rsid w:val="00897BC7"/>
    <w:rsid w:val="008A2F0A"/>
    <w:rsid w:val="008B4196"/>
    <w:rsid w:val="008B5DD7"/>
    <w:rsid w:val="008C3A85"/>
    <w:rsid w:val="008D2829"/>
    <w:rsid w:val="008D3188"/>
    <w:rsid w:val="008D6881"/>
    <w:rsid w:val="008F1B28"/>
    <w:rsid w:val="008F4F3B"/>
    <w:rsid w:val="00906106"/>
    <w:rsid w:val="00907464"/>
    <w:rsid w:val="00907978"/>
    <w:rsid w:val="0091311F"/>
    <w:rsid w:val="009200BD"/>
    <w:rsid w:val="0092160D"/>
    <w:rsid w:val="00924774"/>
    <w:rsid w:val="009413DC"/>
    <w:rsid w:val="009446E3"/>
    <w:rsid w:val="00944D74"/>
    <w:rsid w:val="00946982"/>
    <w:rsid w:val="00951047"/>
    <w:rsid w:val="00956378"/>
    <w:rsid w:val="00971D37"/>
    <w:rsid w:val="0097455F"/>
    <w:rsid w:val="009831CC"/>
    <w:rsid w:val="00985FB5"/>
    <w:rsid w:val="00996ED1"/>
    <w:rsid w:val="009A2B36"/>
    <w:rsid w:val="009C1B8E"/>
    <w:rsid w:val="009C6333"/>
    <w:rsid w:val="009E3B9F"/>
    <w:rsid w:val="009E5B4D"/>
    <w:rsid w:val="009E702F"/>
    <w:rsid w:val="009E7B02"/>
    <w:rsid w:val="009F14DF"/>
    <w:rsid w:val="00A04239"/>
    <w:rsid w:val="00A2276E"/>
    <w:rsid w:val="00A24815"/>
    <w:rsid w:val="00A306FF"/>
    <w:rsid w:val="00A34D5C"/>
    <w:rsid w:val="00A352ED"/>
    <w:rsid w:val="00A5000C"/>
    <w:rsid w:val="00A514DB"/>
    <w:rsid w:val="00A51A02"/>
    <w:rsid w:val="00A529BF"/>
    <w:rsid w:val="00A60186"/>
    <w:rsid w:val="00A66833"/>
    <w:rsid w:val="00A7373B"/>
    <w:rsid w:val="00A74648"/>
    <w:rsid w:val="00A76414"/>
    <w:rsid w:val="00A7796A"/>
    <w:rsid w:val="00A820E8"/>
    <w:rsid w:val="00A84D12"/>
    <w:rsid w:val="00A95D54"/>
    <w:rsid w:val="00AA2D97"/>
    <w:rsid w:val="00AA4059"/>
    <w:rsid w:val="00AC00E1"/>
    <w:rsid w:val="00AC1207"/>
    <w:rsid w:val="00AD0CBC"/>
    <w:rsid w:val="00AD1B6C"/>
    <w:rsid w:val="00AD434E"/>
    <w:rsid w:val="00AE354A"/>
    <w:rsid w:val="00AE73A9"/>
    <w:rsid w:val="00AE7F59"/>
    <w:rsid w:val="00AF1433"/>
    <w:rsid w:val="00AF3C78"/>
    <w:rsid w:val="00AF7D15"/>
    <w:rsid w:val="00B14763"/>
    <w:rsid w:val="00B200FE"/>
    <w:rsid w:val="00B3031D"/>
    <w:rsid w:val="00B341B4"/>
    <w:rsid w:val="00B362CD"/>
    <w:rsid w:val="00B41555"/>
    <w:rsid w:val="00B507F4"/>
    <w:rsid w:val="00B50FAC"/>
    <w:rsid w:val="00B559B8"/>
    <w:rsid w:val="00B64521"/>
    <w:rsid w:val="00B66427"/>
    <w:rsid w:val="00B70E26"/>
    <w:rsid w:val="00B746B7"/>
    <w:rsid w:val="00B7595A"/>
    <w:rsid w:val="00B77311"/>
    <w:rsid w:val="00B81C6B"/>
    <w:rsid w:val="00B83362"/>
    <w:rsid w:val="00B84581"/>
    <w:rsid w:val="00B85532"/>
    <w:rsid w:val="00B9199A"/>
    <w:rsid w:val="00B933C7"/>
    <w:rsid w:val="00B94481"/>
    <w:rsid w:val="00BA446F"/>
    <w:rsid w:val="00BB55B1"/>
    <w:rsid w:val="00BC274F"/>
    <w:rsid w:val="00BC407D"/>
    <w:rsid w:val="00BC58FD"/>
    <w:rsid w:val="00BC71A8"/>
    <w:rsid w:val="00BC793A"/>
    <w:rsid w:val="00BD34DF"/>
    <w:rsid w:val="00BE1A43"/>
    <w:rsid w:val="00C00E28"/>
    <w:rsid w:val="00C26DCD"/>
    <w:rsid w:val="00C33C90"/>
    <w:rsid w:val="00C33F40"/>
    <w:rsid w:val="00C3559F"/>
    <w:rsid w:val="00C37C3F"/>
    <w:rsid w:val="00C45A0D"/>
    <w:rsid w:val="00C52CE8"/>
    <w:rsid w:val="00C547A0"/>
    <w:rsid w:val="00C6537E"/>
    <w:rsid w:val="00C66A07"/>
    <w:rsid w:val="00C7032E"/>
    <w:rsid w:val="00C70452"/>
    <w:rsid w:val="00C71268"/>
    <w:rsid w:val="00C72056"/>
    <w:rsid w:val="00C918B9"/>
    <w:rsid w:val="00C93AAF"/>
    <w:rsid w:val="00CA0529"/>
    <w:rsid w:val="00CA61B2"/>
    <w:rsid w:val="00CC510A"/>
    <w:rsid w:val="00CE1BA9"/>
    <w:rsid w:val="00CF0FD0"/>
    <w:rsid w:val="00CF1E98"/>
    <w:rsid w:val="00D04317"/>
    <w:rsid w:val="00D069E3"/>
    <w:rsid w:val="00D17C4F"/>
    <w:rsid w:val="00D23655"/>
    <w:rsid w:val="00D23FFC"/>
    <w:rsid w:val="00D31310"/>
    <w:rsid w:val="00D5221D"/>
    <w:rsid w:val="00D5299A"/>
    <w:rsid w:val="00D55EBE"/>
    <w:rsid w:val="00D57FA1"/>
    <w:rsid w:val="00D66031"/>
    <w:rsid w:val="00D70095"/>
    <w:rsid w:val="00D81389"/>
    <w:rsid w:val="00D82172"/>
    <w:rsid w:val="00D82DF2"/>
    <w:rsid w:val="00D85037"/>
    <w:rsid w:val="00D94673"/>
    <w:rsid w:val="00D969E0"/>
    <w:rsid w:val="00D9728F"/>
    <w:rsid w:val="00DA6597"/>
    <w:rsid w:val="00DB4D20"/>
    <w:rsid w:val="00DD2AD8"/>
    <w:rsid w:val="00DD770C"/>
    <w:rsid w:val="00DE3C26"/>
    <w:rsid w:val="00DF1464"/>
    <w:rsid w:val="00DF2898"/>
    <w:rsid w:val="00E0133C"/>
    <w:rsid w:val="00E112DA"/>
    <w:rsid w:val="00E174D5"/>
    <w:rsid w:val="00E20238"/>
    <w:rsid w:val="00E27972"/>
    <w:rsid w:val="00E36A4D"/>
    <w:rsid w:val="00E40951"/>
    <w:rsid w:val="00E449DF"/>
    <w:rsid w:val="00E46201"/>
    <w:rsid w:val="00E466BA"/>
    <w:rsid w:val="00E52258"/>
    <w:rsid w:val="00E57175"/>
    <w:rsid w:val="00E72267"/>
    <w:rsid w:val="00E814A5"/>
    <w:rsid w:val="00E859B0"/>
    <w:rsid w:val="00E875F0"/>
    <w:rsid w:val="00EA01BB"/>
    <w:rsid w:val="00EA2241"/>
    <w:rsid w:val="00EA2770"/>
    <w:rsid w:val="00ED5797"/>
    <w:rsid w:val="00ED7CC7"/>
    <w:rsid w:val="00EE3D63"/>
    <w:rsid w:val="00EE6557"/>
    <w:rsid w:val="00EE7677"/>
    <w:rsid w:val="00EE7DA5"/>
    <w:rsid w:val="00EF0E0B"/>
    <w:rsid w:val="00EF2093"/>
    <w:rsid w:val="00EF5E0F"/>
    <w:rsid w:val="00EF7F10"/>
    <w:rsid w:val="00F066FA"/>
    <w:rsid w:val="00F06BF3"/>
    <w:rsid w:val="00F06E91"/>
    <w:rsid w:val="00F14B75"/>
    <w:rsid w:val="00F15FDC"/>
    <w:rsid w:val="00F17653"/>
    <w:rsid w:val="00F266E0"/>
    <w:rsid w:val="00F26BC4"/>
    <w:rsid w:val="00F2707A"/>
    <w:rsid w:val="00F276CC"/>
    <w:rsid w:val="00F307D8"/>
    <w:rsid w:val="00F379D4"/>
    <w:rsid w:val="00F544E7"/>
    <w:rsid w:val="00F5745B"/>
    <w:rsid w:val="00F613B8"/>
    <w:rsid w:val="00F63B14"/>
    <w:rsid w:val="00F65FEA"/>
    <w:rsid w:val="00F7388A"/>
    <w:rsid w:val="00F74E7F"/>
    <w:rsid w:val="00FA3641"/>
    <w:rsid w:val="00FA45B4"/>
    <w:rsid w:val="00FA62CD"/>
    <w:rsid w:val="00FB263A"/>
    <w:rsid w:val="00FB27DD"/>
    <w:rsid w:val="00FB5C9C"/>
    <w:rsid w:val="00FC1526"/>
    <w:rsid w:val="00FC5100"/>
    <w:rsid w:val="00FC71A9"/>
    <w:rsid w:val="00FE1625"/>
    <w:rsid w:val="00FE19C0"/>
    <w:rsid w:val="00FE3094"/>
    <w:rsid w:val="00FF04BF"/>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D1E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W1)" w:eastAsia="Times New Roman" w:hAnsi="Times New (W1)" w:cs="Times New Roman"/>
        <w:lang w:val="cs-CZ" w:eastAsia="cs-CZ"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styleId="Textbubliny">
    <w:name w:val="Balloon Text"/>
    <w:basedOn w:val="Normln"/>
    <w:link w:val="TextbublinyChar"/>
    <w:rsid w:val="002A001A"/>
    <w:rPr>
      <w:rFonts w:ascii="Tahoma" w:hAnsi="Tahoma" w:cs="Tahoma"/>
      <w:sz w:val="16"/>
      <w:szCs w:val="16"/>
    </w:rPr>
  </w:style>
  <w:style w:type="character" w:customStyle="1" w:styleId="TextbublinyChar">
    <w:name w:val="Text bubliny Char"/>
    <w:basedOn w:val="Standardnpsmoodstavce"/>
    <w:link w:val="Textbubliny"/>
    <w:rsid w:val="002A001A"/>
    <w:rPr>
      <w:rFonts w:ascii="Tahoma" w:hAnsi="Tahoma" w:cs="Tahoma"/>
      <w:sz w:val="16"/>
      <w:szCs w:val="16"/>
    </w:rPr>
  </w:style>
  <w:style w:type="paragraph" w:styleId="Textpoznpodarou">
    <w:name w:val="footnote text"/>
    <w:basedOn w:val="Normln"/>
    <w:link w:val="TextpoznpodarouChar"/>
    <w:rsid w:val="00BE1A43"/>
    <w:rPr>
      <w:sz w:val="20"/>
      <w:szCs w:val="20"/>
    </w:rPr>
  </w:style>
  <w:style w:type="character" w:customStyle="1" w:styleId="TextpoznpodarouChar">
    <w:name w:val="Text pozn. pod čarou Char"/>
    <w:basedOn w:val="Standardnpsmoodstavce"/>
    <w:link w:val="Textpoznpodarou"/>
    <w:rsid w:val="00BE1A43"/>
  </w:style>
  <w:style w:type="character" w:styleId="Znakapoznpodarou">
    <w:name w:val="footnote reference"/>
    <w:basedOn w:val="Standardnpsmoodstavce"/>
    <w:rsid w:val="00BE1A43"/>
    <w:rPr>
      <w:vertAlign w:val="superscript"/>
    </w:rPr>
  </w:style>
  <w:style w:type="paragraph" w:styleId="Titulek">
    <w:name w:val="caption"/>
    <w:basedOn w:val="Normln"/>
    <w:next w:val="Normln"/>
    <w:unhideWhenUsed/>
    <w:qFormat/>
    <w:rsid w:val="004C0516"/>
    <w:pPr>
      <w:spacing w:after="200"/>
    </w:pPr>
    <w:rPr>
      <w:b/>
      <w:bCs/>
      <w:color w:val="4F81BD" w:themeColor="accent1"/>
      <w:sz w:val="18"/>
      <w:szCs w:val="18"/>
    </w:rPr>
  </w:style>
  <w:style w:type="paragraph" w:styleId="Odstavecseseznamem">
    <w:name w:val="List Paragraph"/>
    <w:basedOn w:val="Normln"/>
    <w:uiPriority w:val="34"/>
    <w:qFormat/>
    <w:rsid w:val="008B5DD7"/>
    <w:pPr>
      <w:ind w:left="720"/>
      <w:contextualSpacing/>
    </w:pPr>
  </w:style>
  <w:style w:type="paragraph" w:styleId="Seznamobrzk">
    <w:name w:val="table of figures"/>
    <w:basedOn w:val="Normln"/>
    <w:next w:val="Normln"/>
    <w:uiPriority w:val="99"/>
    <w:rsid w:val="00D23FFC"/>
  </w:style>
  <w:style w:type="paragraph" w:styleId="FormtovanvHTML">
    <w:name w:val="HTML Preformatted"/>
    <w:basedOn w:val="Normln"/>
    <w:link w:val="FormtovanvHTMLChar"/>
    <w:uiPriority w:val="99"/>
    <w:unhideWhenUsed/>
    <w:rsid w:val="00E7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E72267"/>
    <w:rPr>
      <w:rFonts w:ascii="Courier New" w:hAnsi="Courier New" w:cs="Courier New"/>
    </w:rPr>
  </w:style>
  <w:style w:type="character" w:styleId="KdHTML">
    <w:name w:val="HTML Code"/>
    <w:basedOn w:val="Standardnpsmoodstavce"/>
    <w:uiPriority w:val="99"/>
    <w:unhideWhenUsed/>
    <w:rsid w:val="00E72267"/>
    <w:rPr>
      <w:rFonts w:ascii="Courier New" w:eastAsia="Times New Roman" w:hAnsi="Courier New" w:cs="Courier New"/>
      <w:sz w:val="20"/>
      <w:szCs w:val="20"/>
    </w:rPr>
  </w:style>
  <w:style w:type="table" w:styleId="Svtlmkazvraznn5">
    <w:name w:val="Light Grid Accent 5"/>
    <w:basedOn w:val="Normlntabulka"/>
    <w:uiPriority w:val="62"/>
    <w:rsid w:val="009831C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Zstupntext">
    <w:name w:val="Placeholder Text"/>
    <w:basedOn w:val="Standardnpsmoodstavce"/>
    <w:uiPriority w:val="99"/>
    <w:semiHidden/>
    <w:rsid w:val="00F7388A"/>
    <w:rPr>
      <w:color w:val="808080"/>
    </w:rPr>
  </w:style>
  <w:style w:type="paragraph" w:styleId="Normlnweb">
    <w:name w:val="Normal (Web)"/>
    <w:basedOn w:val="Normln"/>
    <w:uiPriority w:val="99"/>
    <w:unhideWhenUsed/>
    <w:rsid w:val="00843043"/>
    <w:pPr>
      <w:spacing w:before="100" w:beforeAutospacing="1" w:after="100" w:afterAutospacing="1"/>
    </w:pPr>
    <w:rPr>
      <w:rFonts w:ascii="Times New Roman" w:hAnsi="Times New Roman"/>
    </w:rPr>
  </w:style>
  <w:style w:type="character" w:styleId="Siln">
    <w:name w:val="Strong"/>
    <w:basedOn w:val="Standardnpsmoodstavce"/>
    <w:uiPriority w:val="22"/>
    <w:qFormat/>
    <w:rsid w:val="00843043"/>
    <w:rPr>
      <w:b/>
      <w:bCs/>
    </w:rPr>
  </w:style>
  <w:style w:type="paragraph" w:customStyle="1" w:styleId="Default">
    <w:name w:val="Default"/>
    <w:rsid w:val="002734D2"/>
    <w:pPr>
      <w:autoSpaceDE w:val="0"/>
      <w:autoSpaceDN w:val="0"/>
      <w:adjustRightInd w:val="0"/>
    </w:pPr>
    <w:rPr>
      <w:rFonts w:ascii="Times New Roman" w:hAnsi="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W1)" w:eastAsia="Times New Roman" w:hAnsi="Times New (W1)" w:cs="Times New Roman"/>
        <w:lang w:val="cs-CZ" w:eastAsia="cs-CZ"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styleId="Textbubliny">
    <w:name w:val="Balloon Text"/>
    <w:basedOn w:val="Normln"/>
    <w:link w:val="TextbublinyChar"/>
    <w:rsid w:val="002A001A"/>
    <w:rPr>
      <w:rFonts w:ascii="Tahoma" w:hAnsi="Tahoma" w:cs="Tahoma"/>
      <w:sz w:val="16"/>
      <w:szCs w:val="16"/>
    </w:rPr>
  </w:style>
  <w:style w:type="character" w:customStyle="1" w:styleId="TextbublinyChar">
    <w:name w:val="Text bubliny Char"/>
    <w:basedOn w:val="Standardnpsmoodstavce"/>
    <w:link w:val="Textbubliny"/>
    <w:rsid w:val="002A001A"/>
    <w:rPr>
      <w:rFonts w:ascii="Tahoma" w:hAnsi="Tahoma" w:cs="Tahoma"/>
      <w:sz w:val="16"/>
      <w:szCs w:val="16"/>
    </w:rPr>
  </w:style>
  <w:style w:type="paragraph" w:styleId="Textpoznpodarou">
    <w:name w:val="footnote text"/>
    <w:basedOn w:val="Normln"/>
    <w:link w:val="TextpoznpodarouChar"/>
    <w:rsid w:val="00BE1A43"/>
    <w:rPr>
      <w:sz w:val="20"/>
      <w:szCs w:val="20"/>
    </w:rPr>
  </w:style>
  <w:style w:type="character" w:customStyle="1" w:styleId="TextpoznpodarouChar">
    <w:name w:val="Text pozn. pod čarou Char"/>
    <w:basedOn w:val="Standardnpsmoodstavce"/>
    <w:link w:val="Textpoznpodarou"/>
    <w:rsid w:val="00BE1A43"/>
  </w:style>
  <w:style w:type="character" w:styleId="Znakapoznpodarou">
    <w:name w:val="footnote reference"/>
    <w:basedOn w:val="Standardnpsmoodstavce"/>
    <w:rsid w:val="00BE1A43"/>
    <w:rPr>
      <w:vertAlign w:val="superscript"/>
    </w:rPr>
  </w:style>
  <w:style w:type="paragraph" w:styleId="Titulek">
    <w:name w:val="caption"/>
    <w:basedOn w:val="Normln"/>
    <w:next w:val="Normln"/>
    <w:unhideWhenUsed/>
    <w:qFormat/>
    <w:rsid w:val="004C0516"/>
    <w:pPr>
      <w:spacing w:after="200"/>
    </w:pPr>
    <w:rPr>
      <w:b/>
      <w:bCs/>
      <w:color w:val="4F81BD" w:themeColor="accent1"/>
      <w:sz w:val="18"/>
      <w:szCs w:val="18"/>
    </w:rPr>
  </w:style>
  <w:style w:type="paragraph" w:styleId="Odstavecseseznamem">
    <w:name w:val="List Paragraph"/>
    <w:basedOn w:val="Normln"/>
    <w:uiPriority w:val="34"/>
    <w:qFormat/>
    <w:rsid w:val="008B5DD7"/>
    <w:pPr>
      <w:ind w:left="720"/>
      <w:contextualSpacing/>
    </w:pPr>
  </w:style>
  <w:style w:type="paragraph" w:styleId="Seznamobrzk">
    <w:name w:val="table of figures"/>
    <w:basedOn w:val="Normln"/>
    <w:next w:val="Normln"/>
    <w:uiPriority w:val="99"/>
    <w:rsid w:val="00D23FFC"/>
  </w:style>
  <w:style w:type="paragraph" w:styleId="FormtovanvHTML">
    <w:name w:val="HTML Preformatted"/>
    <w:basedOn w:val="Normln"/>
    <w:link w:val="FormtovanvHTMLChar"/>
    <w:uiPriority w:val="99"/>
    <w:unhideWhenUsed/>
    <w:rsid w:val="00E7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FormtovanvHTMLChar">
    <w:name w:val="Formátovaný v HTML Char"/>
    <w:basedOn w:val="Standardnpsmoodstavce"/>
    <w:link w:val="FormtovanvHTML"/>
    <w:uiPriority w:val="99"/>
    <w:rsid w:val="00E72267"/>
    <w:rPr>
      <w:rFonts w:ascii="Courier New" w:hAnsi="Courier New" w:cs="Courier New"/>
    </w:rPr>
  </w:style>
  <w:style w:type="character" w:styleId="KdHTML">
    <w:name w:val="HTML Code"/>
    <w:basedOn w:val="Standardnpsmoodstavce"/>
    <w:uiPriority w:val="99"/>
    <w:unhideWhenUsed/>
    <w:rsid w:val="00E72267"/>
    <w:rPr>
      <w:rFonts w:ascii="Courier New" w:eastAsia="Times New Roman" w:hAnsi="Courier New" w:cs="Courier New"/>
      <w:sz w:val="20"/>
      <w:szCs w:val="20"/>
    </w:rPr>
  </w:style>
  <w:style w:type="table" w:styleId="Svtlmkazvraznn5">
    <w:name w:val="Light Grid Accent 5"/>
    <w:basedOn w:val="Normlntabulka"/>
    <w:uiPriority w:val="62"/>
    <w:rsid w:val="009831C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Zstupntext">
    <w:name w:val="Placeholder Text"/>
    <w:basedOn w:val="Standardnpsmoodstavce"/>
    <w:uiPriority w:val="99"/>
    <w:semiHidden/>
    <w:rsid w:val="00F7388A"/>
    <w:rPr>
      <w:color w:val="808080"/>
    </w:rPr>
  </w:style>
  <w:style w:type="paragraph" w:styleId="Normlnweb">
    <w:name w:val="Normal (Web)"/>
    <w:basedOn w:val="Normln"/>
    <w:uiPriority w:val="99"/>
    <w:unhideWhenUsed/>
    <w:rsid w:val="00843043"/>
    <w:pPr>
      <w:spacing w:before="100" w:beforeAutospacing="1" w:after="100" w:afterAutospacing="1"/>
    </w:pPr>
    <w:rPr>
      <w:rFonts w:ascii="Times New Roman" w:hAnsi="Times New Roman"/>
    </w:rPr>
  </w:style>
  <w:style w:type="character" w:styleId="Siln">
    <w:name w:val="Strong"/>
    <w:basedOn w:val="Standardnpsmoodstavce"/>
    <w:uiPriority w:val="22"/>
    <w:qFormat/>
    <w:rsid w:val="00843043"/>
    <w:rPr>
      <w:b/>
      <w:bCs/>
    </w:rPr>
  </w:style>
  <w:style w:type="paragraph" w:customStyle="1" w:styleId="Default">
    <w:name w:val="Default"/>
    <w:rsid w:val="002734D2"/>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834204">
      <w:bodyDiv w:val="1"/>
      <w:marLeft w:val="0"/>
      <w:marRight w:val="0"/>
      <w:marTop w:val="0"/>
      <w:marBottom w:val="0"/>
      <w:divBdr>
        <w:top w:val="none" w:sz="0" w:space="0" w:color="auto"/>
        <w:left w:val="none" w:sz="0" w:space="0" w:color="auto"/>
        <w:bottom w:val="none" w:sz="0" w:space="0" w:color="auto"/>
        <w:right w:val="none" w:sz="0" w:space="0" w:color="auto"/>
      </w:divBdr>
    </w:div>
    <w:div w:id="359013280">
      <w:bodyDiv w:val="1"/>
      <w:marLeft w:val="0"/>
      <w:marRight w:val="0"/>
      <w:marTop w:val="0"/>
      <w:marBottom w:val="0"/>
      <w:divBdr>
        <w:top w:val="none" w:sz="0" w:space="0" w:color="auto"/>
        <w:left w:val="none" w:sz="0" w:space="0" w:color="auto"/>
        <w:bottom w:val="none" w:sz="0" w:space="0" w:color="auto"/>
        <w:right w:val="none" w:sz="0" w:space="0" w:color="auto"/>
      </w:divBdr>
      <w:divsChild>
        <w:div w:id="880940327">
          <w:marLeft w:val="0"/>
          <w:marRight w:val="0"/>
          <w:marTop w:val="0"/>
          <w:marBottom w:val="0"/>
          <w:divBdr>
            <w:top w:val="none" w:sz="0" w:space="0" w:color="auto"/>
            <w:left w:val="none" w:sz="0" w:space="0" w:color="auto"/>
            <w:bottom w:val="none" w:sz="0" w:space="0" w:color="auto"/>
            <w:right w:val="none" w:sz="0" w:space="0" w:color="auto"/>
          </w:divBdr>
        </w:div>
      </w:divsChild>
    </w:div>
    <w:div w:id="548415361">
      <w:bodyDiv w:val="1"/>
      <w:marLeft w:val="0"/>
      <w:marRight w:val="0"/>
      <w:marTop w:val="0"/>
      <w:marBottom w:val="0"/>
      <w:divBdr>
        <w:top w:val="none" w:sz="0" w:space="0" w:color="auto"/>
        <w:left w:val="none" w:sz="0" w:space="0" w:color="auto"/>
        <w:bottom w:val="none" w:sz="0" w:space="0" w:color="auto"/>
        <w:right w:val="none" w:sz="0" w:space="0" w:color="auto"/>
      </w:divBdr>
    </w:div>
    <w:div w:id="575282964">
      <w:bodyDiv w:val="1"/>
      <w:marLeft w:val="0"/>
      <w:marRight w:val="0"/>
      <w:marTop w:val="0"/>
      <w:marBottom w:val="0"/>
      <w:divBdr>
        <w:top w:val="none" w:sz="0" w:space="0" w:color="auto"/>
        <w:left w:val="none" w:sz="0" w:space="0" w:color="auto"/>
        <w:bottom w:val="none" w:sz="0" w:space="0" w:color="auto"/>
        <w:right w:val="none" w:sz="0" w:space="0" w:color="auto"/>
      </w:divBdr>
      <w:divsChild>
        <w:div w:id="43414267">
          <w:marLeft w:val="0"/>
          <w:marRight w:val="0"/>
          <w:marTop w:val="0"/>
          <w:marBottom w:val="0"/>
          <w:divBdr>
            <w:top w:val="none" w:sz="0" w:space="0" w:color="auto"/>
            <w:left w:val="none" w:sz="0" w:space="0" w:color="auto"/>
            <w:bottom w:val="none" w:sz="0" w:space="0" w:color="auto"/>
            <w:right w:val="none" w:sz="0" w:space="0" w:color="auto"/>
          </w:divBdr>
        </w:div>
        <w:div w:id="207837110">
          <w:marLeft w:val="0"/>
          <w:marRight w:val="0"/>
          <w:marTop w:val="0"/>
          <w:marBottom w:val="0"/>
          <w:divBdr>
            <w:top w:val="none" w:sz="0" w:space="0" w:color="auto"/>
            <w:left w:val="none" w:sz="0" w:space="0" w:color="auto"/>
            <w:bottom w:val="none" w:sz="0" w:space="0" w:color="auto"/>
            <w:right w:val="none" w:sz="0" w:space="0" w:color="auto"/>
          </w:divBdr>
        </w:div>
        <w:div w:id="448279655">
          <w:marLeft w:val="0"/>
          <w:marRight w:val="0"/>
          <w:marTop w:val="0"/>
          <w:marBottom w:val="0"/>
          <w:divBdr>
            <w:top w:val="none" w:sz="0" w:space="0" w:color="auto"/>
            <w:left w:val="none" w:sz="0" w:space="0" w:color="auto"/>
            <w:bottom w:val="none" w:sz="0" w:space="0" w:color="auto"/>
            <w:right w:val="none" w:sz="0" w:space="0" w:color="auto"/>
          </w:divBdr>
        </w:div>
        <w:div w:id="729352615">
          <w:marLeft w:val="0"/>
          <w:marRight w:val="0"/>
          <w:marTop w:val="0"/>
          <w:marBottom w:val="0"/>
          <w:divBdr>
            <w:top w:val="none" w:sz="0" w:space="0" w:color="auto"/>
            <w:left w:val="none" w:sz="0" w:space="0" w:color="auto"/>
            <w:bottom w:val="none" w:sz="0" w:space="0" w:color="auto"/>
            <w:right w:val="none" w:sz="0" w:space="0" w:color="auto"/>
          </w:divBdr>
        </w:div>
        <w:div w:id="853417908">
          <w:marLeft w:val="0"/>
          <w:marRight w:val="0"/>
          <w:marTop w:val="0"/>
          <w:marBottom w:val="0"/>
          <w:divBdr>
            <w:top w:val="none" w:sz="0" w:space="0" w:color="auto"/>
            <w:left w:val="none" w:sz="0" w:space="0" w:color="auto"/>
            <w:bottom w:val="none" w:sz="0" w:space="0" w:color="auto"/>
            <w:right w:val="none" w:sz="0" w:space="0" w:color="auto"/>
          </w:divBdr>
        </w:div>
        <w:div w:id="1003894279">
          <w:marLeft w:val="0"/>
          <w:marRight w:val="0"/>
          <w:marTop w:val="0"/>
          <w:marBottom w:val="0"/>
          <w:divBdr>
            <w:top w:val="none" w:sz="0" w:space="0" w:color="auto"/>
            <w:left w:val="none" w:sz="0" w:space="0" w:color="auto"/>
            <w:bottom w:val="none" w:sz="0" w:space="0" w:color="auto"/>
            <w:right w:val="none" w:sz="0" w:space="0" w:color="auto"/>
          </w:divBdr>
        </w:div>
        <w:div w:id="1030035478">
          <w:marLeft w:val="0"/>
          <w:marRight w:val="0"/>
          <w:marTop w:val="0"/>
          <w:marBottom w:val="0"/>
          <w:divBdr>
            <w:top w:val="none" w:sz="0" w:space="0" w:color="auto"/>
            <w:left w:val="none" w:sz="0" w:space="0" w:color="auto"/>
            <w:bottom w:val="none" w:sz="0" w:space="0" w:color="auto"/>
            <w:right w:val="none" w:sz="0" w:space="0" w:color="auto"/>
          </w:divBdr>
        </w:div>
        <w:div w:id="1091316065">
          <w:marLeft w:val="0"/>
          <w:marRight w:val="0"/>
          <w:marTop w:val="0"/>
          <w:marBottom w:val="0"/>
          <w:divBdr>
            <w:top w:val="none" w:sz="0" w:space="0" w:color="auto"/>
            <w:left w:val="none" w:sz="0" w:space="0" w:color="auto"/>
            <w:bottom w:val="none" w:sz="0" w:space="0" w:color="auto"/>
            <w:right w:val="none" w:sz="0" w:space="0" w:color="auto"/>
          </w:divBdr>
        </w:div>
        <w:div w:id="1150362031">
          <w:marLeft w:val="0"/>
          <w:marRight w:val="0"/>
          <w:marTop w:val="0"/>
          <w:marBottom w:val="0"/>
          <w:divBdr>
            <w:top w:val="none" w:sz="0" w:space="0" w:color="auto"/>
            <w:left w:val="none" w:sz="0" w:space="0" w:color="auto"/>
            <w:bottom w:val="none" w:sz="0" w:space="0" w:color="auto"/>
            <w:right w:val="none" w:sz="0" w:space="0" w:color="auto"/>
          </w:divBdr>
        </w:div>
        <w:div w:id="1270815224">
          <w:marLeft w:val="0"/>
          <w:marRight w:val="0"/>
          <w:marTop w:val="0"/>
          <w:marBottom w:val="0"/>
          <w:divBdr>
            <w:top w:val="none" w:sz="0" w:space="0" w:color="auto"/>
            <w:left w:val="none" w:sz="0" w:space="0" w:color="auto"/>
            <w:bottom w:val="none" w:sz="0" w:space="0" w:color="auto"/>
            <w:right w:val="none" w:sz="0" w:space="0" w:color="auto"/>
          </w:divBdr>
        </w:div>
        <w:div w:id="1430464677">
          <w:marLeft w:val="0"/>
          <w:marRight w:val="0"/>
          <w:marTop w:val="0"/>
          <w:marBottom w:val="0"/>
          <w:divBdr>
            <w:top w:val="none" w:sz="0" w:space="0" w:color="auto"/>
            <w:left w:val="none" w:sz="0" w:space="0" w:color="auto"/>
            <w:bottom w:val="none" w:sz="0" w:space="0" w:color="auto"/>
            <w:right w:val="none" w:sz="0" w:space="0" w:color="auto"/>
          </w:divBdr>
        </w:div>
        <w:div w:id="1446191634">
          <w:marLeft w:val="0"/>
          <w:marRight w:val="0"/>
          <w:marTop w:val="0"/>
          <w:marBottom w:val="0"/>
          <w:divBdr>
            <w:top w:val="none" w:sz="0" w:space="0" w:color="auto"/>
            <w:left w:val="none" w:sz="0" w:space="0" w:color="auto"/>
            <w:bottom w:val="none" w:sz="0" w:space="0" w:color="auto"/>
            <w:right w:val="none" w:sz="0" w:space="0" w:color="auto"/>
          </w:divBdr>
        </w:div>
        <w:div w:id="1456371163">
          <w:marLeft w:val="0"/>
          <w:marRight w:val="0"/>
          <w:marTop w:val="0"/>
          <w:marBottom w:val="0"/>
          <w:divBdr>
            <w:top w:val="none" w:sz="0" w:space="0" w:color="auto"/>
            <w:left w:val="none" w:sz="0" w:space="0" w:color="auto"/>
            <w:bottom w:val="none" w:sz="0" w:space="0" w:color="auto"/>
            <w:right w:val="none" w:sz="0" w:space="0" w:color="auto"/>
          </w:divBdr>
        </w:div>
        <w:div w:id="1508517723">
          <w:marLeft w:val="0"/>
          <w:marRight w:val="0"/>
          <w:marTop w:val="0"/>
          <w:marBottom w:val="0"/>
          <w:divBdr>
            <w:top w:val="none" w:sz="0" w:space="0" w:color="auto"/>
            <w:left w:val="none" w:sz="0" w:space="0" w:color="auto"/>
            <w:bottom w:val="none" w:sz="0" w:space="0" w:color="auto"/>
            <w:right w:val="none" w:sz="0" w:space="0" w:color="auto"/>
          </w:divBdr>
        </w:div>
        <w:div w:id="1526405819">
          <w:marLeft w:val="0"/>
          <w:marRight w:val="0"/>
          <w:marTop w:val="0"/>
          <w:marBottom w:val="0"/>
          <w:divBdr>
            <w:top w:val="none" w:sz="0" w:space="0" w:color="auto"/>
            <w:left w:val="none" w:sz="0" w:space="0" w:color="auto"/>
            <w:bottom w:val="none" w:sz="0" w:space="0" w:color="auto"/>
            <w:right w:val="none" w:sz="0" w:space="0" w:color="auto"/>
          </w:divBdr>
        </w:div>
        <w:div w:id="1827236185">
          <w:marLeft w:val="0"/>
          <w:marRight w:val="0"/>
          <w:marTop w:val="0"/>
          <w:marBottom w:val="0"/>
          <w:divBdr>
            <w:top w:val="none" w:sz="0" w:space="0" w:color="auto"/>
            <w:left w:val="none" w:sz="0" w:space="0" w:color="auto"/>
            <w:bottom w:val="none" w:sz="0" w:space="0" w:color="auto"/>
            <w:right w:val="none" w:sz="0" w:space="0" w:color="auto"/>
          </w:divBdr>
        </w:div>
        <w:div w:id="1945454972">
          <w:marLeft w:val="0"/>
          <w:marRight w:val="0"/>
          <w:marTop w:val="0"/>
          <w:marBottom w:val="0"/>
          <w:divBdr>
            <w:top w:val="none" w:sz="0" w:space="0" w:color="auto"/>
            <w:left w:val="none" w:sz="0" w:space="0" w:color="auto"/>
            <w:bottom w:val="none" w:sz="0" w:space="0" w:color="auto"/>
            <w:right w:val="none" w:sz="0" w:space="0" w:color="auto"/>
          </w:divBdr>
        </w:div>
        <w:div w:id="1980189500">
          <w:marLeft w:val="0"/>
          <w:marRight w:val="0"/>
          <w:marTop w:val="0"/>
          <w:marBottom w:val="0"/>
          <w:divBdr>
            <w:top w:val="none" w:sz="0" w:space="0" w:color="auto"/>
            <w:left w:val="none" w:sz="0" w:space="0" w:color="auto"/>
            <w:bottom w:val="none" w:sz="0" w:space="0" w:color="auto"/>
            <w:right w:val="none" w:sz="0" w:space="0" w:color="auto"/>
          </w:divBdr>
        </w:div>
        <w:div w:id="2013294651">
          <w:marLeft w:val="0"/>
          <w:marRight w:val="0"/>
          <w:marTop w:val="0"/>
          <w:marBottom w:val="0"/>
          <w:divBdr>
            <w:top w:val="none" w:sz="0" w:space="0" w:color="auto"/>
            <w:left w:val="none" w:sz="0" w:space="0" w:color="auto"/>
            <w:bottom w:val="none" w:sz="0" w:space="0" w:color="auto"/>
            <w:right w:val="none" w:sz="0" w:space="0" w:color="auto"/>
          </w:divBdr>
        </w:div>
      </w:divsChild>
    </w:div>
    <w:div w:id="584849112">
      <w:bodyDiv w:val="1"/>
      <w:marLeft w:val="0"/>
      <w:marRight w:val="0"/>
      <w:marTop w:val="0"/>
      <w:marBottom w:val="0"/>
      <w:divBdr>
        <w:top w:val="none" w:sz="0" w:space="0" w:color="auto"/>
        <w:left w:val="none" w:sz="0" w:space="0" w:color="auto"/>
        <w:bottom w:val="none" w:sz="0" w:space="0" w:color="auto"/>
        <w:right w:val="none" w:sz="0" w:space="0" w:color="auto"/>
      </w:divBdr>
    </w:div>
    <w:div w:id="771049770">
      <w:bodyDiv w:val="1"/>
      <w:marLeft w:val="0"/>
      <w:marRight w:val="0"/>
      <w:marTop w:val="0"/>
      <w:marBottom w:val="0"/>
      <w:divBdr>
        <w:top w:val="none" w:sz="0" w:space="0" w:color="auto"/>
        <w:left w:val="none" w:sz="0" w:space="0" w:color="auto"/>
        <w:bottom w:val="none" w:sz="0" w:space="0" w:color="auto"/>
        <w:right w:val="none" w:sz="0" w:space="0" w:color="auto"/>
      </w:divBdr>
    </w:div>
    <w:div w:id="941305770">
      <w:bodyDiv w:val="1"/>
      <w:marLeft w:val="0"/>
      <w:marRight w:val="0"/>
      <w:marTop w:val="0"/>
      <w:marBottom w:val="0"/>
      <w:divBdr>
        <w:top w:val="none" w:sz="0" w:space="0" w:color="auto"/>
        <w:left w:val="none" w:sz="0" w:space="0" w:color="auto"/>
        <w:bottom w:val="none" w:sz="0" w:space="0" w:color="auto"/>
        <w:right w:val="none" w:sz="0" w:space="0" w:color="auto"/>
      </w:divBdr>
    </w:div>
    <w:div w:id="998851598">
      <w:bodyDiv w:val="1"/>
      <w:marLeft w:val="0"/>
      <w:marRight w:val="0"/>
      <w:marTop w:val="0"/>
      <w:marBottom w:val="0"/>
      <w:divBdr>
        <w:top w:val="none" w:sz="0" w:space="0" w:color="auto"/>
        <w:left w:val="none" w:sz="0" w:space="0" w:color="auto"/>
        <w:bottom w:val="none" w:sz="0" w:space="0" w:color="auto"/>
        <w:right w:val="none" w:sz="0" w:space="0" w:color="auto"/>
      </w:divBdr>
    </w:div>
    <w:div w:id="1003050589">
      <w:bodyDiv w:val="1"/>
      <w:marLeft w:val="0"/>
      <w:marRight w:val="0"/>
      <w:marTop w:val="0"/>
      <w:marBottom w:val="0"/>
      <w:divBdr>
        <w:top w:val="none" w:sz="0" w:space="0" w:color="auto"/>
        <w:left w:val="none" w:sz="0" w:space="0" w:color="auto"/>
        <w:bottom w:val="none" w:sz="0" w:space="0" w:color="auto"/>
        <w:right w:val="none" w:sz="0" w:space="0" w:color="auto"/>
      </w:divBdr>
    </w:div>
    <w:div w:id="1019814130">
      <w:bodyDiv w:val="1"/>
      <w:marLeft w:val="0"/>
      <w:marRight w:val="0"/>
      <w:marTop w:val="0"/>
      <w:marBottom w:val="0"/>
      <w:divBdr>
        <w:top w:val="none" w:sz="0" w:space="0" w:color="auto"/>
        <w:left w:val="none" w:sz="0" w:space="0" w:color="auto"/>
        <w:bottom w:val="none" w:sz="0" w:space="0" w:color="auto"/>
        <w:right w:val="none" w:sz="0" w:space="0" w:color="auto"/>
      </w:divBdr>
    </w:div>
    <w:div w:id="1052536457">
      <w:bodyDiv w:val="1"/>
      <w:marLeft w:val="0"/>
      <w:marRight w:val="0"/>
      <w:marTop w:val="0"/>
      <w:marBottom w:val="0"/>
      <w:divBdr>
        <w:top w:val="none" w:sz="0" w:space="0" w:color="auto"/>
        <w:left w:val="none" w:sz="0" w:space="0" w:color="auto"/>
        <w:bottom w:val="none" w:sz="0" w:space="0" w:color="auto"/>
        <w:right w:val="none" w:sz="0" w:space="0" w:color="auto"/>
      </w:divBdr>
    </w:div>
    <w:div w:id="1205601787">
      <w:bodyDiv w:val="1"/>
      <w:marLeft w:val="0"/>
      <w:marRight w:val="0"/>
      <w:marTop w:val="0"/>
      <w:marBottom w:val="0"/>
      <w:divBdr>
        <w:top w:val="none" w:sz="0" w:space="0" w:color="auto"/>
        <w:left w:val="none" w:sz="0" w:space="0" w:color="auto"/>
        <w:bottom w:val="none" w:sz="0" w:space="0" w:color="auto"/>
        <w:right w:val="none" w:sz="0" w:space="0" w:color="auto"/>
      </w:divBdr>
    </w:div>
    <w:div w:id="1278097169">
      <w:bodyDiv w:val="1"/>
      <w:marLeft w:val="0"/>
      <w:marRight w:val="0"/>
      <w:marTop w:val="0"/>
      <w:marBottom w:val="0"/>
      <w:divBdr>
        <w:top w:val="none" w:sz="0" w:space="0" w:color="auto"/>
        <w:left w:val="none" w:sz="0" w:space="0" w:color="auto"/>
        <w:bottom w:val="none" w:sz="0" w:space="0" w:color="auto"/>
        <w:right w:val="none" w:sz="0" w:space="0" w:color="auto"/>
      </w:divBdr>
    </w:div>
    <w:div w:id="1335643312">
      <w:bodyDiv w:val="1"/>
      <w:marLeft w:val="0"/>
      <w:marRight w:val="0"/>
      <w:marTop w:val="0"/>
      <w:marBottom w:val="0"/>
      <w:divBdr>
        <w:top w:val="none" w:sz="0" w:space="0" w:color="auto"/>
        <w:left w:val="none" w:sz="0" w:space="0" w:color="auto"/>
        <w:bottom w:val="none" w:sz="0" w:space="0" w:color="auto"/>
        <w:right w:val="none" w:sz="0" w:space="0" w:color="auto"/>
      </w:divBdr>
    </w:div>
    <w:div w:id="1338263016">
      <w:bodyDiv w:val="1"/>
      <w:marLeft w:val="0"/>
      <w:marRight w:val="0"/>
      <w:marTop w:val="0"/>
      <w:marBottom w:val="0"/>
      <w:divBdr>
        <w:top w:val="none" w:sz="0" w:space="0" w:color="auto"/>
        <w:left w:val="none" w:sz="0" w:space="0" w:color="auto"/>
        <w:bottom w:val="none" w:sz="0" w:space="0" w:color="auto"/>
        <w:right w:val="none" w:sz="0" w:space="0" w:color="auto"/>
      </w:divBdr>
    </w:div>
    <w:div w:id="1506827195">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 w:id="1843742634">
      <w:bodyDiv w:val="1"/>
      <w:marLeft w:val="0"/>
      <w:marRight w:val="0"/>
      <w:marTop w:val="0"/>
      <w:marBottom w:val="0"/>
      <w:divBdr>
        <w:top w:val="none" w:sz="0" w:space="0" w:color="auto"/>
        <w:left w:val="none" w:sz="0" w:space="0" w:color="auto"/>
        <w:bottom w:val="none" w:sz="0" w:space="0" w:color="auto"/>
        <w:right w:val="none" w:sz="0" w:space="0" w:color="auto"/>
      </w:divBdr>
    </w:div>
    <w:div w:id="1933661106">
      <w:bodyDiv w:val="1"/>
      <w:marLeft w:val="0"/>
      <w:marRight w:val="0"/>
      <w:marTop w:val="0"/>
      <w:marBottom w:val="0"/>
      <w:divBdr>
        <w:top w:val="none" w:sz="0" w:space="0" w:color="auto"/>
        <w:left w:val="none" w:sz="0" w:space="0" w:color="auto"/>
        <w:bottom w:val="none" w:sz="0" w:space="0" w:color="auto"/>
        <w:right w:val="none" w:sz="0" w:space="0" w:color="auto"/>
      </w:divBdr>
      <w:divsChild>
        <w:div w:id="1510295637">
          <w:marLeft w:val="0"/>
          <w:marRight w:val="0"/>
          <w:marTop w:val="0"/>
          <w:marBottom w:val="0"/>
          <w:divBdr>
            <w:top w:val="none" w:sz="0" w:space="0" w:color="auto"/>
            <w:left w:val="none" w:sz="0" w:space="0" w:color="auto"/>
            <w:bottom w:val="none" w:sz="0" w:space="0" w:color="auto"/>
            <w:right w:val="none" w:sz="0" w:space="0" w:color="auto"/>
          </w:divBdr>
        </w:div>
      </w:divsChild>
    </w:div>
    <w:div w:id="1961186302">
      <w:bodyDiv w:val="1"/>
      <w:marLeft w:val="0"/>
      <w:marRight w:val="0"/>
      <w:marTop w:val="0"/>
      <w:marBottom w:val="0"/>
      <w:divBdr>
        <w:top w:val="none" w:sz="0" w:space="0" w:color="auto"/>
        <w:left w:val="none" w:sz="0" w:space="0" w:color="auto"/>
        <w:bottom w:val="none" w:sz="0" w:space="0" w:color="auto"/>
        <w:right w:val="none" w:sz="0" w:space="0" w:color="auto"/>
      </w:divBdr>
    </w:div>
    <w:div w:id="203935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gif"/><Relationship Id="rId26" Type="http://schemas.openxmlformats.org/officeDocument/2006/relationships/diagramLayout" Target="diagrams/layout2.xml"/><Relationship Id="rId39" Type="http://schemas.openxmlformats.org/officeDocument/2006/relationships/image" Target="media/image16.jpg"/><Relationship Id="rId21" Type="http://schemas.openxmlformats.org/officeDocument/2006/relationships/diagramQuickStyle" Target="diagrams/quickStyle1.xml"/><Relationship Id="rId34" Type="http://schemas.openxmlformats.org/officeDocument/2006/relationships/image" Target="media/image14.png"/><Relationship Id="rId42" Type="http://schemas.openxmlformats.org/officeDocument/2006/relationships/image" Target="media/image19.jp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microsoft.com/office/2007/relationships/diagramDrawing" Target="diagrams/drawing2.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chart" Target="charts/chart2.xml"/><Relationship Id="rId40" Type="http://schemas.openxmlformats.org/officeDocument/2006/relationships/image" Target="media/image17.jpg"/><Relationship Id="rId45" Type="http://schemas.openxmlformats.org/officeDocument/2006/relationships/image" Target="media/image22.jpe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diagramData" Target="diagrams/data1.xml"/><Relationship Id="rId31" Type="http://schemas.openxmlformats.org/officeDocument/2006/relationships/image" Target="media/image11.jpg"/><Relationship Id="rId44" Type="http://schemas.openxmlformats.org/officeDocument/2006/relationships/image" Target="media/image21.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0.jpg"/><Relationship Id="rId48" Type="http://schemas.openxmlformats.org/officeDocument/2006/relationships/image" Target="media/image25.jpeg"/><Relationship Id="rId8" Type="http://schemas.openxmlformats.org/officeDocument/2006/relationships/endnotes" Target="endnotes.xml"/><Relationship Id="rId51" Type="http://schemas.openxmlformats.org/officeDocument/2006/relationships/hyperlink" Target="file:///C:\Users\lazik\OneDrive\Diplomka\DiplomovaPrace_Lazi.docx" TargetMode="External"/><Relationship Id="rId3" Type="http://schemas.openxmlformats.org/officeDocument/2006/relationships/styles" Target="styles.xml"/><Relationship Id="rId12" Type="http://schemas.openxmlformats.org/officeDocument/2006/relationships/image" Target="media/image3.jpeg"/><Relationship Id="rId17" Type="http://schemas.microsoft.com/office/2007/relationships/hdphoto" Target="media/hdphoto1.wdp"/><Relationship Id="rId25" Type="http://schemas.openxmlformats.org/officeDocument/2006/relationships/diagramData" Target="diagrams/data2.xml"/><Relationship Id="rId33" Type="http://schemas.openxmlformats.org/officeDocument/2006/relationships/image" Target="media/image13.png"/><Relationship Id="rId38" Type="http://schemas.openxmlformats.org/officeDocument/2006/relationships/chart" Target="charts/chart3.xml"/><Relationship Id="rId46" Type="http://schemas.openxmlformats.org/officeDocument/2006/relationships/image" Target="media/image23.jpeg"/><Relationship Id="rId20" Type="http://schemas.openxmlformats.org/officeDocument/2006/relationships/diagramLayout" Target="diagrams/layout1.xml"/><Relationship Id="rId41" Type="http://schemas.openxmlformats.org/officeDocument/2006/relationships/image" Target="media/image18.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chart" Target="charts/chart1.xml"/><Relationship Id="rId49"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zik\OneDrive\Diplomka\sablona_DP_BP.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latin typeface="Times New Roman" panose="02020603050405020304" pitchFamily="18" charset="0"/>
                <a:cs typeface="Times New Roman" panose="02020603050405020304" pitchFamily="18" charset="0"/>
              </a:rPr>
              <a:t>Dekomprese JPEG formátu</a:t>
            </a:r>
          </a:p>
        </c:rich>
      </c:tx>
      <c:overlay val="0"/>
    </c:title>
    <c:autoTitleDeleted val="0"/>
    <c:plotArea>
      <c:layout/>
      <c:barChart>
        <c:barDir val="col"/>
        <c:grouping val="clustered"/>
        <c:varyColors val="0"/>
        <c:ser>
          <c:idx val="0"/>
          <c:order val="0"/>
          <c:tx>
            <c:strRef>
              <c:f>List1!$B$1</c:f>
              <c:strCache>
                <c:ptCount val="1"/>
                <c:pt idx="0">
                  <c:v>Arduino 8 bitů</c:v>
                </c:pt>
              </c:strCache>
            </c:strRef>
          </c:tx>
          <c:invertIfNegative val="0"/>
          <c:dLbls>
            <c:spPr>
              <a:noFill/>
              <a:ln>
                <a:noFill/>
              </a:ln>
              <a:effectLst/>
            </c:sp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List1!$A$2:$A$4</c:f>
              <c:strCache>
                <c:ptCount val="3"/>
                <c:pt idx="0">
                  <c:v>160x100</c:v>
                </c:pt>
                <c:pt idx="1">
                  <c:v>320x200</c:v>
                </c:pt>
                <c:pt idx="2">
                  <c:v>640x400</c:v>
                </c:pt>
              </c:strCache>
            </c:strRef>
          </c:cat>
          <c:val>
            <c:numRef>
              <c:f>List1!$B$2:$B$4</c:f>
              <c:numCache>
                <c:formatCode>0.00</c:formatCode>
                <c:ptCount val="3"/>
                <c:pt idx="0">
                  <c:v>79.617800000000003</c:v>
                </c:pt>
                <c:pt idx="1">
                  <c:v>293.98940000000005</c:v>
                </c:pt>
                <c:pt idx="2">
                  <c:v>1129.7919999999999</c:v>
                </c:pt>
              </c:numCache>
            </c:numRef>
          </c:val>
          <c:extLst xmlns:c16r2="http://schemas.microsoft.com/office/drawing/2015/06/chart">
            <c:ext xmlns:c16="http://schemas.microsoft.com/office/drawing/2014/chart" uri="{C3380CC4-5D6E-409C-BE32-E72D297353CC}">
              <c16:uniqueId val="{00000000-5C2A-4131-9E16-F59FB056984C}"/>
            </c:ext>
          </c:extLst>
        </c:ser>
        <c:ser>
          <c:idx val="1"/>
          <c:order val="1"/>
          <c:tx>
            <c:strRef>
              <c:f>List1!$C$1</c:f>
              <c:strCache>
                <c:ptCount val="1"/>
                <c:pt idx="0">
                  <c:v>Arduino 32 bitů</c:v>
                </c:pt>
              </c:strCache>
            </c:strRef>
          </c:tx>
          <c:invertIfNegative val="0"/>
          <c:dLbls>
            <c:spPr>
              <a:noFill/>
              <a:ln>
                <a:noFill/>
              </a:ln>
              <a:effectLst/>
            </c:sp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List1!$A$2:$A$4</c:f>
              <c:strCache>
                <c:ptCount val="3"/>
                <c:pt idx="0">
                  <c:v>160x100</c:v>
                </c:pt>
                <c:pt idx="1">
                  <c:v>320x200</c:v>
                </c:pt>
                <c:pt idx="2">
                  <c:v>640x400</c:v>
                </c:pt>
              </c:strCache>
            </c:strRef>
          </c:cat>
          <c:val>
            <c:numRef>
              <c:f>List1!$C$2:$C$4</c:f>
              <c:numCache>
                <c:formatCode>0.00</c:formatCode>
                <c:ptCount val="3"/>
                <c:pt idx="0">
                  <c:v>24.233400000000003</c:v>
                </c:pt>
                <c:pt idx="1">
                  <c:v>94.375199999999992</c:v>
                </c:pt>
                <c:pt idx="2">
                  <c:v>343.29480000000001</c:v>
                </c:pt>
              </c:numCache>
            </c:numRef>
          </c:val>
          <c:extLst xmlns:c16r2="http://schemas.microsoft.com/office/drawing/2015/06/chart">
            <c:ext xmlns:c16="http://schemas.microsoft.com/office/drawing/2014/chart" uri="{C3380CC4-5D6E-409C-BE32-E72D297353CC}">
              <c16:uniqueId val="{00000001-5C2A-4131-9E16-F59FB056984C}"/>
            </c:ext>
          </c:extLst>
        </c:ser>
        <c:dLbls>
          <c:dLblPos val="outEnd"/>
          <c:showLegendKey val="0"/>
          <c:showVal val="1"/>
          <c:showCatName val="0"/>
          <c:showSerName val="0"/>
          <c:showPercent val="0"/>
          <c:showBubbleSize val="0"/>
        </c:dLbls>
        <c:gapWidth val="150"/>
        <c:axId val="717616128"/>
        <c:axId val="127746048"/>
      </c:barChart>
      <c:catAx>
        <c:axId val="717616128"/>
        <c:scaling>
          <c:orientation val="minMax"/>
        </c:scaling>
        <c:delete val="0"/>
        <c:axPos val="b"/>
        <c:title>
          <c:tx>
            <c:rich>
              <a:bodyPr/>
              <a:lstStyle/>
              <a:p>
                <a:pPr>
                  <a:defRPr/>
                </a:pPr>
                <a:r>
                  <a:rPr lang="cs-CZ"/>
                  <a:t>Rozlišení obrazu</a:t>
                </a:r>
              </a:p>
            </c:rich>
          </c:tx>
          <c:overlay val="0"/>
        </c:title>
        <c:numFmt formatCode="General" sourceLinked="0"/>
        <c:majorTickMark val="out"/>
        <c:minorTickMark val="none"/>
        <c:tickLblPos val="nextTo"/>
        <c:crossAx val="127746048"/>
        <c:crosses val="autoZero"/>
        <c:auto val="1"/>
        <c:lblAlgn val="ctr"/>
        <c:lblOffset val="100"/>
        <c:noMultiLvlLbl val="0"/>
      </c:catAx>
      <c:valAx>
        <c:axId val="127746048"/>
        <c:scaling>
          <c:orientation val="minMax"/>
        </c:scaling>
        <c:delete val="0"/>
        <c:axPos val="l"/>
        <c:majorGridlines/>
        <c:title>
          <c:tx>
            <c:rich>
              <a:bodyPr rot="-5400000" vert="horz"/>
              <a:lstStyle/>
              <a:p>
                <a:pPr>
                  <a:defRPr/>
                </a:pPr>
                <a:r>
                  <a:rPr lang="cs-CZ"/>
                  <a:t>Čas (s)</a:t>
                </a:r>
              </a:p>
            </c:rich>
          </c:tx>
          <c:overlay val="0"/>
        </c:title>
        <c:numFmt formatCode="0" sourceLinked="0"/>
        <c:majorTickMark val="out"/>
        <c:minorTickMark val="none"/>
        <c:tickLblPos val="nextTo"/>
        <c:crossAx val="71761612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latin typeface="Times New Roman" panose="02020603050405020304" pitchFamily="18" charset="0"/>
                <a:cs typeface="Times New Roman" panose="02020603050405020304" pitchFamily="18" charset="0"/>
              </a:rPr>
              <a:t>Komprese formátu</a:t>
            </a:r>
            <a:r>
              <a:rPr lang="cs-CZ" baseline="0">
                <a:latin typeface="Times New Roman" panose="02020603050405020304" pitchFamily="18" charset="0"/>
                <a:cs typeface="Times New Roman" panose="02020603050405020304" pitchFamily="18" charset="0"/>
              </a:rPr>
              <a:t> </a:t>
            </a:r>
            <a:r>
              <a:rPr lang="cs-CZ">
                <a:latin typeface="Times New Roman" panose="02020603050405020304" pitchFamily="18" charset="0"/>
                <a:cs typeface="Times New Roman" panose="02020603050405020304" pitchFamily="18" charset="0"/>
              </a:rPr>
              <a:t>JPEG</a:t>
            </a:r>
          </a:p>
        </c:rich>
      </c:tx>
      <c:overlay val="0"/>
    </c:title>
    <c:autoTitleDeleted val="0"/>
    <c:plotArea>
      <c:layout/>
      <c:barChart>
        <c:barDir val="col"/>
        <c:grouping val="clustered"/>
        <c:varyColors val="0"/>
        <c:ser>
          <c:idx val="0"/>
          <c:order val="0"/>
          <c:tx>
            <c:strRef>
              <c:f>List1!$B$1</c:f>
              <c:strCache>
                <c:ptCount val="1"/>
                <c:pt idx="0">
                  <c:v>Arduino 8 bitů</c:v>
                </c:pt>
              </c:strCache>
            </c:strRef>
          </c:tx>
          <c:invertIfNegative val="0"/>
          <c:dLbls>
            <c:spPr>
              <a:noFill/>
              <a:ln>
                <a:noFill/>
              </a:ln>
              <a:effectLst/>
            </c:sp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List1!$A$2:$A$4</c:f>
              <c:strCache>
                <c:ptCount val="3"/>
                <c:pt idx="0">
                  <c:v>160x100</c:v>
                </c:pt>
                <c:pt idx="1">
                  <c:v>320x200</c:v>
                </c:pt>
                <c:pt idx="2">
                  <c:v>640x400</c:v>
                </c:pt>
              </c:strCache>
            </c:strRef>
          </c:cat>
          <c:val>
            <c:numRef>
              <c:f>List1!$B$2:$B$4</c:f>
              <c:numCache>
                <c:formatCode>0.00</c:formatCode>
                <c:ptCount val="3"/>
                <c:pt idx="0">
                  <c:v>85.215000000000003</c:v>
                </c:pt>
                <c:pt idx="1">
                  <c:v>299.26079999999996</c:v>
                </c:pt>
                <c:pt idx="2">
                  <c:v>1130.2328</c:v>
                </c:pt>
              </c:numCache>
            </c:numRef>
          </c:val>
          <c:extLst xmlns:c16r2="http://schemas.microsoft.com/office/drawing/2015/06/chart">
            <c:ext xmlns:c16="http://schemas.microsoft.com/office/drawing/2014/chart" uri="{C3380CC4-5D6E-409C-BE32-E72D297353CC}">
              <c16:uniqueId val="{00000000-68CD-4470-8825-BF0EA0C67014}"/>
            </c:ext>
          </c:extLst>
        </c:ser>
        <c:ser>
          <c:idx val="1"/>
          <c:order val="1"/>
          <c:tx>
            <c:strRef>
              <c:f>List1!$C$1</c:f>
              <c:strCache>
                <c:ptCount val="1"/>
                <c:pt idx="0">
                  <c:v>Arduino 32 bitů</c:v>
                </c:pt>
              </c:strCache>
            </c:strRef>
          </c:tx>
          <c:invertIfNegative val="0"/>
          <c:dLbls>
            <c:spPr>
              <a:noFill/>
              <a:ln>
                <a:noFill/>
              </a:ln>
              <a:effectLst/>
            </c:sp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List1!$A$2:$A$4</c:f>
              <c:strCache>
                <c:ptCount val="3"/>
                <c:pt idx="0">
                  <c:v>160x100</c:v>
                </c:pt>
                <c:pt idx="1">
                  <c:v>320x200</c:v>
                </c:pt>
                <c:pt idx="2">
                  <c:v>640x400</c:v>
                </c:pt>
              </c:strCache>
            </c:strRef>
          </c:cat>
          <c:val>
            <c:numRef>
              <c:f>List1!$C$2:$C$4</c:f>
              <c:numCache>
                <c:formatCode>0.00</c:formatCode>
                <c:ptCount val="3"/>
                <c:pt idx="0">
                  <c:v>29.121599999999997</c:v>
                </c:pt>
                <c:pt idx="1">
                  <c:v>92.832800000000006</c:v>
                </c:pt>
                <c:pt idx="2">
                  <c:v>340.20279999999997</c:v>
                </c:pt>
              </c:numCache>
            </c:numRef>
          </c:val>
          <c:extLst xmlns:c16r2="http://schemas.microsoft.com/office/drawing/2015/06/chart">
            <c:ext xmlns:c16="http://schemas.microsoft.com/office/drawing/2014/chart" uri="{C3380CC4-5D6E-409C-BE32-E72D297353CC}">
              <c16:uniqueId val="{00000001-68CD-4470-8825-BF0EA0C67014}"/>
            </c:ext>
          </c:extLst>
        </c:ser>
        <c:dLbls>
          <c:dLblPos val="outEnd"/>
          <c:showLegendKey val="0"/>
          <c:showVal val="1"/>
          <c:showCatName val="0"/>
          <c:showSerName val="0"/>
          <c:showPercent val="0"/>
          <c:showBubbleSize val="0"/>
        </c:dLbls>
        <c:gapWidth val="150"/>
        <c:axId val="717686784"/>
        <c:axId val="127114560"/>
      </c:barChart>
      <c:catAx>
        <c:axId val="717686784"/>
        <c:scaling>
          <c:orientation val="minMax"/>
        </c:scaling>
        <c:delete val="0"/>
        <c:axPos val="b"/>
        <c:title>
          <c:tx>
            <c:rich>
              <a:bodyPr/>
              <a:lstStyle/>
              <a:p>
                <a:pPr>
                  <a:defRPr/>
                </a:pPr>
                <a:r>
                  <a:rPr lang="cs-CZ" sz="1200">
                    <a:latin typeface="Times New Roman" panose="02020603050405020304" pitchFamily="18" charset="0"/>
                    <a:cs typeface="Times New Roman" panose="02020603050405020304" pitchFamily="18" charset="0"/>
                  </a:rPr>
                  <a:t>Rozlišení obrazu</a:t>
                </a:r>
              </a:p>
            </c:rich>
          </c:tx>
          <c:overlay val="0"/>
        </c:title>
        <c:numFmt formatCode="General" sourceLinked="0"/>
        <c:majorTickMark val="none"/>
        <c:minorTickMark val="none"/>
        <c:tickLblPos val="nextTo"/>
        <c:crossAx val="127114560"/>
        <c:crosses val="autoZero"/>
        <c:auto val="1"/>
        <c:lblAlgn val="ctr"/>
        <c:lblOffset val="100"/>
        <c:noMultiLvlLbl val="0"/>
      </c:catAx>
      <c:valAx>
        <c:axId val="127114560"/>
        <c:scaling>
          <c:orientation val="minMax"/>
        </c:scaling>
        <c:delete val="0"/>
        <c:axPos val="l"/>
        <c:majorGridlines/>
        <c:title>
          <c:tx>
            <c:rich>
              <a:bodyPr rot="-5400000" vert="horz"/>
              <a:lstStyle/>
              <a:p>
                <a:pPr>
                  <a:defRPr/>
                </a:pPr>
                <a:r>
                  <a:rPr lang="cs-CZ" sz="1200">
                    <a:latin typeface="Times New Roman" panose="02020603050405020304" pitchFamily="18" charset="0"/>
                    <a:cs typeface="Times New Roman" panose="02020603050405020304" pitchFamily="18" charset="0"/>
                  </a:rPr>
                  <a:t>Čas</a:t>
                </a:r>
                <a:r>
                  <a:rPr lang="cs-CZ" sz="1200" baseline="0">
                    <a:latin typeface="Times New Roman" panose="02020603050405020304" pitchFamily="18" charset="0"/>
                    <a:cs typeface="Times New Roman" panose="02020603050405020304" pitchFamily="18" charset="0"/>
                  </a:rPr>
                  <a:t> (s)</a:t>
                </a:r>
              </a:p>
            </c:rich>
          </c:tx>
          <c:overlay val="0"/>
        </c:title>
        <c:numFmt formatCode="0" sourceLinked="0"/>
        <c:majorTickMark val="none"/>
        <c:minorTickMark val="none"/>
        <c:tickLblPos val="nextTo"/>
        <c:crossAx val="71768678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List1!$B$1</c:f>
              <c:strCache>
                <c:ptCount val="1"/>
                <c:pt idx="0">
                  <c:v>Arduino 8 bitů</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List1!$A$2:$A$6</c:f>
              <c:strCache>
                <c:ptCount val="5"/>
                <c:pt idx="0">
                  <c:v>24 bpp</c:v>
                </c:pt>
                <c:pt idx="1">
                  <c:v>8 bpp</c:v>
                </c:pt>
                <c:pt idx="2">
                  <c:v>1 bpp</c:v>
                </c:pt>
                <c:pt idx="3">
                  <c:v>RLE8</c:v>
                </c:pt>
                <c:pt idx="4">
                  <c:v>RLE4</c:v>
                </c:pt>
              </c:strCache>
            </c:strRef>
          </c:cat>
          <c:val>
            <c:numRef>
              <c:f>List1!$B$2:$B$6</c:f>
              <c:numCache>
                <c:formatCode>0.00</c:formatCode>
                <c:ptCount val="5"/>
                <c:pt idx="0">
                  <c:v>172.46299999999999</c:v>
                </c:pt>
                <c:pt idx="1">
                  <c:v>135.678</c:v>
                </c:pt>
                <c:pt idx="2">
                  <c:v>451.161</c:v>
                </c:pt>
                <c:pt idx="3">
                  <c:v>1273.1420000000001</c:v>
                </c:pt>
                <c:pt idx="4">
                  <c:v>242.30500000000001</c:v>
                </c:pt>
              </c:numCache>
            </c:numRef>
          </c:val>
        </c:ser>
        <c:ser>
          <c:idx val="1"/>
          <c:order val="1"/>
          <c:tx>
            <c:strRef>
              <c:f>List1!$C$1</c:f>
              <c:strCache>
                <c:ptCount val="1"/>
                <c:pt idx="0">
                  <c:v>Arduino 32 bitů</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List1!$A$2:$A$6</c:f>
              <c:strCache>
                <c:ptCount val="5"/>
                <c:pt idx="0">
                  <c:v>24 bpp</c:v>
                </c:pt>
                <c:pt idx="1">
                  <c:v>8 bpp</c:v>
                </c:pt>
                <c:pt idx="2">
                  <c:v>1 bpp</c:v>
                </c:pt>
                <c:pt idx="3">
                  <c:v>RLE8</c:v>
                </c:pt>
                <c:pt idx="4">
                  <c:v>RLE4</c:v>
                </c:pt>
              </c:strCache>
            </c:strRef>
          </c:cat>
          <c:val>
            <c:numRef>
              <c:f>List1!$C$2:$C$6</c:f>
              <c:numCache>
                <c:formatCode>0.00</c:formatCode>
                <c:ptCount val="5"/>
                <c:pt idx="0">
                  <c:v>67.787999999999997</c:v>
                </c:pt>
                <c:pt idx="1">
                  <c:v>55.728999999999999</c:v>
                </c:pt>
                <c:pt idx="2">
                  <c:v>371.00099999999998</c:v>
                </c:pt>
                <c:pt idx="3">
                  <c:v>1112.989</c:v>
                </c:pt>
                <c:pt idx="4">
                  <c:v>173.20400000000001</c:v>
                </c:pt>
              </c:numCache>
            </c:numRef>
          </c:val>
        </c:ser>
        <c:dLbls>
          <c:dLblPos val="outEnd"/>
          <c:showLegendKey val="0"/>
          <c:showVal val="1"/>
          <c:showCatName val="0"/>
          <c:showSerName val="0"/>
          <c:showPercent val="0"/>
          <c:showBubbleSize val="0"/>
        </c:dLbls>
        <c:gapWidth val="150"/>
        <c:axId val="717616640"/>
        <c:axId val="571827328"/>
      </c:barChart>
      <c:catAx>
        <c:axId val="717616640"/>
        <c:scaling>
          <c:orientation val="minMax"/>
        </c:scaling>
        <c:delete val="0"/>
        <c:axPos val="b"/>
        <c:title>
          <c:tx>
            <c:rich>
              <a:bodyPr/>
              <a:lstStyle/>
              <a:p>
                <a:pPr>
                  <a:defRPr/>
                </a:pPr>
                <a:r>
                  <a:rPr lang="cs-CZ" sz="1200">
                    <a:latin typeface="Times New Roman" panose="02020603050405020304" pitchFamily="18" charset="0"/>
                    <a:cs typeface="Times New Roman" panose="02020603050405020304" pitchFamily="18" charset="0"/>
                  </a:rPr>
                  <a:t>Bitová hloubka/algoritmus</a:t>
                </a:r>
              </a:p>
            </c:rich>
          </c:tx>
          <c:overlay val="0"/>
        </c:title>
        <c:numFmt formatCode="General" sourceLinked="0"/>
        <c:majorTickMark val="out"/>
        <c:minorTickMark val="none"/>
        <c:tickLblPos val="nextTo"/>
        <c:crossAx val="571827328"/>
        <c:crosses val="autoZero"/>
        <c:auto val="1"/>
        <c:lblAlgn val="ctr"/>
        <c:lblOffset val="100"/>
        <c:noMultiLvlLbl val="0"/>
      </c:catAx>
      <c:valAx>
        <c:axId val="571827328"/>
        <c:scaling>
          <c:orientation val="minMax"/>
        </c:scaling>
        <c:delete val="0"/>
        <c:axPos val="l"/>
        <c:majorGridlines/>
        <c:title>
          <c:tx>
            <c:rich>
              <a:bodyPr rot="-5400000" vert="horz"/>
              <a:lstStyle/>
              <a:p>
                <a:pPr>
                  <a:defRPr/>
                </a:pPr>
                <a:r>
                  <a:rPr lang="cs-CZ" sz="1200">
                    <a:latin typeface="Times New Roman" panose="02020603050405020304" pitchFamily="18" charset="0"/>
                    <a:cs typeface="Times New Roman" panose="02020603050405020304" pitchFamily="18" charset="0"/>
                  </a:rPr>
                  <a:t>Čas (s)</a:t>
                </a:r>
              </a:p>
            </c:rich>
          </c:tx>
          <c:overlay val="0"/>
        </c:title>
        <c:numFmt formatCode="0" sourceLinked="0"/>
        <c:majorTickMark val="out"/>
        <c:minorTickMark val="none"/>
        <c:tickLblPos val="nextTo"/>
        <c:crossAx val="717616640"/>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5DC7DA7-4170-4FBA-846E-5EA438034EF5}" type="doc">
      <dgm:prSet loTypeId="urn:microsoft.com/office/officeart/2005/8/layout/bProcess4" loCatId="process" qsTypeId="urn:microsoft.com/office/officeart/2005/8/quickstyle/simple1" qsCatId="simple" csTypeId="urn:microsoft.com/office/officeart/2005/8/colors/accent1_2" csCatId="accent1" phldr="1"/>
      <dgm:spPr/>
    </dgm:pt>
    <dgm:pt modelId="{1A1C0794-7E12-43BC-AE66-C01D2D0A7941}">
      <dgm:prSet phldrT="[Text]"/>
      <dgm:spPr/>
      <dgm:t>
        <a:bodyPr/>
        <a:lstStyle/>
        <a:p>
          <a:r>
            <a:rPr lang="cs-CZ">
              <a:latin typeface="Times New Roman" panose="02020603050405020304" pitchFamily="18" charset="0"/>
              <a:cs typeface="Times New Roman" panose="02020603050405020304" pitchFamily="18" charset="0"/>
            </a:rPr>
            <a:t>Bloky 8x8 pixelů</a:t>
          </a:r>
        </a:p>
      </dgm:t>
    </dgm:pt>
    <dgm:pt modelId="{AD60F467-10B8-46A3-89D8-E226FB9DC549}" type="parTrans" cxnId="{7E76FC1C-5926-4C90-AECF-62EF4D9EF810}">
      <dgm:prSet/>
      <dgm:spPr/>
      <dgm:t>
        <a:bodyPr/>
        <a:lstStyle/>
        <a:p>
          <a:endParaRPr lang="cs-CZ"/>
        </a:p>
      </dgm:t>
    </dgm:pt>
    <dgm:pt modelId="{AF4673FE-B828-47CB-AFF7-1B9C798D0C21}" type="sibTrans" cxnId="{7E76FC1C-5926-4C90-AECF-62EF4D9EF810}">
      <dgm:prSet/>
      <dgm:spPr/>
      <dgm:t>
        <a:bodyPr/>
        <a:lstStyle/>
        <a:p>
          <a:endParaRPr lang="cs-CZ"/>
        </a:p>
      </dgm:t>
    </dgm:pt>
    <dgm:pt modelId="{304FF490-7314-4FCC-9AE2-A04829414B10}">
      <dgm:prSet phldrT="[Text]"/>
      <dgm:spPr/>
      <dgm:t>
        <a:bodyPr/>
        <a:lstStyle/>
        <a:p>
          <a:r>
            <a:rPr lang="cs-CZ">
              <a:latin typeface="Times New Roman" panose="02020603050405020304" pitchFamily="18" charset="0"/>
              <a:cs typeface="Times New Roman" panose="02020603050405020304" pitchFamily="18" charset="0"/>
            </a:rPr>
            <a:t>FDCT</a:t>
          </a:r>
        </a:p>
      </dgm:t>
    </dgm:pt>
    <dgm:pt modelId="{D3B67048-D655-4073-A64A-52AD08230E72}" type="parTrans" cxnId="{AD36449A-C35B-4D90-BFF5-574AA91D3A65}">
      <dgm:prSet/>
      <dgm:spPr/>
      <dgm:t>
        <a:bodyPr/>
        <a:lstStyle/>
        <a:p>
          <a:endParaRPr lang="cs-CZ"/>
        </a:p>
      </dgm:t>
    </dgm:pt>
    <dgm:pt modelId="{E4341169-457D-4A08-94A5-FA64AC7216A4}" type="sibTrans" cxnId="{AD36449A-C35B-4D90-BFF5-574AA91D3A65}">
      <dgm:prSet/>
      <dgm:spPr/>
      <dgm:t>
        <a:bodyPr/>
        <a:lstStyle/>
        <a:p>
          <a:endParaRPr lang="cs-CZ"/>
        </a:p>
      </dgm:t>
    </dgm:pt>
    <dgm:pt modelId="{CFE3E192-819E-48EB-8B96-80BC760F1C40}">
      <dgm:prSet phldrT="[Text]"/>
      <dgm:spPr/>
      <dgm:t>
        <a:bodyPr/>
        <a:lstStyle/>
        <a:p>
          <a:r>
            <a:rPr lang="cs-CZ">
              <a:latin typeface="Times New Roman" panose="02020603050405020304" pitchFamily="18" charset="0"/>
              <a:cs typeface="Times New Roman" panose="02020603050405020304" pitchFamily="18" charset="0"/>
            </a:rPr>
            <a:t>Ztrátová komprimace: Kvantizace</a:t>
          </a:r>
        </a:p>
      </dgm:t>
    </dgm:pt>
    <dgm:pt modelId="{8D948F34-1741-4842-B24F-9F66AE7B74EC}" type="parTrans" cxnId="{98C14C3A-12DA-4C65-8BE1-727C7B773267}">
      <dgm:prSet/>
      <dgm:spPr/>
      <dgm:t>
        <a:bodyPr/>
        <a:lstStyle/>
        <a:p>
          <a:endParaRPr lang="cs-CZ"/>
        </a:p>
      </dgm:t>
    </dgm:pt>
    <dgm:pt modelId="{AC7DE1B0-F91F-42CE-8338-495D2E7F63BC}" type="sibTrans" cxnId="{98C14C3A-12DA-4C65-8BE1-727C7B773267}">
      <dgm:prSet/>
      <dgm:spPr/>
      <dgm:t>
        <a:bodyPr/>
        <a:lstStyle/>
        <a:p>
          <a:endParaRPr lang="cs-CZ"/>
        </a:p>
      </dgm:t>
    </dgm:pt>
    <dgm:pt modelId="{7585C5A9-7938-42EF-874B-D7F57BF14C9C}">
      <dgm:prSet phldrT="[Text]"/>
      <dgm:spPr/>
      <dgm:t>
        <a:bodyPr/>
        <a:lstStyle/>
        <a:p>
          <a:r>
            <a:rPr lang="cs-CZ">
              <a:latin typeface="Times New Roman" panose="02020603050405020304" pitchFamily="18" charset="0"/>
              <a:cs typeface="Times New Roman" panose="02020603050405020304" pitchFamily="18" charset="0"/>
            </a:rPr>
            <a:t>Kvantitační tabulky</a:t>
          </a:r>
        </a:p>
      </dgm:t>
    </dgm:pt>
    <dgm:pt modelId="{0BF2A767-5E0A-4052-BE23-F571890A1CF9}" type="parTrans" cxnId="{FA77001A-4EF4-4B92-969C-2BB4C6002F77}">
      <dgm:prSet/>
      <dgm:spPr/>
      <dgm:t>
        <a:bodyPr/>
        <a:lstStyle/>
        <a:p>
          <a:endParaRPr lang="cs-CZ"/>
        </a:p>
      </dgm:t>
    </dgm:pt>
    <dgm:pt modelId="{1AFFC2D9-9CA8-4566-A712-F614A796BCFC}" type="sibTrans" cxnId="{FA77001A-4EF4-4B92-969C-2BB4C6002F77}">
      <dgm:prSet/>
      <dgm:spPr/>
      <dgm:t>
        <a:bodyPr/>
        <a:lstStyle/>
        <a:p>
          <a:endParaRPr lang="cs-CZ"/>
        </a:p>
      </dgm:t>
    </dgm:pt>
    <dgm:pt modelId="{15A30977-4DC8-4892-B46E-B7F7B4EDAADD}">
      <dgm:prSet phldrT="[Text]"/>
      <dgm:spPr/>
      <dgm:t>
        <a:bodyPr/>
        <a:lstStyle/>
        <a:p>
          <a:pPr algn="ctr"/>
          <a:r>
            <a:rPr lang="cs-CZ">
              <a:latin typeface="Times New Roman" panose="02020603050405020304" pitchFamily="18" charset="0"/>
              <a:cs typeface="Times New Roman" panose="02020603050405020304" pitchFamily="18" charset="0"/>
            </a:rPr>
            <a:t>Střídavý (cik-cak) výběr koeficientů</a:t>
          </a:r>
        </a:p>
      </dgm:t>
    </dgm:pt>
    <dgm:pt modelId="{45BC1A1A-229B-47E0-8C69-F9FA79FCA757}" type="parTrans" cxnId="{2B3BB54A-2C69-4A6E-ABD4-6A64EB093FD7}">
      <dgm:prSet/>
      <dgm:spPr/>
      <dgm:t>
        <a:bodyPr/>
        <a:lstStyle/>
        <a:p>
          <a:endParaRPr lang="cs-CZ"/>
        </a:p>
      </dgm:t>
    </dgm:pt>
    <dgm:pt modelId="{CF3D6829-430D-4BEE-8AAE-A725FF3736AA}" type="sibTrans" cxnId="{2B3BB54A-2C69-4A6E-ABD4-6A64EB093FD7}">
      <dgm:prSet/>
      <dgm:spPr/>
      <dgm:t>
        <a:bodyPr/>
        <a:lstStyle/>
        <a:p>
          <a:endParaRPr lang="cs-CZ"/>
        </a:p>
      </dgm:t>
    </dgm:pt>
    <dgm:pt modelId="{FCF66799-7F12-4B02-A31C-D1233014C72E}">
      <dgm:prSet phldrT="[Text]" custT="1"/>
      <dgm:spPr/>
      <dgm:t>
        <a:bodyPr/>
        <a:lstStyle/>
        <a:p>
          <a:r>
            <a:rPr lang="cs-CZ" sz="1100">
              <a:latin typeface="Times New Roman" panose="02020603050405020304" pitchFamily="18" charset="0"/>
              <a:cs typeface="Times New Roman" panose="02020603050405020304" pitchFamily="18" charset="0"/>
            </a:rPr>
            <a:t>Bezztrátová komprimace: </a:t>
          </a:r>
          <a:r>
            <a:rPr lang="cs-CZ" sz="1200">
              <a:latin typeface="Times New Roman" panose="02020603050405020304" pitchFamily="18" charset="0"/>
              <a:cs typeface="Times New Roman" panose="02020603050405020304" pitchFamily="18" charset="0"/>
            </a:rPr>
            <a:t>Huffmanovo</a:t>
          </a:r>
          <a:r>
            <a:rPr lang="cs-CZ" sz="1100">
              <a:latin typeface="Times New Roman" panose="02020603050405020304" pitchFamily="18" charset="0"/>
              <a:cs typeface="Times New Roman" panose="02020603050405020304" pitchFamily="18" charset="0"/>
            </a:rPr>
            <a:t> kódování</a:t>
          </a:r>
        </a:p>
      </dgm:t>
    </dgm:pt>
    <dgm:pt modelId="{333FF42B-BE38-44A2-9E75-4F53A47E3E55}" type="parTrans" cxnId="{9FD058D1-DE64-4408-BABB-95D49D862E42}">
      <dgm:prSet/>
      <dgm:spPr/>
      <dgm:t>
        <a:bodyPr/>
        <a:lstStyle/>
        <a:p>
          <a:endParaRPr lang="cs-CZ"/>
        </a:p>
      </dgm:t>
    </dgm:pt>
    <dgm:pt modelId="{D827DECA-62DE-484E-840F-3F8C37C53BB7}" type="sibTrans" cxnId="{9FD058D1-DE64-4408-BABB-95D49D862E42}">
      <dgm:prSet/>
      <dgm:spPr/>
      <dgm:t>
        <a:bodyPr/>
        <a:lstStyle/>
        <a:p>
          <a:endParaRPr lang="cs-CZ"/>
        </a:p>
      </dgm:t>
    </dgm:pt>
    <dgm:pt modelId="{C8A7602D-3053-42A2-A2B0-98F1C744187B}">
      <dgm:prSet phldrT="[Text]" custT="1"/>
      <dgm:spPr/>
      <dgm:t>
        <a:bodyPr/>
        <a:lstStyle/>
        <a:p>
          <a:r>
            <a:rPr lang="cs-CZ" sz="1000">
              <a:latin typeface="Times New Roman" panose="02020603050405020304" pitchFamily="18" charset="0"/>
              <a:cs typeface="Times New Roman" panose="02020603050405020304" pitchFamily="18" charset="0"/>
            </a:rPr>
            <a:t>Huffmanovy</a:t>
          </a:r>
          <a:r>
            <a:rPr lang="cs-CZ" sz="900">
              <a:latin typeface="Times New Roman" panose="02020603050405020304" pitchFamily="18" charset="0"/>
              <a:cs typeface="Times New Roman" panose="02020603050405020304" pitchFamily="18" charset="0"/>
            </a:rPr>
            <a:t> tabulky</a:t>
          </a:r>
        </a:p>
      </dgm:t>
    </dgm:pt>
    <dgm:pt modelId="{DFD71AAE-F20F-4C22-99AA-2CE4AD3C07D3}" type="parTrans" cxnId="{83CC258F-A6BC-4977-BEE3-776C38F148CC}">
      <dgm:prSet/>
      <dgm:spPr/>
      <dgm:t>
        <a:bodyPr/>
        <a:lstStyle/>
        <a:p>
          <a:endParaRPr lang="cs-CZ"/>
        </a:p>
      </dgm:t>
    </dgm:pt>
    <dgm:pt modelId="{01011732-A111-4457-AFCA-A1C42EDC4F44}" type="sibTrans" cxnId="{83CC258F-A6BC-4977-BEE3-776C38F148CC}">
      <dgm:prSet/>
      <dgm:spPr/>
      <dgm:t>
        <a:bodyPr/>
        <a:lstStyle/>
        <a:p>
          <a:endParaRPr lang="cs-CZ"/>
        </a:p>
      </dgm:t>
    </dgm:pt>
    <dgm:pt modelId="{4AD85550-914B-4D12-923B-B063AF78AA2D}">
      <dgm:prSet phldrT="[Text]"/>
      <dgm:spPr/>
      <dgm:t>
        <a:bodyPr/>
        <a:lstStyle/>
        <a:p>
          <a:r>
            <a:rPr lang="cs-CZ">
              <a:latin typeface="Times New Roman" panose="02020603050405020304" pitchFamily="18" charset="0"/>
              <a:cs typeface="Times New Roman" panose="02020603050405020304" pitchFamily="18" charset="0"/>
            </a:rPr>
            <a:t>Generátor JPEG syntaxe</a:t>
          </a:r>
        </a:p>
      </dgm:t>
    </dgm:pt>
    <dgm:pt modelId="{2E840E62-C40A-4876-AB97-3A3A0036404D}" type="parTrans" cxnId="{900272F3-6E79-4AB8-9CE3-CA87526F1AEB}">
      <dgm:prSet/>
      <dgm:spPr/>
      <dgm:t>
        <a:bodyPr/>
        <a:lstStyle/>
        <a:p>
          <a:endParaRPr lang="cs-CZ"/>
        </a:p>
      </dgm:t>
    </dgm:pt>
    <dgm:pt modelId="{8B51A836-8909-4CC9-BF1F-DBA7E8F078EC}" type="sibTrans" cxnId="{900272F3-6E79-4AB8-9CE3-CA87526F1AEB}">
      <dgm:prSet/>
      <dgm:spPr/>
      <dgm:t>
        <a:bodyPr/>
        <a:lstStyle/>
        <a:p>
          <a:endParaRPr lang="cs-CZ"/>
        </a:p>
      </dgm:t>
    </dgm:pt>
    <dgm:pt modelId="{BA94D10B-C7B5-46F9-92FD-4EBE64F379F4}">
      <dgm:prSet phldrT="[Text]"/>
      <dgm:spPr/>
      <dgm:t>
        <a:bodyPr/>
        <a:lstStyle/>
        <a:p>
          <a:r>
            <a:rPr lang="cs-CZ">
              <a:latin typeface="Times New Roman" panose="02020603050405020304" pitchFamily="18" charset="0"/>
              <a:cs typeface="Times New Roman" panose="02020603050405020304" pitchFamily="18" charset="0"/>
            </a:rPr>
            <a:t>Zakódovaný proud údajů</a:t>
          </a:r>
        </a:p>
      </dgm:t>
    </dgm:pt>
    <dgm:pt modelId="{02BEA869-4BC7-4E38-B084-9A01BC6366A0}" type="parTrans" cxnId="{2002BAAF-A15D-4076-9C79-B9A66652C87E}">
      <dgm:prSet/>
      <dgm:spPr/>
      <dgm:t>
        <a:bodyPr/>
        <a:lstStyle/>
        <a:p>
          <a:endParaRPr lang="cs-CZ"/>
        </a:p>
      </dgm:t>
    </dgm:pt>
    <dgm:pt modelId="{890E35A2-770C-49E1-9343-AA2F24AD4CF3}" type="sibTrans" cxnId="{2002BAAF-A15D-4076-9C79-B9A66652C87E}">
      <dgm:prSet/>
      <dgm:spPr/>
      <dgm:t>
        <a:bodyPr/>
        <a:lstStyle/>
        <a:p>
          <a:endParaRPr lang="cs-CZ"/>
        </a:p>
      </dgm:t>
    </dgm:pt>
    <dgm:pt modelId="{F26E1110-8306-48CC-951B-E1B0D61D62DE}" type="pres">
      <dgm:prSet presAssocID="{E5DC7DA7-4170-4FBA-846E-5EA438034EF5}" presName="Name0" presStyleCnt="0">
        <dgm:presLayoutVars>
          <dgm:dir/>
          <dgm:resizeHandles/>
        </dgm:presLayoutVars>
      </dgm:prSet>
      <dgm:spPr/>
    </dgm:pt>
    <dgm:pt modelId="{19D7BB39-151B-410D-A7B3-03C02F3DE515}" type="pres">
      <dgm:prSet presAssocID="{1A1C0794-7E12-43BC-AE66-C01D2D0A7941}" presName="compNode" presStyleCnt="0"/>
      <dgm:spPr/>
    </dgm:pt>
    <dgm:pt modelId="{5D26082B-4935-4BAA-B5A1-0A3BA3569BD6}" type="pres">
      <dgm:prSet presAssocID="{1A1C0794-7E12-43BC-AE66-C01D2D0A7941}" presName="dummyConnPt" presStyleCnt="0"/>
      <dgm:spPr/>
    </dgm:pt>
    <dgm:pt modelId="{0A9B699C-C7A2-420F-A1FF-56227ECF483F}" type="pres">
      <dgm:prSet presAssocID="{1A1C0794-7E12-43BC-AE66-C01D2D0A7941}" presName="node" presStyleLbl="node1" presStyleIdx="0" presStyleCnt="7">
        <dgm:presLayoutVars>
          <dgm:bulletEnabled val="1"/>
        </dgm:presLayoutVars>
      </dgm:prSet>
      <dgm:spPr/>
      <dgm:t>
        <a:bodyPr/>
        <a:lstStyle/>
        <a:p>
          <a:endParaRPr lang="cs-CZ"/>
        </a:p>
      </dgm:t>
    </dgm:pt>
    <dgm:pt modelId="{5E874271-2450-4964-AD9F-C21E3A4E7035}" type="pres">
      <dgm:prSet presAssocID="{AF4673FE-B828-47CB-AFF7-1B9C798D0C21}" presName="sibTrans" presStyleLbl="bgSibTrans2D1" presStyleIdx="0" presStyleCnt="6"/>
      <dgm:spPr/>
      <dgm:t>
        <a:bodyPr/>
        <a:lstStyle/>
        <a:p>
          <a:endParaRPr lang="cs-CZ"/>
        </a:p>
      </dgm:t>
    </dgm:pt>
    <dgm:pt modelId="{F40333AB-CF08-479F-AC6E-82642E6B2646}" type="pres">
      <dgm:prSet presAssocID="{304FF490-7314-4FCC-9AE2-A04829414B10}" presName="compNode" presStyleCnt="0"/>
      <dgm:spPr/>
    </dgm:pt>
    <dgm:pt modelId="{16494A09-9445-4822-8BA5-F21254A1309F}" type="pres">
      <dgm:prSet presAssocID="{304FF490-7314-4FCC-9AE2-A04829414B10}" presName="dummyConnPt" presStyleCnt="0"/>
      <dgm:spPr/>
    </dgm:pt>
    <dgm:pt modelId="{FE12CDF5-795F-42F1-978B-1C37E7F7D723}" type="pres">
      <dgm:prSet presAssocID="{304FF490-7314-4FCC-9AE2-A04829414B10}" presName="node" presStyleLbl="node1" presStyleIdx="1" presStyleCnt="7">
        <dgm:presLayoutVars>
          <dgm:bulletEnabled val="1"/>
        </dgm:presLayoutVars>
      </dgm:prSet>
      <dgm:spPr/>
      <dgm:t>
        <a:bodyPr/>
        <a:lstStyle/>
        <a:p>
          <a:endParaRPr lang="cs-CZ"/>
        </a:p>
      </dgm:t>
    </dgm:pt>
    <dgm:pt modelId="{31BD8C11-7D20-4B95-9DB9-B9073ADE0652}" type="pres">
      <dgm:prSet presAssocID="{E4341169-457D-4A08-94A5-FA64AC7216A4}" presName="sibTrans" presStyleLbl="bgSibTrans2D1" presStyleIdx="1" presStyleCnt="6"/>
      <dgm:spPr/>
      <dgm:t>
        <a:bodyPr/>
        <a:lstStyle/>
        <a:p>
          <a:endParaRPr lang="cs-CZ"/>
        </a:p>
      </dgm:t>
    </dgm:pt>
    <dgm:pt modelId="{69E5036B-BB33-40B8-979A-A78B94E63736}" type="pres">
      <dgm:prSet presAssocID="{CFE3E192-819E-48EB-8B96-80BC760F1C40}" presName="compNode" presStyleCnt="0"/>
      <dgm:spPr/>
    </dgm:pt>
    <dgm:pt modelId="{37C89170-9668-46F3-AA27-041EC5463DB6}" type="pres">
      <dgm:prSet presAssocID="{CFE3E192-819E-48EB-8B96-80BC760F1C40}" presName="dummyConnPt" presStyleCnt="0"/>
      <dgm:spPr/>
    </dgm:pt>
    <dgm:pt modelId="{264793DA-E2E1-47AF-9B84-7976E4639968}" type="pres">
      <dgm:prSet presAssocID="{CFE3E192-819E-48EB-8B96-80BC760F1C40}" presName="node" presStyleLbl="node1" presStyleIdx="2" presStyleCnt="7">
        <dgm:presLayoutVars>
          <dgm:bulletEnabled val="1"/>
        </dgm:presLayoutVars>
      </dgm:prSet>
      <dgm:spPr/>
      <dgm:t>
        <a:bodyPr/>
        <a:lstStyle/>
        <a:p>
          <a:endParaRPr lang="cs-CZ"/>
        </a:p>
      </dgm:t>
    </dgm:pt>
    <dgm:pt modelId="{4558B815-597D-4AD8-8153-817E947F5391}" type="pres">
      <dgm:prSet presAssocID="{AC7DE1B0-F91F-42CE-8338-495D2E7F63BC}" presName="sibTrans" presStyleLbl="bgSibTrans2D1" presStyleIdx="2" presStyleCnt="6"/>
      <dgm:spPr/>
      <dgm:t>
        <a:bodyPr/>
        <a:lstStyle/>
        <a:p>
          <a:endParaRPr lang="cs-CZ"/>
        </a:p>
      </dgm:t>
    </dgm:pt>
    <dgm:pt modelId="{60660945-260F-4DB3-B99F-B0A356DDC5A8}" type="pres">
      <dgm:prSet presAssocID="{15A30977-4DC8-4892-B46E-B7F7B4EDAADD}" presName="compNode" presStyleCnt="0"/>
      <dgm:spPr/>
    </dgm:pt>
    <dgm:pt modelId="{A3EF49E9-01AA-4B48-8CD4-CBD69878BAA2}" type="pres">
      <dgm:prSet presAssocID="{15A30977-4DC8-4892-B46E-B7F7B4EDAADD}" presName="dummyConnPt" presStyleCnt="0"/>
      <dgm:spPr/>
    </dgm:pt>
    <dgm:pt modelId="{DED70E4C-439F-480A-B518-1B8CA5CDDB0A}" type="pres">
      <dgm:prSet presAssocID="{15A30977-4DC8-4892-B46E-B7F7B4EDAADD}" presName="node" presStyleLbl="node1" presStyleIdx="3" presStyleCnt="7">
        <dgm:presLayoutVars>
          <dgm:bulletEnabled val="1"/>
        </dgm:presLayoutVars>
      </dgm:prSet>
      <dgm:spPr/>
      <dgm:t>
        <a:bodyPr/>
        <a:lstStyle/>
        <a:p>
          <a:endParaRPr lang="cs-CZ"/>
        </a:p>
      </dgm:t>
    </dgm:pt>
    <dgm:pt modelId="{6D85016D-B240-4842-9B68-996DB97F9088}" type="pres">
      <dgm:prSet presAssocID="{CF3D6829-430D-4BEE-8AAE-A725FF3736AA}" presName="sibTrans" presStyleLbl="bgSibTrans2D1" presStyleIdx="3" presStyleCnt="6"/>
      <dgm:spPr/>
      <dgm:t>
        <a:bodyPr/>
        <a:lstStyle/>
        <a:p>
          <a:endParaRPr lang="cs-CZ"/>
        </a:p>
      </dgm:t>
    </dgm:pt>
    <dgm:pt modelId="{31B3C4F2-C325-4D80-B3CC-09B40725A59D}" type="pres">
      <dgm:prSet presAssocID="{FCF66799-7F12-4B02-A31C-D1233014C72E}" presName="compNode" presStyleCnt="0"/>
      <dgm:spPr/>
    </dgm:pt>
    <dgm:pt modelId="{3F945AF3-6A78-45FC-9C7F-E18D013365EC}" type="pres">
      <dgm:prSet presAssocID="{FCF66799-7F12-4B02-A31C-D1233014C72E}" presName="dummyConnPt" presStyleCnt="0"/>
      <dgm:spPr/>
    </dgm:pt>
    <dgm:pt modelId="{2AC7E35A-6E1B-4783-988E-88CF782E8D22}" type="pres">
      <dgm:prSet presAssocID="{FCF66799-7F12-4B02-A31C-D1233014C72E}" presName="node" presStyleLbl="node1" presStyleIdx="4" presStyleCnt="7">
        <dgm:presLayoutVars>
          <dgm:bulletEnabled val="1"/>
        </dgm:presLayoutVars>
      </dgm:prSet>
      <dgm:spPr/>
      <dgm:t>
        <a:bodyPr/>
        <a:lstStyle/>
        <a:p>
          <a:endParaRPr lang="cs-CZ"/>
        </a:p>
      </dgm:t>
    </dgm:pt>
    <dgm:pt modelId="{36D7C542-F545-48F9-98C3-96870A264551}" type="pres">
      <dgm:prSet presAssocID="{D827DECA-62DE-484E-840F-3F8C37C53BB7}" presName="sibTrans" presStyleLbl="bgSibTrans2D1" presStyleIdx="4" presStyleCnt="6"/>
      <dgm:spPr/>
      <dgm:t>
        <a:bodyPr/>
        <a:lstStyle/>
        <a:p>
          <a:endParaRPr lang="cs-CZ"/>
        </a:p>
      </dgm:t>
    </dgm:pt>
    <dgm:pt modelId="{98079243-090D-4153-A96B-59F408AC3BFE}" type="pres">
      <dgm:prSet presAssocID="{4AD85550-914B-4D12-923B-B063AF78AA2D}" presName="compNode" presStyleCnt="0"/>
      <dgm:spPr/>
    </dgm:pt>
    <dgm:pt modelId="{F51B90B2-CD92-468C-BC90-4B5FBEFAC70A}" type="pres">
      <dgm:prSet presAssocID="{4AD85550-914B-4D12-923B-B063AF78AA2D}" presName="dummyConnPt" presStyleCnt="0"/>
      <dgm:spPr/>
    </dgm:pt>
    <dgm:pt modelId="{37534CB3-4843-4948-9527-C534918340F4}" type="pres">
      <dgm:prSet presAssocID="{4AD85550-914B-4D12-923B-B063AF78AA2D}" presName="node" presStyleLbl="node1" presStyleIdx="5" presStyleCnt="7">
        <dgm:presLayoutVars>
          <dgm:bulletEnabled val="1"/>
        </dgm:presLayoutVars>
      </dgm:prSet>
      <dgm:spPr/>
      <dgm:t>
        <a:bodyPr/>
        <a:lstStyle/>
        <a:p>
          <a:endParaRPr lang="cs-CZ"/>
        </a:p>
      </dgm:t>
    </dgm:pt>
    <dgm:pt modelId="{F6F263B1-C51C-4961-A325-D75EBDA77E8D}" type="pres">
      <dgm:prSet presAssocID="{8B51A836-8909-4CC9-BF1F-DBA7E8F078EC}" presName="sibTrans" presStyleLbl="bgSibTrans2D1" presStyleIdx="5" presStyleCnt="6"/>
      <dgm:spPr/>
      <dgm:t>
        <a:bodyPr/>
        <a:lstStyle/>
        <a:p>
          <a:endParaRPr lang="cs-CZ"/>
        </a:p>
      </dgm:t>
    </dgm:pt>
    <dgm:pt modelId="{0120EE02-5278-43A0-BB02-A676CC1DE419}" type="pres">
      <dgm:prSet presAssocID="{BA94D10B-C7B5-46F9-92FD-4EBE64F379F4}" presName="compNode" presStyleCnt="0"/>
      <dgm:spPr/>
    </dgm:pt>
    <dgm:pt modelId="{F55ED6A5-CD60-442D-80B3-DFE27B48AC77}" type="pres">
      <dgm:prSet presAssocID="{BA94D10B-C7B5-46F9-92FD-4EBE64F379F4}" presName="dummyConnPt" presStyleCnt="0"/>
      <dgm:spPr/>
    </dgm:pt>
    <dgm:pt modelId="{83EA228A-10F7-446C-A432-F28626673937}" type="pres">
      <dgm:prSet presAssocID="{BA94D10B-C7B5-46F9-92FD-4EBE64F379F4}" presName="node" presStyleLbl="node1" presStyleIdx="6" presStyleCnt="7">
        <dgm:presLayoutVars>
          <dgm:bulletEnabled val="1"/>
        </dgm:presLayoutVars>
      </dgm:prSet>
      <dgm:spPr/>
      <dgm:t>
        <a:bodyPr/>
        <a:lstStyle/>
        <a:p>
          <a:endParaRPr lang="cs-CZ"/>
        </a:p>
      </dgm:t>
    </dgm:pt>
  </dgm:ptLst>
  <dgm:cxnLst>
    <dgm:cxn modelId="{98C14C3A-12DA-4C65-8BE1-727C7B773267}" srcId="{E5DC7DA7-4170-4FBA-846E-5EA438034EF5}" destId="{CFE3E192-819E-48EB-8B96-80BC760F1C40}" srcOrd="2" destOrd="0" parTransId="{8D948F34-1741-4842-B24F-9F66AE7B74EC}" sibTransId="{AC7DE1B0-F91F-42CE-8338-495D2E7F63BC}"/>
    <dgm:cxn modelId="{845DE6AC-85AE-4553-A684-30EC77D0F437}" type="presOf" srcId="{8B51A836-8909-4CC9-BF1F-DBA7E8F078EC}" destId="{F6F263B1-C51C-4961-A325-D75EBDA77E8D}" srcOrd="0" destOrd="0" presId="urn:microsoft.com/office/officeart/2005/8/layout/bProcess4"/>
    <dgm:cxn modelId="{900272F3-6E79-4AB8-9CE3-CA87526F1AEB}" srcId="{E5DC7DA7-4170-4FBA-846E-5EA438034EF5}" destId="{4AD85550-914B-4D12-923B-B063AF78AA2D}" srcOrd="5" destOrd="0" parTransId="{2E840E62-C40A-4876-AB97-3A3A0036404D}" sibTransId="{8B51A836-8909-4CC9-BF1F-DBA7E8F078EC}"/>
    <dgm:cxn modelId="{9FD058D1-DE64-4408-BABB-95D49D862E42}" srcId="{E5DC7DA7-4170-4FBA-846E-5EA438034EF5}" destId="{FCF66799-7F12-4B02-A31C-D1233014C72E}" srcOrd="4" destOrd="0" parTransId="{333FF42B-BE38-44A2-9E75-4F53A47E3E55}" sibTransId="{D827DECA-62DE-484E-840F-3F8C37C53BB7}"/>
    <dgm:cxn modelId="{B1E1C1F4-0CF4-4C8A-9BA0-9B61E43DAA59}" type="presOf" srcId="{AF4673FE-B828-47CB-AFF7-1B9C798D0C21}" destId="{5E874271-2450-4964-AD9F-C21E3A4E7035}" srcOrd="0" destOrd="0" presId="urn:microsoft.com/office/officeart/2005/8/layout/bProcess4"/>
    <dgm:cxn modelId="{22587DFB-61E4-48EF-97A1-BDC8FB60831A}" type="presOf" srcId="{1A1C0794-7E12-43BC-AE66-C01D2D0A7941}" destId="{0A9B699C-C7A2-420F-A1FF-56227ECF483F}" srcOrd="0" destOrd="0" presId="urn:microsoft.com/office/officeart/2005/8/layout/bProcess4"/>
    <dgm:cxn modelId="{829424C3-001F-49BB-ACD5-975582DB9372}" type="presOf" srcId="{C8A7602D-3053-42A2-A2B0-98F1C744187B}" destId="{2AC7E35A-6E1B-4783-988E-88CF782E8D22}" srcOrd="0" destOrd="1" presId="urn:microsoft.com/office/officeart/2005/8/layout/bProcess4"/>
    <dgm:cxn modelId="{36691EE8-E6D9-4328-95D3-46874A05F2FC}" type="presOf" srcId="{4AD85550-914B-4D12-923B-B063AF78AA2D}" destId="{37534CB3-4843-4948-9527-C534918340F4}" srcOrd="0" destOrd="0" presId="urn:microsoft.com/office/officeart/2005/8/layout/bProcess4"/>
    <dgm:cxn modelId="{2DA49E9A-D24A-4FB3-B260-1ECF3DAD4105}" type="presOf" srcId="{D827DECA-62DE-484E-840F-3F8C37C53BB7}" destId="{36D7C542-F545-48F9-98C3-96870A264551}" srcOrd="0" destOrd="0" presId="urn:microsoft.com/office/officeart/2005/8/layout/bProcess4"/>
    <dgm:cxn modelId="{AD36449A-C35B-4D90-BFF5-574AA91D3A65}" srcId="{E5DC7DA7-4170-4FBA-846E-5EA438034EF5}" destId="{304FF490-7314-4FCC-9AE2-A04829414B10}" srcOrd="1" destOrd="0" parTransId="{D3B67048-D655-4073-A64A-52AD08230E72}" sibTransId="{E4341169-457D-4A08-94A5-FA64AC7216A4}"/>
    <dgm:cxn modelId="{9CBC9C23-22D2-46CA-9C4C-A933CE753012}" type="presOf" srcId="{E4341169-457D-4A08-94A5-FA64AC7216A4}" destId="{31BD8C11-7D20-4B95-9DB9-B9073ADE0652}" srcOrd="0" destOrd="0" presId="urn:microsoft.com/office/officeart/2005/8/layout/bProcess4"/>
    <dgm:cxn modelId="{2002BAAF-A15D-4076-9C79-B9A66652C87E}" srcId="{E5DC7DA7-4170-4FBA-846E-5EA438034EF5}" destId="{BA94D10B-C7B5-46F9-92FD-4EBE64F379F4}" srcOrd="6" destOrd="0" parTransId="{02BEA869-4BC7-4E38-B084-9A01BC6366A0}" sibTransId="{890E35A2-770C-49E1-9343-AA2F24AD4CF3}"/>
    <dgm:cxn modelId="{0F5BDA90-550B-4E54-A83C-A9BBFFC1F53C}" type="presOf" srcId="{E5DC7DA7-4170-4FBA-846E-5EA438034EF5}" destId="{F26E1110-8306-48CC-951B-E1B0D61D62DE}" srcOrd="0" destOrd="0" presId="urn:microsoft.com/office/officeart/2005/8/layout/bProcess4"/>
    <dgm:cxn modelId="{2B3BB54A-2C69-4A6E-ABD4-6A64EB093FD7}" srcId="{E5DC7DA7-4170-4FBA-846E-5EA438034EF5}" destId="{15A30977-4DC8-4892-B46E-B7F7B4EDAADD}" srcOrd="3" destOrd="0" parTransId="{45BC1A1A-229B-47E0-8C69-F9FA79FCA757}" sibTransId="{CF3D6829-430D-4BEE-8AAE-A725FF3736AA}"/>
    <dgm:cxn modelId="{C3E90FD5-241A-4F7B-BF8D-6CCB16EE7A48}" type="presOf" srcId="{AC7DE1B0-F91F-42CE-8338-495D2E7F63BC}" destId="{4558B815-597D-4AD8-8153-817E947F5391}" srcOrd="0" destOrd="0" presId="urn:microsoft.com/office/officeart/2005/8/layout/bProcess4"/>
    <dgm:cxn modelId="{17F79329-7752-44DE-8B10-CB4BA35F2960}" type="presOf" srcId="{CFE3E192-819E-48EB-8B96-80BC760F1C40}" destId="{264793DA-E2E1-47AF-9B84-7976E4639968}" srcOrd="0" destOrd="0" presId="urn:microsoft.com/office/officeart/2005/8/layout/bProcess4"/>
    <dgm:cxn modelId="{D8D1BF8F-0776-402E-8BBE-35CC1815F30D}" type="presOf" srcId="{CF3D6829-430D-4BEE-8AAE-A725FF3736AA}" destId="{6D85016D-B240-4842-9B68-996DB97F9088}" srcOrd="0" destOrd="0" presId="urn:microsoft.com/office/officeart/2005/8/layout/bProcess4"/>
    <dgm:cxn modelId="{291B4E35-D958-4D4C-BB8C-E28E516A2012}" type="presOf" srcId="{BA94D10B-C7B5-46F9-92FD-4EBE64F379F4}" destId="{83EA228A-10F7-446C-A432-F28626673937}" srcOrd="0" destOrd="0" presId="urn:microsoft.com/office/officeart/2005/8/layout/bProcess4"/>
    <dgm:cxn modelId="{AD5C9DAB-804A-4D74-ADD5-68FFDD545D90}" type="presOf" srcId="{7585C5A9-7938-42EF-874B-D7F57BF14C9C}" destId="{264793DA-E2E1-47AF-9B84-7976E4639968}" srcOrd="0" destOrd="1" presId="urn:microsoft.com/office/officeart/2005/8/layout/bProcess4"/>
    <dgm:cxn modelId="{83CC258F-A6BC-4977-BEE3-776C38F148CC}" srcId="{FCF66799-7F12-4B02-A31C-D1233014C72E}" destId="{C8A7602D-3053-42A2-A2B0-98F1C744187B}" srcOrd="0" destOrd="0" parTransId="{DFD71AAE-F20F-4C22-99AA-2CE4AD3C07D3}" sibTransId="{01011732-A111-4457-AFCA-A1C42EDC4F44}"/>
    <dgm:cxn modelId="{15D27DDF-C9EB-42BC-BF08-46B8D3F48536}" type="presOf" srcId="{15A30977-4DC8-4892-B46E-B7F7B4EDAADD}" destId="{DED70E4C-439F-480A-B518-1B8CA5CDDB0A}" srcOrd="0" destOrd="0" presId="urn:microsoft.com/office/officeart/2005/8/layout/bProcess4"/>
    <dgm:cxn modelId="{FA77001A-4EF4-4B92-969C-2BB4C6002F77}" srcId="{CFE3E192-819E-48EB-8B96-80BC760F1C40}" destId="{7585C5A9-7938-42EF-874B-D7F57BF14C9C}" srcOrd="0" destOrd="0" parTransId="{0BF2A767-5E0A-4052-BE23-F571890A1CF9}" sibTransId="{1AFFC2D9-9CA8-4566-A712-F614A796BCFC}"/>
    <dgm:cxn modelId="{7E76FC1C-5926-4C90-AECF-62EF4D9EF810}" srcId="{E5DC7DA7-4170-4FBA-846E-5EA438034EF5}" destId="{1A1C0794-7E12-43BC-AE66-C01D2D0A7941}" srcOrd="0" destOrd="0" parTransId="{AD60F467-10B8-46A3-89D8-E226FB9DC549}" sibTransId="{AF4673FE-B828-47CB-AFF7-1B9C798D0C21}"/>
    <dgm:cxn modelId="{C2197008-6D68-459A-A84F-DDEEB047044D}" type="presOf" srcId="{304FF490-7314-4FCC-9AE2-A04829414B10}" destId="{FE12CDF5-795F-42F1-978B-1C37E7F7D723}" srcOrd="0" destOrd="0" presId="urn:microsoft.com/office/officeart/2005/8/layout/bProcess4"/>
    <dgm:cxn modelId="{16B15ABD-1858-4506-9976-080E5B242DB8}" type="presOf" srcId="{FCF66799-7F12-4B02-A31C-D1233014C72E}" destId="{2AC7E35A-6E1B-4783-988E-88CF782E8D22}" srcOrd="0" destOrd="0" presId="urn:microsoft.com/office/officeart/2005/8/layout/bProcess4"/>
    <dgm:cxn modelId="{7A4E9D6B-AABB-4BC2-B151-8565CCB779DB}" type="presParOf" srcId="{F26E1110-8306-48CC-951B-E1B0D61D62DE}" destId="{19D7BB39-151B-410D-A7B3-03C02F3DE515}" srcOrd="0" destOrd="0" presId="urn:microsoft.com/office/officeart/2005/8/layout/bProcess4"/>
    <dgm:cxn modelId="{67D94197-128D-4B34-9DEB-0A3135F41FF8}" type="presParOf" srcId="{19D7BB39-151B-410D-A7B3-03C02F3DE515}" destId="{5D26082B-4935-4BAA-B5A1-0A3BA3569BD6}" srcOrd="0" destOrd="0" presId="urn:microsoft.com/office/officeart/2005/8/layout/bProcess4"/>
    <dgm:cxn modelId="{D3EB333D-34F7-4ED1-87D3-6C2205A5076C}" type="presParOf" srcId="{19D7BB39-151B-410D-A7B3-03C02F3DE515}" destId="{0A9B699C-C7A2-420F-A1FF-56227ECF483F}" srcOrd="1" destOrd="0" presId="urn:microsoft.com/office/officeart/2005/8/layout/bProcess4"/>
    <dgm:cxn modelId="{DB7198E2-691D-4E31-AC25-DD678DA187B5}" type="presParOf" srcId="{F26E1110-8306-48CC-951B-E1B0D61D62DE}" destId="{5E874271-2450-4964-AD9F-C21E3A4E7035}" srcOrd="1" destOrd="0" presId="urn:microsoft.com/office/officeart/2005/8/layout/bProcess4"/>
    <dgm:cxn modelId="{491A678B-4306-48EE-99EA-43775BFD1BC6}" type="presParOf" srcId="{F26E1110-8306-48CC-951B-E1B0D61D62DE}" destId="{F40333AB-CF08-479F-AC6E-82642E6B2646}" srcOrd="2" destOrd="0" presId="urn:microsoft.com/office/officeart/2005/8/layout/bProcess4"/>
    <dgm:cxn modelId="{7ED0CD62-B438-449D-AE02-153611AF96EA}" type="presParOf" srcId="{F40333AB-CF08-479F-AC6E-82642E6B2646}" destId="{16494A09-9445-4822-8BA5-F21254A1309F}" srcOrd="0" destOrd="0" presId="urn:microsoft.com/office/officeart/2005/8/layout/bProcess4"/>
    <dgm:cxn modelId="{83053D22-512C-4D06-A09C-69F9C4547F5A}" type="presParOf" srcId="{F40333AB-CF08-479F-AC6E-82642E6B2646}" destId="{FE12CDF5-795F-42F1-978B-1C37E7F7D723}" srcOrd="1" destOrd="0" presId="urn:microsoft.com/office/officeart/2005/8/layout/bProcess4"/>
    <dgm:cxn modelId="{80DF75EB-DA0F-4B47-BD6F-50988F7EC071}" type="presParOf" srcId="{F26E1110-8306-48CC-951B-E1B0D61D62DE}" destId="{31BD8C11-7D20-4B95-9DB9-B9073ADE0652}" srcOrd="3" destOrd="0" presId="urn:microsoft.com/office/officeart/2005/8/layout/bProcess4"/>
    <dgm:cxn modelId="{8711EC40-030C-4D8B-B58C-D6F5110C9B81}" type="presParOf" srcId="{F26E1110-8306-48CC-951B-E1B0D61D62DE}" destId="{69E5036B-BB33-40B8-979A-A78B94E63736}" srcOrd="4" destOrd="0" presId="urn:microsoft.com/office/officeart/2005/8/layout/bProcess4"/>
    <dgm:cxn modelId="{179C59A5-9122-4A80-8A4F-7E34FADE4AAF}" type="presParOf" srcId="{69E5036B-BB33-40B8-979A-A78B94E63736}" destId="{37C89170-9668-46F3-AA27-041EC5463DB6}" srcOrd="0" destOrd="0" presId="urn:microsoft.com/office/officeart/2005/8/layout/bProcess4"/>
    <dgm:cxn modelId="{91541B53-2AB2-4F47-9D6F-BB7A1E865E76}" type="presParOf" srcId="{69E5036B-BB33-40B8-979A-A78B94E63736}" destId="{264793DA-E2E1-47AF-9B84-7976E4639968}" srcOrd="1" destOrd="0" presId="urn:microsoft.com/office/officeart/2005/8/layout/bProcess4"/>
    <dgm:cxn modelId="{3464AE66-51FD-4AC2-A7E4-A6365D97C374}" type="presParOf" srcId="{F26E1110-8306-48CC-951B-E1B0D61D62DE}" destId="{4558B815-597D-4AD8-8153-817E947F5391}" srcOrd="5" destOrd="0" presId="urn:microsoft.com/office/officeart/2005/8/layout/bProcess4"/>
    <dgm:cxn modelId="{C88771A3-9B0C-4F23-A979-2B5923319AB5}" type="presParOf" srcId="{F26E1110-8306-48CC-951B-E1B0D61D62DE}" destId="{60660945-260F-4DB3-B99F-B0A356DDC5A8}" srcOrd="6" destOrd="0" presId="urn:microsoft.com/office/officeart/2005/8/layout/bProcess4"/>
    <dgm:cxn modelId="{E5A0E806-A73C-4F24-90F8-FABCC2797442}" type="presParOf" srcId="{60660945-260F-4DB3-B99F-B0A356DDC5A8}" destId="{A3EF49E9-01AA-4B48-8CD4-CBD69878BAA2}" srcOrd="0" destOrd="0" presId="urn:microsoft.com/office/officeart/2005/8/layout/bProcess4"/>
    <dgm:cxn modelId="{738F68A8-002D-4F92-976F-B9ED2D629D70}" type="presParOf" srcId="{60660945-260F-4DB3-B99F-B0A356DDC5A8}" destId="{DED70E4C-439F-480A-B518-1B8CA5CDDB0A}" srcOrd="1" destOrd="0" presId="urn:microsoft.com/office/officeart/2005/8/layout/bProcess4"/>
    <dgm:cxn modelId="{E92F0AF2-2F28-4968-BA5C-CEFF50D1AC96}" type="presParOf" srcId="{F26E1110-8306-48CC-951B-E1B0D61D62DE}" destId="{6D85016D-B240-4842-9B68-996DB97F9088}" srcOrd="7" destOrd="0" presId="urn:microsoft.com/office/officeart/2005/8/layout/bProcess4"/>
    <dgm:cxn modelId="{095FDC00-DC85-4D2E-B5D4-00926E58F4AA}" type="presParOf" srcId="{F26E1110-8306-48CC-951B-E1B0D61D62DE}" destId="{31B3C4F2-C325-4D80-B3CC-09B40725A59D}" srcOrd="8" destOrd="0" presId="urn:microsoft.com/office/officeart/2005/8/layout/bProcess4"/>
    <dgm:cxn modelId="{31A52D7F-EA50-445E-8CD5-0E10A4290478}" type="presParOf" srcId="{31B3C4F2-C325-4D80-B3CC-09B40725A59D}" destId="{3F945AF3-6A78-45FC-9C7F-E18D013365EC}" srcOrd="0" destOrd="0" presId="urn:microsoft.com/office/officeart/2005/8/layout/bProcess4"/>
    <dgm:cxn modelId="{6F53A790-58A1-4AA6-85F5-9A98314E89FE}" type="presParOf" srcId="{31B3C4F2-C325-4D80-B3CC-09B40725A59D}" destId="{2AC7E35A-6E1B-4783-988E-88CF782E8D22}" srcOrd="1" destOrd="0" presId="urn:microsoft.com/office/officeart/2005/8/layout/bProcess4"/>
    <dgm:cxn modelId="{A7E90720-2D2C-453F-A023-5DBA5E6FE34F}" type="presParOf" srcId="{F26E1110-8306-48CC-951B-E1B0D61D62DE}" destId="{36D7C542-F545-48F9-98C3-96870A264551}" srcOrd="9" destOrd="0" presId="urn:microsoft.com/office/officeart/2005/8/layout/bProcess4"/>
    <dgm:cxn modelId="{509D50D9-0433-4B58-960A-300F1D99C956}" type="presParOf" srcId="{F26E1110-8306-48CC-951B-E1B0D61D62DE}" destId="{98079243-090D-4153-A96B-59F408AC3BFE}" srcOrd="10" destOrd="0" presId="urn:microsoft.com/office/officeart/2005/8/layout/bProcess4"/>
    <dgm:cxn modelId="{491FE6B3-8F98-4784-8310-4151F5A40D38}" type="presParOf" srcId="{98079243-090D-4153-A96B-59F408AC3BFE}" destId="{F51B90B2-CD92-468C-BC90-4B5FBEFAC70A}" srcOrd="0" destOrd="0" presId="urn:microsoft.com/office/officeart/2005/8/layout/bProcess4"/>
    <dgm:cxn modelId="{6AC8B292-EDCC-4C78-924F-B503242F284C}" type="presParOf" srcId="{98079243-090D-4153-A96B-59F408AC3BFE}" destId="{37534CB3-4843-4948-9527-C534918340F4}" srcOrd="1" destOrd="0" presId="urn:microsoft.com/office/officeart/2005/8/layout/bProcess4"/>
    <dgm:cxn modelId="{4A4EC888-0E0B-4B24-975A-D1F1BB950D56}" type="presParOf" srcId="{F26E1110-8306-48CC-951B-E1B0D61D62DE}" destId="{F6F263B1-C51C-4961-A325-D75EBDA77E8D}" srcOrd="11" destOrd="0" presId="urn:microsoft.com/office/officeart/2005/8/layout/bProcess4"/>
    <dgm:cxn modelId="{4A2FE623-503D-4E14-93FB-2B7943A50EEB}" type="presParOf" srcId="{F26E1110-8306-48CC-951B-E1B0D61D62DE}" destId="{0120EE02-5278-43A0-BB02-A676CC1DE419}" srcOrd="12" destOrd="0" presId="urn:microsoft.com/office/officeart/2005/8/layout/bProcess4"/>
    <dgm:cxn modelId="{1F2A5E78-3D86-494E-93F1-6D9714C18ABB}" type="presParOf" srcId="{0120EE02-5278-43A0-BB02-A676CC1DE419}" destId="{F55ED6A5-CD60-442D-80B3-DFE27B48AC77}" srcOrd="0" destOrd="0" presId="urn:microsoft.com/office/officeart/2005/8/layout/bProcess4"/>
    <dgm:cxn modelId="{D15039A2-9836-4B2F-BE1D-9201CB2DEEC8}" type="presParOf" srcId="{0120EE02-5278-43A0-BB02-A676CC1DE419}" destId="{83EA228A-10F7-446C-A432-F28626673937}" srcOrd="1" destOrd="0" presId="urn:microsoft.com/office/officeart/2005/8/layout/bProcess4"/>
  </dgm:cxnLst>
  <dgm:bg>
    <a:noFill/>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3BAB99B-1C9B-4B88-AF14-6CD03A10B053}"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cs-CZ"/>
        </a:p>
      </dgm:t>
    </dgm:pt>
    <dgm:pt modelId="{88C263D9-9100-41F6-A4EB-9EAE2962422E}">
      <dgm:prSet phldrT="[Text]"/>
      <dgm:spPr/>
      <dgm:t>
        <a:bodyPr/>
        <a:lstStyle/>
        <a:p>
          <a:r>
            <a:rPr lang="cs-CZ">
              <a:latin typeface="Times New Roman" panose="02020603050405020304" pitchFamily="18" charset="0"/>
              <a:cs typeface="Times New Roman" panose="02020603050405020304" pitchFamily="18" charset="0"/>
            </a:rPr>
            <a:t>Zakódovaný proud údajů</a:t>
          </a:r>
        </a:p>
      </dgm:t>
    </dgm:pt>
    <dgm:pt modelId="{42830071-6C1B-429C-BB7A-3ABC5F345EAA}" type="parTrans" cxnId="{FB69E976-FA9B-4DA2-9762-EC8B5456E834}">
      <dgm:prSet/>
      <dgm:spPr/>
      <dgm:t>
        <a:bodyPr/>
        <a:lstStyle/>
        <a:p>
          <a:endParaRPr lang="cs-CZ"/>
        </a:p>
      </dgm:t>
    </dgm:pt>
    <dgm:pt modelId="{2A0388CB-F5A9-4B97-AE27-AECD85425351}" type="sibTrans" cxnId="{FB69E976-FA9B-4DA2-9762-EC8B5456E834}">
      <dgm:prSet/>
      <dgm:spPr/>
      <dgm:t>
        <a:bodyPr/>
        <a:lstStyle/>
        <a:p>
          <a:endParaRPr lang="cs-CZ"/>
        </a:p>
      </dgm:t>
    </dgm:pt>
    <dgm:pt modelId="{A1FBCE8B-7289-43C5-B2F4-1E0E5C695351}">
      <dgm:prSet phldrT="[Text]"/>
      <dgm:spPr/>
      <dgm:t>
        <a:bodyPr/>
        <a:lstStyle/>
        <a:p>
          <a:r>
            <a:rPr lang="cs-CZ">
              <a:latin typeface="Times New Roman" panose="02020603050405020304" pitchFamily="18" charset="0"/>
              <a:cs typeface="Times New Roman" panose="02020603050405020304" pitchFamily="18" charset="0"/>
            </a:rPr>
            <a:t>Dekodér JPEG syntaxe</a:t>
          </a:r>
        </a:p>
      </dgm:t>
    </dgm:pt>
    <dgm:pt modelId="{14D2A052-C79A-4B8A-B67B-82346B5A50C9}" type="parTrans" cxnId="{2D44C207-7409-4158-9597-42A9A3842FF5}">
      <dgm:prSet/>
      <dgm:spPr/>
      <dgm:t>
        <a:bodyPr/>
        <a:lstStyle/>
        <a:p>
          <a:endParaRPr lang="cs-CZ"/>
        </a:p>
      </dgm:t>
    </dgm:pt>
    <dgm:pt modelId="{FD3F4CD9-45E4-4402-BA56-809C423B46F9}" type="sibTrans" cxnId="{2D44C207-7409-4158-9597-42A9A3842FF5}">
      <dgm:prSet/>
      <dgm:spPr/>
      <dgm:t>
        <a:bodyPr/>
        <a:lstStyle/>
        <a:p>
          <a:endParaRPr lang="cs-CZ"/>
        </a:p>
      </dgm:t>
    </dgm:pt>
    <dgm:pt modelId="{187595ED-743C-4A5F-B2A0-ACDA0B9F8736}">
      <dgm:prSet phldrT="[Text]"/>
      <dgm:spPr/>
      <dgm:t>
        <a:bodyPr/>
        <a:lstStyle/>
        <a:p>
          <a:r>
            <a:rPr lang="cs-CZ">
              <a:latin typeface="Times New Roman" panose="02020603050405020304" pitchFamily="18" charset="0"/>
              <a:cs typeface="Times New Roman" panose="02020603050405020304" pitchFamily="18" charset="0"/>
            </a:rPr>
            <a:t>Huffmanovo dekódování</a:t>
          </a:r>
        </a:p>
      </dgm:t>
    </dgm:pt>
    <dgm:pt modelId="{92877ECA-76C6-4CEA-AB56-BA3E11F66933}" type="parTrans" cxnId="{207CDC73-FBC6-46D3-A766-9BDB130855A2}">
      <dgm:prSet/>
      <dgm:spPr/>
      <dgm:t>
        <a:bodyPr/>
        <a:lstStyle/>
        <a:p>
          <a:endParaRPr lang="cs-CZ"/>
        </a:p>
      </dgm:t>
    </dgm:pt>
    <dgm:pt modelId="{0066381C-D36F-4A10-AD4B-BBA39554F242}" type="sibTrans" cxnId="{207CDC73-FBC6-46D3-A766-9BDB130855A2}">
      <dgm:prSet/>
      <dgm:spPr/>
      <dgm:t>
        <a:bodyPr/>
        <a:lstStyle/>
        <a:p>
          <a:endParaRPr lang="cs-CZ"/>
        </a:p>
      </dgm:t>
    </dgm:pt>
    <dgm:pt modelId="{ADCFAF91-BD53-4832-AB2B-191575DA7B29}">
      <dgm:prSet phldrT="[Text]"/>
      <dgm:spPr/>
      <dgm:t>
        <a:bodyPr/>
        <a:lstStyle/>
        <a:p>
          <a:r>
            <a:rPr lang="cs-CZ">
              <a:latin typeface="Times New Roman" panose="02020603050405020304" pitchFamily="18" charset="0"/>
              <a:cs typeface="Times New Roman" panose="02020603050405020304" pitchFamily="18" charset="0"/>
            </a:rPr>
            <a:t>Střídavý výběr koeficientů</a:t>
          </a:r>
        </a:p>
      </dgm:t>
    </dgm:pt>
    <dgm:pt modelId="{92E8901D-4EB5-4EBC-A8FB-D29D62726C09}" type="parTrans" cxnId="{9A29405E-B107-4F68-8064-E98642948AAC}">
      <dgm:prSet/>
      <dgm:spPr/>
      <dgm:t>
        <a:bodyPr/>
        <a:lstStyle/>
        <a:p>
          <a:endParaRPr lang="cs-CZ"/>
        </a:p>
      </dgm:t>
    </dgm:pt>
    <dgm:pt modelId="{77670F68-30E0-41AD-B2ED-7AEC215BBA85}" type="sibTrans" cxnId="{9A29405E-B107-4F68-8064-E98642948AAC}">
      <dgm:prSet/>
      <dgm:spPr/>
      <dgm:t>
        <a:bodyPr/>
        <a:lstStyle/>
        <a:p>
          <a:endParaRPr lang="cs-CZ"/>
        </a:p>
      </dgm:t>
    </dgm:pt>
    <dgm:pt modelId="{732C0F7C-6BF1-4745-8253-293ED701D33C}">
      <dgm:prSet phldrT="[Text]"/>
      <dgm:spPr/>
      <dgm:t>
        <a:bodyPr/>
        <a:lstStyle/>
        <a:p>
          <a:r>
            <a:rPr lang="cs-CZ">
              <a:latin typeface="Times New Roman" panose="02020603050405020304" pitchFamily="18" charset="0"/>
              <a:cs typeface="Times New Roman" panose="02020603050405020304" pitchFamily="18" charset="0"/>
            </a:rPr>
            <a:t>Dekvantizace</a:t>
          </a:r>
        </a:p>
      </dgm:t>
    </dgm:pt>
    <dgm:pt modelId="{C0A8AD19-C0CC-4725-A094-9B0DCDF1B5A4}" type="parTrans" cxnId="{49B643CB-74E1-4074-8273-D93942C4B1D5}">
      <dgm:prSet/>
      <dgm:spPr/>
      <dgm:t>
        <a:bodyPr/>
        <a:lstStyle/>
        <a:p>
          <a:endParaRPr lang="cs-CZ"/>
        </a:p>
      </dgm:t>
    </dgm:pt>
    <dgm:pt modelId="{15DD9EF4-699C-46D5-88D6-E3B44FD2EF71}" type="sibTrans" cxnId="{49B643CB-74E1-4074-8273-D93942C4B1D5}">
      <dgm:prSet/>
      <dgm:spPr/>
      <dgm:t>
        <a:bodyPr/>
        <a:lstStyle/>
        <a:p>
          <a:endParaRPr lang="cs-CZ"/>
        </a:p>
      </dgm:t>
    </dgm:pt>
    <dgm:pt modelId="{B5B4F194-7E67-4438-B308-F1C5B4FCBB44}">
      <dgm:prSet phldrT="[Text]"/>
      <dgm:spPr/>
      <dgm:t>
        <a:bodyPr/>
        <a:lstStyle/>
        <a:p>
          <a:r>
            <a:rPr lang="cs-CZ">
              <a:latin typeface="Times New Roman" panose="02020603050405020304" pitchFamily="18" charset="0"/>
              <a:cs typeface="Times New Roman" panose="02020603050405020304" pitchFamily="18" charset="0"/>
            </a:rPr>
            <a:t>Huffmanovy tabulky</a:t>
          </a:r>
        </a:p>
      </dgm:t>
    </dgm:pt>
    <dgm:pt modelId="{2D23603D-17D7-4151-80EF-7DCD2851FDA2}" type="parTrans" cxnId="{1BAF0F18-1B9E-4377-B918-BC3AB7E3C383}">
      <dgm:prSet/>
      <dgm:spPr/>
      <dgm:t>
        <a:bodyPr/>
        <a:lstStyle/>
        <a:p>
          <a:endParaRPr lang="cs-CZ"/>
        </a:p>
      </dgm:t>
    </dgm:pt>
    <dgm:pt modelId="{FEA3CD02-AB87-41F6-B1F4-5B9EE04A5808}" type="sibTrans" cxnId="{1BAF0F18-1B9E-4377-B918-BC3AB7E3C383}">
      <dgm:prSet/>
      <dgm:spPr/>
      <dgm:t>
        <a:bodyPr/>
        <a:lstStyle/>
        <a:p>
          <a:endParaRPr lang="cs-CZ"/>
        </a:p>
      </dgm:t>
    </dgm:pt>
    <dgm:pt modelId="{6B00C562-91CD-40EC-9E2B-CF611D1D4351}">
      <dgm:prSet phldrT="[Text]"/>
      <dgm:spPr/>
      <dgm:t>
        <a:bodyPr/>
        <a:lstStyle/>
        <a:p>
          <a:r>
            <a:rPr lang="cs-CZ">
              <a:latin typeface="Times New Roman" panose="02020603050405020304" pitchFamily="18" charset="0"/>
              <a:cs typeface="Times New Roman" panose="02020603050405020304" pitchFamily="18" charset="0"/>
            </a:rPr>
            <a:t>Kvantizační tabulky</a:t>
          </a:r>
        </a:p>
      </dgm:t>
    </dgm:pt>
    <dgm:pt modelId="{55B79B23-FF8B-43B3-90E3-0A9D7C5AF873}" type="parTrans" cxnId="{30F348DC-60BC-4930-90B1-BD85461C844E}">
      <dgm:prSet/>
      <dgm:spPr/>
      <dgm:t>
        <a:bodyPr/>
        <a:lstStyle/>
        <a:p>
          <a:endParaRPr lang="cs-CZ"/>
        </a:p>
      </dgm:t>
    </dgm:pt>
    <dgm:pt modelId="{AC679FFF-1FCB-4E3C-85D9-1AF90C21F34E}" type="sibTrans" cxnId="{30F348DC-60BC-4930-90B1-BD85461C844E}">
      <dgm:prSet/>
      <dgm:spPr/>
      <dgm:t>
        <a:bodyPr/>
        <a:lstStyle/>
        <a:p>
          <a:endParaRPr lang="cs-CZ"/>
        </a:p>
      </dgm:t>
    </dgm:pt>
    <dgm:pt modelId="{4E183A37-8304-4F6A-96B3-59180E59AACD}">
      <dgm:prSet phldrT="[Text]"/>
      <dgm:spPr/>
      <dgm:t>
        <a:bodyPr/>
        <a:lstStyle/>
        <a:p>
          <a:r>
            <a:rPr lang="cs-CZ">
              <a:latin typeface="Times New Roman" panose="02020603050405020304" pitchFamily="18" charset="0"/>
              <a:cs typeface="Times New Roman" panose="02020603050405020304" pitchFamily="18" charset="0"/>
            </a:rPr>
            <a:t>IDCT</a:t>
          </a:r>
        </a:p>
      </dgm:t>
    </dgm:pt>
    <dgm:pt modelId="{8CDE8246-CCB8-460A-80F8-6595DB4DDDC0}" type="parTrans" cxnId="{4876E7C5-DCAC-4961-9295-C6A94B2F909D}">
      <dgm:prSet/>
      <dgm:spPr/>
      <dgm:t>
        <a:bodyPr/>
        <a:lstStyle/>
        <a:p>
          <a:endParaRPr lang="cs-CZ"/>
        </a:p>
      </dgm:t>
    </dgm:pt>
    <dgm:pt modelId="{36A070D6-D95C-4629-87CC-64D59ECE406A}" type="sibTrans" cxnId="{4876E7C5-DCAC-4961-9295-C6A94B2F909D}">
      <dgm:prSet/>
      <dgm:spPr/>
      <dgm:t>
        <a:bodyPr/>
        <a:lstStyle/>
        <a:p>
          <a:endParaRPr lang="cs-CZ"/>
        </a:p>
      </dgm:t>
    </dgm:pt>
    <dgm:pt modelId="{4DCAD45D-5A9B-4F87-B194-F401141E6C5D}">
      <dgm:prSet phldrT="[Text]"/>
      <dgm:spPr/>
      <dgm:t>
        <a:bodyPr/>
        <a:lstStyle/>
        <a:p>
          <a:r>
            <a:rPr lang="cs-CZ">
              <a:latin typeface="Times New Roman" panose="02020603050405020304" pitchFamily="18" charset="0"/>
              <a:cs typeface="Times New Roman" panose="02020603050405020304" pitchFamily="18" charset="0"/>
            </a:rPr>
            <a:t>Bloky 8x8 pixelů</a:t>
          </a:r>
        </a:p>
      </dgm:t>
    </dgm:pt>
    <dgm:pt modelId="{40E7650F-2195-4B12-B401-D5B6450F493A}" type="parTrans" cxnId="{C30EE631-C7BE-4079-9C7D-919A355417E9}">
      <dgm:prSet/>
      <dgm:spPr/>
      <dgm:t>
        <a:bodyPr/>
        <a:lstStyle/>
        <a:p>
          <a:endParaRPr lang="cs-CZ"/>
        </a:p>
      </dgm:t>
    </dgm:pt>
    <dgm:pt modelId="{82F94447-4BDA-459D-929E-E7F08502BB15}" type="sibTrans" cxnId="{C30EE631-C7BE-4079-9C7D-919A355417E9}">
      <dgm:prSet/>
      <dgm:spPr/>
      <dgm:t>
        <a:bodyPr/>
        <a:lstStyle/>
        <a:p>
          <a:endParaRPr lang="cs-CZ"/>
        </a:p>
      </dgm:t>
    </dgm:pt>
    <dgm:pt modelId="{4CF14207-CCCD-4602-AD1D-84157240CE8A}" type="pres">
      <dgm:prSet presAssocID="{03BAB99B-1C9B-4B88-AF14-6CD03A10B053}" presName="Name0" presStyleCnt="0">
        <dgm:presLayoutVars>
          <dgm:dir/>
          <dgm:resizeHandles/>
        </dgm:presLayoutVars>
      </dgm:prSet>
      <dgm:spPr/>
      <dgm:t>
        <a:bodyPr/>
        <a:lstStyle/>
        <a:p>
          <a:endParaRPr lang="cs-CZ"/>
        </a:p>
      </dgm:t>
    </dgm:pt>
    <dgm:pt modelId="{D2AD2C0B-1313-4230-9BBA-491540F6F103}" type="pres">
      <dgm:prSet presAssocID="{88C263D9-9100-41F6-A4EB-9EAE2962422E}" presName="compNode" presStyleCnt="0"/>
      <dgm:spPr/>
    </dgm:pt>
    <dgm:pt modelId="{693B3AAE-3D9E-4290-8326-81F58C03ABC2}" type="pres">
      <dgm:prSet presAssocID="{88C263D9-9100-41F6-A4EB-9EAE2962422E}" presName="dummyConnPt" presStyleCnt="0"/>
      <dgm:spPr/>
    </dgm:pt>
    <dgm:pt modelId="{919E98C3-535D-4C73-8E68-4226B99DE3BF}" type="pres">
      <dgm:prSet presAssocID="{88C263D9-9100-41F6-A4EB-9EAE2962422E}" presName="node" presStyleLbl="node1" presStyleIdx="0" presStyleCnt="7">
        <dgm:presLayoutVars>
          <dgm:bulletEnabled val="1"/>
        </dgm:presLayoutVars>
      </dgm:prSet>
      <dgm:spPr/>
      <dgm:t>
        <a:bodyPr/>
        <a:lstStyle/>
        <a:p>
          <a:endParaRPr lang="cs-CZ"/>
        </a:p>
      </dgm:t>
    </dgm:pt>
    <dgm:pt modelId="{9E419098-D80B-43C3-BFF9-8BF15DA96C02}" type="pres">
      <dgm:prSet presAssocID="{2A0388CB-F5A9-4B97-AE27-AECD85425351}" presName="sibTrans" presStyleLbl="bgSibTrans2D1" presStyleIdx="0" presStyleCnt="6"/>
      <dgm:spPr/>
      <dgm:t>
        <a:bodyPr/>
        <a:lstStyle/>
        <a:p>
          <a:endParaRPr lang="cs-CZ"/>
        </a:p>
      </dgm:t>
    </dgm:pt>
    <dgm:pt modelId="{B947327F-545A-47F7-8B34-9BE279A6C4F7}" type="pres">
      <dgm:prSet presAssocID="{A1FBCE8B-7289-43C5-B2F4-1E0E5C695351}" presName="compNode" presStyleCnt="0"/>
      <dgm:spPr/>
    </dgm:pt>
    <dgm:pt modelId="{3E5148CE-9796-490E-BBAB-CC30939F62F5}" type="pres">
      <dgm:prSet presAssocID="{A1FBCE8B-7289-43C5-B2F4-1E0E5C695351}" presName="dummyConnPt" presStyleCnt="0"/>
      <dgm:spPr/>
    </dgm:pt>
    <dgm:pt modelId="{B3564EF5-CFAC-4C60-B865-FED26493BF66}" type="pres">
      <dgm:prSet presAssocID="{A1FBCE8B-7289-43C5-B2F4-1E0E5C695351}" presName="node" presStyleLbl="node1" presStyleIdx="1" presStyleCnt="7">
        <dgm:presLayoutVars>
          <dgm:bulletEnabled val="1"/>
        </dgm:presLayoutVars>
      </dgm:prSet>
      <dgm:spPr/>
      <dgm:t>
        <a:bodyPr/>
        <a:lstStyle/>
        <a:p>
          <a:endParaRPr lang="cs-CZ"/>
        </a:p>
      </dgm:t>
    </dgm:pt>
    <dgm:pt modelId="{F9C707DF-4CB3-4B29-A912-EF7CF240433C}" type="pres">
      <dgm:prSet presAssocID="{FD3F4CD9-45E4-4402-BA56-809C423B46F9}" presName="sibTrans" presStyleLbl="bgSibTrans2D1" presStyleIdx="1" presStyleCnt="6"/>
      <dgm:spPr/>
      <dgm:t>
        <a:bodyPr/>
        <a:lstStyle/>
        <a:p>
          <a:endParaRPr lang="cs-CZ"/>
        </a:p>
      </dgm:t>
    </dgm:pt>
    <dgm:pt modelId="{517E37B9-B740-4B89-BDDF-D3C558FA2DC2}" type="pres">
      <dgm:prSet presAssocID="{187595ED-743C-4A5F-B2A0-ACDA0B9F8736}" presName="compNode" presStyleCnt="0"/>
      <dgm:spPr/>
    </dgm:pt>
    <dgm:pt modelId="{14BC2B35-19C6-4BC1-AD2C-64887B960709}" type="pres">
      <dgm:prSet presAssocID="{187595ED-743C-4A5F-B2A0-ACDA0B9F8736}" presName="dummyConnPt" presStyleCnt="0"/>
      <dgm:spPr/>
    </dgm:pt>
    <dgm:pt modelId="{FD646DE5-8817-4B40-AB19-11EA10D3BE2A}" type="pres">
      <dgm:prSet presAssocID="{187595ED-743C-4A5F-B2A0-ACDA0B9F8736}" presName="node" presStyleLbl="node1" presStyleIdx="2" presStyleCnt="7">
        <dgm:presLayoutVars>
          <dgm:bulletEnabled val="1"/>
        </dgm:presLayoutVars>
      </dgm:prSet>
      <dgm:spPr/>
      <dgm:t>
        <a:bodyPr/>
        <a:lstStyle/>
        <a:p>
          <a:endParaRPr lang="cs-CZ"/>
        </a:p>
      </dgm:t>
    </dgm:pt>
    <dgm:pt modelId="{5F451687-746B-4475-821E-EA8E4526DC93}" type="pres">
      <dgm:prSet presAssocID="{0066381C-D36F-4A10-AD4B-BBA39554F242}" presName="sibTrans" presStyleLbl="bgSibTrans2D1" presStyleIdx="2" presStyleCnt="6"/>
      <dgm:spPr/>
      <dgm:t>
        <a:bodyPr/>
        <a:lstStyle/>
        <a:p>
          <a:endParaRPr lang="cs-CZ"/>
        </a:p>
      </dgm:t>
    </dgm:pt>
    <dgm:pt modelId="{E5CF13CB-7BBB-4D75-9C79-8779F861699C}" type="pres">
      <dgm:prSet presAssocID="{ADCFAF91-BD53-4832-AB2B-191575DA7B29}" presName="compNode" presStyleCnt="0"/>
      <dgm:spPr/>
    </dgm:pt>
    <dgm:pt modelId="{D9C3E514-E5B2-4F8A-9AF0-26000D2074EE}" type="pres">
      <dgm:prSet presAssocID="{ADCFAF91-BD53-4832-AB2B-191575DA7B29}" presName="dummyConnPt" presStyleCnt="0"/>
      <dgm:spPr/>
    </dgm:pt>
    <dgm:pt modelId="{38652B22-1B28-4BC5-857E-4AC65DC79AE0}" type="pres">
      <dgm:prSet presAssocID="{ADCFAF91-BD53-4832-AB2B-191575DA7B29}" presName="node" presStyleLbl="node1" presStyleIdx="3" presStyleCnt="7">
        <dgm:presLayoutVars>
          <dgm:bulletEnabled val="1"/>
        </dgm:presLayoutVars>
      </dgm:prSet>
      <dgm:spPr/>
      <dgm:t>
        <a:bodyPr/>
        <a:lstStyle/>
        <a:p>
          <a:endParaRPr lang="cs-CZ"/>
        </a:p>
      </dgm:t>
    </dgm:pt>
    <dgm:pt modelId="{0C7E3278-96C0-4AA8-9DD6-68A13CA33521}" type="pres">
      <dgm:prSet presAssocID="{77670F68-30E0-41AD-B2ED-7AEC215BBA85}" presName="sibTrans" presStyleLbl="bgSibTrans2D1" presStyleIdx="3" presStyleCnt="6"/>
      <dgm:spPr/>
      <dgm:t>
        <a:bodyPr/>
        <a:lstStyle/>
        <a:p>
          <a:endParaRPr lang="cs-CZ"/>
        </a:p>
      </dgm:t>
    </dgm:pt>
    <dgm:pt modelId="{7F956EE2-F68D-4992-9EA9-3B4583569C4A}" type="pres">
      <dgm:prSet presAssocID="{732C0F7C-6BF1-4745-8253-293ED701D33C}" presName="compNode" presStyleCnt="0"/>
      <dgm:spPr/>
    </dgm:pt>
    <dgm:pt modelId="{E501C54A-A3C0-4B0E-9A6A-01A1C1376AF1}" type="pres">
      <dgm:prSet presAssocID="{732C0F7C-6BF1-4745-8253-293ED701D33C}" presName="dummyConnPt" presStyleCnt="0"/>
      <dgm:spPr/>
    </dgm:pt>
    <dgm:pt modelId="{735AB938-D070-465E-8B1A-DB4DEE9E9BE5}" type="pres">
      <dgm:prSet presAssocID="{732C0F7C-6BF1-4745-8253-293ED701D33C}" presName="node" presStyleLbl="node1" presStyleIdx="4" presStyleCnt="7">
        <dgm:presLayoutVars>
          <dgm:bulletEnabled val="1"/>
        </dgm:presLayoutVars>
      </dgm:prSet>
      <dgm:spPr/>
      <dgm:t>
        <a:bodyPr/>
        <a:lstStyle/>
        <a:p>
          <a:endParaRPr lang="cs-CZ"/>
        </a:p>
      </dgm:t>
    </dgm:pt>
    <dgm:pt modelId="{81467944-3A5E-44E4-86FB-1CAEE0C7F377}" type="pres">
      <dgm:prSet presAssocID="{15DD9EF4-699C-46D5-88D6-E3B44FD2EF71}" presName="sibTrans" presStyleLbl="bgSibTrans2D1" presStyleIdx="4" presStyleCnt="6"/>
      <dgm:spPr/>
      <dgm:t>
        <a:bodyPr/>
        <a:lstStyle/>
        <a:p>
          <a:endParaRPr lang="cs-CZ"/>
        </a:p>
      </dgm:t>
    </dgm:pt>
    <dgm:pt modelId="{0A114C0C-E967-4645-8563-2CFCFAE4F811}" type="pres">
      <dgm:prSet presAssocID="{4E183A37-8304-4F6A-96B3-59180E59AACD}" presName="compNode" presStyleCnt="0"/>
      <dgm:spPr/>
    </dgm:pt>
    <dgm:pt modelId="{AD6BCF73-ECFE-4218-86FD-2A7F2D31B6C1}" type="pres">
      <dgm:prSet presAssocID="{4E183A37-8304-4F6A-96B3-59180E59AACD}" presName="dummyConnPt" presStyleCnt="0"/>
      <dgm:spPr/>
    </dgm:pt>
    <dgm:pt modelId="{88A3CAB7-457B-411B-96B9-E501B2E914D9}" type="pres">
      <dgm:prSet presAssocID="{4E183A37-8304-4F6A-96B3-59180E59AACD}" presName="node" presStyleLbl="node1" presStyleIdx="5" presStyleCnt="7">
        <dgm:presLayoutVars>
          <dgm:bulletEnabled val="1"/>
        </dgm:presLayoutVars>
      </dgm:prSet>
      <dgm:spPr/>
      <dgm:t>
        <a:bodyPr/>
        <a:lstStyle/>
        <a:p>
          <a:endParaRPr lang="cs-CZ"/>
        </a:p>
      </dgm:t>
    </dgm:pt>
    <dgm:pt modelId="{9B410C85-C041-4CE9-AE8A-836CA28E4DF0}" type="pres">
      <dgm:prSet presAssocID="{36A070D6-D95C-4629-87CC-64D59ECE406A}" presName="sibTrans" presStyleLbl="bgSibTrans2D1" presStyleIdx="5" presStyleCnt="6"/>
      <dgm:spPr/>
      <dgm:t>
        <a:bodyPr/>
        <a:lstStyle/>
        <a:p>
          <a:endParaRPr lang="cs-CZ"/>
        </a:p>
      </dgm:t>
    </dgm:pt>
    <dgm:pt modelId="{3014F793-6FAC-4313-B85A-AC97A2E1BFA8}" type="pres">
      <dgm:prSet presAssocID="{4DCAD45D-5A9B-4F87-B194-F401141E6C5D}" presName="compNode" presStyleCnt="0"/>
      <dgm:spPr/>
    </dgm:pt>
    <dgm:pt modelId="{58F7160E-541F-45F9-A88D-ED73F5028752}" type="pres">
      <dgm:prSet presAssocID="{4DCAD45D-5A9B-4F87-B194-F401141E6C5D}" presName="dummyConnPt" presStyleCnt="0"/>
      <dgm:spPr/>
    </dgm:pt>
    <dgm:pt modelId="{4EC5E5D0-E21F-4974-BD4B-30A208C97E3E}" type="pres">
      <dgm:prSet presAssocID="{4DCAD45D-5A9B-4F87-B194-F401141E6C5D}" presName="node" presStyleLbl="node1" presStyleIdx="6" presStyleCnt="7">
        <dgm:presLayoutVars>
          <dgm:bulletEnabled val="1"/>
        </dgm:presLayoutVars>
      </dgm:prSet>
      <dgm:spPr/>
      <dgm:t>
        <a:bodyPr/>
        <a:lstStyle/>
        <a:p>
          <a:endParaRPr lang="cs-CZ"/>
        </a:p>
      </dgm:t>
    </dgm:pt>
  </dgm:ptLst>
  <dgm:cxnLst>
    <dgm:cxn modelId="{8C9370FF-C2D3-44AC-BFB0-DE07A793A229}" type="presOf" srcId="{A1FBCE8B-7289-43C5-B2F4-1E0E5C695351}" destId="{B3564EF5-CFAC-4C60-B865-FED26493BF66}" srcOrd="0" destOrd="0" presId="urn:microsoft.com/office/officeart/2005/8/layout/bProcess4"/>
    <dgm:cxn modelId="{45B8F686-7911-4CAF-9EE0-84CCDB3DDBA1}" type="presOf" srcId="{ADCFAF91-BD53-4832-AB2B-191575DA7B29}" destId="{38652B22-1B28-4BC5-857E-4AC65DC79AE0}" srcOrd="0" destOrd="0" presId="urn:microsoft.com/office/officeart/2005/8/layout/bProcess4"/>
    <dgm:cxn modelId="{591C5D81-6922-454F-B45F-599B478961EA}" type="presOf" srcId="{88C263D9-9100-41F6-A4EB-9EAE2962422E}" destId="{919E98C3-535D-4C73-8E68-4226B99DE3BF}" srcOrd="0" destOrd="0" presId="urn:microsoft.com/office/officeart/2005/8/layout/bProcess4"/>
    <dgm:cxn modelId="{113DAB93-812E-4348-866D-626431563258}" type="presOf" srcId="{2A0388CB-F5A9-4B97-AE27-AECD85425351}" destId="{9E419098-D80B-43C3-BFF9-8BF15DA96C02}" srcOrd="0" destOrd="0" presId="urn:microsoft.com/office/officeart/2005/8/layout/bProcess4"/>
    <dgm:cxn modelId="{B0CD53F7-3F9A-4842-8854-DD835BA4B10D}" type="presOf" srcId="{4E183A37-8304-4F6A-96B3-59180E59AACD}" destId="{88A3CAB7-457B-411B-96B9-E501B2E914D9}" srcOrd="0" destOrd="0" presId="urn:microsoft.com/office/officeart/2005/8/layout/bProcess4"/>
    <dgm:cxn modelId="{30F348DC-60BC-4930-90B1-BD85461C844E}" srcId="{732C0F7C-6BF1-4745-8253-293ED701D33C}" destId="{6B00C562-91CD-40EC-9E2B-CF611D1D4351}" srcOrd="0" destOrd="0" parTransId="{55B79B23-FF8B-43B3-90E3-0A9D7C5AF873}" sibTransId="{AC679FFF-1FCB-4E3C-85D9-1AF90C21F34E}"/>
    <dgm:cxn modelId="{2D44C207-7409-4158-9597-42A9A3842FF5}" srcId="{03BAB99B-1C9B-4B88-AF14-6CD03A10B053}" destId="{A1FBCE8B-7289-43C5-B2F4-1E0E5C695351}" srcOrd="1" destOrd="0" parTransId="{14D2A052-C79A-4B8A-B67B-82346B5A50C9}" sibTransId="{FD3F4CD9-45E4-4402-BA56-809C423B46F9}"/>
    <dgm:cxn modelId="{207CDC73-FBC6-46D3-A766-9BDB130855A2}" srcId="{03BAB99B-1C9B-4B88-AF14-6CD03A10B053}" destId="{187595ED-743C-4A5F-B2A0-ACDA0B9F8736}" srcOrd="2" destOrd="0" parTransId="{92877ECA-76C6-4CEA-AB56-BA3E11F66933}" sibTransId="{0066381C-D36F-4A10-AD4B-BBA39554F242}"/>
    <dgm:cxn modelId="{82A2D31D-38FA-43DB-BDD3-C034C4E4861A}" type="presOf" srcId="{FD3F4CD9-45E4-4402-BA56-809C423B46F9}" destId="{F9C707DF-4CB3-4B29-A912-EF7CF240433C}" srcOrd="0" destOrd="0" presId="urn:microsoft.com/office/officeart/2005/8/layout/bProcess4"/>
    <dgm:cxn modelId="{FB69E976-FA9B-4DA2-9762-EC8B5456E834}" srcId="{03BAB99B-1C9B-4B88-AF14-6CD03A10B053}" destId="{88C263D9-9100-41F6-A4EB-9EAE2962422E}" srcOrd="0" destOrd="0" parTransId="{42830071-6C1B-429C-BB7A-3ABC5F345EAA}" sibTransId="{2A0388CB-F5A9-4B97-AE27-AECD85425351}"/>
    <dgm:cxn modelId="{5904F2C9-6ACB-4BD9-90E7-A8745BB9CCC3}" type="presOf" srcId="{6B00C562-91CD-40EC-9E2B-CF611D1D4351}" destId="{735AB938-D070-465E-8B1A-DB4DEE9E9BE5}" srcOrd="0" destOrd="1" presId="urn:microsoft.com/office/officeart/2005/8/layout/bProcess4"/>
    <dgm:cxn modelId="{FA45A256-591C-41DE-8718-0B0B073F6022}" type="presOf" srcId="{03BAB99B-1C9B-4B88-AF14-6CD03A10B053}" destId="{4CF14207-CCCD-4602-AD1D-84157240CE8A}" srcOrd="0" destOrd="0" presId="urn:microsoft.com/office/officeart/2005/8/layout/bProcess4"/>
    <dgm:cxn modelId="{4876E7C5-DCAC-4961-9295-C6A94B2F909D}" srcId="{03BAB99B-1C9B-4B88-AF14-6CD03A10B053}" destId="{4E183A37-8304-4F6A-96B3-59180E59AACD}" srcOrd="5" destOrd="0" parTransId="{8CDE8246-CCB8-460A-80F8-6595DB4DDDC0}" sibTransId="{36A070D6-D95C-4629-87CC-64D59ECE406A}"/>
    <dgm:cxn modelId="{477EAE3D-5B1D-4A79-9DF0-9A86D1F83C72}" type="presOf" srcId="{77670F68-30E0-41AD-B2ED-7AEC215BBA85}" destId="{0C7E3278-96C0-4AA8-9DD6-68A13CA33521}" srcOrd="0" destOrd="0" presId="urn:microsoft.com/office/officeart/2005/8/layout/bProcess4"/>
    <dgm:cxn modelId="{9A29405E-B107-4F68-8064-E98642948AAC}" srcId="{03BAB99B-1C9B-4B88-AF14-6CD03A10B053}" destId="{ADCFAF91-BD53-4832-AB2B-191575DA7B29}" srcOrd="3" destOrd="0" parTransId="{92E8901D-4EB5-4EBC-A8FB-D29D62726C09}" sibTransId="{77670F68-30E0-41AD-B2ED-7AEC215BBA85}"/>
    <dgm:cxn modelId="{0CECAB17-C0BF-4727-8AB5-BB3C07956ED0}" type="presOf" srcId="{4DCAD45D-5A9B-4F87-B194-F401141E6C5D}" destId="{4EC5E5D0-E21F-4974-BD4B-30A208C97E3E}" srcOrd="0" destOrd="0" presId="urn:microsoft.com/office/officeart/2005/8/layout/bProcess4"/>
    <dgm:cxn modelId="{CADC067C-29A7-4540-BF37-AA5D2D2741DF}" type="presOf" srcId="{187595ED-743C-4A5F-B2A0-ACDA0B9F8736}" destId="{FD646DE5-8817-4B40-AB19-11EA10D3BE2A}" srcOrd="0" destOrd="0" presId="urn:microsoft.com/office/officeart/2005/8/layout/bProcess4"/>
    <dgm:cxn modelId="{8489D622-BCA3-4D75-8150-280A93C4611C}" type="presOf" srcId="{36A070D6-D95C-4629-87CC-64D59ECE406A}" destId="{9B410C85-C041-4CE9-AE8A-836CA28E4DF0}" srcOrd="0" destOrd="0" presId="urn:microsoft.com/office/officeart/2005/8/layout/bProcess4"/>
    <dgm:cxn modelId="{5C995690-97C4-48AC-B66A-9BF78F36EDD0}" type="presOf" srcId="{0066381C-D36F-4A10-AD4B-BBA39554F242}" destId="{5F451687-746B-4475-821E-EA8E4526DC93}" srcOrd="0" destOrd="0" presId="urn:microsoft.com/office/officeart/2005/8/layout/bProcess4"/>
    <dgm:cxn modelId="{59DA9F6D-30CA-450F-8864-F4B5054DF531}" type="presOf" srcId="{732C0F7C-6BF1-4745-8253-293ED701D33C}" destId="{735AB938-D070-465E-8B1A-DB4DEE9E9BE5}" srcOrd="0" destOrd="0" presId="urn:microsoft.com/office/officeart/2005/8/layout/bProcess4"/>
    <dgm:cxn modelId="{49B643CB-74E1-4074-8273-D93942C4B1D5}" srcId="{03BAB99B-1C9B-4B88-AF14-6CD03A10B053}" destId="{732C0F7C-6BF1-4745-8253-293ED701D33C}" srcOrd="4" destOrd="0" parTransId="{C0A8AD19-C0CC-4725-A094-9B0DCDF1B5A4}" sibTransId="{15DD9EF4-699C-46D5-88D6-E3B44FD2EF71}"/>
    <dgm:cxn modelId="{296ECBC1-6579-485B-BE8D-C62BB0AC5AF5}" type="presOf" srcId="{B5B4F194-7E67-4438-B308-F1C5B4FCBB44}" destId="{FD646DE5-8817-4B40-AB19-11EA10D3BE2A}" srcOrd="0" destOrd="1" presId="urn:microsoft.com/office/officeart/2005/8/layout/bProcess4"/>
    <dgm:cxn modelId="{1BAF0F18-1B9E-4377-B918-BC3AB7E3C383}" srcId="{187595ED-743C-4A5F-B2A0-ACDA0B9F8736}" destId="{B5B4F194-7E67-4438-B308-F1C5B4FCBB44}" srcOrd="0" destOrd="0" parTransId="{2D23603D-17D7-4151-80EF-7DCD2851FDA2}" sibTransId="{FEA3CD02-AB87-41F6-B1F4-5B9EE04A5808}"/>
    <dgm:cxn modelId="{C30EE631-C7BE-4079-9C7D-919A355417E9}" srcId="{03BAB99B-1C9B-4B88-AF14-6CD03A10B053}" destId="{4DCAD45D-5A9B-4F87-B194-F401141E6C5D}" srcOrd="6" destOrd="0" parTransId="{40E7650F-2195-4B12-B401-D5B6450F493A}" sibTransId="{82F94447-4BDA-459D-929E-E7F08502BB15}"/>
    <dgm:cxn modelId="{5530909F-5892-4285-ABCB-62B5C688AFD0}" type="presOf" srcId="{15DD9EF4-699C-46D5-88D6-E3B44FD2EF71}" destId="{81467944-3A5E-44E4-86FB-1CAEE0C7F377}" srcOrd="0" destOrd="0" presId="urn:microsoft.com/office/officeart/2005/8/layout/bProcess4"/>
    <dgm:cxn modelId="{3E5F986D-E515-44FE-A0B1-03DDB2D8E286}" type="presParOf" srcId="{4CF14207-CCCD-4602-AD1D-84157240CE8A}" destId="{D2AD2C0B-1313-4230-9BBA-491540F6F103}" srcOrd="0" destOrd="0" presId="urn:microsoft.com/office/officeart/2005/8/layout/bProcess4"/>
    <dgm:cxn modelId="{D0881EB1-7AF9-495D-B433-1B7E04F4B1BE}" type="presParOf" srcId="{D2AD2C0B-1313-4230-9BBA-491540F6F103}" destId="{693B3AAE-3D9E-4290-8326-81F58C03ABC2}" srcOrd="0" destOrd="0" presId="urn:microsoft.com/office/officeart/2005/8/layout/bProcess4"/>
    <dgm:cxn modelId="{FB65137B-B85E-40EC-9E5E-577173EA425F}" type="presParOf" srcId="{D2AD2C0B-1313-4230-9BBA-491540F6F103}" destId="{919E98C3-535D-4C73-8E68-4226B99DE3BF}" srcOrd="1" destOrd="0" presId="urn:microsoft.com/office/officeart/2005/8/layout/bProcess4"/>
    <dgm:cxn modelId="{B1DC6555-90FA-4CA9-8701-B0DC6A2D2253}" type="presParOf" srcId="{4CF14207-CCCD-4602-AD1D-84157240CE8A}" destId="{9E419098-D80B-43C3-BFF9-8BF15DA96C02}" srcOrd="1" destOrd="0" presId="urn:microsoft.com/office/officeart/2005/8/layout/bProcess4"/>
    <dgm:cxn modelId="{9D405C9A-DFA6-460A-A123-2F0AEED417F1}" type="presParOf" srcId="{4CF14207-CCCD-4602-AD1D-84157240CE8A}" destId="{B947327F-545A-47F7-8B34-9BE279A6C4F7}" srcOrd="2" destOrd="0" presId="urn:microsoft.com/office/officeart/2005/8/layout/bProcess4"/>
    <dgm:cxn modelId="{7EC57CB4-1046-441B-9695-5AC1EBAFF99E}" type="presParOf" srcId="{B947327F-545A-47F7-8B34-9BE279A6C4F7}" destId="{3E5148CE-9796-490E-BBAB-CC30939F62F5}" srcOrd="0" destOrd="0" presId="urn:microsoft.com/office/officeart/2005/8/layout/bProcess4"/>
    <dgm:cxn modelId="{A31249DC-6EE3-437F-B068-2A4B2D78A6FB}" type="presParOf" srcId="{B947327F-545A-47F7-8B34-9BE279A6C4F7}" destId="{B3564EF5-CFAC-4C60-B865-FED26493BF66}" srcOrd="1" destOrd="0" presId="urn:microsoft.com/office/officeart/2005/8/layout/bProcess4"/>
    <dgm:cxn modelId="{22F45E20-EA35-441D-98CB-803BFEDEC04C}" type="presParOf" srcId="{4CF14207-CCCD-4602-AD1D-84157240CE8A}" destId="{F9C707DF-4CB3-4B29-A912-EF7CF240433C}" srcOrd="3" destOrd="0" presId="urn:microsoft.com/office/officeart/2005/8/layout/bProcess4"/>
    <dgm:cxn modelId="{ACEF700E-3FDA-4FB6-958A-EF899CF0E962}" type="presParOf" srcId="{4CF14207-CCCD-4602-AD1D-84157240CE8A}" destId="{517E37B9-B740-4B89-BDDF-D3C558FA2DC2}" srcOrd="4" destOrd="0" presId="urn:microsoft.com/office/officeart/2005/8/layout/bProcess4"/>
    <dgm:cxn modelId="{E082326B-4C1E-43BA-8055-477B78F1B772}" type="presParOf" srcId="{517E37B9-B740-4B89-BDDF-D3C558FA2DC2}" destId="{14BC2B35-19C6-4BC1-AD2C-64887B960709}" srcOrd="0" destOrd="0" presId="urn:microsoft.com/office/officeart/2005/8/layout/bProcess4"/>
    <dgm:cxn modelId="{589EA92C-8D19-4457-A943-09B51ADE467B}" type="presParOf" srcId="{517E37B9-B740-4B89-BDDF-D3C558FA2DC2}" destId="{FD646DE5-8817-4B40-AB19-11EA10D3BE2A}" srcOrd="1" destOrd="0" presId="urn:microsoft.com/office/officeart/2005/8/layout/bProcess4"/>
    <dgm:cxn modelId="{9668F8FA-0E9B-4D45-8471-C301EF558602}" type="presParOf" srcId="{4CF14207-CCCD-4602-AD1D-84157240CE8A}" destId="{5F451687-746B-4475-821E-EA8E4526DC93}" srcOrd="5" destOrd="0" presId="urn:microsoft.com/office/officeart/2005/8/layout/bProcess4"/>
    <dgm:cxn modelId="{8F31C749-586B-4E71-B435-0C251BD617DB}" type="presParOf" srcId="{4CF14207-CCCD-4602-AD1D-84157240CE8A}" destId="{E5CF13CB-7BBB-4D75-9C79-8779F861699C}" srcOrd="6" destOrd="0" presId="urn:microsoft.com/office/officeart/2005/8/layout/bProcess4"/>
    <dgm:cxn modelId="{F52721F4-BB2F-47FC-A4AD-088B5910FE74}" type="presParOf" srcId="{E5CF13CB-7BBB-4D75-9C79-8779F861699C}" destId="{D9C3E514-E5B2-4F8A-9AF0-26000D2074EE}" srcOrd="0" destOrd="0" presId="urn:microsoft.com/office/officeart/2005/8/layout/bProcess4"/>
    <dgm:cxn modelId="{B39741EC-EC9A-4793-B349-BDB474D5BBE5}" type="presParOf" srcId="{E5CF13CB-7BBB-4D75-9C79-8779F861699C}" destId="{38652B22-1B28-4BC5-857E-4AC65DC79AE0}" srcOrd="1" destOrd="0" presId="urn:microsoft.com/office/officeart/2005/8/layout/bProcess4"/>
    <dgm:cxn modelId="{B9487239-3FF6-471A-BCF6-7176A7BEF4AF}" type="presParOf" srcId="{4CF14207-CCCD-4602-AD1D-84157240CE8A}" destId="{0C7E3278-96C0-4AA8-9DD6-68A13CA33521}" srcOrd="7" destOrd="0" presId="urn:microsoft.com/office/officeart/2005/8/layout/bProcess4"/>
    <dgm:cxn modelId="{15D5F08A-A135-42B3-A20E-4D053C74AAE3}" type="presParOf" srcId="{4CF14207-CCCD-4602-AD1D-84157240CE8A}" destId="{7F956EE2-F68D-4992-9EA9-3B4583569C4A}" srcOrd="8" destOrd="0" presId="urn:microsoft.com/office/officeart/2005/8/layout/bProcess4"/>
    <dgm:cxn modelId="{3A850CC4-08BD-4A36-8C37-9EC39AF8EB08}" type="presParOf" srcId="{7F956EE2-F68D-4992-9EA9-3B4583569C4A}" destId="{E501C54A-A3C0-4B0E-9A6A-01A1C1376AF1}" srcOrd="0" destOrd="0" presId="urn:microsoft.com/office/officeart/2005/8/layout/bProcess4"/>
    <dgm:cxn modelId="{D7E9BBAE-269E-4164-AD50-ED0FDD0E0669}" type="presParOf" srcId="{7F956EE2-F68D-4992-9EA9-3B4583569C4A}" destId="{735AB938-D070-465E-8B1A-DB4DEE9E9BE5}" srcOrd="1" destOrd="0" presId="urn:microsoft.com/office/officeart/2005/8/layout/bProcess4"/>
    <dgm:cxn modelId="{21963103-A276-4522-AADD-099FC7613D19}" type="presParOf" srcId="{4CF14207-CCCD-4602-AD1D-84157240CE8A}" destId="{81467944-3A5E-44E4-86FB-1CAEE0C7F377}" srcOrd="9" destOrd="0" presId="urn:microsoft.com/office/officeart/2005/8/layout/bProcess4"/>
    <dgm:cxn modelId="{5A2748E1-6E19-4D35-8341-DD96E30BDA71}" type="presParOf" srcId="{4CF14207-CCCD-4602-AD1D-84157240CE8A}" destId="{0A114C0C-E967-4645-8563-2CFCFAE4F811}" srcOrd="10" destOrd="0" presId="urn:microsoft.com/office/officeart/2005/8/layout/bProcess4"/>
    <dgm:cxn modelId="{1714B99B-23DD-42D1-AABA-CE69B616EFA5}" type="presParOf" srcId="{0A114C0C-E967-4645-8563-2CFCFAE4F811}" destId="{AD6BCF73-ECFE-4218-86FD-2A7F2D31B6C1}" srcOrd="0" destOrd="0" presId="urn:microsoft.com/office/officeart/2005/8/layout/bProcess4"/>
    <dgm:cxn modelId="{400DB3A2-1192-4677-934C-5C1A617DB8BD}" type="presParOf" srcId="{0A114C0C-E967-4645-8563-2CFCFAE4F811}" destId="{88A3CAB7-457B-411B-96B9-E501B2E914D9}" srcOrd="1" destOrd="0" presId="urn:microsoft.com/office/officeart/2005/8/layout/bProcess4"/>
    <dgm:cxn modelId="{6E2C376B-9054-4DE0-B827-0383E0C4D506}" type="presParOf" srcId="{4CF14207-CCCD-4602-AD1D-84157240CE8A}" destId="{9B410C85-C041-4CE9-AE8A-836CA28E4DF0}" srcOrd="11" destOrd="0" presId="urn:microsoft.com/office/officeart/2005/8/layout/bProcess4"/>
    <dgm:cxn modelId="{8476E629-3B1B-4261-9CAD-260580B109B2}" type="presParOf" srcId="{4CF14207-CCCD-4602-AD1D-84157240CE8A}" destId="{3014F793-6FAC-4313-B85A-AC97A2E1BFA8}" srcOrd="12" destOrd="0" presId="urn:microsoft.com/office/officeart/2005/8/layout/bProcess4"/>
    <dgm:cxn modelId="{303B8A22-62B7-4757-8AF8-CAF46CF54CED}" type="presParOf" srcId="{3014F793-6FAC-4313-B85A-AC97A2E1BFA8}" destId="{58F7160E-541F-45F9-A88D-ED73F5028752}" srcOrd="0" destOrd="0" presId="urn:microsoft.com/office/officeart/2005/8/layout/bProcess4"/>
    <dgm:cxn modelId="{88ADAAEE-F392-4B06-8694-1BFE4B40E54E}" type="presParOf" srcId="{3014F793-6FAC-4313-B85A-AC97A2E1BFA8}" destId="{4EC5E5D0-E21F-4974-BD4B-30A208C97E3E}" srcOrd="1" destOrd="0" presId="urn:microsoft.com/office/officeart/2005/8/layout/bProcess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874271-2450-4964-AD9F-C21E3A4E7035}">
      <dsp:nvSpPr>
        <dsp:cNvPr id="0" name=""/>
        <dsp:cNvSpPr/>
      </dsp:nvSpPr>
      <dsp:spPr>
        <a:xfrm rot="5400000">
          <a:off x="-249478"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A9B699C-C7A2-420F-A1FF-56227ECF483F}">
      <dsp:nvSpPr>
        <dsp:cNvPr id="0" name=""/>
        <dsp:cNvSpPr/>
      </dsp:nvSpPr>
      <dsp:spPr>
        <a:xfrm>
          <a:off x="2759"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cs-CZ" sz="1300" kern="1200">
              <a:latin typeface="Times New Roman" panose="02020603050405020304" pitchFamily="18" charset="0"/>
              <a:cs typeface="Times New Roman" panose="02020603050405020304" pitchFamily="18" charset="0"/>
            </a:rPr>
            <a:t>Bloky 8x8 pixelů</a:t>
          </a:r>
        </a:p>
      </dsp:txBody>
      <dsp:txXfrm>
        <a:off x="29075" y="54131"/>
        <a:ext cx="1444876" cy="845873"/>
      </dsp:txXfrm>
    </dsp:sp>
    <dsp:sp modelId="{31BD8C11-7D20-4B95-9DB9-B9073ADE0652}">
      <dsp:nvSpPr>
        <dsp:cNvPr id="0" name=""/>
        <dsp:cNvSpPr/>
      </dsp:nvSpPr>
      <dsp:spPr>
        <a:xfrm rot="5400000">
          <a:off x="-249478"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E12CDF5-795F-42F1-978B-1C37E7F7D723}">
      <dsp:nvSpPr>
        <dsp:cNvPr id="0" name=""/>
        <dsp:cNvSpPr/>
      </dsp:nvSpPr>
      <dsp:spPr>
        <a:xfrm>
          <a:off x="2759" y="1150947"/>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cs-CZ" sz="1300" kern="1200">
              <a:latin typeface="Times New Roman" panose="02020603050405020304" pitchFamily="18" charset="0"/>
              <a:cs typeface="Times New Roman" panose="02020603050405020304" pitchFamily="18" charset="0"/>
            </a:rPr>
            <a:t>FDCT</a:t>
          </a:r>
        </a:p>
      </dsp:txBody>
      <dsp:txXfrm>
        <a:off x="29075" y="1177263"/>
        <a:ext cx="1444876" cy="845873"/>
      </dsp:txXfrm>
    </dsp:sp>
    <dsp:sp modelId="{4558B815-597D-4AD8-8153-817E947F5391}">
      <dsp:nvSpPr>
        <dsp:cNvPr id="0" name=""/>
        <dsp:cNvSpPr/>
      </dsp:nvSpPr>
      <dsp:spPr>
        <a:xfrm>
          <a:off x="312087" y="2428742"/>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64793DA-E2E1-47AF-9B84-7976E4639968}">
      <dsp:nvSpPr>
        <dsp:cNvPr id="0" name=""/>
        <dsp:cNvSpPr/>
      </dsp:nvSpPr>
      <dsp:spPr>
        <a:xfrm>
          <a:off x="2759" y="2274078"/>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cs-CZ" sz="1300" kern="1200">
              <a:latin typeface="Times New Roman" panose="02020603050405020304" pitchFamily="18" charset="0"/>
              <a:cs typeface="Times New Roman" panose="02020603050405020304" pitchFamily="18" charset="0"/>
            </a:rPr>
            <a:t>Ztrátová komprimace: Kvantizace</a:t>
          </a:r>
        </a:p>
        <a:p>
          <a:pPr marL="57150" lvl="1" indent="-57150" algn="l" defTabSz="444500">
            <a:lnSpc>
              <a:spcPct val="90000"/>
            </a:lnSpc>
            <a:spcBef>
              <a:spcPct val="0"/>
            </a:spcBef>
            <a:spcAft>
              <a:spcPct val="15000"/>
            </a:spcAft>
            <a:buChar char="••"/>
          </a:pPr>
          <a:r>
            <a:rPr lang="cs-CZ" sz="1000" kern="1200">
              <a:latin typeface="Times New Roman" panose="02020603050405020304" pitchFamily="18" charset="0"/>
              <a:cs typeface="Times New Roman" panose="02020603050405020304" pitchFamily="18" charset="0"/>
            </a:rPr>
            <a:t>Kvantitační tabulky</a:t>
          </a:r>
        </a:p>
      </dsp:txBody>
      <dsp:txXfrm>
        <a:off x="29075" y="2300394"/>
        <a:ext cx="1444876" cy="845873"/>
      </dsp:txXfrm>
    </dsp:sp>
    <dsp:sp modelId="{6D85016D-B240-4842-9B68-996DB97F9088}">
      <dsp:nvSpPr>
        <dsp:cNvPr id="0" name=""/>
        <dsp:cNvSpPr/>
      </dsp:nvSpPr>
      <dsp:spPr>
        <a:xfrm rot="16200000">
          <a:off x="1742207"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D70E4C-439F-480A-B518-1B8CA5CDDB0A}">
      <dsp:nvSpPr>
        <dsp:cNvPr id="0" name=""/>
        <dsp:cNvSpPr/>
      </dsp:nvSpPr>
      <dsp:spPr>
        <a:xfrm>
          <a:off x="1994445" y="2274078"/>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cs-CZ" sz="1300" kern="1200">
              <a:latin typeface="Times New Roman" panose="02020603050405020304" pitchFamily="18" charset="0"/>
              <a:cs typeface="Times New Roman" panose="02020603050405020304" pitchFamily="18" charset="0"/>
            </a:rPr>
            <a:t>Střídavý (cik-cak) výběr koeficientů</a:t>
          </a:r>
        </a:p>
      </dsp:txBody>
      <dsp:txXfrm>
        <a:off x="2020761" y="2300394"/>
        <a:ext cx="1444876" cy="845873"/>
      </dsp:txXfrm>
    </dsp:sp>
    <dsp:sp modelId="{36D7C542-F545-48F9-98C3-96870A264551}">
      <dsp:nvSpPr>
        <dsp:cNvPr id="0" name=""/>
        <dsp:cNvSpPr/>
      </dsp:nvSpPr>
      <dsp:spPr>
        <a:xfrm rot="16200000">
          <a:off x="1742207"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AC7E35A-6E1B-4783-988E-88CF782E8D22}">
      <dsp:nvSpPr>
        <dsp:cNvPr id="0" name=""/>
        <dsp:cNvSpPr/>
      </dsp:nvSpPr>
      <dsp:spPr>
        <a:xfrm>
          <a:off x="1994445" y="1150947"/>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lvl="0" algn="l" defTabSz="488950">
            <a:lnSpc>
              <a:spcPct val="90000"/>
            </a:lnSpc>
            <a:spcBef>
              <a:spcPct val="0"/>
            </a:spcBef>
            <a:spcAft>
              <a:spcPct val="35000"/>
            </a:spcAft>
          </a:pPr>
          <a:r>
            <a:rPr lang="cs-CZ" sz="1100" kern="1200">
              <a:latin typeface="Times New Roman" panose="02020603050405020304" pitchFamily="18" charset="0"/>
              <a:cs typeface="Times New Roman" panose="02020603050405020304" pitchFamily="18" charset="0"/>
            </a:rPr>
            <a:t>Bezztrátová komprimace: </a:t>
          </a:r>
          <a:r>
            <a:rPr lang="cs-CZ" sz="1200" kern="1200">
              <a:latin typeface="Times New Roman" panose="02020603050405020304" pitchFamily="18" charset="0"/>
              <a:cs typeface="Times New Roman" panose="02020603050405020304" pitchFamily="18" charset="0"/>
            </a:rPr>
            <a:t>Huffmanovo</a:t>
          </a:r>
          <a:r>
            <a:rPr lang="cs-CZ" sz="1100" kern="1200">
              <a:latin typeface="Times New Roman" panose="02020603050405020304" pitchFamily="18" charset="0"/>
              <a:cs typeface="Times New Roman" panose="02020603050405020304" pitchFamily="18" charset="0"/>
            </a:rPr>
            <a:t> kódování</a:t>
          </a:r>
        </a:p>
        <a:p>
          <a:pPr marL="57150" lvl="1" indent="-57150" algn="l" defTabSz="444500">
            <a:lnSpc>
              <a:spcPct val="90000"/>
            </a:lnSpc>
            <a:spcBef>
              <a:spcPct val="0"/>
            </a:spcBef>
            <a:spcAft>
              <a:spcPct val="15000"/>
            </a:spcAft>
            <a:buChar char="••"/>
          </a:pPr>
          <a:r>
            <a:rPr lang="cs-CZ" sz="1000" kern="1200">
              <a:latin typeface="Times New Roman" panose="02020603050405020304" pitchFamily="18" charset="0"/>
              <a:cs typeface="Times New Roman" panose="02020603050405020304" pitchFamily="18" charset="0"/>
            </a:rPr>
            <a:t>Huffmanovy</a:t>
          </a:r>
          <a:r>
            <a:rPr lang="cs-CZ" sz="900" kern="1200">
              <a:latin typeface="Times New Roman" panose="02020603050405020304" pitchFamily="18" charset="0"/>
              <a:cs typeface="Times New Roman" panose="02020603050405020304" pitchFamily="18" charset="0"/>
            </a:rPr>
            <a:t> tabulky</a:t>
          </a:r>
        </a:p>
      </dsp:txBody>
      <dsp:txXfrm>
        <a:off x="2020761" y="1177263"/>
        <a:ext cx="1444876" cy="845873"/>
      </dsp:txXfrm>
    </dsp:sp>
    <dsp:sp modelId="{F6F263B1-C51C-4961-A325-D75EBDA77E8D}">
      <dsp:nvSpPr>
        <dsp:cNvPr id="0" name=""/>
        <dsp:cNvSpPr/>
      </dsp:nvSpPr>
      <dsp:spPr>
        <a:xfrm>
          <a:off x="2303773" y="182479"/>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7534CB3-4843-4948-9527-C534918340F4}">
      <dsp:nvSpPr>
        <dsp:cNvPr id="0" name=""/>
        <dsp:cNvSpPr/>
      </dsp:nvSpPr>
      <dsp:spPr>
        <a:xfrm>
          <a:off x="1994445"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cs-CZ" sz="1300" kern="1200">
              <a:latin typeface="Times New Roman" panose="02020603050405020304" pitchFamily="18" charset="0"/>
              <a:cs typeface="Times New Roman" panose="02020603050405020304" pitchFamily="18" charset="0"/>
            </a:rPr>
            <a:t>Generátor JPEG syntaxe</a:t>
          </a:r>
        </a:p>
      </dsp:txBody>
      <dsp:txXfrm>
        <a:off x="2020761" y="54131"/>
        <a:ext cx="1444876" cy="845873"/>
      </dsp:txXfrm>
    </dsp:sp>
    <dsp:sp modelId="{83EA228A-10F7-446C-A432-F28626673937}">
      <dsp:nvSpPr>
        <dsp:cNvPr id="0" name=""/>
        <dsp:cNvSpPr/>
      </dsp:nvSpPr>
      <dsp:spPr>
        <a:xfrm>
          <a:off x="3986132"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cs-CZ" sz="1300" kern="1200">
              <a:latin typeface="Times New Roman" panose="02020603050405020304" pitchFamily="18" charset="0"/>
              <a:cs typeface="Times New Roman" panose="02020603050405020304" pitchFamily="18" charset="0"/>
            </a:rPr>
            <a:t>Zakódovaný proud údajů</a:t>
          </a:r>
        </a:p>
      </dsp:txBody>
      <dsp:txXfrm>
        <a:off x="4012448" y="54131"/>
        <a:ext cx="1444876" cy="8458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419098-D80B-43C3-BFF9-8BF15DA96C02}">
      <dsp:nvSpPr>
        <dsp:cNvPr id="0" name=""/>
        <dsp:cNvSpPr/>
      </dsp:nvSpPr>
      <dsp:spPr>
        <a:xfrm rot="5400000">
          <a:off x="-249478"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9E98C3-535D-4C73-8E68-4226B99DE3BF}">
      <dsp:nvSpPr>
        <dsp:cNvPr id="0" name=""/>
        <dsp:cNvSpPr/>
      </dsp:nvSpPr>
      <dsp:spPr>
        <a:xfrm>
          <a:off x="2759"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cs-CZ" sz="1400" kern="1200">
              <a:latin typeface="Times New Roman" panose="02020603050405020304" pitchFamily="18" charset="0"/>
              <a:cs typeface="Times New Roman" panose="02020603050405020304" pitchFamily="18" charset="0"/>
            </a:rPr>
            <a:t>Zakódovaný proud údajů</a:t>
          </a:r>
        </a:p>
      </dsp:txBody>
      <dsp:txXfrm>
        <a:off x="29075" y="54131"/>
        <a:ext cx="1444876" cy="845873"/>
      </dsp:txXfrm>
    </dsp:sp>
    <dsp:sp modelId="{F9C707DF-4CB3-4B29-A912-EF7CF240433C}">
      <dsp:nvSpPr>
        <dsp:cNvPr id="0" name=""/>
        <dsp:cNvSpPr/>
      </dsp:nvSpPr>
      <dsp:spPr>
        <a:xfrm rot="5400000">
          <a:off x="-249478"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3564EF5-CFAC-4C60-B865-FED26493BF66}">
      <dsp:nvSpPr>
        <dsp:cNvPr id="0" name=""/>
        <dsp:cNvSpPr/>
      </dsp:nvSpPr>
      <dsp:spPr>
        <a:xfrm>
          <a:off x="2759" y="1150947"/>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cs-CZ" sz="1400" kern="1200">
              <a:latin typeface="Times New Roman" panose="02020603050405020304" pitchFamily="18" charset="0"/>
              <a:cs typeface="Times New Roman" panose="02020603050405020304" pitchFamily="18" charset="0"/>
            </a:rPr>
            <a:t>Dekodér JPEG syntaxe</a:t>
          </a:r>
        </a:p>
      </dsp:txBody>
      <dsp:txXfrm>
        <a:off x="29075" y="1177263"/>
        <a:ext cx="1444876" cy="845873"/>
      </dsp:txXfrm>
    </dsp:sp>
    <dsp:sp modelId="{5F451687-746B-4475-821E-EA8E4526DC93}">
      <dsp:nvSpPr>
        <dsp:cNvPr id="0" name=""/>
        <dsp:cNvSpPr/>
      </dsp:nvSpPr>
      <dsp:spPr>
        <a:xfrm>
          <a:off x="312087" y="2428742"/>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D646DE5-8817-4B40-AB19-11EA10D3BE2A}">
      <dsp:nvSpPr>
        <dsp:cNvPr id="0" name=""/>
        <dsp:cNvSpPr/>
      </dsp:nvSpPr>
      <dsp:spPr>
        <a:xfrm>
          <a:off x="2759" y="2274078"/>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cs-CZ" sz="1400" kern="1200">
              <a:latin typeface="Times New Roman" panose="02020603050405020304" pitchFamily="18" charset="0"/>
              <a:cs typeface="Times New Roman" panose="02020603050405020304" pitchFamily="18" charset="0"/>
            </a:rPr>
            <a:t>Huffmanovo dekódování</a:t>
          </a:r>
        </a:p>
        <a:p>
          <a:pPr marL="57150" lvl="1" indent="-57150" algn="l" defTabSz="488950">
            <a:lnSpc>
              <a:spcPct val="90000"/>
            </a:lnSpc>
            <a:spcBef>
              <a:spcPct val="0"/>
            </a:spcBef>
            <a:spcAft>
              <a:spcPct val="15000"/>
            </a:spcAft>
            <a:buChar char="••"/>
          </a:pPr>
          <a:r>
            <a:rPr lang="cs-CZ" sz="1100" kern="1200">
              <a:latin typeface="Times New Roman" panose="02020603050405020304" pitchFamily="18" charset="0"/>
              <a:cs typeface="Times New Roman" panose="02020603050405020304" pitchFamily="18" charset="0"/>
            </a:rPr>
            <a:t>Huffmanovy tabulky</a:t>
          </a:r>
        </a:p>
      </dsp:txBody>
      <dsp:txXfrm>
        <a:off x="29075" y="2300394"/>
        <a:ext cx="1444876" cy="845873"/>
      </dsp:txXfrm>
    </dsp:sp>
    <dsp:sp modelId="{0C7E3278-96C0-4AA8-9DD6-68A13CA33521}">
      <dsp:nvSpPr>
        <dsp:cNvPr id="0" name=""/>
        <dsp:cNvSpPr/>
      </dsp:nvSpPr>
      <dsp:spPr>
        <a:xfrm rot="16200000">
          <a:off x="1742207" y="1867177"/>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8652B22-1B28-4BC5-857E-4AC65DC79AE0}">
      <dsp:nvSpPr>
        <dsp:cNvPr id="0" name=""/>
        <dsp:cNvSpPr/>
      </dsp:nvSpPr>
      <dsp:spPr>
        <a:xfrm>
          <a:off x="1994445" y="2274078"/>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cs-CZ" sz="1400" kern="1200">
              <a:latin typeface="Times New Roman" panose="02020603050405020304" pitchFamily="18" charset="0"/>
              <a:cs typeface="Times New Roman" panose="02020603050405020304" pitchFamily="18" charset="0"/>
            </a:rPr>
            <a:t>Střídavý výběr koeficientů</a:t>
          </a:r>
        </a:p>
      </dsp:txBody>
      <dsp:txXfrm>
        <a:off x="2020761" y="2300394"/>
        <a:ext cx="1444876" cy="845873"/>
      </dsp:txXfrm>
    </dsp:sp>
    <dsp:sp modelId="{81467944-3A5E-44E4-86FB-1CAEE0C7F377}">
      <dsp:nvSpPr>
        <dsp:cNvPr id="0" name=""/>
        <dsp:cNvSpPr/>
      </dsp:nvSpPr>
      <dsp:spPr>
        <a:xfrm rot="16200000">
          <a:off x="1742207" y="744045"/>
          <a:ext cx="1113305"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35AB938-D070-465E-8B1A-DB4DEE9E9BE5}">
      <dsp:nvSpPr>
        <dsp:cNvPr id="0" name=""/>
        <dsp:cNvSpPr/>
      </dsp:nvSpPr>
      <dsp:spPr>
        <a:xfrm>
          <a:off x="1994445" y="1150947"/>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cs-CZ" sz="1400" kern="1200">
              <a:latin typeface="Times New Roman" panose="02020603050405020304" pitchFamily="18" charset="0"/>
              <a:cs typeface="Times New Roman" panose="02020603050405020304" pitchFamily="18" charset="0"/>
            </a:rPr>
            <a:t>Dekvantizace</a:t>
          </a:r>
        </a:p>
        <a:p>
          <a:pPr marL="57150" lvl="1" indent="-57150" algn="l" defTabSz="488950">
            <a:lnSpc>
              <a:spcPct val="90000"/>
            </a:lnSpc>
            <a:spcBef>
              <a:spcPct val="0"/>
            </a:spcBef>
            <a:spcAft>
              <a:spcPct val="15000"/>
            </a:spcAft>
            <a:buChar char="••"/>
          </a:pPr>
          <a:r>
            <a:rPr lang="cs-CZ" sz="1100" kern="1200">
              <a:latin typeface="Times New Roman" panose="02020603050405020304" pitchFamily="18" charset="0"/>
              <a:cs typeface="Times New Roman" panose="02020603050405020304" pitchFamily="18" charset="0"/>
            </a:rPr>
            <a:t>Kvantizační tabulky</a:t>
          </a:r>
        </a:p>
      </dsp:txBody>
      <dsp:txXfrm>
        <a:off x="2020761" y="1177263"/>
        <a:ext cx="1444876" cy="845873"/>
      </dsp:txXfrm>
    </dsp:sp>
    <dsp:sp modelId="{9B410C85-C041-4CE9-AE8A-836CA28E4DF0}">
      <dsp:nvSpPr>
        <dsp:cNvPr id="0" name=""/>
        <dsp:cNvSpPr/>
      </dsp:nvSpPr>
      <dsp:spPr>
        <a:xfrm>
          <a:off x="2303773" y="182479"/>
          <a:ext cx="1981860" cy="134775"/>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8A3CAB7-457B-411B-96B9-E501B2E914D9}">
      <dsp:nvSpPr>
        <dsp:cNvPr id="0" name=""/>
        <dsp:cNvSpPr/>
      </dsp:nvSpPr>
      <dsp:spPr>
        <a:xfrm>
          <a:off x="1994445"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cs-CZ" sz="1400" kern="1200">
              <a:latin typeface="Times New Roman" panose="02020603050405020304" pitchFamily="18" charset="0"/>
              <a:cs typeface="Times New Roman" panose="02020603050405020304" pitchFamily="18" charset="0"/>
            </a:rPr>
            <a:t>IDCT</a:t>
          </a:r>
        </a:p>
      </dsp:txBody>
      <dsp:txXfrm>
        <a:off x="2020761" y="54131"/>
        <a:ext cx="1444876" cy="845873"/>
      </dsp:txXfrm>
    </dsp:sp>
    <dsp:sp modelId="{4EC5E5D0-E21F-4974-BD4B-30A208C97E3E}">
      <dsp:nvSpPr>
        <dsp:cNvPr id="0" name=""/>
        <dsp:cNvSpPr/>
      </dsp:nvSpPr>
      <dsp:spPr>
        <a:xfrm>
          <a:off x="3986132" y="27815"/>
          <a:ext cx="1497508" cy="8985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cs-CZ" sz="1400" kern="1200">
              <a:latin typeface="Times New Roman" panose="02020603050405020304" pitchFamily="18" charset="0"/>
              <a:cs typeface="Times New Roman" panose="02020603050405020304" pitchFamily="18" charset="0"/>
            </a:rPr>
            <a:t>Bloky 8x8 pixelů</a:t>
          </a:r>
        </a:p>
      </dsp:txBody>
      <dsp:txXfrm>
        <a:off x="4012448" y="54131"/>
        <a:ext cx="1444876" cy="84587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b:Source>
    <b:Tag>nUVhITZT2I4oWeMo</b:Tag>
    <b:SourceType>DocumentFromInternetSite</b:SourceType>
    <b:Author>
      <b:Author>
        <b:NameList xmlns:msxsl="urn:schemas-microsoft-com:xslt" xmlns:b="http://schemas.openxmlformats.org/officeDocument/2006/bibliography">
          <b:Person>
            <b:Last>Riva</b:Last>
            <b:First/>
            <b:Middle/>
          </b:Person>
        </b:NameList>
      </b:Author>
    </b:Author>
    <b:InternetSiteTitle>Arduino.cc</b:InternetSiteTitle>
    <b:YearAccessed>2015-10-09</b:YearAccessed>
    <b:Year>2013</b:Year>
    <b:Title>23LC1024 SRAM Library</b:Title>
    <b:ShortTitle>23LC1024 SRAM Library</b:ShortTitle>
    <b:URL>http://forum.arduino.cc/index.php?topic=182918.0</b:URL>
    <b:RefOrder>15</b:RefOrder>
  </b:Source>
  <b:Source>
    <b:Tag>Čap00</b:Tag>
    <b:SourceType>Book</b:SourceType>
    <b:Guid>{60FE06F8-6587-4B38-8855-EA347501062E}</b:Guid>
    <b:Title>Komprimace dat: principy a praxe</b:Title>
    <b:Year>2000</b:Year>
    <b:StandardNumber>ISBN 80-7226-231-9</b:StandardNumber>
    <b:Author>
      <b:Author>
        <b:NameList>
          <b:Person>
            <b:Last>Čapek</b:Last>
            <b:First>Jan</b:First>
          </b:Person>
          <b:Person>
            <b:Last>Fabian</b:Last>
            <b:First>Peter</b:First>
          </b:Person>
        </b:NameList>
      </b:Author>
    </b:Author>
    <b:City>Praha</b:City>
    <b:Publisher>Computer Press</b:Publisher>
    <b:LCID>cs-CZ</b:LCID>
    <b:Pages>173</b:Pages>
    <b:Edition>Vyd. 1.</b:Edition>
    <b:RefOrder>12</b:RefOrder>
  </b:Source>
  <b:Source>
    <b:Tag>Sob92</b:Tag>
    <b:SourceType>Book</b:SourceType>
    <b:Guid>{D3E7D141-CA5C-42E0-8057-66027E5C4DA4}</b:Guid>
    <b:Title>Grafické formáty</b:Title>
    <b:Year>1992</b:Year>
    <b:City>České Budějovice</b:City>
    <b:Publisher>Kopp</b:Publisher>
    <b:Pages>157</b:Pages>
    <b:Author>
      <b:Author>
        <b:NameList>
          <b:Person>
            <b:Last>Sobota</b:Last>
            <b:First>Branislav</b:First>
          </b:Person>
          <b:Person>
            <b:Last>Milián</b:Last>
            <b:First>Ján</b:First>
          </b:Person>
        </b:NameList>
      </b:Author>
    </b:Author>
    <b:StandardNumber>ISBN 80-85828-58-8</b:StandardNumber>
    <b:Edition>Vyd. 1.</b:Edition>
    <b:RefOrder>7</b:RefOrder>
  </b:Source>
  <b:Source>
    <b:Tag>Žár04</b:Tag>
    <b:SourceType>Book</b:SourceType>
    <b:Guid>{6543BFE6-566E-4474-9378-43D84ABC4029}</b:Guid>
    <b:Title>Moderní počítačová grafika</b:Title>
    <b:Year>2004</b:Year>
    <b:City>Brno</b:City>
    <b:Publisher>Computer Press</b:Publisher>
    <b:Pages>609</b:Pages>
    <b:Author>
      <b:Author>
        <b:NameList>
          <b:Person>
            <b:Last>Žára</b:Last>
            <b:First>Jiří</b:First>
          </b:Person>
        </b:NameList>
      </b:Author>
    </b:Author>
    <b:StandardNumber>ISBN 80-251-0454-0</b:StandardNumber>
    <b:Edition>2. přeprac. a rozš. vyd.</b:Edition>
    <b:RefOrder>6</b:RefOrder>
  </b:Source>
  <b:Source>
    <b:Tag>And12</b:Tag>
    <b:SourceType>InternetSite</b:SourceType>
    <b:Guid>{AD327B09-52BE-447A-B0F1-DC0E684684A4}</b:Guid>
    <b:Title>Nokia QVGA TFT LCD for the Arduino Mega. Graphics Library (part 2 of 2)</b:Title>
    <b:Year>2012</b:Year>
    <b:Author>
      <b:Author>
        <b:NameList>
          <b:Person>
            <b:Last>Andy</b:Last>
            <b:First>Brown</b:First>
          </b:Person>
        </b:NameList>
      </b:Author>
    </b:Author>
    <b:InternetSiteTitle>Andy´s workshop</b:InternetSiteTitle>
    <b:Month>Červen</b:Month>
    <b:Day>4</b:Day>
    <b:YearAccessed>2015</b:YearAccessed>
    <b:MonthAccessed>Říjen</b:MonthAccessed>
    <b:DayAccessed>10</b:DayAccessed>
    <b:URL>http://andybrown.me.uk/2012/06/04/nokia-qvga-tft-lcd-for-the-arduino-mega-graphics-library-part-2-of-2/</b:URL>
    <b:RefOrder>3</b:RefOrder>
  </b:Source>
  <b:Source>
    <b:Tag>Gel10</b:Tag>
    <b:SourceType>InternetSite</b:SourceType>
    <b:Guid>{BAF99B8E-48FF-424F-982A-3925DCC8591A}</b:Guid>
    <b:Author>
      <b:Author>
        <b:NameList>
          <b:Person>
            <b:Last>Geldreich</b:Last>
            <b:First>Rich</b:First>
          </b:Person>
        </b:NameList>
      </b:Author>
    </b:Author>
    <b:Title>picojpeg</b:Title>
    <b:Year>2010</b:Year>
    <b:Month>Listopad</b:Month>
    <b:Day>10</b:Day>
    <b:YearAccessed>2015</b:YearAccessed>
    <b:MonthAccessed>Září</b:MonthAccessed>
    <b:DayAccessed>1</b:DayAccessed>
    <b:URL>https://code.google.com/p/picojpeg/</b:URL>
    <b:RefOrder>2</b:RefOrder>
  </b:Source>
  <b:Source>
    <b:Tag>Ard16</b:Tag>
    <b:SourceType>InternetSite</b:SourceType>
    <b:Guid>{41AC031D-1557-40EB-B7A2-F828D6054BCD}</b:Guid>
    <b:Author>
      <b:Author>
        <b:NameList>
          <b:Person>
            <b:Last>Arduino</b:Last>
          </b:Person>
        </b:NameList>
      </b:Author>
    </b:Author>
    <b:Title>Arduino: ArduinoBoardDue</b:Title>
    <b:InternetSiteTitle>Arduino.cc</b:InternetSiteTitle>
    <b:YearAccessed>2016</b:YearAccessed>
    <b:MonthAccessed>Leden</b:MonthAccessed>
    <b:DayAccessed>1</b:DayAccessed>
    <b:URL>https://www.arduino.cc/en/Main/ArduinoBoardDue</b:URL>
    <b:RefOrder>5</b:RefOrder>
  </b:Source>
  <b:Source>
    <b:Tag>Mar16</b:Tag>
    <b:SourceType>InternetSite</b:SourceType>
    <b:Guid>{F8504411-FB33-4AD3-BAAE-F37E4419745C}</b:Guid>
    <b:Title>Arduino Mega 2560 Pinout</b:Title>
    <b:InternetSiteTitle>electroschematics.com</b:InternetSiteTitle>
    <b:YearAccessed>2016</b:YearAccessed>
    <b:MonthAccessed>Leden</b:MonthAccessed>
    <b:DayAccessed>10</b:DayAccessed>
    <b:URL>http://www.electroschematics.com/7963/arduino-mega-2560-pinout/</b:URL>
    <b:Author>
      <b:Author>
        <b:NameList>
          <b:Person>
            <b:Last>Marian</b:Last>
            <b:First>P</b:First>
          </b:Person>
        </b:NameList>
      </b:Author>
    </b:Author>
    <b:RefOrder>4</b:RefOrder>
  </b:Source>
  <b:Source>
    <b:Tag>BiD16</b:Tag>
    <b:SourceType>InternetSite</b:SourceType>
    <b:Guid>{5646F76D-2C92-4301-A3B3-D9286D74395F}</b:Guid>
    <b:Title>Bi-Directional Logic Level Converter (4 Channel)</b:Title>
    <b:InternetSiteTitle>Addicore.com</b:InternetSiteTitle>
    <b:YearAccessed>2016</b:YearAccessed>
    <b:MonthAccessed>Březen</b:MonthAccessed>
    <b:DayAccessed>5</b:DayAccessed>
    <b:URL>http://www.addicore.com/Logic-Level-Converter-Bi-Directional-5V-to-3-3V-p/227.htm</b:URL>
    <b:Author>
      <b:Author>
        <b:NameList>
          <b:Person>
            <b:Last>Addicore</b:Last>
          </b:Person>
        </b:NameList>
      </b:Author>
    </b:Author>
    <b:RefOrder>16</b:RefOrder>
  </b:Source>
  <b:Source>
    <b:Tag>Vla11</b:Tag>
    <b:SourceType>InternetSite</b:SourceType>
    <b:Guid>{84D34EF2-C5C0-479C-B08E-B112544FDD7F}</b:Guid>
    <b:Author>
      <b:Author>
        <b:NameList>
          <b:Person>
            <b:Last>Slinták</b:Last>
            <b:First>Vlastimil</b:First>
          </b:Person>
        </b:NameList>
      </b:Author>
    </b:Author>
    <b:Title>Konverze mezi 5V a 3,3V logikou</b:Title>
    <b:InternetSiteTitle>uArt.com</b:InternetSiteTitle>
    <b:Year>2011</b:Year>
    <b:Month>Říjen</b:Month>
    <b:Day>5</b:Day>
    <b:YearAccessed>2015</b:YearAccessed>
    <b:MonthAccessed>Listopad</b:MonthAccessed>
    <b:DayAccessed>12</b:DayAccessed>
    <b:URL>http://uart.cz/253/konverze-mezi-5v-a-3v-logikou/</b:URL>
    <b:RefOrder>17</b:RefOrder>
  </b:Source>
  <b:Source>
    <b:Tag>Mic16</b:Tag>
    <b:SourceType>InternetSite</b:SourceType>
    <b:Guid>{80A75006-4DB0-4580-B552-F6E24329791E}</b:Guid>
    <b:Author>
      <b:Author>
        <b:NameList>
          <b:Person>
            <b:Last>Microsoft</b:Last>
          </b:Person>
        </b:NameList>
      </b:Author>
    </b:Author>
    <b:Title>BITMAPV5HEADER structure</b:Title>
    <b:InternetSiteTitle>Microsoft.com</b:InternetSiteTitle>
    <b:YearAccessed>2016</b:YearAccessed>
    <b:MonthAccessed>Březen</b:MonthAccessed>
    <b:DayAccessed>5</b:DayAccessed>
    <b:URL>https://msdn.microsoft.com/en-us/library/windows/desktop/dd183381%28v=vs.85%29.aspx</b:URL>
    <b:RefOrder>8</b:RefOrder>
  </b:Source>
  <b:Source>
    <b:Tag>Bin16</b:Tag>
    <b:SourceType>InternetSite</b:SourceType>
    <b:Guid>{B34C6B21-2328-418C-B493-F5204D62649B}</b:Guid>
    <b:Author>
      <b:Author>
        <b:NameList>
          <b:Person>
            <b:Last>Essence</b:Last>
            <b:First>Binary</b:First>
          </b:Person>
        </b:NameList>
      </b:Author>
    </b:Author>
    <b:Title>MS-Windows .bmp RLE8</b:Title>
    <b:InternetSiteTitle>BinaryEssence.com</b:InternetSiteTitle>
    <b:YearAccessed>2016</b:YearAccessed>
    <b:MonthAccessed>Únor</b:MonthAccessed>
    <b:DayAccessed>20</b:DayAccessed>
    <b:URL>http://www.binaryessence.com/dct/en000053.htm</b:URL>
    <b:RefOrder>9</b:RefOrder>
  </b:Source>
  <b:Source>
    <b:Tag>Bin161</b:Tag>
    <b:SourceType>InternetSite</b:SourceType>
    <b:Guid>{E4FD0196-AC67-4344-8D3E-D6ED27A534B9}</b:Guid>
    <b:Author>
      <b:Author>
        <b:NameList>
          <b:Person>
            <b:Last>Essence</b:Last>
            <b:First>Binary</b:First>
          </b:Person>
        </b:NameList>
      </b:Author>
    </b:Author>
    <b:Title>MS-Windows .bmp RLE4</b:Title>
    <b:InternetSiteTitle>BinaryEssence.com</b:InternetSiteTitle>
    <b:YearAccessed>2016</b:YearAccessed>
    <b:MonthAccessed>Únor</b:MonthAccessed>
    <b:DayAccessed>20</b:DayAccessed>
    <b:URL>http://www.binaryessence.com/dct/en000072.htm</b:URL>
    <b:RefOrder>10</b:RefOrder>
  </b:Source>
  <b:Source>
    <b:Tag>Pih07</b:Tag>
    <b:SourceType>InternetSite</b:SourceType>
    <b:Guid>{1ADB2EFD-143D-4D89-AC9C-2A40EB75D5EA}</b:Guid>
    <b:Title>Formáty pro ukládání fotografií - 2.díl: jpeg</b:Title>
    <b:InternetSiteTitle>Digimanie</b:InternetSiteTitle>
    <b:Year>2007</b:Year>
    <b:Month>Listopad</b:Month>
    <b:Day>17</b:Day>
    <b:YearAccessed>2016</b:YearAccessed>
    <b:MonthAccessed>Březen</b:MonthAccessed>
    <b:DayAccessed>20</b:DayAccessed>
    <b:URL>http://www.digimanie.cz/formaty-pro-ukladani-fotografii-2dil-jpeg/1970</b:URL>
    <b:StandardNumber>ISSN 1214-2190</b:StandardNumber>
    <b:Author>
      <b:Author>
        <b:NameList>
          <b:Person>
            <b:Last>Pihan</b:Last>
            <b:First>Roman</b:First>
          </b:Person>
        </b:NameList>
      </b:Author>
    </b:Author>
    <b:RefOrder>11</b:RefOrder>
  </b:Source>
  <b:Source>
    <b:Tag>Laz14</b:Tag>
    <b:SourceType>Book</b:SourceType>
    <b:Guid>{D4C8326D-223D-4706-8E51-3760A6136A92}</b:Guid>
    <b:Title>Oživení souřadnicového zapisovače ALFI ze stavebnice Merkur pod Windows</b:Title>
    <b:Year>2014</b:Year>
    <b:Author>
      <b:Author>
        <b:NameList>
          <b:Person>
            <b:Last>Lazar</b:Last>
            <b:First>Jan</b:First>
          </b:Person>
        </b:NameList>
      </b:Author>
    </b:Author>
    <b:City>Ostrava</b:City>
    <b:Publisher>Ostravská univerzita</b:Publisher>
    <b:RefOrder>1</b:RefOrder>
  </b:Source>
  <b:Source>
    <b:Tag>Enc20</b:Tag>
    <b:SourceType>InternetSite</b:SourceType>
    <b:Guid>{2D2865CB-E86C-475E-92EE-6BD798E4A5F2}</b:Guid>
    <b:Title>Encoding process</b:Title>
    <b:InternetSiteTitle>CMLaboratory</b:InternetSiteTitle>
    <b:YearAccessed>20</b:YearAccessed>
    <b:MonthAccessed>Březen</b:MonthAccessed>
    <b:DayAccessed>2016</b:DayAccessed>
    <b:URL>http://www.cmlab.csie.ntu.edu.tw/cml/dsp/training/coding/jpeg/jpeg/encoder.htm</b:URL>
    <b:Author>
      <b:Author>
        <b:NameList>
          <b:Person>
            <b:Last>CMLaboratory</b:Last>
          </b:Person>
        </b:NameList>
      </b:Author>
    </b:Author>
    <b:RefOrder>13</b:RefOrder>
  </b:Source>
  <b:Source>
    <b:Tag>Tiš07</b:Tag>
    <b:SourceType>InternetSite</b:SourceType>
    <b:Guid>{0BDF19EB-1964-494A-85C6-881CDB4EB7CB}</b:Guid>
    <b:Title>Programujeme JPEG: Interní struktura souborů typu JFIF/JPEG</b:Title>
    <b:Year>2007</b:Year>
    <b:StandardNumber>ISSN 1212-8309</b:StandardNumber>
    <b:InternetSiteTitle>Root.cz</b:InternetSiteTitle>
    <b:Month>Leden</b:Month>
    <b:Day>25</b:Day>
    <b:YearAccessed>2016</b:YearAccessed>
    <b:MonthAccessed>Březen</b:MonthAccessed>
    <b:DayAccessed>20</b:DayAccessed>
    <b:URL>http://www.root.cz/clanky/programujeme-jpeg-interni-struktura-souboru-typu-jfifjpeg/</b:URL>
    <b:Author>
      <b:Author>
        <b:NameList>
          <b:Person>
            <b:Last>Tišnovský</b:Last>
            <b:First>Pavel</b:First>
          </b:Person>
        </b:NameList>
      </b:Author>
    </b:Author>
    <b:RefOrder>14</b:RefOrder>
  </b:Source>
  <b:Source>
    <b:Tag>58FppQLqQkWtMuuR</b:Tag>
    <b:SourceType>Misc</b:SourceType>
    <b:Author>
      <b:Author>
        <b:Corporate>ISO/IEC 10918-1 : 1993(E)</b:Corporate>
      </b:Author>
    </b:Author>
    <b:NormNumber>ISO/IEC 10918-1 : 1993(E)</b:NormNumber>
    <b:Year>1992</b:Year>
    <b:RefOrder>18</b:RefOrder>
  </b:Source>
  <b:Source>
    <b:Tag>DdNnK1QKMky3LL9g</b:Tag>
    <b:SourceType>DocumentFromInternetSite</b:SourceType>
    <b:InternetSiteTitle>Rinky-Dink Electronics</b:InternetSiteTitle>
    <b:YearAccessed>2016-04-07</b:YearAccessed>
    <b:Year>2010-2016</b:Year>
    <b:Medium>online</b:Medium>
    <b:Title>Library: UTFT</b:Title>
    <b:ShortTitle>Library</b:ShortTitle>
    <b:URL>http://www.rinkydinkelectronics.com/library.php?id=51</b:URL>
    <b:RefOrder>19</b:RefOrder>
  </b:Source>
  <b:Source>
    <b:Tag>jxbZgp8fkz1lFNQl</b:Tag>
    <b:SourceType>DocumentFromInternetSite</b:SourceType>
    <b:Author>
      <b:Author>
        <b:NameList xmlns:msxsl="urn:schemas-microsoft-com:xslt" xmlns:b="http://schemas.openxmlformats.org/officeDocument/2006/bibliography">
          <b:Person>
            <b:Last>Hass</b:Last>
            <b:First>Calvin</b:First>
            <b:Middle/>
          </b:Person>
        </b:NameList>
      </b:Author>
    </b:Author>
    <b:InternetSiteTitle>ImpulseAdventure</b:InternetSiteTitle>
    <b:YearAccessed>2016-04-11</b:YearAccessed>
    <b:Year>2015</b:Year>
    <b:Medium>online</b:Medium>
    <b:Title>JPEGsnoop 1.7.5 - JPEG File Decoding Utility</b:Title>
    <b:ShortTitle>JPEGsnoop 1.7.5 - JPEG File Decoding Utility</b:ShortTitle>
    <b:URL>http://www.impulseadventure.com/photo/jpeg-snoop.html</b:URL>
    <b:RefOrder>20</b:RefOrder>
  </b:Source>
  <b:Source>
    <b:Tag>Laz</b:Tag>
    <b:SourceType>InternetSite</b:SourceType>
    <b:Guid>{911DA72A-4C76-4C16-82A0-D31D5C80D298}</b:Guid>
    <b:Title>Arduino JPEG and BMP library with SRAM Shield</b:Title>
    <b:Author>
      <b:Author>
        <b:NameList>
          <b:Person>
            <b:Last>Lazar</b:Last>
            <b:First>Jan</b:First>
          </b:Person>
        </b:NameList>
      </b:Author>
    </b:Author>
    <b:RefOrder>21</b:RefOrder>
  </b:Source>
</b:Sources>
</file>

<file path=customXml/itemProps1.xml><?xml version="1.0" encoding="utf-8"?>
<ds:datastoreItem xmlns:ds="http://schemas.openxmlformats.org/officeDocument/2006/customXml" ds:itemID="{7CBE2879-0ECC-4426-9457-3BC917325E19}">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sablona_DP_BP</Template>
  <TotalTime>32</TotalTime>
  <Pages>1</Pages>
  <Words>13275</Words>
  <Characters>78329</Characters>
  <Application>Microsoft Office Word</Application>
  <DocSecurity>0</DocSecurity>
  <Lines>652</Lines>
  <Paragraphs>182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OU</Company>
  <LinksUpToDate>false</LinksUpToDate>
  <CharactersWithSpaces>91422</CharactersWithSpaces>
  <SharedDoc>false</SharedDoc>
  <HLinks>
    <vt:vector size="120" baseType="variant">
      <vt:variant>
        <vt:i4>1310772</vt:i4>
      </vt:variant>
      <vt:variant>
        <vt:i4>116</vt:i4>
      </vt:variant>
      <vt:variant>
        <vt:i4>0</vt:i4>
      </vt:variant>
      <vt:variant>
        <vt:i4>5</vt:i4>
      </vt:variant>
      <vt:variant>
        <vt:lpwstr/>
      </vt:variant>
      <vt:variant>
        <vt:lpwstr>_Toc213466301</vt:lpwstr>
      </vt:variant>
      <vt:variant>
        <vt:i4>1310772</vt:i4>
      </vt:variant>
      <vt:variant>
        <vt:i4>110</vt:i4>
      </vt:variant>
      <vt:variant>
        <vt:i4>0</vt:i4>
      </vt:variant>
      <vt:variant>
        <vt:i4>5</vt:i4>
      </vt:variant>
      <vt:variant>
        <vt:lpwstr/>
      </vt:variant>
      <vt:variant>
        <vt:lpwstr>_Toc213466300</vt:lpwstr>
      </vt:variant>
      <vt:variant>
        <vt:i4>1900597</vt:i4>
      </vt:variant>
      <vt:variant>
        <vt:i4>104</vt:i4>
      </vt:variant>
      <vt:variant>
        <vt:i4>0</vt:i4>
      </vt:variant>
      <vt:variant>
        <vt:i4>5</vt:i4>
      </vt:variant>
      <vt:variant>
        <vt:lpwstr/>
      </vt:variant>
      <vt:variant>
        <vt:lpwstr>_Toc213466299</vt:lpwstr>
      </vt:variant>
      <vt:variant>
        <vt:i4>1900597</vt:i4>
      </vt:variant>
      <vt:variant>
        <vt:i4>98</vt:i4>
      </vt:variant>
      <vt:variant>
        <vt:i4>0</vt:i4>
      </vt:variant>
      <vt:variant>
        <vt:i4>5</vt:i4>
      </vt:variant>
      <vt:variant>
        <vt:lpwstr/>
      </vt:variant>
      <vt:variant>
        <vt:lpwstr>_Toc213466298</vt:lpwstr>
      </vt:variant>
      <vt:variant>
        <vt:i4>1900597</vt:i4>
      </vt:variant>
      <vt:variant>
        <vt:i4>92</vt:i4>
      </vt:variant>
      <vt:variant>
        <vt:i4>0</vt:i4>
      </vt:variant>
      <vt:variant>
        <vt:i4>5</vt:i4>
      </vt:variant>
      <vt:variant>
        <vt:lpwstr/>
      </vt:variant>
      <vt:variant>
        <vt:lpwstr>_Toc213466297</vt:lpwstr>
      </vt:variant>
      <vt:variant>
        <vt:i4>1900597</vt:i4>
      </vt:variant>
      <vt:variant>
        <vt:i4>86</vt:i4>
      </vt:variant>
      <vt:variant>
        <vt:i4>0</vt:i4>
      </vt:variant>
      <vt:variant>
        <vt:i4>5</vt:i4>
      </vt:variant>
      <vt:variant>
        <vt:lpwstr/>
      </vt:variant>
      <vt:variant>
        <vt:lpwstr>_Toc213466296</vt:lpwstr>
      </vt:variant>
      <vt:variant>
        <vt:i4>1900597</vt:i4>
      </vt:variant>
      <vt:variant>
        <vt:i4>80</vt:i4>
      </vt:variant>
      <vt:variant>
        <vt:i4>0</vt:i4>
      </vt:variant>
      <vt:variant>
        <vt:i4>5</vt:i4>
      </vt:variant>
      <vt:variant>
        <vt:lpwstr/>
      </vt:variant>
      <vt:variant>
        <vt:lpwstr>_Toc213466295</vt:lpwstr>
      </vt:variant>
      <vt:variant>
        <vt:i4>1900597</vt:i4>
      </vt:variant>
      <vt:variant>
        <vt:i4>74</vt:i4>
      </vt:variant>
      <vt:variant>
        <vt:i4>0</vt:i4>
      </vt:variant>
      <vt:variant>
        <vt:i4>5</vt:i4>
      </vt:variant>
      <vt:variant>
        <vt:lpwstr/>
      </vt:variant>
      <vt:variant>
        <vt:lpwstr>_Toc213466294</vt:lpwstr>
      </vt:variant>
      <vt:variant>
        <vt:i4>1900597</vt:i4>
      </vt:variant>
      <vt:variant>
        <vt:i4>68</vt:i4>
      </vt:variant>
      <vt:variant>
        <vt:i4>0</vt:i4>
      </vt:variant>
      <vt:variant>
        <vt:i4>5</vt:i4>
      </vt:variant>
      <vt:variant>
        <vt:lpwstr/>
      </vt:variant>
      <vt:variant>
        <vt:lpwstr>_Toc213466293</vt:lpwstr>
      </vt:variant>
      <vt:variant>
        <vt:i4>1900597</vt:i4>
      </vt:variant>
      <vt:variant>
        <vt:i4>62</vt:i4>
      </vt:variant>
      <vt:variant>
        <vt:i4>0</vt:i4>
      </vt:variant>
      <vt:variant>
        <vt:i4>5</vt:i4>
      </vt:variant>
      <vt:variant>
        <vt:lpwstr/>
      </vt:variant>
      <vt:variant>
        <vt:lpwstr>_Toc213466292</vt:lpwstr>
      </vt:variant>
      <vt:variant>
        <vt:i4>1900597</vt:i4>
      </vt:variant>
      <vt:variant>
        <vt:i4>56</vt:i4>
      </vt:variant>
      <vt:variant>
        <vt:i4>0</vt:i4>
      </vt:variant>
      <vt:variant>
        <vt:i4>5</vt:i4>
      </vt:variant>
      <vt:variant>
        <vt:lpwstr/>
      </vt:variant>
      <vt:variant>
        <vt:lpwstr>_Toc213466291</vt:lpwstr>
      </vt:variant>
      <vt:variant>
        <vt:i4>1900597</vt:i4>
      </vt:variant>
      <vt:variant>
        <vt:i4>50</vt:i4>
      </vt:variant>
      <vt:variant>
        <vt:i4>0</vt:i4>
      </vt:variant>
      <vt:variant>
        <vt:i4>5</vt:i4>
      </vt:variant>
      <vt:variant>
        <vt:lpwstr/>
      </vt:variant>
      <vt:variant>
        <vt:lpwstr>_Toc213466290</vt:lpwstr>
      </vt:variant>
      <vt:variant>
        <vt:i4>1835061</vt:i4>
      </vt:variant>
      <vt:variant>
        <vt:i4>44</vt:i4>
      </vt:variant>
      <vt:variant>
        <vt:i4>0</vt:i4>
      </vt:variant>
      <vt:variant>
        <vt:i4>5</vt:i4>
      </vt:variant>
      <vt:variant>
        <vt:lpwstr/>
      </vt:variant>
      <vt:variant>
        <vt:lpwstr>_Toc213466289</vt:lpwstr>
      </vt:variant>
      <vt:variant>
        <vt:i4>1835061</vt:i4>
      </vt:variant>
      <vt:variant>
        <vt:i4>38</vt:i4>
      </vt:variant>
      <vt:variant>
        <vt:i4>0</vt:i4>
      </vt:variant>
      <vt:variant>
        <vt:i4>5</vt:i4>
      </vt:variant>
      <vt:variant>
        <vt:lpwstr/>
      </vt:variant>
      <vt:variant>
        <vt:lpwstr>_Toc213466288</vt:lpwstr>
      </vt:variant>
      <vt:variant>
        <vt:i4>1835061</vt:i4>
      </vt:variant>
      <vt:variant>
        <vt:i4>32</vt:i4>
      </vt:variant>
      <vt:variant>
        <vt:i4>0</vt:i4>
      </vt:variant>
      <vt:variant>
        <vt:i4>5</vt:i4>
      </vt:variant>
      <vt:variant>
        <vt:lpwstr/>
      </vt:variant>
      <vt:variant>
        <vt:lpwstr>_Toc213466287</vt:lpwstr>
      </vt:variant>
      <vt:variant>
        <vt:i4>1835061</vt:i4>
      </vt:variant>
      <vt:variant>
        <vt:i4>26</vt:i4>
      </vt:variant>
      <vt:variant>
        <vt:i4>0</vt:i4>
      </vt:variant>
      <vt:variant>
        <vt:i4>5</vt:i4>
      </vt:variant>
      <vt:variant>
        <vt:lpwstr/>
      </vt:variant>
      <vt:variant>
        <vt:lpwstr>_Toc213466286</vt:lpwstr>
      </vt:variant>
      <vt:variant>
        <vt:i4>1835061</vt:i4>
      </vt:variant>
      <vt:variant>
        <vt:i4>20</vt:i4>
      </vt:variant>
      <vt:variant>
        <vt:i4>0</vt:i4>
      </vt:variant>
      <vt:variant>
        <vt:i4>5</vt:i4>
      </vt:variant>
      <vt:variant>
        <vt:lpwstr/>
      </vt:variant>
      <vt:variant>
        <vt:lpwstr>_Toc213466285</vt:lpwstr>
      </vt:variant>
      <vt:variant>
        <vt:i4>1835061</vt:i4>
      </vt:variant>
      <vt:variant>
        <vt:i4>14</vt:i4>
      </vt:variant>
      <vt:variant>
        <vt:i4>0</vt:i4>
      </vt:variant>
      <vt:variant>
        <vt:i4>5</vt:i4>
      </vt:variant>
      <vt:variant>
        <vt:lpwstr/>
      </vt:variant>
      <vt:variant>
        <vt:lpwstr>_Toc213466284</vt:lpwstr>
      </vt:variant>
      <vt:variant>
        <vt:i4>1835061</vt:i4>
      </vt:variant>
      <vt:variant>
        <vt:i4>8</vt:i4>
      </vt:variant>
      <vt:variant>
        <vt:i4>0</vt:i4>
      </vt:variant>
      <vt:variant>
        <vt:i4>5</vt:i4>
      </vt:variant>
      <vt:variant>
        <vt:lpwstr/>
      </vt:variant>
      <vt:variant>
        <vt:lpwstr>_Toc213466283</vt:lpwstr>
      </vt:variant>
      <vt:variant>
        <vt:i4>1835061</vt:i4>
      </vt:variant>
      <vt:variant>
        <vt:i4>2</vt:i4>
      </vt:variant>
      <vt:variant>
        <vt:i4>0</vt:i4>
      </vt:variant>
      <vt:variant>
        <vt:i4>5</vt:i4>
      </vt:variant>
      <vt:variant>
        <vt:lpwstr/>
      </vt:variant>
      <vt:variant>
        <vt:lpwstr>_Toc213466282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Lazar</dc:creator>
  <cp:lastModifiedBy>Jan Lazar</cp:lastModifiedBy>
  <cp:revision>5</cp:revision>
  <cp:lastPrinted>2016-04-20T19:18:00Z</cp:lastPrinted>
  <dcterms:created xsi:type="dcterms:W3CDTF">2016-04-19T15:21:00Z</dcterms:created>
  <dcterms:modified xsi:type="dcterms:W3CDTF">2016-04-20T19:18:00Z</dcterms:modified>
</cp:coreProperties>
</file>