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1E0" w:firstRow="1" w:lastRow="1" w:firstColumn="1" w:lastColumn="1" w:noHBand="0" w:noVBand="0"/>
      </w:tblPr>
      <w:tblGrid>
        <w:gridCol w:w="9003"/>
      </w:tblGrid>
      <w:tr w:rsidR="00951047" w14:paraId="4ED1E65D" w14:textId="77777777" w:rsidTr="00586E3E">
        <w:trPr>
          <w:trHeight w:val="961"/>
        </w:trPr>
        <w:tc>
          <w:tcPr>
            <w:tcW w:w="5000" w:type="pct"/>
          </w:tcPr>
          <w:p w14:paraId="4ED1E65A" w14:textId="77777777" w:rsidR="002276C2" w:rsidRDefault="002276C2" w:rsidP="000E19A8">
            <w:pPr>
              <w:pStyle w:val="StylArial145bzarovnnnasted"/>
            </w:pPr>
            <w:r>
              <w:t>OSTRAVSKÁ UNIVERZITA V OSTRAVĚ</w:t>
            </w:r>
          </w:p>
          <w:p w14:paraId="4ED1E65B" w14:textId="77777777" w:rsidR="002276C2" w:rsidRDefault="00824761" w:rsidP="000E19A8">
            <w:pPr>
              <w:pStyle w:val="StylArial145bzarovnnnasted"/>
            </w:pPr>
            <w:r>
              <w:t>PŘÍRODOVĚDECKÁ FAKULTA</w:t>
            </w:r>
          </w:p>
          <w:p w14:paraId="4ED1E65C" w14:textId="77777777" w:rsidR="00951047" w:rsidRDefault="00824761" w:rsidP="002276C2">
            <w:pPr>
              <w:pStyle w:val="StylArial145bzarovnnnasted"/>
            </w:pPr>
            <w:r>
              <w:t>KATEDRA INFORMATIKY A POČÍTAČŮ</w:t>
            </w:r>
          </w:p>
        </w:tc>
      </w:tr>
      <w:tr w:rsidR="00951047" w14:paraId="4ED1E661" w14:textId="77777777" w:rsidTr="00586E3E">
        <w:trPr>
          <w:trHeight w:val="11090"/>
        </w:trPr>
        <w:tc>
          <w:tcPr>
            <w:tcW w:w="5000" w:type="pct"/>
            <w:vAlign w:val="center"/>
          </w:tcPr>
          <w:p w14:paraId="4ED1E65E" w14:textId="77777777" w:rsidR="00951047" w:rsidRDefault="00824761" w:rsidP="000E19A8">
            <w:pPr>
              <w:jc w:val="center"/>
            </w:pPr>
            <w:r w:rsidRPr="00824761">
              <w:rPr>
                <w:rFonts w:ascii="Arial" w:hAnsi="Arial"/>
                <w:sz w:val="48"/>
                <w:szCs w:val="48"/>
              </w:rPr>
              <w:t xml:space="preserve">Zpracování a komprese obrazu založená na platformě </w:t>
            </w:r>
            <w:proofErr w:type="spellStart"/>
            <w:r w:rsidRPr="00824761">
              <w:rPr>
                <w:rFonts w:ascii="Arial" w:hAnsi="Arial"/>
                <w:sz w:val="48"/>
                <w:szCs w:val="48"/>
              </w:rPr>
              <w:t>Arduino</w:t>
            </w:r>
            <w:proofErr w:type="spellEnd"/>
          </w:p>
          <w:p w14:paraId="4ED1E65F" w14:textId="77777777" w:rsidR="00951047" w:rsidRDefault="00951047" w:rsidP="000E19A8">
            <w:pPr>
              <w:jc w:val="center"/>
            </w:pPr>
          </w:p>
          <w:p w14:paraId="4ED1E660" w14:textId="77777777" w:rsidR="00951047" w:rsidRDefault="00824761" w:rsidP="00951047">
            <w:pPr>
              <w:pStyle w:val="StylArial145bzarovnnnasted"/>
            </w:pPr>
            <w:r>
              <w:t>DIPLOMOVÁ</w:t>
            </w:r>
            <w:r w:rsidR="002276C2" w:rsidRPr="002276C2">
              <w:t xml:space="preserve"> PRÁCE</w:t>
            </w:r>
          </w:p>
        </w:tc>
      </w:tr>
      <w:tr w:rsidR="00951047" w14:paraId="4ED1E665" w14:textId="77777777" w:rsidTr="00586E3E">
        <w:trPr>
          <w:trHeight w:val="961"/>
        </w:trPr>
        <w:tc>
          <w:tcPr>
            <w:tcW w:w="5000" w:type="pct"/>
          </w:tcPr>
          <w:p w14:paraId="4ED1E662" w14:textId="77777777" w:rsidR="00951047" w:rsidRPr="000E19A8" w:rsidRDefault="00951047" w:rsidP="000E19A8">
            <w:pPr>
              <w:pStyle w:val="StylArial145bzarovnnnasted"/>
              <w:jc w:val="left"/>
              <w:rPr>
                <w:rFonts w:cs="csr12"/>
                <w:szCs w:val="29"/>
              </w:rPr>
            </w:pPr>
            <w:r w:rsidRPr="00AF3C78">
              <w:t>Autor práce:</w:t>
            </w:r>
            <w:r w:rsidRPr="000E19A8">
              <w:rPr>
                <w:rFonts w:cs="csr12"/>
                <w:szCs w:val="29"/>
              </w:rPr>
              <w:t xml:space="preserve"> </w:t>
            </w:r>
            <w:r w:rsidRPr="000E19A8">
              <w:rPr>
                <w:rFonts w:cs="csr12"/>
                <w:szCs w:val="29"/>
              </w:rPr>
              <w:tab/>
            </w:r>
            <w:r w:rsidR="00824761">
              <w:rPr>
                <w:rFonts w:cs="csr12"/>
                <w:szCs w:val="29"/>
              </w:rPr>
              <w:t>Bc. Jan Lazar</w:t>
            </w:r>
          </w:p>
          <w:p w14:paraId="4ED1E663" w14:textId="032FD0FB" w:rsidR="00951047" w:rsidRPr="000E19A8" w:rsidRDefault="00951047" w:rsidP="000E19A8">
            <w:pPr>
              <w:pStyle w:val="StylArial145bzarovnnnasted"/>
              <w:jc w:val="left"/>
              <w:rPr>
                <w:rFonts w:cs="csr12"/>
                <w:szCs w:val="29"/>
              </w:rPr>
            </w:pPr>
            <w:r w:rsidRPr="00736B41">
              <w:rPr>
                <w:rStyle w:val="StylArial145bzarovnnnastedChar"/>
              </w:rPr>
              <w:t>Vedoucí práce:</w:t>
            </w:r>
            <w:r w:rsidRPr="000E19A8">
              <w:rPr>
                <w:rFonts w:cs="csr12"/>
                <w:szCs w:val="29"/>
              </w:rPr>
              <w:t xml:space="preserve"> </w:t>
            </w:r>
            <w:r w:rsidRPr="000E19A8">
              <w:rPr>
                <w:rFonts w:cs="csr12"/>
                <w:szCs w:val="29"/>
              </w:rPr>
              <w:tab/>
            </w:r>
            <w:r w:rsidR="00824761" w:rsidRPr="00824761">
              <w:rPr>
                <w:rFonts w:cs="csr12"/>
                <w:szCs w:val="29"/>
              </w:rPr>
              <w:t xml:space="preserve">RNDr. Martin </w:t>
            </w:r>
            <w:proofErr w:type="spellStart"/>
            <w:r w:rsidR="00824761" w:rsidRPr="00824761">
              <w:rPr>
                <w:rFonts w:cs="csr12"/>
                <w:szCs w:val="29"/>
              </w:rPr>
              <w:t>Kotyrba</w:t>
            </w:r>
            <w:proofErr w:type="spellEnd"/>
            <w:r w:rsidR="00824761" w:rsidRPr="00824761">
              <w:rPr>
                <w:rFonts w:cs="csr12"/>
                <w:szCs w:val="29"/>
              </w:rPr>
              <w:t xml:space="preserve">, </w:t>
            </w:r>
            <w:r w:rsidR="00B50FAC" w:rsidRPr="00824761">
              <w:rPr>
                <w:rFonts w:cs="csr12"/>
                <w:szCs w:val="29"/>
              </w:rPr>
              <w:t>Ph.D.</w:t>
            </w:r>
          </w:p>
          <w:p w14:paraId="4ED1E664" w14:textId="77777777" w:rsidR="00B362CD" w:rsidRDefault="00B362CD" w:rsidP="000E19A8">
            <w:pPr>
              <w:pStyle w:val="StylArial145bzarovnnnasted"/>
              <w:jc w:val="left"/>
            </w:pPr>
          </w:p>
        </w:tc>
      </w:tr>
      <w:tr w:rsidR="00951047" w14:paraId="4ED1E667" w14:textId="77777777" w:rsidTr="00586E3E">
        <w:trPr>
          <w:trHeight w:val="62"/>
        </w:trPr>
        <w:tc>
          <w:tcPr>
            <w:tcW w:w="5000" w:type="pct"/>
          </w:tcPr>
          <w:p w14:paraId="4ED1E666" w14:textId="77777777" w:rsidR="00951047" w:rsidRDefault="00951047" w:rsidP="00824761">
            <w:pPr>
              <w:pStyle w:val="StylArial145bzarovnnnasted"/>
            </w:pPr>
            <w:r>
              <w:t>20</w:t>
            </w:r>
            <w:r w:rsidR="00824761">
              <w:t>1</w:t>
            </w:r>
            <w:r w:rsidR="00D5221D">
              <w:t>6</w:t>
            </w:r>
          </w:p>
        </w:tc>
      </w:tr>
    </w:tbl>
    <w:p w14:paraId="4ED1E668" w14:textId="77777777" w:rsidR="00D23655" w:rsidRDefault="00D23655" w:rsidP="00AE73A9">
      <w:r>
        <w:br w:type="page"/>
      </w:r>
    </w:p>
    <w:tbl>
      <w:tblPr>
        <w:tblW w:w="5000" w:type="pct"/>
        <w:tblLook w:val="01E0" w:firstRow="1" w:lastRow="1" w:firstColumn="1" w:lastColumn="1" w:noHBand="0" w:noVBand="0"/>
      </w:tblPr>
      <w:tblGrid>
        <w:gridCol w:w="9003"/>
      </w:tblGrid>
      <w:tr w:rsidR="00D23655" w14:paraId="4ED1E66C" w14:textId="77777777" w:rsidTr="00586E3E">
        <w:trPr>
          <w:trHeight w:val="951"/>
        </w:trPr>
        <w:tc>
          <w:tcPr>
            <w:tcW w:w="5000" w:type="pct"/>
          </w:tcPr>
          <w:p w14:paraId="4ED1E669" w14:textId="77777777" w:rsidR="00D23655" w:rsidRDefault="00D23655" w:rsidP="00136837">
            <w:pPr>
              <w:pStyle w:val="StylArial145bzarovnnnasted"/>
            </w:pPr>
            <w:r>
              <w:lastRenderedPageBreak/>
              <w:t>UNIVERSITY OF OSTRAVA</w:t>
            </w:r>
          </w:p>
          <w:p w14:paraId="36E77134" w14:textId="77777777" w:rsidR="00AF7D15" w:rsidRDefault="00AF7D15" w:rsidP="00136837">
            <w:pPr>
              <w:pStyle w:val="StylArial145bzarovnnnasted"/>
            </w:pPr>
            <w:r w:rsidRPr="00AF7D15">
              <w:t>FACULTY OF SCIENCE</w:t>
            </w:r>
          </w:p>
          <w:p w14:paraId="4ED1E66B" w14:textId="2E3B10EE" w:rsidR="00D23655" w:rsidRDefault="00AF7D15" w:rsidP="00136837">
            <w:pPr>
              <w:pStyle w:val="StylArial145bzarovnnnasted"/>
            </w:pPr>
            <w:r w:rsidRPr="00AF7D15">
              <w:t>DEPARTMENT OF INFORMATICS AND COMPUTERS</w:t>
            </w:r>
          </w:p>
        </w:tc>
      </w:tr>
      <w:tr w:rsidR="00D23655" w14:paraId="4ED1E670" w14:textId="77777777" w:rsidTr="00586E3E">
        <w:trPr>
          <w:trHeight w:val="11128"/>
        </w:trPr>
        <w:tc>
          <w:tcPr>
            <w:tcW w:w="5000" w:type="pct"/>
            <w:vAlign w:val="center"/>
          </w:tcPr>
          <w:p w14:paraId="4ED1E66D" w14:textId="77777777" w:rsidR="00D23655" w:rsidRDefault="006849D3" w:rsidP="00136837">
            <w:pPr>
              <w:jc w:val="center"/>
            </w:pPr>
            <w:proofErr w:type="spellStart"/>
            <w:r w:rsidRPr="006849D3">
              <w:rPr>
                <w:rFonts w:ascii="Arial" w:hAnsi="Arial"/>
                <w:sz w:val="48"/>
                <w:szCs w:val="48"/>
              </w:rPr>
              <w:t>Processing</w:t>
            </w:r>
            <w:proofErr w:type="spellEnd"/>
            <w:r w:rsidRPr="006849D3">
              <w:rPr>
                <w:rFonts w:ascii="Arial" w:hAnsi="Arial"/>
                <w:sz w:val="48"/>
                <w:szCs w:val="48"/>
              </w:rPr>
              <w:t xml:space="preserve"> and image </w:t>
            </w:r>
            <w:proofErr w:type="spellStart"/>
            <w:r w:rsidRPr="006849D3">
              <w:rPr>
                <w:rFonts w:ascii="Arial" w:hAnsi="Arial"/>
                <w:sz w:val="48"/>
                <w:szCs w:val="48"/>
              </w:rPr>
              <w:t>compression</w:t>
            </w:r>
            <w:proofErr w:type="spellEnd"/>
            <w:r w:rsidRPr="006849D3">
              <w:rPr>
                <w:rFonts w:ascii="Arial" w:hAnsi="Arial"/>
                <w:sz w:val="48"/>
                <w:szCs w:val="48"/>
              </w:rPr>
              <w:t xml:space="preserve"> </w:t>
            </w:r>
            <w:proofErr w:type="spellStart"/>
            <w:r w:rsidRPr="006849D3">
              <w:rPr>
                <w:rFonts w:ascii="Arial" w:hAnsi="Arial"/>
                <w:sz w:val="48"/>
                <w:szCs w:val="48"/>
              </w:rPr>
              <w:t>based</w:t>
            </w:r>
            <w:proofErr w:type="spellEnd"/>
            <w:r w:rsidRPr="006849D3">
              <w:rPr>
                <w:rFonts w:ascii="Arial" w:hAnsi="Arial"/>
                <w:sz w:val="48"/>
                <w:szCs w:val="48"/>
              </w:rPr>
              <w:t xml:space="preserve"> on </w:t>
            </w:r>
            <w:proofErr w:type="spellStart"/>
            <w:r w:rsidRPr="006849D3">
              <w:rPr>
                <w:rFonts w:ascii="Arial" w:hAnsi="Arial"/>
                <w:sz w:val="48"/>
                <w:szCs w:val="48"/>
              </w:rPr>
              <w:t>the</w:t>
            </w:r>
            <w:proofErr w:type="spellEnd"/>
            <w:r w:rsidRPr="006849D3">
              <w:rPr>
                <w:rFonts w:ascii="Arial" w:hAnsi="Arial"/>
                <w:sz w:val="48"/>
                <w:szCs w:val="48"/>
              </w:rPr>
              <w:t xml:space="preserve"> </w:t>
            </w:r>
            <w:proofErr w:type="spellStart"/>
            <w:r w:rsidRPr="006849D3">
              <w:rPr>
                <w:rFonts w:ascii="Arial" w:hAnsi="Arial"/>
                <w:sz w:val="48"/>
                <w:szCs w:val="48"/>
              </w:rPr>
              <w:t>platform</w:t>
            </w:r>
            <w:proofErr w:type="spellEnd"/>
            <w:r w:rsidRPr="006849D3">
              <w:rPr>
                <w:rFonts w:ascii="Arial" w:hAnsi="Arial"/>
                <w:sz w:val="48"/>
                <w:szCs w:val="48"/>
              </w:rPr>
              <w:t xml:space="preserve"> </w:t>
            </w:r>
            <w:proofErr w:type="spellStart"/>
            <w:r w:rsidRPr="006849D3">
              <w:rPr>
                <w:rFonts w:ascii="Arial" w:hAnsi="Arial"/>
                <w:sz w:val="48"/>
                <w:szCs w:val="48"/>
              </w:rPr>
              <w:t>Arduino</w:t>
            </w:r>
            <w:proofErr w:type="spellEnd"/>
          </w:p>
          <w:p w14:paraId="4ED1E66E" w14:textId="77777777" w:rsidR="00D23655" w:rsidRDefault="00D23655" w:rsidP="00136837">
            <w:pPr>
              <w:jc w:val="center"/>
            </w:pPr>
          </w:p>
          <w:p w14:paraId="4ED1E66F" w14:textId="77777777" w:rsidR="00D23655" w:rsidRDefault="004F32D2" w:rsidP="00136837">
            <w:pPr>
              <w:pStyle w:val="StylArial145bzarovnnnasted"/>
            </w:pPr>
            <w:r>
              <w:t xml:space="preserve">DIPLOMA </w:t>
            </w:r>
            <w:r w:rsidR="00D23655" w:rsidRPr="002276C2">
              <w:t>THESIS</w:t>
            </w:r>
          </w:p>
        </w:tc>
      </w:tr>
      <w:tr w:rsidR="00D23655" w14:paraId="4ED1E674" w14:textId="77777777" w:rsidTr="00586E3E">
        <w:trPr>
          <w:trHeight w:val="966"/>
        </w:trPr>
        <w:tc>
          <w:tcPr>
            <w:tcW w:w="5000" w:type="pct"/>
          </w:tcPr>
          <w:p w14:paraId="4ED1E671" w14:textId="77777777" w:rsidR="00D23655" w:rsidRPr="00AE73A9" w:rsidRDefault="00D23655" w:rsidP="00136837">
            <w:proofErr w:type="spellStart"/>
            <w:r w:rsidRPr="00736B41">
              <w:rPr>
                <w:rStyle w:val="StylArial145bzarovnnnastedChar"/>
              </w:rPr>
              <w:t>Author</w:t>
            </w:r>
            <w:proofErr w:type="spellEnd"/>
            <w:r w:rsidRPr="00736B41">
              <w:rPr>
                <w:rStyle w:val="StylArial145bzarovnnnastedChar"/>
              </w:rPr>
              <w:t>:</w:t>
            </w:r>
            <w:r>
              <w:rPr>
                <w:rStyle w:val="StylArial145bzarovnnnastedChar"/>
              </w:rPr>
              <w:t xml:space="preserve"> </w:t>
            </w:r>
            <w:bookmarkStart w:id="0" w:name="name"/>
            <w:r>
              <w:rPr>
                <w:rStyle w:val="StylArial145bzarovnnnastedChar"/>
              </w:rPr>
              <w:tab/>
            </w:r>
            <w:r>
              <w:rPr>
                <w:rStyle w:val="StylArial145bzarovnnnastedChar"/>
              </w:rPr>
              <w:tab/>
            </w:r>
            <w:bookmarkEnd w:id="0"/>
            <w:r w:rsidR="00834407" w:rsidRPr="00834407">
              <w:rPr>
                <w:rFonts w:ascii="Arial" w:hAnsi="Arial"/>
                <w:sz w:val="29"/>
                <w:szCs w:val="20"/>
              </w:rPr>
              <w:t>Bc. Jan Lazar</w:t>
            </w:r>
          </w:p>
          <w:p w14:paraId="4ED1E672" w14:textId="174BDEF8" w:rsidR="00D23655" w:rsidRDefault="00D23655" w:rsidP="00136837">
            <w:pPr>
              <w:pStyle w:val="StylArial145bzarovnnnasted"/>
              <w:jc w:val="left"/>
            </w:pPr>
            <w:proofErr w:type="spellStart"/>
            <w:r w:rsidRPr="00736B41">
              <w:rPr>
                <w:rStyle w:val="StylArial145bzarovnnnastedChar"/>
              </w:rPr>
              <w:t>Supervisor</w:t>
            </w:r>
            <w:proofErr w:type="spellEnd"/>
            <w:r w:rsidRPr="00736B41">
              <w:rPr>
                <w:rStyle w:val="StylArial145bzarovnnnastedChar"/>
              </w:rPr>
              <w:t>:</w:t>
            </w:r>
            <w:r w:rsidRPr="00AE73A9">
              <w:t xml:space="preserve"> </w:t>
            </w:r>
            <w:bookmarkStart w:id="1" w:name="supervisor"/>
            <w:r>
              <w:tab/>
            </w:r>
            <w:bookmarkEnd w:id="1"/>
            <w:r w:rsidR="00834407" w:rsidRPr="00834407">
              <w:t xml:space="preserve">RNDr. Martin </w:t>
            </w:r>
            <w:proofErr w:type="spellStart"/>
            <w:r w:rsidR="00834407" w:rsidRPr="00834407">
              <w:t>Kotyrba</w:t>
            </w:r>
            <w:proofErr w:type="spellEnd"/>
            <w:r w:rsidR="00834407" w:rsidRPr="00834407">
              <w:t xml:space="preserve">, </w:t>
            </w:r>
            <w:r w:rsidR="00B50FAC" w:rsidRPr="00834407">
              <w:t>Ph.D.</w:t>
            </w:r>
          </w:p>
          <w:p w14:paraId="4ED1E673" w14:textId="77777777" w:rsidR="00D23655" w:rsidRDefault="00D23655" w:rsidP="00136837">
            <w:pPr>
              <w:pStyle w:val="StylArial145bzarovnnnasted"/>
              <w:jc w:val="left"/>
            </w:pPr>
          </w:p>
        </w:tc>
      </w:tr>
      <w:tr w:rsidR="00D23655" w14:paraId="4ED1E676" w14:textId="77777777" w:rsidTr="00586E3E">
        <w:trPr>
          <w:trHeight w:val="317"/>
        </w:trPr>
        <w:tc>
          <w:tcPr>
            <w:tcW w:w="5000" w:type="pct"/>
          </w:tcPr>
          <w:p w14:paraId="4ED1E675" w14:textId="77777777" w:rsidR="00D23655" w:rsidRDefault="00D23655" w:rsidP="00834407">
            <w:pPr>
              <w:pStyle w:val="StylArial145bzarovnnnasted"/>
            </w:pPr>
            <w:r>
              <w:t>20</w:t>
            </w:r>
            <w:r w:rsidR="00834407">
              <w:t>16</w:t>
            </w:r>
          </w:p>
        </w:tc>
      </w:tr>
    </w:tbl>
    <w:p w14:paraId="4ED1E677" w14:textId="77777777" w:rsidR="00B746B7" w:rsidRDefault="00D23655" w:rsidP="00B746B7">
      <w:pPr>
        <w:pStyle w:val="Nadpisy-AbstraktObsah"/>
      </w:pPr>
      <w:r>
        <w:br w:type="page"/>
      </w:r>
      <w:r w:rsidR="00B746B7">
        <w:lastRenderedPageBreak/>
        <w:t>čestné prohlášení</w:t>
      </w:r>
    </w:p>
    <w:p w14:paraId="4ED1E678" w14:textId="77777777" w:rsidR="00B746B7" w:rsidRDefault="00B746B7" w:rsidP="00B746B7">
      <w:pPr>
        <w:pStyle w:val="Nadpisy-AbstraktObsah"/>
      </w:pPr>
    </w:p>
    <w:p w14:paraId="4ED1E679" w14:textId="77777777" w:rsidR="00B746B7" w:rsidRDefault="00EF2093" w:rsidP="00B746B7">
      <w:pPr>
        <w:pStyle w:val="normlntext"/>
      </w:pPr>
      <w:r w:rsidRPr="00EF2093">
        <w:t>Já, níže podepsaný/á student/</w:t>
      </w:r>
      <w:proofErr w:type="spellStart"/>
      <w:r w:rsidRPr="00EF2093">
        <w:t>ka</w:t>
      </w:r>
      <w:proofErr w:type="spellEnd"/>
      <w:r w:rsidRPr="00EF2093">
        <w:t>, tímto čestně prohlašuji, že text mnou odevzdané závěrečné práce v písemné podobě i na CD nosiči je totožný s textem závěrečné práce vloženým v databázi DIPL2.</w:t>
      </w:r>
    </w:p>
    <w:p w14:paraId="4ED1E67A" w14:textId="77777777" w:rsidR="00B746B7" w:rsidRDefault="00B746B7" w:rsidP="00B746B7">
      <w:r>
        <w:t xml:space="preserve">                                                                                                            </w:t>
      </w:r>
    </w:p>
    <w:p w14:paraId="4ED1E67B" w14:textId="77777777" w:rsidR="00B746B7" w:rsidRDefault="00B746B7" w:rsidP="00B746B7"/>
    <w:p w14:paraId="4ED1E67C" w14:textId="77777777" w:rsidR="00B746B7" w:rsidRDefault="00B746B7" w:rsidP="00B746B7"/>
    <w:p w14:paraId="4ED1E67D" w14:textId="7C10D1C3" w:rsidR="00B746B7" w:rsidRDefault="00EF2093" w:rsidP="00B746B7">
      <w:r>
        <w:t>Ostrava</w:t>
      </w:r>
      <w:r w:rsidR="00B746B7">
        <w:t xml:space="preserve"> dne</w:t>
      </w:r>
      <w:r w:rsidR="00B50FAC">
        <w:t xml:space="preserve"> 22. 4. 2016</w:t>
      </w:r>
    </w:p>
    <w:p w14:paraId="4ED1E67E" w14:textId="77777777" w:rsidR="00B746B7" w:rsidRDefault="00B746B7" w:rsidP="00B746B7"/>
    <w:p w14:paraId="4ED1E67F" w14:textId="77777777" w:rsidR="00B746B7" w:rsidRDefault="00B746B7" w:rsidP="00B746B7"/>
    <w:p w14:paraId="4ED1E680" w14:textId="77777777" w:rsidR="00B746B7" w:rsidRDefault="00B746B7" w:rsidP="00B746B7">
      <w:r>
        <w:t>………………………………</w:t>
      </w:r>
    </w:p>
    <w:p w14:paraId="4ED1E681" w14:textId="77777777" w:rsidR="00B746B7" w:rsidRDefault="00B746B7" w:rsidP="00B746B7">
      <w:r>
        <w:t>podpis studenta/</w:t>
      </w:r>
      <w:proofErr w:type="spellStart"/>
      <w:r>
        <w:t>ky</w:t>
      </w:r>
      <w:proofErr w:type="spellEnd"/>
    </w:p>
    <w:p w14:paraId="4ED1E682" w14:textId="77777777" w:rsidR="00B746B7" w:rsidRDefault="00B746B7" w:rsidP="00BC793A">
      <w:pPr>
        <w:pStyle w:val="normlntext"/>
      </w:pPr>
    </w:p>
    <w:p w14:paraId="4ED1E683" w14:textId="77777777" w:rsidR="00086104" w:rsidRDefault="00B746B7" w:rsidP="00086104">
      <w:pPr>
        <w:pStyle w:val="normlntext"/>
      </w:pPr>
      <w:r>
        <w:br w:type="page"/>
      </w:r>
      <w:r w:rsidR="00086104">
        <w:rPr>
          <w:noProof/>
        </w:rPr>
        <w:lastRenderedPageBreak/>
        <w:drawing>
          <wp:anchor distT="0" distB="0" distL="114300" distR="114300" simplePos="0" relativeHeight="251658240" behindDoc="0" locked="0" layoutInCell="1" allowOverlap="1" wp14:anchorId="4ED1EA06" wp14:editId="4ED1EA07">
            <wp:simplePos x="0" y="0"/>
            <wp:positionH relativeFrom="margin">
              <wp:posOffset>-657860</wp:posOffset>
            </wp:positionH>
            <wp:positionV relativeFrom="paragraph">
              <wp:posOffset>-593725</wp:posOffset>
            </wp:positionV>
            <wp:extent cx="6962140" cy="9719945"/>
            <wp:effectExtent l="0" t="0" r="0" b="0"/>
            <wp:wrapNone/>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dani diplomove prac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62140" cy="9719945"/>
                    </a:xfrm>
                    <a:prstGeom prst="rect">
                      <a:avLst/>
                    </a:prstGeom>
                  </pic:spPr>
                </pic:pic>
              </a:graphicData>
            </a:graphic>
            <wp14:sizeRelH relativeFrom="page">
              <wp14:pctWidth>0</wp14:pctWidth>
            </wp14:sizeRelH>
            <wp14:sizeRelV relativeFrom="page">
              <wp14:pctHeight>0</wp14:pctHeight>
            </wp14:sizeRelV>
          </wp:anchor>
        </w:drawing>
      </w:r>
      <w:r w:rsidR="00163294">
        <w:br w:type="page"/>
      </w:r>
      <w:bookmarkStart w:id="2" w:name="_Toc209253201"/>
      <w:bookmarkStart w:id="3" w:name="_Toc209253388"/>
      <w:bookmarkStart w:id="4" w:name="_Toc209253640"/>
      <w:bookmarkStart w:id="5" w:name="_Toc209321242"/>
      <w:bookmarkStart w:id="6" w:name="_Toc209321406"/>
    </w:p>
    <w:p w14:paraId="4ED1E684" w14:textId="77777777" w:rsidR="00086104" w:rsidRDefault="00086104">
      <w:pPr>
        <w:rPr>
          <w:rFonts w:ascii="Times New Roman" w:hAnsi="Times New Roman"/>
        </w:rPr>
      </w:pPr>
      <w:r>
        <w:rPr>
          <w:noProof/>
        </w:rPr>
        <w:lastRenderedPageBreak/>
        <w:drawing>
          <wp:anchor distT="0" distB="0" distL="114300" distR="114300" simplePos="0" relativeHeight="251659264" behindDoc="0" locked="0" layoutInCell="1" allowOverlap="1" wp14:anchorId="4ED1EA08" wp14:editId="4ED1EA09">
            <wp:simplePos x="0" y="0"/>
            <wp:positionH relativeFrom="column">
              <wp:posOffset>-755650</wp:posOffset>
            </wp:positionH>
            <wp:positionV relativeFrom="paragraph">
              <wp:posOffset>-594360</wp:posOffset>
            </wp:positionV>
            <wp:extent cx="6856730" cy="9719945"/>
            <wp:effectExtent l="0" t="0" r="1270" b="0"/>
            <wp:wrapNone/>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dani diplomove prace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6730" cy="9719945"/>
                    </a:xfrm>
                    <a:prstGeom prst="rect">
                      <a:avLst/>
                    </a:prstGeom>
                  </pic:spPr>
                </pic:pic>
              </a:graphicData>
            </a:graphic>
            <wp14:sizeRelH relativeFrom="page">
              <wp14:pctWidth>0</wp14:pctWidth>
            </wp14:sizeRelH>
            <wp14:sizeRelV relativeFrom="page">
              <wp14:pctHeight>0</wp14:pctHeight>
            </wp14:sizeRelV>
          </wp:anchor>
        </w:drawing>
      </w:r>
      <w:r>
        <w:br w:type="page"/>
      </w:r>
    </w:p>
    <w:p w14:paraId="4ED1E685" w14:textId="77777777" w:rsidR="00C33F40" w:rsidRPr="00D23655" w:rsidRDefault="00C33F40" w:rsidP="00B50FAC">
      <w:pPr>
        <w:pStyle w:val="Nadpisy-AbstraktObsah"/>
      </w:pPr>
      <w:r w:rsidRPr="00D23655">
        <w:lastRenderedPageBreak/>
        <w:t>ABSTRAKT</w:t>
      </w:r>
      <w:bookmarkEnd w:id="2"/>
      <w:bookmarkEnd w:id="3"/>
      <w:bookmarkEnd w:id="4"/>
      <w:bookmarkEnd w:id="5"/>
      <w:bookmarkEnd w:id="6"/>
    </w:p>
    <w:p w14:paraId="4BC041A3" w14:textId="12BB87A6" w:rsidR="00BB55B1" w:rsidRDefault="00BB55B1" w:rsidP="00BB55B1">
      <w:pPr>
        <w:pStyle w:val="normlntext"/>
      </w:pPr>
      <w:r>
        <w:t xml:space="preserve">Diplomová práce se zabývá kompresí a dekompresí rastrového obrazu na vývojové platformě </w:t>
      </w:r>
      <w:proofErr w:type="spellStart"/>
      <w:r>
        <w:t>Arduino</w:t>
      </w:r>
      <w:proofErr w:type="spellEnd"/>
      <w:r>
        <w:t>. Byla vytvořena přídavná deska (</w:t>
      </w:r>
      <w:proofErr w:type="spellStart"/>
      <w:r>
        <w:t>shield</w:t>
      </w:r>
      <w:proofErr w:type="spellEnd"/>
      <w:r>
        <w:t xml:space="preserve">) s externí pamětí, kompatibilní s 8 a 32 bitovou verzí vývojové platformy. Dále bylo vytvořeno softwarové řešení, které se stará o obsluhu přídavné paměti a zpracování obrazu ve formátu BMP a JPEG. Celé řešení bylo </w:t>
      </w:r>
      <w:r w:rsidR="00EA2770">
        <w:t xml:space="preserve">experimentálně </w:t>
      </w:r>
      <w:r>
        <w:t xml:space="preserve">ověřeno na obrazech s různými vlastnostmi </w:t>
      </w:r>
      <w:r w:rsidR="001B0F9C">
        <w:t xml:space="preserve">a </w:t>
      </w:r>
      <w:r>
        <w:t>s různým rozlišením.</w:t>
      </w:r>
    </w:p>
    <w:p w14:paraId="4ED1E689" w14:textId="3035DE0F" w:rsidR="00C33F40" w:rsidRDefault="00C33F40" w:rsidP="00C33F40">
      <w:pPr>
        <w:pStyle w:val="normlntextkurzva"/>
      </w:pPr>
      <w:r w:rsidRPr="00477C60">
        <w:t>Klíčová slova:</w:t>
      </w:r>
      <w:r w:rsidR="00BB55B1">
        <w:t xml:space="preserve"> </w:t>
      </w:r>
      <w:proofErr w:type="spellStart"/>
      <w:r w:rsidR="00BB55B1">
        <w:t>Arduino</w:t>
      </w:r>
      <w:proofErr w:type="spellEnd"/>
      <w:r w:rsidR="00BB55B1">
        <w:t xml:space="preserve">, JPEG, BMP, komprese obrazu, dekomprese obrazu </w:t>
      </w:r>
    </w:p>
    <w:p w14:paraId="4ED1E68A" w14:textId="77777777" w:rsidR="00C33F40" w:rsidRDefault="00C33F40" w:rsidP="00C33F40">
      <w:pPr>
        <w:pStyle w:val="normlntextkurzva"/>
      </w:pPr>
    </w:p>
    <w:p w14:paraId="4ED1E68B" w14:textId="77777777" w:rsidR="00C33F40" w:rsidRPr="00D23655" w:rsidRDefault="00C33F40" w:rsidP="00D23655">
      <w:pPr>
        <w:pStyle w:val="Nadpisy-AbstraktObsah"/>
      </w:pPr>
      <w:bookmarkStart w:id="7" w:name="_Toc209253202"/>
      <w:bookmarkStart w:id="8" w:name="_Toc209253389"/>
      <w:bookmarkStart w:id="9" w:name="_Toc209253641"/>
      <w:bookmarkStart w:id="10" w:name="_Toc209321243"/>
      <w:bookmarkStart w:id="11" w:name="_Toc209321407"/>
      <w:r w:rsidRPr="00D23655">
        <w:t>ABSTRACT</w:t>
      </w:r>
      <w:bookmarkEnd w:id="7"/>
      <w:bookmarkEnd w:id="8"/>
      <w:bookmarkEnd w:id="9"/>
      <w:bookmarkEnd w:id="10"/>
      <w:bookmarkEnd w:id="11"/>
    </w:p>
    <w:p w14:paraId="17E40FF1" w14:textId="0F594D9B" w:rsidR="00BB55B1" w:rsidRDefault="00BB55B1" w:rsidP="00C33F40">
      <w:pPr>
        <w:pStyle w:val="normlntext"/>
      </w:pPr>
      <w:proofErr w:type="spellStart"/>
      <w:r w:rsidRPr="00BB55B1">
        <w:t>The</w:t>
      </w:r>
      <w:proofErr w:type="spellEnd"/>
      <w:r w:rsidRPr="00BB55B1">
        <w:t xml:space="preserve"> </w:t>
      </w:r>
      <w:proofErr w:type="spellStart"/>
      <w:r>
        <w:t>diploma</w:t>
      </w:r>
      <w:proofErr w:type="spellEnd"/>
      <w:r>
        <w:t xml:space="preserve"> </w:t>
      </w:r>
      <w:r w:rsidRPr="00BB55B1">
        <w:t xml:space="preserve">thesis </w:t>
      </w:r>
      <w:proofErr w:type="spellStart"/>
      <w:r>
        <w:t>is</w:t>
      </w:r>
      <w:proofErr w:type="spellEnd"/>
      <w:r>
        <w:t xml:space="preserve"> </w:t>
      </w:r>
      <w:proofErr w:type="spellStart"/>
      <w:r>
        <w:t>about</w:t>
      </w:r>
      <w:proofErr w:type="spellEnd"/>
      <w:r w:rsidRPr="00BB55B1">
        <w:t xml:space="preserve"> </w:t>
      </w:r>
      <w:proofErr w:type="spellStart"/>
      <w:r w:rsidRPr="00BB55B1">
        <w:t>compression</w:t>
      </w:r>
      <w:proofErr w:type="spellEnd"/>
      <w:r w:rsidRPr="00BB55B1">
        <w:t xml:space="preserve"> and </w:t>
      </w:r>
      <w:proofErr w:type="spellStart"/>
      <w:r>
        <w:t>de</w:t>
      </w:r>
      <w:r w:rsidRPr="00BB55B1">
        <w:t>compression</w:t>
      </w:r>
      <w:proofErr w:type="spellEnd"/>
      <w:r w:rsidRPr="00BB55B1">
        <w:t xml:space="preserve"> </w:t>
      </w:r>
      <w:proofErr w:type="spellStart"/>
      <w:r w:rsidRPr="00BB55B1">
        <w:t>of</w:t>
      </w:r>
      <w:proofErr w:type="spellEnd"/>
      <w:r w:rsidRPr="00BB55B1">
        <w:t xml:space="preserve"> </w:t>
      </w:r>
      <w:proofErr w:type="spellStart"/>
      <w:r w:rsidRPr="00BB55B1">
        <w:t>raster</w:t>
      </w:r>
      <w:proofErr w:type="spellEnd"/>
      <w:r w:rsidRPr="00BB55B1">
        <w:t xml:space="preserve"> image on </w:t>
      </w:r>
      <w:proofErr w:type="spellStart"/>
      <w:r w:rsidRPr="00BB55B1">
        <w:t>the</w:t>
      </w:r>
      <w:proofErr w:type="spellEnd"/>
      <w:r w:rsidRPr="00BB55B1">
        <w:t xml:space="preserve"> </w:t>
      </w:r>
      <w:proofErr w:type="spellStart"/>
      <w:r w:rsidRPr="00BB55B1">
        <w:t>Arduino</w:t>
      </w:r>
      <w:proofErr w:type="spellEnd"/>
      <w:r w:rsidRPr="00BB55B1">
        <w:t xml:space="preserve"> </w:t>
      </w:r>
      <w:proofErr w:type="spellStart"/>
      <w:r w:rsidRPr="00BB55B1">
        <w:t>development</w:t>
      </w:r>
      <w:proofErr w:type="spellEnd"/>
      <w:r w:rsidRPr="00BB55B1">
        <w:t xml:space="preserve"> </w:t>
      </w:r>
      <w:proofErr w:type="spellStart"/>
      <w:r w:rsidRPr="00BB55B1">
        <w:t>platform</w:t>
      </w:r>
      <w:proofErr w:type="spellEnd"/>
      <w:r w:rsidRPr="00BB55B1">
        <w:t xml:space="preserve">. </w:t>
      </w:r>
      <w:proofErr w:type="spellStart"/>
      <w:r w:rsidRPr="00BB55B1">
        <w:t>It</w:t>
      </w:r>
      <w:proofErr w:type="spellEnd"/>
      <w:r w:rsidRPr="00BB55B1">
        <w:t xml:space="preserve"> </w:t>
      </w:r>
      <w:proofErr w:type="spellStart"/>
      <w:r w:rsidRPr="00BB55B1">
        <w:t>was</w:t>
      </w:r>
      <w:proofErr w:type="spellEnd"/>
      <w:r w:rsidRPr="00BB55B1">
        <w:t xml:space="preserve"> </w:t>
      </w:r>
      <w:proofErr w:type="spellStart"/>
      <w:r w:rsidRPr="00BB55B1">
        <w:t>created</w:t>
      </w:r>
      <w:proofErr w:type="spellEnd"/>
      <w:r w:rsidRPr="00BB55B1">
        <w:t xml:space="preserve"> </w:t>
      </w:r>
      <w:proofErr w:type="spellStart"/>
      <w:r w:rsidRPr="00BB55B1">
        <w:t>additional</w:t>
      </w:r>
      <w:proofErr w:type="spellEnd"/>
      <w:r w:rsidRPr="00BB55B1">
        <w:t xml:space="preserve"> </w:t>
      </w:r>
      <w:proofErr w:type="spellStart"/>
      <w:r w:rsidRPr="00BB55B1">
        <w:t>circuit</w:t>
      </w:r>
      <w:proofErr w:type="spellEnd"/>
      <w:r w:rsidRPr="00BB55B1">
        <w:t xml:space="preserve"> </w:t>
      </w:r>
      <w:proofErr w:type="spellStart"/>
      <w:r w:rsidRPr="00BB55B1">
        <w:t>board</w:t>
      </w:r>
      <w:proofErr w:type="spellEnd"/>
      <w:r w:rsidRPr="00BB55B1">
        <w:t xml:space="preserve"> (</w:t>
      </w:r>
      <w:proofErr w:type="spellStart"/>
      <w:r w:rsidRPr="00BB55B1">
        <w:t>shield</w:t>
      </w:r>
      <w:proofErr w:type="spellEnd"/>
      <w:r w:rsidRPr="00BB55B1">
        <w:t xml:space="preserve">) </w:t>
      </w:r>
      <w:proofErr w:type="spellStart"/>
      <w:r w:rsidRPr="00BB55B1">
        <w:t>with</w:t>
      </w:r>
      <w:proofErr w:type="spellEnd"/>
      <w:r w:rsidRPr="00BB55B1">
        <w:t xml:space="preserve"> </w:t>
      </w:r>
      <w:proofErr w:type="spellStart"/>
      <w:r w:rsidRPr="00BB55B1">
        <w:t>external</w:t>
      </w:r>
      <w:proofErr w:type="spellEnd"/>
      <w:r w:rsidRPr="00BB55B1">
        <w:t xml:space="preserve"> </w:t>
      </w:r>
      <w:proofErr w:type="spellStart"/>
      <w:r w:rsidRPr="00BB55B1">
        <w:t>memory</w:t>
      </w:r>
      <w:proofErr w:type="spellEnd"/>
      <w:r w:rsidRPr="00BB55B1">
        <w:t xml:space="preserve">, </w:t>
      </w:r>
      <w:proofErr w:type="spellStart"/>
      <w:r w:rsidRPr="00BB55B1">
        <w:t>compatible</w:t>
      </w:r>
      <w:proofErr w:type="spellEnd"/>
      <w:r w:rsidRPr="00BB55B1">
        <w:t xml:space="preserve"> </w:t>
      </w:r>
      <w:proofErr w:type="spellStart"/>
      <w:r w:rsidRPr="00BB55B1">
        <w:t>with</w:t>
      </w:r>
      <w:proofErr w:type="spellEnd"/>
      <w:r w:rsidRPr="00BB55B1">
        <w:t xml:space="preserve"> 8 and </w:t>
      </w:r>
      <w:proofErr w:type="gramStart"/>
      <w:r w:rsidRPr="00BB55B1">
        <w:t>32-bit</w:t>
      </w:r>
      <w:proofErr w:type="gramEnd"/>
      <w:r w:rsidRPr="00BB55B1">
        <w:t xml:space="preserve"> </w:t>
      </w:r>
      <w:proofErr w:type="spellStart"/>
      <w:r w:rsidRPr="00BB55B1">
        <w:t>versions</w:t>
      </w:r>
      <w:proofErr w:type="spellEnd"/>
      <w:r w:rsidRPr="00BB55B1">
        <w:t xml:space="preserve"> </w:t>
      </w:r>
      <w:proofErr w:type="spellStart"/>
      <w:r w:rsidRPr="00BB55B1">
        <w:t>of</w:t>
      </w:r>
      <w:proofErr w:type="spellEnd"/>
      <w:r w:rsidRPr="00BB55B1">
        <w:t xml:space="preserve"> </w:t>
      </w:r>
      <w:proofErr w:type="spellStart"/>
      <w:r w:rsidRPr="00BB55B1">
        <w:t>the</w:t>
      </w:r>
      <w:proofErr w:type="spellEnd"/>
      <w:r w:rsidRPr="00BB55B1">
        <w:t xml:space="preserve"> </w:t>
      </w:r>
      <w:proofErr w:type="spellStart"/>
      <w:r w:rsidRPr="00BB55B1">
        <w:t>development</w:t>
      </w:r>
      <w:proofErr w:type="spellEnd"/>
      <w:r w:rsidRPr="00BB55B1">
        <w:t xml:space="preserve"> </w:t>
      </w:r>
      <w:proofErr w:type="spellStart"/>
      <w:r w:rsidRPr="00BB55B1">
        <w:t>platforms</w:t>
      </w:r>
      <w:proofErr w:type="spellEnd"/>
      <w:r w:rsidRPr="00BB55B1">
        <w:t xml:space="preserve">. </w:t>
      </w:r>
      <w:proofErr w:type="spellStart"/>
      <w:r w:rsidRPr="00BB55B1">
        <w:t>It</w:t>
      </w:r>
      <w:proofErr w:type="spellEnd"/>
      <w:r w:rsidRPr="00BB55B1">
        <w:t xml:space="preserve"> </w:t>
      </w:r>
      <w:proofErr w:type="spellStart"/>
      <w:r w:rsidRPr="00BB55B1">
        <w:t>was</w:t>
      </w:r>
      <w:proofErr w:type="spellEnd"/>
      <w:r w:rsidRPr="00BB55B1">
        <w:t xml:space="preserve"> </w:t>
      </w:r>
      <w:proofErr w:type="spellStart"/>
      <w:r w:rsidRPr="00BB55B1">
        <w:t>also</w:t>
      </w:r>
      <w:proofErr w:type="spellEnd"/>
      <w:r w:rsidRPr="00BB55B1">
        <w:t xml:space="preserve"> </w:t>
      </w:r>
      <w:proofErr w:type="spellStart"/>
      <w:r w:rsidRPr="00BB55B1">
        <w:t>created</w:t>
      </w:r>
      <w:proofErr w:type="spellEnd"/>
      <w:r w:rsidRPr="00BB55B1">
        <w:t xml:space="preserve"> a software </w:t>
      </w:r>
      <w:proofErr w:type="spellStart"/>
      <w:r w:rsidRPr="00BB55B1">
        <w:t>solution</w:t>
      </w:r>
      <w:proofErr w:type="spellEnd"/>
      <w:r w:rsidRPr="00BB55B1">
        <w:t xml:space="preserve"> </w:t>
      </w:r>
      <w:proofErr w:type="spellStart"/>
      <w:r w:rsidRPr="00BB55B1">
        <w:t>that</w:t>
      </w:r>
      <w:proofErr w:type="spellEnd"/>
      <w:r w:rsidRPr="00BB55B1">
        <w:t xml:space="preserve"> </w:t>
      </w:r>
      <w:proofErr w:type="spellStart"/>
      <w:r w:rsidRPr="00BB55B1">
        <w:t>takes</w:t>
      </w:r>
      <w:proofErr w:type="spellEnd"/>
      <w:r w:rsidRPr="00BB55B1">
        <w:t xml:space="preserve"> care </w:t>
      </w:r>
      <w:proofErr w:type="spellStart"/>
      <w:r w:rsidRPr="00BB55B1">
        <w:t>of</w:t>
      </w:r>
      <w:proofErr w:type="spellEnd"/>
      <w:r w:rsidRPr="00BB55B1">
        <w:t xml:space="preserve"> </w:t>
      </w:r>
      <w:proofErr w:type="spellStart"/>
      <w:r w:rsidRPr="00BB55B1">
        <w:t>the</w:t>
      </w:r>
      <w:proofErr w:type="spellEnd"/>
      <w:r w:rsidRPr="00BB55B1">
        <w:t xml:space="preserve"> </w:t>
      </w:r>
      <w:proofErr w:type="spellStart"/>
      <w:r w:rsidRPr="00BB55B1">
        <w:t>servicing</w:t>
      </w:r>
      <w:proofErr w:type="spellEnd"/>
      <w:r w:rsidRPr="00BB55B1">
        <w:t xml:space="preserve"> </w:t>
      </w:r>
      <w:proofErr w:type="spellStart"/>
      <w:r w:rsidRPr="00BB55B1">
        <w:t>of</w:t>
      </w:r>
      <w:proofErr w:type="spellEnd"/>
      <w:r w:rsidRPr="00BB55B1">
        <w:t xml:space="preserve"> </w:t>
      </w:r>
      <w:proofErr w:type="spellStart"/>
      <w:r w:rsidRPr="00BB55B1">
        <w:t>additional</w:t>
      </w:r>
      <w:proofErr w:type="spellEnd"/>
      <w:r w:rsidRPr="00BB55B1">
        <w:t xml:space="preserve"> </w:t>
      </w:r>
      <w:proofErr w:type="spellStart"/>
      <w:r w:rsidRPr="00BB55B1">
        <w:t>memory</w:t>
      </w:r>
      <w:proofErr w:type="spellEnd"/>
      <w:r w:rsidRPr="00BB55B1">
        <w:t xml:space="preserve"> and </w:t>
      </w:r>
      <w:proofErr w:type="spellStart"/>
      <w:r w:rsidRPr="00BB55B1">
        <w:t>processing</w:t>
      </w:r>
      <w:proofErr w:type="spellEnd"/>
      <w:r w:rsidRPr="00BB55B1">
        <w:t xml:space="preserve"> </w:t>
      </w:r>
      <w:proofErr w:type="spellStart"/>
      <w:r w:rsidRPr="00BB55B1">
        <w:t>images</w:t>
      </w:r>
      <w:proofErr w:type="spellEnd"/>
      <w:r w:rsidRPr="00BB55B1">
        <w:t xml:space="preserve"> in BMP and JPEG</w:t>
      </w:r>
      <w:r w:rsidR="00B50FAC">
        <w:t xml:space="preserve"> </w:t>
      </w:r>
      <w:proofErr w:type="spellStart"/>
      <w:r w:rsidR="00B50FAC">
        <w:t>format</w:t>
      </w:r>
      <w:proofErr w:type="spellEnd"/>
      <w:r w:rsidRPr="00BB55B1">
        <w:t>.</w:t>
      </w:r>
      <w:r w:rsidR="00B50FAC">
        <w:t xml:space="preserve"> </w:t>
      </w:r>
      <w:proofErr w:type="spellStart"/>
      <w:r w:rsidR="00EA2770">
        <w:t>The</w:t>
      </w:r>
      <w:proofErr w:type="spellEnd"/>
      <w:r w:rsidR="00EA2770">
        <w:t xml:space="preserve"> </w:t>
      </w:r>
      <w:proofErr w:type="spellStart"/>
      <w:r w:rsidR="00EA2770">
        <w:t>whole</w:t>
      </w:r>
      <w:proofErr w:type="spellEnd"/>
      <w:r w:rsidR="00B50FAC" w:rsidRPr="00B50FAC">
        <w:t xml:space="preserve"> </w:t>
      </w:r>
      <w:proofErr w:type="spellStart"/>
      <w:r w:rsidR="00B50FAC" w:rsidRPr="00B50FAC">
        <w:t>solution</w:t>
      </w:r>
      <w:proofErr w:type="spellEnd"/>
      <w:r w:rsidR="00B50FAC" w:rsidRPr="00B50FAC">
        <w:t xml:space="preserve"> </w:t>
      </w:r>
      <w:proofErr w:type="spellStart"/>
      <w:r w:rsidR="00B50FAC" w:rsidRPr="00B50FAC">
        <w:t>was</w:t>
      </w:r>
      <w:proofErr w:type="spellEnd"/>
      <w:r w:rsidR="00EA2770">
        <w:t xml:space="preserve"> </w:t>
      </w:r>
      <w:proofErr w:type="spellStart"/>
      <w:r w:rsidR="00EA2770">
        <w:t>experimentally</w:t>
      </w:r>
      <w:proofErr w:type="spellEnd"/>
      <w:r w:rsidR="00B50FAC" w:rsidRPr="00B50FAC">
        <w:t xml:space="preserve"> </w:t>
      </w:r>
      <w:proofErr w:type="spellStart"/>
      <w:r w:rsidR="00B50FAC" w:rsidRPr="00B50FAC">
        <w:t>verified</w:t>
      </w:r>
      <w:proofErr w:type="spellEnd"/>
      <w:r w:rsidR="00B50FAC" w:rsidRPr="00B50FAC">
        <w:t xml:space="preserve"> in </w:t>
      </w:r>
      <w:proofErr w:type="spellStart"/>
      <w:r w:rsidR="00B50FAC">
        <w:t>image</w:t>
      </w:r>
      <w:r w:rsidR="00B50FAC" w:rsidRPr="00B50FAC">
        <w:t>s</w:t>
      </w:r>
      <w:proofErr w:type="spellEnd"/>
      <w:r w:rsidR="00B50FAC" w:rsidRPr="00B50FAC">
        <w:t xml:space="preserve"> </w:t>
      </w:r>
      <w:proofErr w:type="spellStart"/>
      <w:r w:rsidR="00B50FAC" w:rsidRPr="00B50FAC">
        <w:t>with</w:t>
      </w:r>
      <w:proofErr w:type="spellEnd"/>
      <w:r w:rsidR="00B50FAC" w:rsidRPr="00B50FAC">
        <w:t xml:space="preserve"> </w:t>
      </w:r>
      <w:proofErr w:type="spellStart"/>
      <w:r w:rsidR="00B50FAC" w:rsidRPr="00B50FAC">
        <w:t>different</w:t>
      </w:r>
      <w:proofErr w:type="spellEnd"/>
      <w:r w:rsidR="00B50FAC" w:rsidRPr="00B50FAC">
        <w:t xml:space="preserve"> </w:t>
      </w:r>
      <w:proofErr w:type="spellStart"/>
      <w:r w:rsidR="00B50FAC" w:rsidRPr="00B50FAC">
        <w:t>properties</w:t>
      </w:r>
      <w:proofErr w:type="spellEnd"/>
      <w:r w:rsidR="00B50FAC" w:rsidRPr="00B50FAC">
        <w:t xml:space="preserve"> </w:t>
      </w:r>
      <w:r w:rsidR="00B50FAC">
        <w:t>and</w:t>
      </w:r>
      <w:r w:rsidR="00B50FAC" w:rsidRPr="00B50FAC">
        <w:t xml:space="preserve"> </w:t>
      </w:r>
      <w:proofErr w:type="spellStart"/>
      <w:r w:rsidR="00B50FAC" w:rsidRPr="00B50FAC">
        <w:t>different</w:t>
      </w:r>
      <w:proofErr w:type="spellEnd"/>
      <w:r w:rsidR="00B50FAC" w:rsidRPr="00B50FAC">
        <w:t xml:space="preserve"> </w:t>
      </w:r>
      <w:proofErr w:type="spellStart"/>
      <w:r w:rsidR="00B50FAC" w:rsidRPr="00B50FAC">
        <w:t>resolutions</w:t>
      </w:r>
      <w:proofErr w:type="spellEnd"/>
      <w:r w:rsidR="00B50FAC" w:rsidRPr="00B50FAC">
        <w:t>.</w:t>
      </w:r>
    </w:p>
    <w:p w14:paraId="4ED1E68D" w14:textId="348ACBFC" w:rsidR="00C33F40" w:rsidRDefault="00C33F40" w:rsidP="00C33F40">
      <w:pPr>
        <w:pStyle w:val="normlntextkurzva"/>
      </w:pPr>
      <w:proofErr w:type="spellStart"/>
      <w:r>
        <w:t>Keywords</w:t>
      </w:r>
      <w:proofErr w:type="spellEnd"/>
      <w:r>
        <w:t>:</w:t>
      </w:r>
      <w:r w:rsidR="00BB55B1" w:rsidRPr="00BB55B1">
        <w:t xml:space="preserve"> </w:t>
      </w:r>
      <w:proofErr w:type="spellStart"/>
      <w:r w:rsidR="00BB55B1">
        <w:t>Arduino</w:t>
      </w:r>
      <w:proofErr w:type="spellEnd"/>
      <w:r w:rsidR="00BB55B1">
        <w:t xml:space="preserve">, JPEG, BMP, image </w:t>
      </w:r>
      <w:proofErr w:type="spellStart"/>
      <w:r w:rsidR="00BB55B1">
        <w:t>compression</w:t>
      </w:r>
      <w:proofErr w:type="spellEnd"/>
      <w:r w:rsidR="00BB55B1">
        <w:t xml:space="preserve">, image </w:t>
      </w:r>
      <w:proofErr w:type="spellStart"/>
      <w:r w:rsidR="00BB55B1">
        <w:t>decompression</w:t>
      </w:r>
      <w:proofErr w:type="spellEnd"/>
    </w:p>
    <w:p w14:paraId="4ED1E68E" w14:textId="77777777" w:rsidR="0092160D" w:rsidRDefault="000A6066" w:rsidP="00ED5797">
      <w:pPr>
        <w:jc w:val="both"/>
      </w:pPr>
      <w:r>
        <w:rPr>
          <w:i/>
        </w:rPr>
        <w:br w:type="page"/>
      </w:r>
    </w:p>
    <w:tbl>
      <w:tblPr>
        <w:tblW w:w="5000" w:type="pct"/>
        <w:tblLook w:val="04A0" w:firstRow="1" w:lastRow="0" w:firstColumn="1" w:lastColumn="0" w:noHBand="0" w:noVBand="1"/>
      </w:tblPr>
      <w:tblGrid>
        <w:gridCol w:w="9003"/>
      </w:tblGrid>
      <w:tr w:rsidR="0092160D" w:rsidRPr="0092160D" w14:paraId="4ED1E698" w14:textId="77777777" w:rsidTr="000E19A8">
        <w:trPr>
          <w:trHeight w:val="3168"/>
        </w:trPr>
        <w:tc>
          <w:tcPr>
            <w:tcW w:w="5000" w:type="pct"/>
          </w:tcPr>
          <w:p w14:paraId="4ED1E68F" w14:textId="77777777" w:rsidR="0092160D" w:rsidRDefault="0092160D" w:rsidP="00B50FAC">
            <w:pPr>
              <w:pStyle w:val="Nadpisy"/>
            </w:pPr>
            <w:bookmarkStart w:id="12" w:name="_Toc448818331"/>
            <w:r w:rsidRPr="0092160D">
              <w:lastRenderedPageBreak/>
              <w:t>Poděkování</w:t>
            </w:r>
            <w:bookmarkEnd w:id="12"/>
          </w:p>
          <w:p w14:paraId="798A7D34" w14:textId="4732CA50" w:rsidR="00B50FAC" w:rsidRDefault="00B50FAC" w:rsidP="00B50FAC">
            <w:pPr>
              <w:pStyle w:val="normlntext"/>
              <w:rPr>
                <w:sz w:val="30"/>
                <w:szCs w:val="30"/>
              </w:rPr>
            </w:pPr>
            <w:r>
              <w:t xml:space="preserve">Děkuji svému vedoucímu diplomové práce </w:t>
            </w:r>
            <w:r w:rsidRPr="00824761">
              <w:t>RNDr. Martin</w:t>
            </w:r>
            <w:r>
              <w:t xml:space="preserve">u </w:t>
            </w:r>
            <w:proofErr w:type="spellStart"/>
            <w:r>
              <w:t>Kotyrbovi</w:t>
            </w:r>
            <w:proofErr w:type="spellEnd"/>
            <w:r w:rsidRPr="00824761">
              <w:t>, Ph.D.</w:t>
            </w:r>
            <w:r>
              <w:t xml:space="preserve"> za cenné připomínky, pomoc, odborné vedení a trpělivost při vypracovávání diplomové práce. Dále děkuji své rodině a přátelům za podporu během studia.</w:t>
            </w:r>
          </w:p>
          <w:p w14:paraId="4ED1E690" w14:textId="23D95CD6" w:rsidR="00C26DCD" w:rsidRDefault="00C26DCD" w:rsidP="000E19A8">
            <w:pPr>
              <w:jc w:val="both"/>
            </w:pPr>
          </w:p>
          <w:p w14:paraId="4ED1E691" w14:textId="77777777" w:rsidR="00C26DCD" w:rsidRDefault="00C26DCD" w:rsidP="000E19A8">
            <w:pPr>
              <w:jc w:val="both"/>
            </w:pPr>
          </w:p>
          <w:p w14:paraId="4ED1E692" w14:textId="77777777" w:rsidR="00C26DCD" w:rsidRDefault="00C26DCD" w:rsidP="000E19A8">
            <w:pPr>
              <w:jc w:val="both"/>
            </w:pPr>
          </w:p>
          <w:p w14:paraId="4ED1E693" w14:textId="77777777" w:rsidR="00C26DCD" w:rsidRPr="00C26DCD" w:rsidRDefault="00C26DCD" w:rsidP="00C26DCD"/>
          <w:p w14:paraId="4ED1E694" w14:textId="77777777" w:rsidR="00C26DCD" w:rsidRPr="00C26DCD" w:rsidRDefault="00C26DCD" w:rsidP="00C26DCD"/>
          <w:p w14:paraId="4ED1E695" w14:textId="77777777" w:rsidR="00C26DCD" w:rsidRPr="00C26DCD" w:rsidRDefault="00C26DCD" w:rsidP="00C26DCD"/>
          <w:p w14:paraId="4ED1E696" w14:textId="77777777" w:rsidR="00C26DCD" w:rsidRDefault="00C26DCD" w:rsidP="00C26DCD"/>
          <w:p w14:paraId="4ED1E697" w14:textId="77777777" w:rsidR="00C26DCD" w:rsidRPr="00C26DCD" w:rsidRDefault="00C26DCD" w:rsidP="00C26DCD"/>
        </w:tc>
      </w:tr>
    </w:tbl>
    <w:p w14:paraId="4ED1E699" w14:textId="77777777" w:rsidR="00C26DCD" w:rsidRDefault="00C26DCD">
      <w:r>
        <w:br w:type="page"/>
      </w:r>
    </w:p>
    <w:tbl>
      <w:tblPr>
        <w:tblW w:w="5000" w:type="pct"/>
        <w:tblLook w:val="04A0" w:firstRow="1" w:lastRow="0" w:firstColumn="1" w:lastColumn="0" w:noHBand="0" w:noVBand="1"/>
      </w:tblPr>
      <w:tblGrid>
        <w:gridCol w:w="9003"/>
      </w:tblGrid>
      <w:tr w:rsidR="0092160D" w:rsidRPr="0092160D" w14:paraId="4ED1E6A0" w14:textId="77777777" w:rsidTr="000E19A8">
        <w:trPr>
          <w:trHeight w:val="3168"/>
        </w:trPr>
        <w:tc>
          <w:tcPr>
            <w:tcW w:w="5000" w:type="pct"/>
            <w:vAlign w:val="bottom"/>
          </w:tcPr>
          <w:p w14:paraId="4ED1E69A" w14:textId="77777777" w:rsidR="0092160D" w:rsidRDefault="0092160D" w:rsidP="008D3188">
            <w:pPr>
              <w:pStyle w:val="normlntext"/>
            </w:pPr>
            <w:r w:rsidRPr="0092160D">
              <w:lastRenderedPageBreak/>
              <w:t>Prohlašuji, že předložená práce je mým původním autorským dílem, které jsem vypracoval/a samostatně. Veškerou literaturu a další zdroje, z nichž jsem při zpracování čerpal/a, v práci řádně cituji a jsou uvedeny v seznamu použité literatury.</w:t>
            </w:r>
          </w:p>
          <w:p w14:paraId="4ED1E69B" w14:textId="77777777" w:rsidR="0092160D" w:rsidRDefault="0092160D" w:rsidP="000E19A8">
            <w:pPr>
              <w:jc w:val="both"/>
            </w:pPr>
          </w:p>
          <w:p w14:paraId="4ED1E69C" w14:textId="77777777" w:rsidR="0092160D" w:rsidRPr="0092160D" w:rsidRDefault="0092160D" w:rsidP="000E19A8">
            <w:pPr>
              <w:jc w:val="center"/>
            </w:pPr>
          </w:p>
          <w:p w14:paraId="4ED1E69D" w14:textId="0B024090" w:rsidR="0092160D" w:rsidRPr="0092160D" w:rsidRDefault="0092160D" w:rsidP="000E19A8">
            <w:pPr>
              <w:spacing w:before="240" w:after="240"/>
            </w:pPr>
            <w:r w:rsidRPr="0092160D">
              <w:t xml:space="preserve">V Ostravě dne </w:t>
            </w:r>
            <w:r w:rsidR="00B50FAC">
              <w:t>22. 4. 2016</w:t>
            </w:r>
          </w:p>
          <w:p w14:paraId="4ED1E69E" w14:textId="77777777" w:rsidR="0092160D" w:rsidRPr="0092160D" w:rsidRDefault="0092160D" w:rsidP="000E19A8">
            <w:pPr>
              <w:spacing w:before="240" w:after="240"/>
              <w:jc w:val="right"/>
            </w:pPr>
            <w:r w:rsidRPr="0092160D">
              <w:t>. . . . . . . . . . . . . . . . . .</w:t>
            </w:r>
          </w:p>
          <w:p w14:paraId="4ED1E69F" w14:textId="7F263212" w:rsidR="0092160D" w:rsidRPr="0092160D" w:rsidRDefault="00B50FAC" w:rsidP="00B50FAC">
            <w:pPr>
              <w:spacing w:before="240" w:after="240"/>
              <w:jc w:val="right"/>
            </w:pPr>
            <w:r>
              <w:t>Jan Lazar</w:t>
            </w:r>
          </w:p>
        </w:tc>
      </w:tr>
    </w:tbl>
    <w:p w14:paraId="4ED1E6A1" w14:textId="77777777" w:rsidR="0092160D" w:rsidRPr="00C00E28" w:rsidRDefault="00F06E91" w:rsidP="00D23655">
      <w:pPr>
        <w:pStyle w:val="Nadpisy-AbstraktObsah"/>
      </w:pPr>
      <w:r>
        <w:br w:type="page"/>
      </w:r>
      <w:bookmarkStart w:id="13" w:name="_Toc209253203"/>
      <w:bookmarkStart w:id="14" w:name="_Toc209253390"/>
      <w:bookmarkStart w:id="15" w:name="_Toc209253642"/>
      <w:bookmarkStart w:id="16" w:name="_Toc209321244"/>
      <w:bookmarkStart w:id="17" w:name="_Toc209321408"/>
      <w:r w:rsidR="0092160D" w:rsidRPr="00243A59">
        <w:lastRenderedPageBreak/>
        <w:t>OBSAH</w:t>
      </w:r>
      <w:bookmarkEnd w:id="13"/>
      <w:bookmarkEnd w:id="14"/>
      <w:bookmarkEnd w:id="15"/>
      <w:bookmarkEnd w:id="16"/>
      <w:bookmarkEnd w:id="17"/>
    </w:p>
    <w:p w14:paraId="76787774" w14:textId="77777777" w:rsidR="00FC71A9" w:rsidRDefault="000E19A8">
      <w:pPr>
        <w:pStyle w:val="Obsah1"/>
        <w:tabs>
          <w:tab w:val="right" w:leader="dot" w:pos="8777"/>
        </w:tabs>
        <w:rPr>
          <w:rFonts w:asciiTheme="minorHAnsi" w:eastAsiaTheme="minorEastAsia" w:hAnsiTheme="minorHAnsi" w:cstheme="minorBidi"/>
          <w:b w:val="0"/>
          <w:caps w:val="0"/>
          <w:noProof/>
          <w:sz w:val="22"/>
          <w:szCs w:val="22"/>
        </w:rPr>
      </w:pPr>
      <w:r>
        <w:fldChar w:fldCharType="begin"/>
      </w:r>
      <w:r>
        <w:instrText xml:space="preserve"> TOC \h \z \t "Nadpisy;1;Nadpis A;1;Nadpis B;2;Nadpis C;3" </w:instrText>
      </w:r>
      <w:r>
        <w:fldChar w:fldCharType="separate"/>
      </w:r>
      <w:hyperlink w:anchor="_Toc448818331" w:history="1">
        <w:r w:rsidR="00FC71A9" w:rsidRPr="006907B9">
          <w:rPr>
            <w:rStyle w:val="Hypertextovodkaz"/>
            <w:noProof/>
          </w:rPr>
          <w:t>Poděkování</w:t>
        </w:r>
        <w:r w:rsidR="00FC71A9">
          <w:rPr>
            <w:noProof/>
            <w:webHidden/>
          </w:rPr>
          <w:tab/>
        </w:r>
        <w:r w:rsidR="00FC71A9">
          <w:rPr>
            <w:noProof/>
            <w:webHidden/>
          </w:rPr>
          <w:fldChar w:fldCharType="begin"/>
        </w:r>
        <w:r w:rsidR="00FC71A9">
          <w:rPr>
            <w:noProof/>
            <w:webHidden/>
          </w:rPr>
          <w:instrText xml:space="preserve"> PAGEREF _Toc448818331 \h </w:instrText>
        </w:r>
        <w:r w:rsidR="00FC71A9">
          <w:rPr>
            <w:noProof/>
            <w:webHidden/>
          </w:rPr>
        </w:r>
        <w:r w:rsidR="00FC71A9">
          <w:rPr>
            <w:noProof/>
            <w:webHidden/>
          </w:rPr>
          <w:fldChar w:fldCharType="separate"/>
        </w:r>
        <w:r w:rsidR="00FC71A9">
          <w:rPr>
            <w:noProof/>
            <w:webHidden/>
          </w:rPr>
          <w:t>7</w:t>
        </w:r>
        <w:r w:rsidR="00FC71A9">
          <w:rPr>
            <w:noProof/>
            <w:webHidden/>
          </w:rPr>
          <w:fldChar w:fldCharType="end"/>
        </w:r>
      </w:hyperlink>
    </w:p>
    <w:p w14:paraId="068B8D89" w14:textId="77777777" w:rsidR="00FC71A9" w:rsidRDefault="00FE3094">
      <w:pPr>
        <w:pStyle w:val="Obsah1"/>
        <w:tabs>
          <w:tab w:val="right" w:leader="dot" w:pos="8777"/>
        </w:tabs>
        <w:rPr>
          <w:rFonts w:asciiTheme="minorHAnsi" w:eastAsiaTheme="minorEastAsia" w:hAnsiTheme="minorHAnsi" w:cstheme="minorBidi"/>
          <w:b w:val="0"/>
          <w:caps w:val="0"/>
          <w:noProof/>
          <w:sz w:val="22"/>
          <w:szCs w:val="22"/>
        </w:rPr>
      </w:pPr>
      <w:hyperlink w:anchor="_Toc448818332" w:history="1">
        <w:r w:rsidR="00FC71A9" w:rsidRPr="006907B9">
          <w:rPr>
            <w:rStyle w:val="Hypertextovodkaz"/>
            <w:noProof/>
          </w:rPr>
          <w:t>ÚVOD</w:t>
        </w:r>
        <w:r w:rsidR="00FC71A9">
          <w:rPr>
            <w:noProof/>
            <w:webHidden/>
          </w:rPr>
          <w:tab/>
        </w:r>
        <w:r w:rsidR="00FC71A9">
          <w:rPr>
            <w:noProof/>
            <w:webHidden/>
          </w:rPr>
          <w:fldChar w:fldCharType="begin"/>
        </w:r>
        <w:r w:rsidR="00FC71A9">
          <w:rPr>
            <w:noProof/>
            <w:webHidden/>
          </w:rPr>
          <w:instrText xml:space="preserve"> PAGEREF _Toc448818332 \h </w:instrText>
        </w:r>
        <w:r w:rsidR="00FC71A9">
          <w:rPr>
            <w:noProof/>
            <w:webHidden/>
          </w:rPr>
        </w:r>
        <w:r w:rsidR="00FC71A9">
          <w:rPr>
            <w:noProof/>
            <w:webHidden/>
          </w:rPr>
          <w:fldChar w:fldCharType="separate"/>
        </w:r>
        <w:r w:rsidR="00FC71A9">
          <w:rPr>
            <w:noProof/>
            <w:webHidden/>
          </w:rPr>
          <w:t>11</w:t>
        </w:r>
        <w:r w:rsidR="00FC71A9">
          <w:rPr>
            <w:noProof/>
            <w:webHidden/>
          </w:rPr>
          <w:fldChar w:fldCharType="end"/>
        </w:r>
      </w:hyperlink>
    </w:p>
    <w:p w14:paraId="32C185EE" w14:textId="77777777" w:rsidR="00FC71A9" w:rsidRDefault="00FE3094">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448818333" w:history="1">
        <w:r w:rsidR="00FC71A9" w:rsidRPr="006907B9">
          <w:rPr>
            <w:rStyle w:val="Hypertextovodkaz"/>
            <w:noProof/>
          </w:rPr>
          <w:t>1</w:t>
        </w:r>
        <w:r w:rsidR="00FC71A9">
          <w:rPr>
            <w:rFonts w:asciiTheme="minorHAnsi" w:eastAsiaTheme="minorEastAsia" w:hAnsiTheme="minorHAnsi" w:cstheme="minorBidi"/>
            <w:b w:val="0"/>
            <w:caps w:val="0"/>
            <w:noProof/>
            <w:sz w:val="22"/>
            <w:szCs w:val="22"/>
          </w:rPr>
          <w:tab/>
        </w:r>
        <w:r w:rsidR="00FC71A9" w:rsidRPr="006907B9">
          <w:rPr>
            <w:rStyle w:val="Hypertextovodkaz"/>
            <w:noProof/>
          </w:rPr>
          <w:t>Cíle práce</w:t>
        </w:r>
        <w:r w:rsidR="00FC71A9">
          <w:rPr>
            <w:noProof/>
            <w:webHidden/>
          </w:rPr>
          <w:tab/>
        </w:r>
        <w:r w:rsidR="00FC71A9">
          <w:rPr>
            <w:noProof/>
            <w:webHidden/>
          </w:rPr>
          <w:fldChar w:fldCharType="begin"/>
        </w:r>
        <w:r w:rsidR="00FC71A9">
          <w:rPr>
            <w:noProof/>
            <w:webHidden/>
          </w:rPr>
          <w:instrText xml:space="preserve"> PAGEREF _Toc448818333 \h </w:instrText>
        </w:r>
        <w:r w:rsidR="00FC71A9">
          <w:rPr>
            <w:noProof/>
            <w:webHidden/>
          </w:rPr>
        </w:r>
        <w:r w:rsidR="00FC71A9">
          <w:rPr>
            <w:noProof/>
            <w:webHidden/>
          </w:rPr>
          <w:fldChar w:fldCharType="separate"/>
        </w:r>
        <w:r w:rsidR="00FC71A9">
          <w:rPr>
            <w:noProof/>
            <w:webHidden/>
          </w:rPr>
          <w:t>12</w:t>
        </w:r>
        <w:r w:rsidR="00FC71A9">
          <w:rPr>
            <w:noProof/>
            <w:webHidden/>
          </w:rPr>
          <w:fldChar w:fldCharType="end"/>
        </w:r>
      </w:hyperlink>
    </w:p>
    <w:p w14:paraId="453BC80A" w14:textId="77777777" w:rsidR="00FC71A9" w:rsidRDefault="00FE3094">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448818334" w:history="1">
        <w:r w:rsidR="00FC71A9" w:rsidRPr="006907B9">
          <w:rPr>
            <w:rStyle w:val="Hypertextovodkaz"/>
            <w:noProof/>
          </w:rPr>
          <w:t>2</w:t>
        </w:r>
        <w:r w:rsidR="00FC71A9">
          <w:rPr>
            <w:rFonts w:asciiTheme="minorHAnsi" w:eastAsiaTheme="minorEastAsia" w:hAnsiTheme="minorHAnsi" w:cstheme="minorBidi"/>
            <w:b w:val="0"/>
            <w:caps w:val="0"/>
            <w:noProof/>
            <w:sz w:val="22"/>
            <w:szCs w:val="22"/>
          </w:rPr>
          <w:tab/>
        </w:r>
        <w:r w:rsidR="00FC71A9" w:rsidRPr="006907B9">
          <w:rPr>
            <w:rStyle w:val="Hypertextovodkaz"/>
            <w:noProof/>
          </w:rPr>
          <w:t>Vývojová platforma Arduino</w:t>
        </w:r>
        <w:r w:rsidR="00FC71A9">
          <w:rPr>
            <w:noProof/>
            <w:webHidden/>
          </w:rPr>
          <w:tab/>
        </w:r>
        <w:r w:rsidR="00FC71A9">
          <w:rPr>
            <w:noProof/>
            <w:webHidden/>
          </w:rPr>
          <w:fldChar w:fldCharType="begin"/>
        </w:r>
        <w:r w:rsidR="00FC71A9">
          <w:rPr>
            <w:noProof/>
            <w:webHidden/>
          </w:rPr>
          <w:instrText xml:space="preserve"> PAGEREF _Toc448818334 \h </w:instrText>
        </w:r>
        <w:r w:rsidR="00FC71A9">
          <w:rPr>
            <w:noProof/>
            <w:webHidden/>
          </w:rPr>
        </w:r>
        <w:r w:rsidR="00FC71A9">
          <w:rPr>
            <w:noProof/>
            <w:webHidden/>
          </w:rPr>
          <w:fldChar w:fldCharType="separate"/>
        </w:r>
        <w:r w:rsidR="00FC71A9">
          <w:rPr>
            <w:noProof/>
            <w:webHidden/>
          </w:rPr>
          <w:t>13</w:t>
        </w:r>
        <w:r w:rsidR="00FC71A9">
          <w:rPr>
            <w:noProof/>
            <w:webHidden/>
          </w:rPr>
          <w:fldChar w:fldCharType="end"/>
        </w:r>
      </w:hyperlink>
    </w:p>
    <w:p w14:paraId="2175F38A" w14:textId="77777777" w:rsidR="00FC71A9" w:rsidRDefault="00FE3094">
      <w:pPr>
        <w:pStyle w:val="Obsah2"/>
        <w:tabs>
          <w:tab w:val="left" w:pos="880"/>
          <w:tab w:val="right" w:leader="dot" w:pos="8777"/>
        </w:tabs>
        <w:rPr>
          <w:rFonts w:asciiTheme="minorHAnsi" w:eastAsiaTheme="minorEastAsia" w:hAnsiTheme="minorHAnsi" w:cstheme="minorBidi"/>
          <w:noProof/>
          <w:sz w:val="22"/>
          <w:szCs w:val="22"/>
        </w:rPr>
      </w:pPr>
      <w:hyperlink w:anchor="_Toc448818335" w:history="1">
        <w:r w:rsidR="00FC71A9" w:rsidRPr="006907B9">
          <w:rPr>
            <w:rStyle w:val="Hypertextovodkaz"/>
            <w:noProof/>
          </w:rPr>
          <w:t>2.1</w:t>
        </w:r>
        <w:r w:rsidR="00FC71A9">
          <w:rPr>
            <w:rFonts w:asciiTheme="minorHAnsi" w:eastAsiaTheme="minorEastAsia" w:hAnsiTheme="minorHAnsi" w:cstheme="minorBidi"/>
            <w:noProof/>
            <w:sz w:val="22"/>
            <w:szCs w:val="22"/>
          </w:rPr>
          <w:tab/>
        </w:r>
        <w:r w:rsidR="00FC71A9" w:rsidRPr="006907B9">
          <w:rPr>
            <w:rStyle w:val="Hypertextovodkaz"/>
            <w:noProof/>
          </w:rPr>
          <w:t>Arduino jako nástroj komprese a dekomprese obrazu</w:t>
        </w:r>
        <w:r w:rsidR="00FC71A9">
          <w:rPr>
            <w:noProof/>
            <w:webHidden/>
          </w:rPr>
          <w:tab/>
        </w:r>
        <w:r w:rsidR="00FC71A9">
          <w:rPr>
            <w:noProof/>
            <w:webHidden/>
          </w:rPr>
          <w:fldChar w:fldCharType="begin"/>
        </w:r>
        <w:r w:rsidR="00FC71A9">
          <w:rPr>
            <w:noProof/>
            <w:webHidden/>
          </w:rPr>
          <w:instrText xml:space="preserve"> PAGEREF _Toc448818335 \h </w:instrText>
        </w:r>
        <w:r w:rsidR="00FC71A9">
          <w:rPr>
            <w:noProof/>
            <w:webHidden/>
          </w:rPr>
        </w:r>
        <w:r w:rsidR="00FC71A9">
          <w:rPr>
            <w:noProof/>
            <w:webHidden/>
          </w:rPr>
          <w:fldChar w:fldCharType="separate"/>
        </w:r>
        <w:r w:rsidR="00FC71A9">
          <w:rPr>
            <w:noProof/>
            <w:webHidden/>
          </w:rPr>
          <w:t>13</w:t>
        </w:r>
        <w:r w:rsidR="00FC71A9">
          <w:rPr>
            <w:noProof/>
            <w:webHidden/>
          </w:rPr>
          <w:fldChar w:fldCharType="end"/>
        </w:r>
      </w:hyperlink>
    </w:p>
    <w:p w14:paraId="450CA8AF" w14:textId="77777777" w:rsidR="00FC71A9" w:rsidRDefault="00FE3094">
      <w:pPr>
        <w:pStyle w:val="Obsah2"/>
        <w:tabs>
          <w:tab w:val="left" w:pos="880"/>
          <w:tab w:val="right" w:leader="dot" w:pos="8777"/>
        </w:tabs>
        <w:rPr>
          <w:rFonts w:asciiTheme="minorHAnsi" w:eastAsiaTheme="minorEastAsia" w:hAnsiTheme="minorHAnsi" w:cstheme="minorBidi"/>
          <w:noProof/>
          <w:sz w:val="22"/>
          <w:szCs w:val="22"/>
        </w:rPr>
      </w:pPr>
      <w:hyperlink w:anchor="_Toc448818336" w:history="1">
        <w:r w:rsidR="00FC71A9" w:rsidRPr="006907B9">
          <w:rPr>
            <w:rStyle w:val="Hypertextovodkaz"/>
            <w:noProof/>
          </w:rPr>
          <w:t>2.2</w:t>
        </w:r>
        <w:r w:rsidR="00FC71A9">
          <w:rPr>
            <w:rFonts w:asciiTheme="minorHAnsi" w:eastAsiaTheme="minorEastAsia" w:hAnsiTheme="minorHAnsi" w:cstheme="minorBidi"/>
            <w:noProof/>
            <w:sz w:val="22"/>
            <w:szCs w:val="22"/>
          </w:rPr>
          <w:tab/>
        </w:r>
        <w:r w:rsidR="00FC71A9" w:rsidRPr="006907B9">
          <w:rPr>
            <w:rStyle w:val="Hypertextovodkaz"/>
            <w:noProof/>
          </w:rPr>
          <w:t>Hardware</w:t>
        </w:r>
        <w:r w:rsidR="00FC71A9">
          <w:rPr>
            <w:noProof/>
            <w:webHidden/>
          </w:rPr>
          <w:tab/>
        </w:r>
        <w:r w:rsidR="00FC71A9">
          <w:rPr>
            <w:noProof/>
            <w:webHidden/>
          </w:rPr>
          <w:fldChar w:fldCharType="begin"/>
        </w:r>
        <w:r w:rsidR="00FC71A9">
          <w:rPr>
            <w:noProof/>
            <w:webHidden/>
          </w:rPr>
          <w:instrText xml:space="preserve"> PAGEREF _Toc448818336 \h </w:instrText>
        </w:r>
        <w:r w:rsidR="00FC71A9">
          <w:rPr>
            <w:noProof/>
            <w:webHidden/>
          </w:rPr>
        </w:r>
        <w:r w:rsidR="00FC71A9">
          <w:rPr>
            <w:noProof/>
            <w:webHidden/>
          </w:rPr>
          <w:fldChar w:fldCharType="separate"/>
        </w:r>
        <w:r w:rsidR="00FC71A9">
          <w:rPr>
            <w:noProof/>
            <w:webHidden/>
          </w:rPr>
          <w:t>14</w:t>
        </w:r>
        <w:r w:rsidR="00FC71A9">
          <w:rPr>
            <w:noProof/>
            <w:webHidden/>
          </w:rPr>
          <w:fldChar w:fldCharType="end"/>
        </w:r>
      </w:hyperlink>
    </w:p>
    <w:p w14:paraId="11B01A38" w14:textId="77777777" w:rsidR="00FC71A9" w:rsidRDefault="00FE3094">
      <w:pPr>
        <w:pStyle w:val="Obsah3"/>
        <w:tabs>
          <w:tab w:val="left" w:pos="1320"/>
          <w:tab w:val="right" w:leader="dot" w:pos="8777"/>
        </w:tabs>
        <w:rPr>
          <w:rFonts w:asciiTheme="minorHAnsi" w:eastAsiaTheme="minorEastAsia" w:hAnsiTheme="minorHAnsi" w:cstheme="minorBidi"/>
          <w:noProof/>
          <w:sz w:val="22"/>
          <w:szCs w:val="22"/>
        </w:rPr>
      </w:pPr>
      <w:hyperlink w:anchor="_Toc448818337" w:history="1">
        <w:r w:rsidR="00FC71A9" w:rsidRPr="006907B9">
          <w:rPr>
            <w:rStyle w:val="Hypertextovodkaz"/>
            <w:noProof/>
          </w:rPr>
          <w:t>2.2.1</w:t>
        </w:r>
        <w:r w:rsidR="00FC71A9">
          <w:rPr>
            <w:rFonts w:asciiTheme="minorHAnsi" w:eastAsiaTheme="minorEastAsia" w:hAnsiTheme="minorHAnsi" w:cstheme="minorBidi"/>
            <w:noProof/>
            <w:sz w:val="22"/>
            <w:szCs w:val="22"/>
          </w:rPr>
          <w:tab/>
        </w:r>
        <w:r w:rsidR="00FC71A9" w:rsidRPr="006907B9">
          <w:rPr>
            <w:rStyle w:val="Hypertextovodkaz"/>
            <w:noProof/>
          </w:rPr>
          <w:t>Arduino Mega 2560</w:t>
        </w:r>
        <w:r w:rsidR="00FC71A9">
          <w:rPr>
            <w:noProof/>
            <w:webHidden/>
          </w:rPr>
          <w:tab/>
        </w:r>
        <w:r w:rsidR="00FC71A9">
          <w:rPr>
            <w:noProof/>
            <w:webHidden/>
          </w:rPr>
          <w:fldChar w:fldCharType="begin"/>
        </w:r>
        <w:r w:rsidR="00FC71A9">
          <w:rPr>
            <w:noProof/>
            <w:webHidden/>
          </w:rPr>
          <w:instrText xml:space="preserve"> PAGEREF _Toc448818337 \h </w:instrText>
        </w:r>
        <w:r w:rsidR="00FC71A9">
          <w:rPr>
            <w:noProof/>
            <w:webHidden/>
          </w:rPr>
        </w:r>
        <w:r w:rsidR="00FC71A9">
          <w:rPr>
            <w:noProof/>
            <w:webHidden/>
          </w:rPr>
          <w:fldChar w:fldCharType="separate"/>
        </w:r>
        <w:r w:rsidR="00FC71A9">
          <w:rPr>
            <w:noProof/>
            <w:webHidden/>
          </w:rPr>
          <w:t>14</w:t>
        </w:r>
        <w:r w:rsidR="00FC71A9">
          <w:rPr>
            <w:noProof/>
            <w:webHidden/>
          </w:rPr>
          <w:fldChar w:fldCharType="end"/>
        </w:r>
      </w:hyperlink>
    </w:p>
    <w:p w14:paraId="2BEA8540" w14:textId="77777777" w:rsidR="00FC71A9" w:rsidRDefault="00FE3094">
      <w:pPr>
        <w:pStyle w:val="Obsah3"/>
        <w:tabs>
          <w:tab w:val="left" w:pos="1320"/>
          <w:tab w:val="right" w:leader="dot" w:pos="8777"/>
        </w:tabs>
        <w:rPr>
          <w:rFonts w:asciiTheme="minorHAnsi" w:eastAsiaTheme="minorEastAsia" w:hAnsiTheme="minorHAnsi" w:cstheme="minorBidi"/>
          <w:noProof/>
          <w:sz w:val="22"/>
          <w:szCs w:val="22"/>
        </w:rPr>
      </w:pPr>
      <w:hyperlink w:anchor="_Toc448818338" w:history="1">
        <w:r w:rsidR="00FC71A9" w:rsidRPr="006907B9">
          <w:rPr>
            <w:rStyle w:val="Hypertextovodkaz"/>
            <w:noProof/>
          </w:rPr>
          <w:t>2.2.2</w:t>
        </w:r>
        <w:r w:rsidR="00FC71A9">
          <w:rPr>
            <w:rFonts w:asciiTheme="minorHAnsi" w:eastAsiaTheme="minorEastAsia" w:hAnsiTheme="minorHAnsi" w:cstheme="minorBidi"/>
            <w:noProof/>
            <w:sz w:val="22"/>
            <w:szCs w:val="22"/>
          </w:rPr>
          <w:tab/>
        </w:r>
        <w:r w:rsidR="00FC71A9" w:rsidRPr="006907B9">
          <w:rPr>
            <w:rStyle w:val="Hypertextovodkaz"/>
            <w:noProof/>
          </w:rPr>
          <w:t>Arduino Due</w:t>
        </w:r>
        <w:r w:rsidR="00FC71A9">
          <w:rPr>
            <w:noProof/>
            <w:webHidden/>
          </w:rPr>
          <w:tab/>
        </w:r>
        <w:r w:rsidR="00FC71A9">
          <w:rPr>
            <w:noProof/>
            <w:webHidden/>
          </w:rPr>
          <w:fldChar w:fldCharType="begin"/>
        </w:r>
        <w:r w:rsidR="00FC71A9">
          <w:rPr>
            <w:noProof/>
            <w:webHidden/>
          </w:rPr>
          <w:instrText xml:space="preserve"> PAGEREF _Toc448818338 \h </w:instrText>
        </w:r>
        <w:r w:rsidR="00FC71A9">
          <w:rPr>
            <w:noProof/>
            <w:webHidden/>
          </w:rPr>
        </w:r>
        <w:r w:rsidR="00FC71A9">
          <w:rPr>
            <w:noProof/>
            <w:webHidden/>
          </w:rPr>
          <w:fldChar w:fldCharType="separate"/>
        </w:r>
        <w:r w:rsidR="00FC71A9">
          <w:rPr>
            <w:noProof/>
            <w:webHidden/>
          </w:rPr>
          <w:t>16</w:t>
        </w:r>
        <w:r w:rsidR="00FC71A9">
          <w:rPr>
            <w:noProof/>
            <w:webHidden/>
          </w:rPr>
          <w:fldChar w:fldCharType="end"/>
        </w:r>
      </w:hyperlink>
    </w:p>
    <w:p w14:paraId="5F06B6D9" w14:textId="77777777" w:rsidR="00FC71A9" w:rsidRDefault="00FE3094">
      <w:pPr>
        <w:pStyle w:val="Obsah2"/>
        <w:tabs>
          <w:tab w:val="left" w:pos="880"/>
          <w:tab w:val="right" w:leader="dot" w:pos="8777"/>
        </w:tabs>
        <w:rPr>
          <w:rFonts w:asciiTheme="minorHAnsi" w:eastAsiaTheme="minorEastAsia" w:hAnsiTheme="minorHAnsi" w:cstheme="minorBidi"/>
          <w:noProof/>
          <w:sz w:val="22"/>
          <w:szCs w:val="22"/>
        </w:rPr>
      </w:pPr>
      <w:hyperlink w:anchor="_Toc448818339" w:history="1">
        <w:r w:rsidR="00FC71A9" w:rsidRPr="006907B9">
          <w:rPr>
            <w:rStyle w:val="Hypertextovodkaz"/>
            <w:noProof/>
          </w:rPr>
          <w:t>2.3</w:t>
        </w:r>
        <w:r w:rsidR="00FC71A9">
          <w:rPr>
            <w:rFonts w:asciiTheme="minorHAnsi" w:eastAsiaTheme="minorEastAsia" w:hAnsiTheme="minorHAnsi" w:cstheme="minorBidi"/>
            <w:noProof/>
            <w:sz w:val="22"/>
            <w:szCs w:val="22"/>
          </w:rPr>
          <w:tab/>
        </w:r>
        <w:r w:rsidR="00FC71A9" w:rsidRPr="006907B9">
          <w:rPr>
            <w:rStyle w:val="Hypertextovodkaz"/>
            <w:noProof/>
          </w:rPr>
          <w:t>Software</w:t>
        </w:r>
        <w:r w:rsidR="00FC71A9">
          <w:rPr>
            <w:noProof/>
            <w:webHidden/>
          </w:rPr>
          <w:tab/>
        </w:r>
        <w:r w:rsidR="00FC71A9">
          <w:rPr>
            <w:noProof/>
            <w:webHidden/>
          </w:rPr>
          <w:fldChar w:fldCharType="begin"/>
        </w:r>
        <w:r w:rsidR="00FC71A9">
          <w:rPr>
            <w:noProof/>
            <w:webHidden/>
          </w:rPr>
          <w:instrText xml:space="preserve"> PAGEREF _Toc448818339 \h </w:instrText>
        </w:r>
        <w:r w:rsidR="00FC71A9">
          <w:rPr>
            <w:noProof/>
            <w:webHidden/>
          </w:rPr>
        </w:r>
        <w:r w:rsidR="00FC71A9">
          <w:rPr>
            <w:noProof/>
            <w:webHidden/>
          </w:rPr>
          <w:fldChar w:fldCharType="separate"/>
        </w:r>
        <w:r w:rsidR="00FC71A9">
          <w:rPr>
            <w:noProof/>
            <w:webHidden/>
          </w:rPr>
          <w:t>17</w:t>
        </w:r>
        <w:r w:rsidR="00FC71A9">
          <w:rPr>
            <w:noProof/>
            <w:webHidden/>
          </w:rPr>
          <w:fldChar w:fldCharType="end"/>
        </w:r>
      </w:hyperlink>
    </w:p>
    <w:p w14:paraId="1FA1916E" w14:textId="77777777" w:rsidR="00FC71A9" w:rsidRDefault="00FE3094">
      <w:pPr>
        <w:pStyle w:val="Obsah3"/>
        <w:tabs>
          <w:tab w:val="left" w:pos="1320"/>
          <w:tab w:val="right" w:leader="dot" w:pos="8777"/>
        </w:tabs>
        <w:rPr>
          <w:rFonts w:asciiTheme="minorHAnsi" w:eastAsiaTheme="minorEastAsia" w:hAnsiTheme="minorHAnsi" w:cstheme="minorBidi"/>
          <w:noProof/>
          <w:sz w:val="22"/>
          <w:szCs w:val="22"/>
        </w:rPr>
      </w:pPr>
      <w:hyperlink w:anchor="_Toc448818340" w:history="1">
        <w:r w:rsidR="00FC71A9" w:rsidRPr="006907B9">
          <w:rPr>
            <w:rStyle w:val="Hypertextovodkaz"/>
            <w:noProof/>
          </w:rPr>
          <w:t>2.3.1</w:t>
        </w:r>
        <w:r w:rsidR="00FC71A9">
          <w:rPr>
            <w:rFonts w:asciiTheme="minorHAnsi" w:eastAsiaTheme="minorEastAsia" w:hAnsiTheme="minorHAnsi" w:cstheme="minorBidi"/>
            <w:noProof/>
            <w:sz w:val="22"/>
            <w:szCs w:val="22"/>
          </w:rPr>
          <w:tab/>
        </w:r>
        <w:r w:rsidR="00FC71A9" w:rsidRPr="006907B9">
          <w:rPr>
            <w:rStyle w:val="Hypertextovodkaz"/>
            <w:noProof/>
          </w:rPr>
          <w:t>Arduino IDE</w:t>
        </w:r>
        <w:r w:rsidR="00FC71A9">
          <w:rPr>
            <w:noProof/>
            <w:webHidden/>
          </w:rPr>
          <w:tab/>
        </w:r>
        <w:r w:rsidR="00FC71A9">
          <w:rPr>
            <w:noProof/>
            <w:webHidden/>
          </w:rPr>
          <w:fldChar w:fldCharType="begin"/>
        </w:r>
        <w:r w:rsidR="00FC71A9">
          <w:rPr>
            <w:noProof/>
            <w:webHidden/>
          </w:rPr>
          <w:instrText xml:space="preserve"> PAGEREF _Toc448818340 \h </w:instrText>
        </w:r>
        <w:r w:rsidR="00FC71A9">
          <w:rPr>
            <w:noProof/>
            <w:webHidden/>
          </w:rPr>
        </w:r>
        <w:r w:rsidR="00FC71A9">
          <w:rPr>
            <w:noProof/>
            <w:webHidden/>
          </w:rPr>
          <w:fldChar w:fldCharType="separate"/>
        </w:r>
        <w:r w:rsidR="00FC71A9">
          <w:rPr>
            <w:noProof/>
            <w:webHidden/>
          </w:rPr>
          <w:t>17</w:t>
        </w:r>
        <w:r w:rsidR="00FC71A9">
          <w:rPr>
            <w:noProof/>
            <w:webHidden/>
          </w:rPr>
          <w:fldChar w:fldCharType="end"/>
        </w:r>
      </w:hyperlink>
    </w:p>
    <w:p w14:paraId="1454E056" w14:textId="77777777" w:rsidR="00FC71A9" w:rsidRDefault="00FE3094">
      <w:pPr>
        <w:pStyle w:val="Obsah3"/>
        <w:tabs>
          <w:tab w:val="left" w:pos="1320"/>
          <w:tab w:val="right" w:leader="dot" w:pos="8777"/>
        </w:tabs>
        <w:rPr>
          <w:rFonts w:asciiTheme="minorHAnsi" w:eastAsiaTheme="minorEastAsia" w:hAnsiTheme="minorHAnsi" w:cstheme="minorBidi"/>
          <w:noProof/>
          <w:sz w:val="22"/>
          <w:szCs w:val="22"/>
        </w:rPr>
      </w:pPr>
      <w:hyperlink w:anchor="_Toc448818341" w:history="1">
        <w:r w:rsidR="00FC71A9" w:rsidRPr="006907B9">
          <w:rPr>
            <w:rStyle w:val="Hypertextovodkaz"/>
            <w:noProof/>
          </w:rPr>
          <w:t>2.3.2</w:t>
        </w:r>
        <w:r w:rsidR="00FC71A9">
          <w:rPr>
            <w:rFonts w:asciiTheme="minorHAnsi" w:eastAsiaTheme="minorEastAsia" w:hAnsiTheme="minorHAnsi" w:cstheme="minorBidi"/>
            <w:noProof/>
            <w:sz w:val="22"/>
            <w:szCs w:val="22"/>
          </w:rPr>
          <w:tab/>
        </w:r>
        <w:r w:rsidR="00FC71A9" w:rsidRPr="006907B9">
          <w:rPr>
            <w:rStyle w:val="Hypertextovodkaz"/>
            <w:noProof/>
          </w:rPr>
          <w:t>Visual Micro plugin pro Microsoft Visual Studio</w:t>
        </w:r>
        <w:r w:rsidR="00FC71A9">
          <w:rPr>
            <w:noProof/>
            <w:webHidden/>
          </w:rPr>
          <w:tab/>
        </w:r>
        <w:r w:rsidR="00FC71A9">
          <w:rPr>
            <w:noProof/>
            <w:webHidden/>
          </w:rPr>
          <w:fldChar w:fldCharType="begin"/>
        </w:r>
        <w:r w:rsidR="00FC71A9">
          <w:rPr>
            <w:noProof/>
            <w:webHidden/>
          </w:rPr>
          <w:instrText xml:space="preserve"> PAGEREF _Toc448818341 \h </w:instrText>
        </w:r>
        <w:r w:rsidR="00FC71A9">
          <w:rPr>
            <w:noProof/>
            <w:webHidden/>
          </w:rPr>
        </w:r>
        <w:r w:rsidR="00FC71A9">
          <w:rPr>
            <w:noProof/>
            <w:webHidden/>
          </w:rPr>
          <w:fldChar w:fldCharType="separate"/>
        </w:r>
        <w:r w:rsidR="00FC71A9">
          <w:rPr>
            <w:noProof/>
            <w:webHidden/>
          </w:rPr>
          <w:t>19</w:t>
        </w:r>
        <w:r w:rsidR="00FC71A9">
          <w:rPr>
            <w:noProof/>
            <w:webHidden/>
          </w:rPr>
          <w:fldChar w:fldCharType="end"/>
        </w:r>
      </w:hyperlink>
    </w:p>
    <w:p w14:paraId="172EFFA3" w14:textId="77777777" w:rsidR="00FC71A9" w:rsidRDefault="00FE3094">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448818342" w:history="1">
        <w:r w:rsidR="00FC71A9" w:rsidRPr="006907B9">
          <w:rPr>
            <w:rStyle w:val="Hypertextovodkaz"/>
            <w:noProof/>
          </w:rPr>
          <w:t>3</w:t>
        </w:r>
        <w:r w:rsidR="00FC71A9">
          <w:rPr>
            <w:rFonts w:asciiTheme="minorHAnsi" w:eastAsiaTheme="minorEastAsia" w:hAnsiTheme="minorHAnsi" w:cstheme="minorBidi"/>
            <w:b w:val="0"/>
            <w:caps w:val="0"/>
            <w:noProof/>
            <w:sz w:val="22"/>
            <w:szCs w:val="22"/>
          </w:rPr>
          <w:tab/>
        </w:r>
        <w:r w:rsidR="00FC71A9" w:rsidRPr="006907B9">
          <w:rPr>
            <w:rStyle w:val="Hypertextovodkaz"/>
            <w:noProof/>
          </w:rPr>
          <w:t>Komprese rastrového obrazu</w:t>
        </w:r>
        <w:r w:rsidR="00FC71A9">
          <w:rPr>
            <w:noProof/>
            <w:webHidden/>
          </w:rPr>
          <w:tab/>
        </w:r>
        <w:r w:rsidR="00FC71A9">
          <w:rPr>
            <w:noProof/>
            <w:webHidden/>
          </w:rPr>
          <w:fldChar w:fldCharType="begin"/>
        </w:r>
        <w:r w:rsidR="00FC71A9">
          <w:rPr>
            <w:noProof/>
            <w:webHidden/>
          </w:rPr>
          <w:instrText xml:space="preserve"> PAGEREF _Toc448818342 \h </w:instrText>
        </w:r>
        <w:r w:rsidR="00FC71A9">
          <w:rPr>
            <w:noProof/>
            <w:webHidden/>
          </w:rPr>
        </w:r>
        <w:r w:rsidR="00FC71A9">
          <w:rPr>
            <w:noProof/>
            <w:webHidden/>
          </w:rPr>
          <w:fldChar w:fldCharType="separate"/>
        </w:r>
        <w:r w:rsidR="00FC71A9">
          <w:rPr>
            <w:noProof/>
            <w:webHidden/>
          </w:rPr>
          <w:t>21</w:t>
        </w:r>
        <w:r w:rsidR="00FC71A9">
          <w:rPr>
            <w:noProof/>
            <w:webHidden/>
          </w:rPr>
          <w:fldChar w:fldCharType="end"/>
        </w:r>
      </w:hyperlink>
    </w:p>
    <w:p w14:paraId="0111D321" w14:textId="77777777" w:rsidR="00FC71A9" w:rsidRDefault="00FE3094">
      <w:pPr>
        <w:pStyle w:val="Obsah2"/>
        <w:tabs>
          <w:tab w:val="left" w:pos="880"/>
          <w:tab w:val="right" w:leader="dot" w:pos="8777"/>
        </w:tabs>
        <w:rPr>
          <w:rFonts w:asciiTheme="minorHAnsi" w:eastAsiaTheme="minorEastAsia" w:hAnsiTheme="minorHAnsi" w:cstheme="minorBidi"/>
          <w:noProof/>
          <w:sz w:val="22"/>
          <w:szCs w:val="22"/>
        </w:rPr>
      </w:pPr>
      <w:hyperlink w:anchor="_Toc448818343" w:history="1">
        <w:r w:rsidR="00FC71A9" w:rsidRPr="006907B9">
          <w:rPr>
            <w:rStyle w:val="Hypertextovodkaz"/>
            <w:noProof/>
          </w:rPr>
          <w:t>3.1</w:t>
        </w:r>
        <w:r w:rsidR="00FC71A9">
          <w:rPr>
            <w:rFonts w:asciiTheme="minorHAnsi" w:eastAsiaTheme="minorEastAsia" w:hAnsiTheme="minorHAnsi" w:cstheme="minorBidi"/>
            <w:noProof/>
            <w:sz w:val="22"/>
            <w:szCs w:val="22"/>
          </w:rPr>
          <w:tab/>
        </w:r>
        <w:r w:rsidR="00FC71A9" w:rsidRPr="006907B9">
          <w:rPr>
            <w:rStyle w:val="Hypertextovodkaz"/>
            <w:noProof/>
          </w:rPr>
          <w:t>Rastrový formát BMP</w:t>
        </w:r>
        <w:r w:rsidR="00FC71A9">
          <w:rPr>
            <w:noProof/>
            <w:webHidden/>
          </w:rPr>
          <w:tab/>
        </w:r>
        <w:r w:rsidR="00FC71A9">
          <w:rPr>
            <w:noProof/>
            <w:webHidden/>
          </w:rPr>
          <w:fldChar w:fldCharType="begin"/>
        </w:r>
        <w:r w:rsidR="00FC71A9">
          <w:rPr>
            <w:noProof/>
            <w:webHidden/>
          </w:rPr>
          <w:instrText xml:space="preserve"> PAGEREF _Toc448818343 \h </w:instrText>
        </w:r>
        <w:r w:rsidR="00FC71A9">
          <w:rPr>
            <w:noProof/>
            <w:webHidden/>
          </w:rPr>
        </w:r>
        <w:r w:rsidR="00FC71A9">
          <w:rPr>
            <w:noProof/>
            <w:webHidden/>
          </w:rPr>
          <w:fldChar w:fldCharType="separate"/>
        </w:r>
        <w:r w:rsidR="00FC71A9">
          <w:rPr>
            <w:noProof/>
            <w:webHidden/>
          </w:rPr>
          <w:t>23</w:t>
        </w:r>
        <w:r w:rsidR="00FC71A9">
          <w:rPr>
            <w:noProof/>
            <w:webHidden/>
          </w:rPr>
          <w:fldChar w:fldCharType="end"/>
        </w:r>
      </w:hyperlink>
    </w:p>
    <w:p w14:paraId="23DD5455" w14:textId="77777777" w:rsidR="00FC71A9" w:rsidRDefault="00FE3094">
      <w:pPr>
        <w:pStyle w:val="Obsah3"/>
        <w:tabs>
          <w:tab w:val="left" w:pos="1320"/>
          <w:tab w:val="right" w:leader="dot" w:pos="8777"/>
        </w:tabs>
        <w:rPr>
          <w:rFonts w:asciiTheme="minorHAnsi" w:eastAsiaTheme="minorEastAsia" w:hAnsiTheme="minorHAnsi" w:cstheme="minorBidi"/>
          <w:noProof/>
          <w:sz w:val="22"/>
          <w:szCs w:val="22"/>
        </w:rPr>
      </w:pPr>
      <w:hyperlink w:anchor="_Toc448818344" w:history="1">
        <w:r w:rsidR="00FC71A9" w:rsidRPr="006907B9">
          <w:rPr>
            <w:rStyle w:val="Hypertextovodkaz"/>
            <w:noProof/>
          </w:rPr>
          <w:t>3.1.1</w:t>
        </w:r>
        <w:r w:rsidR="00FC71A9">
          <w:rPr>
            <w:rFonts w:asciiTheme="minorHAnsi" w:eastAsiaTheme="minorEastAsia" w:hAnsiTheme="minorHAnsi" w:cstheme="minorBidi"/>
            <w:noProof/>
            <w:sz w:val="22"/>
            <w:szCs w:val="22"/>
          </w:rPr>
          <w:tab/>
        </w:r>
        <w:r w:rsidR="00FC71A9" w:rsidRPr="006907B9">
          <w:rPr>
            <w:rStyle w:val="Hypertextovodkaz"/>
            <w:noProof/>
          </w:rPr>
          <w:t>Struktura BMP souboru</w:t>
        </w:r>
        <w:r w:rsidR="00FC71A9">
          <w:rPr>
            <w:noProof/>
            <w:webHidden/>
          </w:rPr>
          <w:tab/>
        </w:r>
        <w:r w:rsidR="00FC71A9">
          <w:rPr>
            <w:noProof/>
            <w:webHidden/>
          </w:rPr>
          <w:fldChar w:fldCharType="begin"/>
        </w:r>
        <w:r w:rsidR="00FC71A9">
          <w:rPr>
            <w:noProof/>
            <w:webHidden/>
          </w:rPr>
          <w:instrText xml:space="preserve"> PAGEREF _Toc448818344 \h </w:instrText>
        </w:r>
        <w:r w:rsidR="00FC71A9">
          <w:rPr>
            <w:noProof/>
            <w:webHidden/>
          </w:rPr>
        </w:r>
        <w:r w:rsidR="00FC71A9">
          <w:rPr>
            <w:noProof/>
            <w:webHidden/>
          </w:rPr>
          <w:fldChar w:fldCharType="separate"/>
        </w:r>
        <w:r w:rsidR="00FC71A9">
          <w:rPr>
            <w:noProof/>
            <w:webHidden/>
          </w:rPr>
          <w:t>23</w:t>
        </w:r>
        <w:r w:rsidR="00FC71A9">
          <w:rPr>
            <w:noProof/>
            <w:webHidden/>
          </w:rPr>
          <w:fldChar w:fldCharType="end"/>
        </w:r>
      </w:hyperlink>
    </w:p>
    <w:p w14:paraId="7CF91552" w14:textId="77777777" w:rsidR="00FC71A9" w:rsidRDefault="00FE3094">
      <w:pPr>
        <w:pStyle w:val="Obsah3"/>
        <w:tabs>
          <w:tab w:val="left" w:pos="1540"/>
          <w:tab w:val="right" w:leader="dot" w:pos="8777"/>
        </w:tabs>
        <w:rPr>
          <w:rFonts w:asciiTheme="minorHAnsi" w:eastAsiaTheme="minorEastAsia" w:hAnsiTheme="minorHAnsi" w:cstheme="minorBidi"/>
          <w:noProof/>
          <w:sz w:val="22"/>
          <w:szCs w:val="22"/>
        </w:rPr>
      </w:pPr>
      <w:hyperlink w:anchor="_Toc448818345" w:history="1">
        <w:r w:rsidR="00FC71A9" w:rsidRPr="006907B9">
          <w:rPr>
            <w:rStyle w:val="Hypertextovodkaz"/>
            <w:noProof/>
          </w:rPr>
          <w:t>3.1.1.1</w:t>
        </w:r>
        <w:r w:rsidR="00FC71A9">
          <w:rPr>
            <w:rFonts w:asciiTheme="minorHAnsi" w:eastAsiaTheme="minorEastAsia" w:hAnsiTheme="minorHAnsi" w:cstheme="minorBidi"/>
            <w:noProof/>
            <w:sz w:val="22"/>
            <w:szCs w:val="22"/>
          </w:rPr>
          <w:tab/>
        </w:r>
        <w:r w:rsidR="00FC71A9" w:rsidRPr="006907B9">
          <w:rPr>
            <w:rStyle w:val="Hypertextovodkaz"/>
            <w:noProof/>
          </w:rPr>
          <w:t>Hlavička souboru BMP - BMPFILEHEADER</w:t>
        </w:r>
        <w:r w:rsidR="00FC71A9">
          <w:rPr>
            <w:noProof/>
            <w:webHidden/>
          </w:rPr>
          <w:tab/>
        </w:r>
        <w:r w:rsidR="00FC71A9">
          <w:rPr>
            <w:noProof/>
            <w:webHidden/>
          </w:rPr>
          <w:fldChar w:fldCharType="begin"/>
        </w:r>
        <w:r w:rsidR="00FC71A9">
          <w:rPr>
            <w:noProof/>
            <w:webHidden/>
          </w:rPr>
          <w:instrText xml:space="preserve"> PAGEREF _Toc448818345 \h </w:instrText>
        </w:r>
        <w:r w:rsidR="00FC71A9">
          <w:rPr>
            <w:noProof/>
            <w:webHidden/>
          </w:rPr>
        </w:r>
        <w:r w:rsidR="00FC71A9">
          <w:rPr>
            <w:noProof/>
            <w:webHidden/>
          </w:rPr>
          <w:fldChar w:fldCharType="separate"/>
        </w:r>
        <w:r w:rsidR="00FC71A9">
          <w:rPr>
            <w:noProof/>
            <w:webHidden/>
          </w:rPr>
          <w:t>24</w:t>
        </w:r>
        <w:r w:rsidR="00FC71A9">
          <w:rPr>
            <w:noProof/>
            <w:webHidden/>
          </w:rPr>
          <w:fldChar w:fldCharType="end"/>
        </w:r>
      </w:hyperlink>
    </w:p>
    <w:p w14:paraId="7AB3EB53" w14:textId="77777777" w:rsidR="00FC71A9" w:rsidRDefault="00FE3094">
      <w:pPr>
        <w:pStyle w:val="Obsah3"/>
        <w:tabs>
          <w:tab w:val="left" w:pos="1540"/>
          <w:tab w:val="right" w:leader="dot" w:pos="8777"/>
        </w:tabs>
        <w:rPr>
          <w:rFonts w:asciiTheme="minorHAnsi" w:eastAsiaTheme="minorEastAsia" w:hAnsiTheme="minorHAnsi" w:cstheme="minorBidi"/>
          <w:noProof/>
          <w:sz w:val="22"/>
          <w:szCs w:val="22"/>
        </w:rPr>
      </w:pPr>
      <w:hyperlink w:anchor="_Toc448818346" w:history="1">
        <w:r w:rsidR="00FC71A9" w:rsidRPr="006907B9">
          <w:rPr>
            <w:rStyle w:val="Hypertextovodkaz"/>
            <w:noProof/>
          </w:rPr>
          <w:t>3.1.1.2</w:t>
        </w:r>
        <w:r w:rsidR="00FC71A9">
          <w:rPr>
            <w:rFonts w:asciiTheme="minorHAnsi" w:eastAsiaTheme="minorEastAsia" w:hAnsiTheme="minorHAnsi" w:cstheme="minorBidi"/>
            <w:noProof/>
            <w:sz w:val="22"/>
            <w:szCs w:val="22"/>
          </w:rPr>
          <w:tab/>
        </w:r>
        <w:r w:rsidR="00FC71A9" w:rsidRPr="006907B9">
          <w:rPr>
            <w:rStyle w:val="Hypertextovodkaz"/>
            <w:noProof/>
          </w:rPr>
          <w:t>BMP INFO hlavička – BITMAPINFOHEADER</w:t>
        </w:r>
        <w:r w:rsidR="00FC71A9">
          <w:rPr>
            <w:noProof/>
            <w:webHidden/>
          </w:rPr>
          <w:tab/>
        </w:r>
        <w:r w:rsidR="00FC71A9">
          <w:rPr>
            <w:noProof/>
            <w:webHidden/>
          </w:rPr>
          <w:fldChar w:fldCharType="begin"/>
        </w:r>
        <w:r w:rsidR="00FC71A9">
          <w:rPr>
            <w:noProof/>
            <w:webHidden/>
          </w:rPr>
          <w:instrText xml:space="preserve"> PAGEREF _Toc448818346 \h </w:instrText>
        </w:r>
        <w:r w:rsidR="00FC71A9">
          <w:rPr>
            <w:noProof/>
            <w:webHidden/>
          </w:rPr>
        </w:r>
        <w:r w:rsidR="00FC71A9">
          <w:rPr>
            <w:noProof/>
            <w:webHidden/>
          </w:rPr>
          <w:fldChar w:fldCharType="separate"/>
        </w:r>
        <w:r w:rsidR="00FC71A9">
          <w:rPr>
            <w:noProof/>
            <w:webHidden/>
          </w:rPr>
          <w:t>24</w:t>
        </w:r>
        <w:r w:rsidR="00FC71A9">
          <w:rPr>
            <w:noProof/>
            <w:webHidden/>
          </w:rPr>
          <w:fldChar w:fldCharType="end"/>
        </w:r>
      </w:hyperlink>
    </w:p>
    <w:p w14:paraId="6357D366" w14:textId="77777777" w:rsidR="00FC71A9" w:rsidRDefault="00FE3094">
      <w:pPr>
        <w:pStyle w:val="Obsah3"/>
        <w:tabs>
          <w:tab w:val="left" w:pos="1540"/>
          <w:tab w:val="right" w:leader="dot" w:pos="8777"/>
        </w:tabs>
        <w:rPr>
          <w:rFonts w:asciiTheme="minorHAnsi" w:eastAsiaTheme="minorEastAsia" w:hAnsiTheme="minorHAnsi" w:cstheme="minorBidi"/>
          <w:noProof/>
          <w:sz w:val="22"/>
          <w:szCs w:val="22"/>
        </w:rPr>
      </w:pPr>
      <w:hyperlink w:anchor="_Toc448818347" w:history="1">
        <w:r w:rsidR="00FC71A9" w:rsidRPr="006907B9">
          <w:rPr>
            <w:rStyle w:val="Hypertextovodkaz"/>
            <w:noProof/>
          </w:rPr>
          <w:t>3.1.1.3</w:t>
        </w:r>
        <w:r w:rsidR="00FC71A9">
          <w:rPr>
            <w:rFonts w:asciiTheme="minorHAnsi" w:eastAsiaTheme="minorEastAsia" w:hAnsiTheme="minorHAnsi" w:cstheme="minorBidi"/>
            <w:noProof/>
            <w:sz w:val="22"/>
            <w:szCs w:val="22"/>
          </w:rPr>
          <w:tab/>
        </w:r>
        <w:r w:rsidR="00FC71A9" w:rsidRPr="006907B9">
          <w:rPr>
            <w:rStyle w:val="Hypertextovodkaz"/>
            <w:noProof/>
          </w:rPr>
          <w:t>Barevná paleta RGBQUAD</w:t>
        </w:r>
        <w:r w:rsidR="00FC71A9">
          <w:rPr>
            <w:noProof/>
            <w:webHidden/>
          </w:rPr>
          <w:tab/>
        </w:r>
        <w:r w:rsidR="00FC71A9">
          <w:rPr>
            <w:noProof/>
            <w:webHidden/>
          </w:rPr>
          <w:fldChar w:fldCharType="begin"/>
        </w:r>
        <w:r w:rsidR="00FC71A9">
          <w:rPr>
            <w:noProof/>
            <w:webHidden/>
          </w:rPr>
          <w:instrText xml:space="preserve"> PAGEREF _Toc448818347 \h </w:instrText>
        </w:r>
        <w:r w:rsidR="00FC71A9">
          <w:rPr>
            <w:noProof/>
            <w:webHidden/>
          </w:rPr>
        </w:r>
        <w:r w:rsidR="00FC71A9">
          <w:rPr>
            <w:noProof/>
            <w:webHidden/>
          </w:rPr>
          <w:fldChar w:fldCharType="separate"/>
        </w:r>
        <w:r w:rsidR="00FC71A9">
          <w:rPr>
            <w:noProof/>
            <w:webHidden/>
          </w:rPr>
          <w:t>26</w:t>
        </w:r>
        <w:r w:rsidR="00FC71A9">
          <w:rPr>
            <w:noProof/>
            <w:webHidden/>
          </w:rPr>
          <w:fldChar w:fldCharType="end"/>
        </w:r>
      </w:hyperlink>
    </w:p>
    <w:p w14:paraId="3B55E0D3" w14:textId="77777777" w:rsidR="00FC71A9" w:rsidRDefault="00FE3094">
      <w:pPr>
        <w:pStyle w:val="Obsah3"/>
        <w:tabs>
          <w:tab w:val="left" w:pos="1320"/>
          <w:tab w:val="right" w:leader="dot" w:pos="8777"/>
        </w:tabs>
        <w:rPr>
          <w:rFonts w:asciiTheme="minorHAnsi" w:eastAsiaTheme="minorEastAsia" w:hAnsiTheme="minorHAnsi" w:cstheme="minorBidi"/>
          <w:noProof/>
          <w:sz w:val="22"/>
          <w:szCs w:val="22"/>
        </w:rPr>
      </w:pPr>
      <w:hyperlink w:anchor="_Toc448818348" w:history="1">
        <w:r w:rsidR="00FC71A9" w:rsidRPr="006907B9">
          <w:rPr>
            <w:rStyle w:val="Hypertextovodkaz"/>
            <w:noProof/>
          </w:rPr>
          <w:t>3.1.2</w:t>
        </w:r>
        <w:r w:rsidR="00FC71A9">
          <w:rPr>
            <w:rFonts w:asciiTheme="minorHAnsi" w:eastAsiaTheme="minorEastAsia" w:hAnsiTheme="minorHAnsi" w:cstheme="minorBidi"/>
            <w:noProof/>
            <w:sz w:val="22"/>
            <w:szCs w:val="22"/>
          </w:rPr>
          <w:tab/>
        </w:r>
        <w:r w:rsidR="00FC71A9" w:rsidRPr="006907B9">
          <w:rPr>
            <w:rStyle w:val="Hypertextovodkaz"/>
            <w:noProof/>
          </w:rPr>
          <w:t>Barevný mód souboru BMP</w:t>
        </w:r>
        <w:r w:rsidR="00FC71A9">
          <w:rPr>
            <w:noProof/>
            <w:webHidden/>
          </w:rPr>
          <w:tab/>
        </w:r>
        <w:r w:rsidR="00FC71A9">
          <w:rPr>
            <w:noProof/>
            <w:webHidden/>
          </w:rPr>
          <w:fldChar w:fldCharType="begin"/>
        </w:r>
        <w:r w:rsidR="00FC71A9">
          <w:rPr>
            <w:noProof/>
            <w:webHidden/>
          </w:rPr>
          <w:instrText xml:space="preserve"> PAGEREF _Toc448818348 \h </w:instrText>
        </w:r>
        <w:r w:rsidR="00FC71A9">
          <w:rPr>
            <w:noProof/>
            <w:webHidden/>
          </w:rPr>
        </w:r>
        <w:r w:rsidR="00FC71A9">
          <w:rPr>
            <w:noProof/>
            <w:webHidden/>
          </w:rPr>
          <w:fldChar w:fldCharType="separate"/>
        </w:r>
        <w:r w:rsidR="00FC71A9">
          <w:rPr>
            <w:noProof/>
            <w:webHidden/>
          </w:rPr>
          <w:t>26</w:t>
        </w:r>
        <w:r w:rsidR="00FC71A9">
          <w:rPr>
            <w:noProof/>
            <w:webHidden/>
          </w:rPr>
          <w:fldChar w:fldCharType="end"/>
        </w:r>
      </w:hyperlink>
    </w:p>
    <w:p w14:paraId="689EC04A" w14:textId="77777777" w:rsidR="00FC71A9" w:rsidRDefault="00FE3094">
      <w:pPr>
        <w:pStyle w:val="Obsah3"/>
        <w:tabs>
          <w:tab w:val="left" w:pos="1320"/>
          <w:tab w:val="right" w:leader="dot" w:pos="8777"/>
        </w:tabs>
        <w:rPr>
          <w:rFonts w:asciiTheme="minorHAnsi" w:eastAsiaTheme="minorEastAsia" w:hAnsiTheme="minorHAnsi" w:cstheme="minorBidi"/>
          <w:noProof/>
          <w:sz w:val="22"/>
          <w:szCs w:val="22"/>
        </w:rPr>
      </w:pPr>
      <w:hyperlink w:anchor="_Toc448818349" w:history="1">
        <w:r w:rsidR="00FC71A9" w:rsidRPr="006907B9">
          <w:rPr>
            <w:rStyle w:val="Hypertextovodkaz"/>
            <w:noProof/>
          </w:rPr>
          <w:t>3.1.3</w:t>
        </w:r>
        <w:r w:rsidR="00FC71A9">
          <w:rPr>
            <w:rFonts w:asciiTheme="minorHAnsi" w:eastAsiaTheme="minorEastAsia" w:hAnsiTheme="minorHAnsi" w:cstheme="minorBidi"/>
            <w:noProof/>
            <w:sz w:val="22"/>
            <w:szCs w:val="22"/>
          </w:rPr>
          <w:tab/>
        </w:r>
        <w:r w:rsidR="00FC71A9" w:rsidRPr="006907B9">
          <w:rPr>
            <w:rStyle w:val="Hypertextovodkaz"/>
            <w:noProof/>
          </w:rPr>
          <w:t>Komprimace BMP</w:t>
        </w:r>
        <w:r w:rsidR="00FC71A9">
          <w:rPr>
            <w:noProof/>
            <w:webHidden/>
          </w:rPr>
          <w:tab/>
        </w:r>
        <w:r w:rsidR="00FC71A9">
          <w:rPr>
            <w:noProof/>
            <w:webHidden/>
          </w:rPr>
          <w:fldChar w:fldCharType="begin"/>
        </w:r>
        <w:r w:rsidR="00FC71A9">
          <w:rPr>
            <w:noProof/>
            <w:webHidden/>
          </w:rPr>
          <w:instrText xml:space="preserve"> PAGEREF _Toc448818349 \h </w:instrText>
        </w:r>
        <w:r w:rsidR="00FC71A9">
          <w:rPr>
            <w:noProof/>
            <w:webHidden/>
          </w:rPr>
        </w:r>
        <w:r w:rsidR="00FC71A9">
          <w:rPr>
            <w:noProof/>
            <w:webHidden/>
          </w:rPr>
          <w:fldChar w:fldCharType="separate"/>
        </w:r>
        <w:r w:rsidR="00FC71A9">
          <w:rPr>
            <w:noProof/>
            <w:webHidden/>
          </w:rPr>
          <w:t>28</w:t>
        </w:r>
        <w:r w:rsidR="00FC71A9">
          <w:rPr>
            <w:noProof/>
            <w:webHidden/>
          </w:rPr>
          <w:fldChar w:fldCharType="end"/>
        </w:r>
      </w:hyperlink>
    </w:p>
    <w:p w14:paraId="2D43B538" w14:textId="77777777" w:rsidR="00FC71A9" w:rsidRDefault="00FE3094">
      <w:pPr>
        <w:pStyle w:val="Obsah3"/>
        <w:tabs>
          <w:tab w:val="left" w:pos="1540"/>
          <w:tab w:val="right" w:leader="dot" w:pos="8777"/>
        </w:tabs>
        <w:rPr>
          <w:rFonts w:asciiTheme="minorHAnsi" w:eastAsiaTheme="minorEastAsia" w:hAnsiTheme="minorHAnsi" w:cstheme="minorBidi"/>
          <w:noProof/>
          <w:sz w:val="22"/>
          <w:szCs w:val="22"/>
        </w:rPr>
      </w:pPr>
      <w:hyperlink w:anchor="_Toc448818350" w:history="1">
        <w:r w:rsidR="00FC71A9" w:rsidRPr="006907B9">
          <w:rPr>
            <w:rStyle w:val="Hypertextovodkaz"/>
            <w:noProof/>
          </w:rPr>
          <w:t>3.1.3.1</w:t>
        </w:r>
        <w:r w:rsidR="00FC71A9">
          <w:rPr>
            <w:rFonts w:asciiTheme="minorHAnsi" w:eastAsiaTheme="minorEastAsia" w:hAnsiTheme="minorHAnsi" w:cstheme="minorBidi"/>
            <w:noProof/>
            <w:sz w:val="22"/>
            <w:szCs w:val="22"/>
          </w:rPr>
          <w:tab/>
        </w:r>
        <w:r w:rsidR="00FC71A9" w:rsidRPr="006907B9">
          <w:rPr>
            <w:rStyle w:val="Hypertextovodkaz"/>
            <w:noProof/>
          </w:rPr>
          <w:t>Algoritmus RLE8</w:t>
        </w:r>
        <w:r w:rsidR="00FC71A9">
          <w:rPr>
            <w:noProof/>
            <w:webHidden/>
          </w:rPr>
          <w:tab/>
        </w:r>
        <w:r w:rsidR="00FC71A9">
          <w:rPr>
            <w:noProof/>
            <w:webHidden/>
          </w:rPr>
          <w:fldChar w:fldCharType="begin"/>
        </w:r>
        <w:r w:rsidR="00FC71A9">
          <w:rPr>
            <w:noProof/>
            <w:webHidden/>
          </w:rPr>
          <w:instrText xml:space="preserve"> PAGEREF _Toc448818350 \h </w:instrText>
        </w:r>
        <w:r w:rsidR="00FC71A9">
          <w:rPr>
            <w:noProof/>
            <w:webHidden/>
          </w:rPr>
        </w:r>
        <w:r w:rsidR="00FC71A9">
          <w:rPr>
            <w:noProof/>
            <w:webHidden/>
          </w:rPr>
          <w:fldChar w:fldCharType="separate"/>
        </w:r>
        <w:r w:rsidR="00FC71A9">
          <w:rPr>
            <w:noProof/>
            <w:webHidden/>
          </w:rPr>
          <w:t>28</w:t>
        </w:r>
        <w:r w:rsidR="00FC71A9">
          <w:rPr>
            <w:noProof/>
            <w:webHidden/>
          </w:rPr>
          <w:fldChar w:fldCharType="end"/>
        </w:r>
      </w:hyperlink>
    </w:p>
    <w:p w14:paraId="198BF31F" w14:textId="77777777" w:rsidR="00FC71A9" w:rsidRDefault="00FE3094">
      <w:pPr>
        <w:pStyle w:val="Obsah3"/>
        <w:tabs>
          <w:tab w:val="left" w:pos="1540"/>
          <w:tab w:val="right" w:leader="dot" w:pos="8777"/>
        </w:tabs>
        <w:rPr>
          <w:rFonts w:asciiTheme="minorHAnsi" w:eastAsiaTheme="minorEastAsia" w:hAnsiTheme="minorHAnsi" w:cstheme="minorBidi"/>
          <w:noProof/>
          <w:sz w:val="22"/>
          <w:szCs w:val="22"/>
        </w:rPr>
      </w:pPr>
      <w:hyperlink w:anchor="_Toc448818351" w:history="1">
        <w:r w:rsidR="00FC71A9" w:rsidRPr="006907B9">
          <w:rPr>
            <w:rStyle w:val="Hypertextovodkaz"/>
            <w:noProof/>
          </w:rPr>
          <w:t>3.1.3.2</w:t>
        </w:r>
        <w:r w:rsidR="00FC71A9">
          <w:rPr>
            <w:rFonts w:asciiTheme="minorHAnsi" w:eastAsiaTheme="minorEastAsia" w:hAnsiTheme="minorHAnsi" w:cstheme="minorBidi"/>
            <w:noProof/>
            <w:sz w:val="22"/>
            <w:szCs w:val="22"/>
          </w:rPr>
          <w:tab/>
        </w:r>
        <w:r w:rsidR="00FC71A9" w:rsidRPr="006907B9">
          <w:rPr>
            <w:rStyle w:val="Hypertextovodkaz"/>
            <w:noProof/>
          </w:rPr>
          <w:t>Algoritmus RLE4</w:t>
        </w:r>
        <w:r w:rsidR="00FC71A9">
          <w:rPr>
            <w:noProof/>
            <w:webHidden/>
          </w:rPr>
          <w:tab/>
        </w:r>
        <w:r w:rsidR="00FC71A9">
          <w:rPr>
            <w:noProof/>
            <w:webHidden/>
          </w:rPr>
          <w:fldChar w:fldCharType="begin"/>
        </w:r>
        <w:r w:rsidR="00FC71A9">
          <w:rPr>
            <w:noProof/>
            <w:webHidden/>
          </w:rPr>
          <w:instrText xml:space="preserve"> PAGEREF _Toc448818351 \h </w:instrText>
        </w:r>
        <w:r w:rsidR="00FC71A9">
          <w:rPr>
            <w:noProof/>
            <w:webHidden/>
          </w:rPr>
        </w:r>
        <w:r w:rsidR="00FC71A9">
          <w:rPr>
            <w:noProof/>
            <w:webHidden/>
          </w:rPr>
          <w:fldChar w:fldCharType="separate"/>
        </w:r>
        <w:r w:rsidR="00FC71A9">
          <w:rPr>
            <w:noProof/>
            <w:webHidden/>
          </w:rPr>
          <w:t>29</w:t>
        </w:r>
        <w:r w:rsidR="00FC71A9">
          <w:rPr>
            <w:noProof/>
            <w:webHidden/>
          </w:rPr>
          <w:fldChar w:fldCharType="end"/>
        </w:r>
      </w:hyperlink>
    </w:p>
    <w:p w14:paraId="28FAB492" w14:textId="77777777" w:rsidR="00FC71A9" w:rsidRDefault="00FE3094">
      <w:pPr>
        <w:pStyle w:val="Obsah3"/>
        <w:tabs>
          <w:tab w:val="left" w:pos="1320"/>
          <w:tab w:val="right" w:leader="dot" w:pos="8777"/>
        </w:tabs>
        <w:rPr>
          <w:rFonts w:asciiTheme="minorHAnsi" w:eastAsiaTheme="minorEastAsia" w:hAnsiTheme="minorHAnsi" w:cstheme="minorBidi"/>
          <w:noProof/>
          <w:sz w:val="22"/>
          <w:szCs w:val="22"/>
        </w:rPr>
      </w:pPr>
      <w:hyperlink w:anchor="_Toc448818352" w:history="1">
        <w:r w:rsidR="00FC71A9" w:rsidRPr="006907B9">
          <w:rPr>
            <w:rStyle w:val="Hypertextovodkaz"/>
            <w:noProof/>
          </w:rPr>
          <w:t>3.1.4</w:t>
        </w:r>
        <w:r w:rsidR="00FC71A9">
          <w:rPr>
            <w:rFonts w:asciiTheme="minorHAnsi" w:eastAsiaTheme="minorEastAsia" w:hAnsiTheme="minorHAnsi" w:cstheme="minorBidi"/>
            <w:noProof/>
            <w:sz w:val="22"/>
            <w:szCs w:val="22"/>
          </w:rPr>
          <w:tab/>
        </w:r>
        <w:r w:rsidR="00FC71A9" w:rsidRPr="006907B9">
          <w:rPr>
            <w:rStyle w:val="Hypertextovodkaz"/>
            <w:noProof/>
          </w:rPr>
          <w:t>Obrazová data v souboru BMP</w:t>
        </w:r>
        <w:r w:rsidR="00FC71A9">
          <w:rPr>
            <w:noProof/>
            <w:webHidden/>
          </w:rPr>
          <w:tab/>
        </w:r>
        <w:r w:rsidR="00FC71A9">
          <w:rPr>
            <w:noProof/>
            <w:webHidden/>
          </w:rPr>
          <w:fldChar w:fldCharType="begin"/>
        </w:r>
        <w:r w:rsidR="00FC71A9">
          <w:rPr>
            <w:noProof/>
            <w:webHidden/>
          </w:rPr>
          <w:instrText xml:space="preserve"> PAGEREF _Toc448818352 \h </w:instrText>
        </w:r>
        <w:r w:rsidR="00FC71A9">
          <w:rPr>
            <w:noProof/>
            <w:webHidden/>
          </w:rPr>
        </w:r>
        <w:r w:rsidR="00FC71A9">
          <w:rPr>
            <w:noProof/>
            <w:webHidden/>
          </w:rPr>
          <w:fldChar w:fldCharType="separate"/>
        </w:r>
        <w:r w:rsidR="00FC71A9">
          <w:rPr>
            <w:noProof/>
            <w:webHidden/>
          </w:rPr>
          <w:t>30</w:t>
        </w:r>
        <w:r w:rsidR="00FC71A9">
          <w:rPr>
            <w:noProof/>
            <w:webHidden/>
          </w:rPr>
          <w:fldChar w:fldCharType="end"/>
        </w:r>
      </w:hyperlink>
    </w:p>
    <w:p w14:paraId="34EE0361" w14:textId="77777777" w:rsidR="00FC71A9" w:rsidRDefault="00FE3094">
      <w:pPr>
        <w:pStyle w:val="Obsah2"/>
        <w:tabs>
          <w:tab w:val="left" w:pos="880"/>
          <w:tab w:val="right" w:leader="dot" w:pos="8777"/>
        </w:tabs>
        <w:rPr>
          <w:rFonts w:asciiTheme="minorHAnsi" w:eastAsiaTheme="minorEastAsia" w:hAnsiTheme="minorHAnsi" w:cstheme="minorBidi"/>
          <w:noProof/>
          <w:sz w:val="22"/>
          <w:szCs w:val="22"/>
        </w:rPr>
      </w:pPr>
      <w:hyperlink w:anchor="_Toc448818353" w:history="1">
        <w:r w:rsidR="00FC71A9" w:rsidRPr="006907B9">
          <w:rPr>
            <w:rStyle w:val="Hypertextovodkaz"/>
            <w:noProof/>
          </w:rPr>
          <w:t>3.2</w:t>
        </w:r>
        <w:r w:rsidR="00FC71A9">
          <w:rPr>
            <w:rFonts w:asciiTheme="minorHAnsi" w:eastAsiaTheme="minorEastAsia" w:hAnsiTheme="minorHAnsi" w:cstheme="minorBidi"/>
            <w:noProof/>
            <w:sz w:val="22"/>
            <w:szCs w:val="22"/>
          </w:rPr>
          <w:tab/>
        </w:r>
        <w:r w:rsidR="00FC71A9" w:rsidRPr="006907B9">
          <w:rPr>
            <w:rStyle w:val="Hypertextovodkaz"/>
            <w:noProof/>
          </w:rPr>
          <w:t>JPEG</w:t>
        </w:r>
        <w:r w:rsidR="00FC71A9">
          <w:rPr>
            <w:noProof/>
            <w:webHidden/>
          </w:rPr>
          <w:tab/>
        </w:r>
        <w:r w:rsidR="00FC71A9">
          <w:rPr>
            <w:noProof/>
            <w:webHidden/>
          </w:rPr>
          <w:fldChar w:fldCharType="begin"/>
        </w:r>
        <w:r w:rsidR="00FC71A9">
          <w:rPr>
            <w:noProof/>
            <w:webHidden/>
          </w:rPr>
          <w:instrText xml:space="preserve"> PAGEREF _Toc448818353 \h </w:instrText>
        </w:r>
        <w:r w:rsidR="00FC71A9">
          <w:rPr>
            <w:noProof/>
            <w:webHidden/>
          </w:rPr>
        </w:r>
        <w:r w:rsidR="00FC71A9">
          <w:rPr>
            <w:noProof/>
            <w:webHidden/>
          </w:rPr>
          <w:fldChar w:fldCharType="separate"/>
        </w:r>
        <w:r w:rsidR="00FC71A9">
          <w:rPr>
            <w:noProof/>
            <w:webHidden/>
          </w:rPr>
          <w:t>30</w:t>
        </w:r>
        <w:r w:rsidR="00FC71A9">
          <w:rPr>
            <w:noProof/>
            <w:webHidden/>
          </w:rPr>
          <w:fldChar w:fldCharType="end"/>
        </w:r>
      </w:hyperlink>
    </w:p>
    <w:p w14:paraId="2A047EE0" w14:textId="77777777" w:rsidR="00FC71A9" w:rsidRDefault="00FE3094">
      <w:pPr>
        <w:pStyle w:val="Obsah3"/>
        <w:tabs>
          <w:tab w:val="left" w:pos="1320"/>
          <w:tab w:val="right" w:leader="dot" w:pos="8777"/>
        </w:tabs>
        <w:rPr>
          <w:rFonts w:asciiTheme="minorHAnsi" w:eastAsiaTheme="minorEastAsia" w:hAnsiTheme="minorHAnsi" w:cstheme="minorBidi"/>
          <w:noProof/>
          <w:sz w:val="22"/>
          <w:szCs w:val="22"/>
        </w:rPr>
      </w:pPr>
      <w:hyperlink w:anchor="_Toc448818354" w:history="1">
        <w:r w:rsidR="00FC71A9" w:rsidRPr="006907B9">
          <w:rPr>
            <w:rStyle w:val="Hypertextovodkaz"/>
            <w:noProof/>
          </w:rPr>
          <w:t>3.2.1</w:t>
        </w:r>
        <w:r w:rsidR="00FC71A9">
          <w:rPr>
            <w:rFonts w:asciiTheme="minorHAnsi" w:eastAsiaTheme="minorEastAsia" w:hAnsiTheme="minorHAnsi" w:cstheme="minorBidi"/>
            <w:noProof/>
            <w:sz w:val="22"/>
            <w:szCs w:val="22"/>
          </w:rPr>
          <w:tab/>
        </w:r>
        <w:r w:rsidR="00FC71A9" w:rsidRPr="006907B9">
          <w:rPr>
            <w:rStyle w:val="Hypertextovodkaz"/>
            <w:noProof/>
          </w:rPr>
          <w:t>Sekvenční JPEG kodér</w:t>
        </w:r>
        <w:r w:rsidR="00FC71A9">
          <w:rPr>
            <w:noProof/>
            <w:webHidden/>
          </w:rPr>
          <w:tab/>
        </w:r>
        <w:r w:rsidR="00FC71A9">
          <w:rPr>
            <w:noProof/>
            <w:webHidden/>
          </w:rPr>
          <w:fldChar w:fldCharType="begin"/>
        </w:r>
        <w:r w:rsidR="00FC71A9">
          <w:rPr>
            <w:noProof/>
            <w:webHidden/>
          </w:rPr>
          <w:instrText xml:space="preserve"> PAGEREF _Toc448818354 \h </w:instrText>
        </w:r>
        <w:r w:rsidR="00FC71A9">
          <w:rPr>
            <w:noProof/>
            <w:webHidden/>
          </w:rPr>
        </w:r>
        <w:r w:rsidR="00FC71A9">
          <w:rPr>
            <w:noProof/>
            <w:webHidden/>
          </w:rPr>
          <w:fldChar w:fldCharType="separate"/>
        </w:r>
        <w:r w:rsidR="00FC71A9">
          <w:rPr>
            <w:noProof/>
            <w:webHidden/>
          </w:rPr>
          <w:t>31</w:t>
        </w:r>
        <w:r w:rsidR="00FC71A9">
          <w:rPr>
            <w:noProof/>
            <w:webHidden/>
          </w:rPr>
          <w:fldChar w:fldCharType="end"/>
        </w:r>
      </w:hyperlink>
    </w:p>
    <w:p w14:paraId="09841AAA" w14:textId="77777777" w:rsidR="00FC71A9" w:rsidRDefault="00FE3094">
      <w:pPr>
        <w:pStyle w:val="Obsah3"/>
        <w:tabs>
          <w:tab w:val="left" w:pos="1320"/>
          <w:tab w:val="right" w:leader="dot" w:pos="8777"/>
        </w:tabs>
        <w:rPr>
          <w:rFonts w:asciiTheme="minorHAnsi" w:eastAsiaTheme="minorEastAsia" w:hAnsiTheme="minorHAnsi" w:cstheme="minorBidi"/>
          <w:noProof/>
          <w:sz w:val="22"/>
          <w:szCs w:val="22"/>
        </w:rPr>
      </w:pPr>
      <w:hyperlink w:anchor="_Toc448818355" w:history="1">
        <w:r w:rsidR="00FC71A9" w:rsidRPr="006907B9">
          <w:rPr>
            <w:rStyle w:val="Hypertextovodkaz"/>
            <w:noProof/>
          </w:rPr>
          <w:t>3.2.1</w:t>
        </w:r>
        <w:r w:rsidR="00FC71A9">
          <w:rPr>
            <w:rFonts w:asciiTheme="minorHAnsi" w:eastAsiaTheme="minorEastAsia" w:hAnsiTheme="minorHAnsi" w:cstheme="minorBidi"/>
            <w:noProof/>
            <w:sz w:val="22"/>
            <w:szCs w:val="22"/>
          </w:rPr>
          <w:tab/>
        </w:r>
        <w:r w:rsidR="00FC71A9" w:rsidRPr="006907B9">
          <w:rPr>
            <w:rStyle w:val="Hypertextovodkaz"/>
            <w:noProof/>
          </w:rPr>
          <w:t>Sekvenční JPEG dekodér</w:t>
        </w:r>
        <w:r w:rsidR="00FC71A9">
          <w:rPr>
            <w:noProof/>
            <w:webHidden/>
          </w:rPr>
          <w:tab/>
        </w:r>
        <w:r w:rsidR="00FC71A9">
          <w:rPr>
            <w:noProof/>
            <w:webHidden/>
          </w:rPr>
          <w:fldChar w:fldCharType="begin"/>
        </w:r>
        <w:r w:rsidR="00FC71A9">
          <w:rPr>
            <w:noProof/>
            <w:webHidden/>
          </w:rPr>
          <w:instrText xml:space="preserve"> PAGEREF _Toc448818355 \h </w:instrText>
        </w:r>
        <w:r w:rsidR="00FC71A9">
          <w:rPr>
            <w:noProof/>
            <w:webHidden/>
          </w:rPr>
        </w:r>
        <w:r w:rsidR="00FC71A9">
          <w:rPr>
            <w:noProof/>
            <w:webHidden/>
          </w:rPr>
          <w:fldChar w:fldCharType="separate"/>
        </w:r>
        <w:r w:rsidR="00FC71A9">
          <w:rPr>
            <w:noProof/>
            <w:webHidden/>
          </w:rPr>
          <w:t>35</w:t>
        </w:r>
        <w:r w:rsidR="00FC71A9">
          <w:rPr>
            <w:noProof/>
            <w:webHidden/>
          </w:rPr>
          <w:fldChar w:fldCharType="end"/>
        </w:r>
      </w:hyperlink>
    </w:p>
    <w:p w14:paraId="2BFFA395" w14:textId="77777777" w:rsidR="00FC71A9" w:rsidRDefault="00FE3094">
      <w:pPr>
        <w:pStyle w:val="Obsah3"/>
        <w:tabs>
          <w:tab w:val="left" w:pos="1320"/>
          <w:tab w:val="right" w:leader="dot" w:pos="8777"/>
        </w:tabs>
        <w:rPr>
          <w:rFonts w:asciiTheme="minorHAnsi" w:eastAsiaTheme="minorEastAsia" w:hAnsiTheme="minorHAnsi" w:cstheme="minorBidi"/>
          <w:noProof/>
          <w:sz w:val="22"/>
          <w:szCs w:val="22"/>
        </w:rPr>
      </w:pPr>
      <w:hyperlink w:anchor="_Toc448818356" w:history="1">
        <w:r w:rsidR="00FC71A9" w:rsidRPr="006907B9">
          <w:rPr>
            <w:rStyle w:val="Hypertextovodkaz"/>
            <w:noProof/>
          </w:rPr>
          <w:t>3.2.2</w:t>
        </w:r>
        <w:r w:rsidR="00FC71A9">
          <w:rPr>
            <w:rFonts w:asciiTheme="minorHAnsi" w:eastAsiaTheme="minorEastAsia" w:hAnsiTheme="minorHAnsi" w:cstheme="minorBidi"/>
            <w:noProof/>
            <w:sz w:val="22"/>
            <w:szCs w:val="22"/>
          </w:rPr>
          <w:tab/>
        </w:r>
        <w:r w:rsidR="00FC71A9" w:rsidRPr="006907B9">
          <w:rPr>
            <w:rStyle w:val="Hypertextovodkaz"/>
            <w:noProof/>
          </w:rPr>
          <w:t>Struktura souboru JPEG</w:t>
        </w:r>
        <w:r w:rsidR="00FC71A9">
          <w:rPr>
            <w:noProof/>
            <w:webHidden/>
          </w:rPr>
          <w:tab/>
        </w:r>
        <w:r w:rsidR="00FC71A9">
          <w:rPr>
            <w:noProof/>
            <w:webHidden/>
          </w:rPr>
          <w:fldChar w:fldCharType="begin"/>
        </w:r>
        <w:r w:rsidR="00FC71A9">
          <w:rPr>
            <w:noProof/>
            <w:webHidden/>
          </w:rPr>
          <w:instrText xml:space="preserve"> PAGEREF _Toc448818356 \h </w:instrText>
        </w:r>
        <w:r w:rsidR="00FC71A9">
          <w:rPr>
            <w:noProof/>
            <w:webHidden/>
          </w:rPr>
        </w:r>
        <w:r w:rsidR="00FC71A9">
          <w:rPr>
            <w:noProof/>
            <w:webHidden/>
          </w:rPr>
          <w:fldChar w:fldCharType="separate"/>
        </w:r>
        <w:r w:rsidR="00FC71A9">
          <w:rPr>
            <w:noProof/>
            <w:webHidden/>
          </w:rPr>
          <w:t>37</w:t>
        </w:r>
        <w:r w:rsidR="00FC71A9">
          <w:rPr>
            <w:noProof/>
            <w:webHidden/>
          </w:rPr>
          <w:fldChar w:fldCharType="end"/>
        </w:r>
      </w:hyperlink>
    </w:p>
    <w:p w14:paraId="09334AF9" w14:textId="77777777" w:rsidR="00FC71A9" w:rsidRDefault="00FE3094">
      <w:pPr>
        <w:pStyle w:val="Obsah3"/>
        <w:tabs>
          <w:tab w:val="left" w:pos="1540"/>
          <w:tab w:val="right" w:leader="dot" w:pos="8777"/>
        </w:tabs>
        <w:rPr>
          <w:rFonts w:asciiTheme="minorHAnsi" w:eastAsiaTheme="minorEastAsia" w:hAnsiTheme="minorHAnsi" w:cstheme="minorBidi"/>
          <w:noProof/>
          <w:sz w:val="22"/>
          <w:szCs w:val="22"/>
        </w:rPr>
      </w:pPr>
      <w:hyperlink w:anchor="_Toc448818357" w:history="1">
        <w:r w:rsidR="00FC71A9" w:rsidRPr="006907B9">
          <w:rPr>
            <w:rStyle w:val="Hypertextovodkaz"/>
            <w:noProof/>
          </w:rPr>
          <w:t>3.2.2.1</w:t>
        </w:r>
        <w:r w:rsidR="00FC71A9">
          <w:rPr>
            <w:rFonts w:asciiTheme="minorHAnsi" w:eastAsiaTheme="minorEastAsia" w:hAnsiTheme="minorHAnsi" w:cstheme="minorBidi"/>
            <w:noProof/>
            <w:sz w:val="22"/>
            <w:szCs w:val="22"/>
          </w:rPr>
          <w:tab/>
        </w:r>
        <w:r w:rsidR="00FC71A9" w:rsidRPr="006907B9">
          <w:rPr>
            <w:rStyle w:val="Hypertextovodkaz"/>
            <w:noProof/>
          </w:rPr>
          <w:t>Hlavička souborů JPEG</w:t>
        </w:r>
        <w:r w:rsidR="00FC71A9">
          <w:rPr>
            <w:noProof/>
            <w:webHidden/>
          </w:rPr>
          <w:tab/>
        </w:r>
        <w:r w:rsidR="00FC71A9">
          <w:rPr>
            <w:noProof/>
            <w:webHidden/>
          </w:rPr>
          <w:fldChar w:fldCharType="begin"/>
        </w:r>
        <w:r w:rsidR="00FC71A9">
          <w:rPr>
            <w:noProof/>
            <w:webHidden/>
          </w:rPr>
          <w:instrText xml:space="preserve"> PAGEREF _Toc448818357 \h </w:instrText>
        </w:r>
        <w:r w:rsidR="00FC71A9">
          <w:rPr>
            <w:noProof/>
            <w:webHidden/>
          </w:rPr>
        </w:r>
        <w:r w:rsidR="00FC71A9">
          <w:rPr>
            <w:noProof/>
            <w:webHidden/>
          </w:rPr>
          <w:fldChar w:fldCharType="separate"/>
        </w:r>
        <w:r w:rsidR="00FC71A9">
          <w:rPr>
            <w:noProof/>
            <w:webHidden/>
          </w:rPr>
          <w:t>38</w:t>
        </w:r>
        <w:r w:rsidR="00FC71A9">
          <w:rPr>
            <w:noProof/>
            <w:webHidden/>
          </w:rPr>
          <w:fldChar w:fldCharType="end"/>
        </w:r>
      </w:hyperlink>
    </w:p>
    <w:p w14:paraId="0FCFDCA5" w14:textId="77777777" w:rsidR="00FC71A9" w:rsidRDefault="00FE3094">
      <w:pPr>
        <w:pStyle w:val="Obsah3"/>
        <w:tabs>
          <w:tab w:val="left" w:pos="1540"/>
          <w:tab w:val="right" w:leader="dot" w:pos="8777"/>
        </w:tabs>
        <w:rPr>
          <w:rFonts w:asciiTheme="minorHAnsi" w:eastAsiaTheme="minorEastAsia" w:hAnsiTheme="minorHAnsi" w:cstheme="minorBidi"/>
          <w:noProof/>
          <w:sz w:val="22"/>
          <w:szCs w:val="22"/>
        </w:rPr>
      </w:pPr>
      <w:hyperlink w:anchor="_Toc448818358" w:history="1">
        <w:r w:rsidR="00FC71A9" w:rsidRPr="006907B9">
          <w:rPr>
            <w:rStyle w:val="Hypertextovodkaz"/>
            <w:noProof/>
          </w:rPr>
          <w:t>3.2.2.2</w:t>
        </w:r>
        <w:r w:rsidR="00FC71A9">
          <w:rPr>
            <w:rFonts w:asciiTheme="minorHAnsi" w:eastAsiaTheme="minorEastAsia" w:hAnsiTheme="minorHAnsi" w:cstheme="minorBidi"/>
            <w:noProof/>
            <w:sz w:val="22"/>
            <w:szCs w:val="22"/>
          </w:rPr>
          <w:tab/>
        </w:r>
        <w:r w:rsidR="00FC71A9" w:rsidRPr="006907B9">
          <w:rPr>
            <w:rStyle w:val="Hypertextovodkaz"/>
            <w:noProof/>
          </w:rPr>
          <w:t>Kvantizační tabulky</w:t>
        </w:r>
        <w:r w:rsidR="00FC71A9">
          <w:rPr>
            <w:noProof/>
            <w:webHidden/>
          </w:rPr>
          <w:tab/>
        </w:r>
        <w:r w:rsidR="00FC71A9">
          <w:rPr>
            <w:noProof/>
            <w:webHidden/>
          </w:rPr>
          <w:fldChar w:fldCharType="begin"/>
        </w:r>
        <w:r w:rsidR="00FC71A9">
          <w:rPr>
            <w:noProof/>
            <w:webHidden/>
          </w:rPr>
          <w:instrText xml:space="preserve"> PAGEREF _Toc448818358 \h </w:instrText>
        </w:r>
        <w:r w:rsidR="00FC71A9">
          <w:rPr>
            <w:noProof/>
            <w:webHidden/>
          </w:rPr>
        </w:r>
        <w:r w:rsidR="00FC71A9">
          <w:rPr>
            <w:noProof/>
            <w:webHidden/>
          </w:rPr>
          <w:fldChar w:fldCharType="separate"/>
        </w:r>
        <w:r w:rsidR="00FC71A9">
          <w:rPr>
            <w:noProof/>
            <w:webHidden/>
          </w:rPr>
          <w:t>38</w:t>
        </w:r>
        <w:r w:rsidR="00FC71A9">
          <w:rPr>
            <w:noProof/>
            <w:webHidden/>
          </w:rPr>
          <w:fldChar w:fldCharType="end"/>
        </w:r>
      </w:hyperlink>
    </w:p>
    <w:p w14:paraId="34506389" w14:textId="77777777" w:rsidR="00FC71A9" w:rsidRDefault="00FE3094">
      <w:pPr>
        <w:pStyle w:val="Obsah3"/>
        <w:tabs>
          <w:tab w:val="left" w:pos="1540"/>
          <w:tab w:val="right" w:leader="dot" w:pos="8777"/>
        </w:tabs>
        <w:rPr>
          <w:rFonts w:asciiTheme="minorHAnsi" w:eastAsiaTheme="minorEastAsia" w:hAnsiTheme="minorHAnsi" w:cstheme="minorBidi"/>
          <w:noProof/>
          <w:sz w:val="22"/>
          <w:szCs w:val="22"/>
        </w:rPr>
      </w:pPr>
      <w:hyperlink w:anchor="_Toc448818359" w:history="1">
        <w:r w:rsidR="00FC71A9" w:rsidRPr="006907B9">
          <w:rPr>
            <w:rStyle w:val="Hypertextovodkaz"/>
            <w:noProof/>
          </w:rPr>
          <w:t>3.2.2.3</w:t>
        </w:r>
        <w:r w:rsidR="00FC71A9">
          <w:rPr>
            <w:rFonts w:asciiTheme="minorHAnsi" w:eastAsiaTheme="minorEastAsia" w:hAnsiTheme="minorHAnsi" w:cstheme="minorBidi"/>
            <w:noProof/>
            <w:sz w:val="22"/>
            <w:szCs w:val="22"/>
          </w:rPr>
          <w:tab/>
        </w:r>
        <w:r w:rsidR="00FC71A9" w:rsidRPr="006907B9">
          <w:rPr>
            <w:rStyle w:val="Hypertextovodkaz"/>
            <w:noProof/>
          </w:rPr>
          <w:t>Huffmanovy kódovací tabulky</w:t>
        </w:r>
        <w:r w:rsidR="00FC71A9">
          <w:rPr>
            <w:noProof/>
            <w:webHidden/>
          </w:rPr>
          <w:tab/>
        </w:r>
        <w:r w:rsidR="00FC71A9">
          <w:rPr>
            <w:noProof/>
            <w:webHidden/>
          </w:rPr>
          <w:fldChar w:fldCharType="begin"/>
        </w:r>
        <w:r w:rsidR="00FC71A9">
          <w:rPr>
            <w:noProof/>
            <w:webHidden/>
          </w:rPr>
          <w:instrText xml:space="preserve"> PAGEREF _Toc448818359 \h </w:instrText>
        </w:r>
        <w:r w:rsidR="00FC71A9">
          <w:rPr>
            <w:noProof/>
            <w:webHidden/>
          </w:rPr>
        </w:r>
        <w:r w:rsidR="00FC71A9">
          <w:rPr>
            <w:noProof/>
            <w:webHidden/>
          </w:rPr>
          <w:fldChar w:fldCharType="separate"/>
        </w:r>
        <w:r w:rsidR="00FC71A9">
          <w:rPr>
            <w:noProof/>
            <w:webHidden/>
          </w:rPr>
          <w:t>39</w:t>
        </w:r>
        <w:r w:rsidR="00FC71A9">
          <w:rPr>
            <w:noProof/>
            <w:webHidden/>
          </w:rPr>
          <w:fldChar w:fldCharType="end"/>
        </w:r>
      </w:hyperlink>
    </w:p>
    <w:p w14:paraId="0B073E16" w14:textId="77777777" w:rsidR="00FC71A9" w:rsidRDefault="00FE3094">
      <w:pPr>
        <w:pStyle w:val="Obsah3"/>
        <w:tabs>
          <w:tab w:val="left" w:pos="1540"/>
          <w:tab w:val="right" w:leader="dot" w:pos="8777"/>
        </w:tabs>
        <w:rPr>
          <w:rFonts w:asciiTheme="minorHAnsi" w:eastAsiaTheme="minorEastAsia" w:hAnsiTheme="minorHAnsi" w:cstheme="minorBidi"/>
          <w:noProof/>
          <w:sz w:val="22"/>
          <w:szCs w:val="22"/>
        </w:rPr>
      </w:pPr>
      <w:hyperlink w:anchor="_Toc448818360" w:history="1">
        <w:r w:rsidR="00FC71A9" w:rsidRPr="006907B9">
          <w:rPr>
            <w:rStyle w:val="Hypertextovodkaz"/>
            <w:noProof/>
          </w:rPr>
          <w:t>3.2.2.4</w:t>
        </w:r>
        <w:r w:rsidR="00FC71A9">
          <w:rPr>
            <w:rFonts w:asciiTheme="minorHAnsi" w:eastAsiaTheme="minorEastAsia" w:hAnsiTheme="minorHAnsi" w:cstheme="minorBidi"/>
            <w:noProof/>
            <w:sz w:val="22"/>
            <w:szCs w:val="22"/>
          </w:rPr>
          <w:tab/>
        </w:r>
        <w:r w:rsidR="00FC71A9" w:rsidRPr="006907B9">
          <w:rPr>
            <w:rStyle w:val="Hypertextovodkaz"/>
            <w:noProof/>
          </w:rPr>
          <w:t>Informace o obrazových datech</w:t>
        </w:r>
        <w:r w:rsidR="00FC71A9">
          <w:rPr>
            <w:noProof/>
            <w:webHidden/>
          </w:rPr>
          <w:tab/>
        </w:r>
        <w:r w:rsidR="00FC71A9">
          <w:rPr>
            <w:noProof/>
            <w:webHidden/>
          </w:rPr>
          <w:fldChar w:fldCharType="begin"/>
        </w:r>
        <w:r w:rsidR="00FC71A9">
          <w:rPr>
            <w:noProof/>
            <w:webHidden/>
          </w:rPr>
          <w:instrText xml:space="preserve"> PAGEREF _Toc448818360 \h </w:instrText>
        </w:r>
        <w:r w:rsidR="00FC71A9">
          <w:rPr>
            <w:noProof/>
            <w:webHidden/>
          </w:rPr>
        </w:r>
        <w:r w:rsidR="00FC71A9">
          <w:rPr>
            <w:noProof/>
            <w:webHidden/>
          </w:rPr>
          <w:fldChar w:fldCharType="separate"/>
        </w:r>
        <w:r w:rsidR="00FC71A9">
          <w:rPr>
            <w:noProof/>
            <w:webHidden/>
          </w:rPr>
          <w:t>39</w:t>
        </w:r>
        <w:r w:rsidR="00FC71A9">
          <w:rPr>
            <w:noProof/>
            <w:webHidden/>
          </w:rPr>
          <w:fldChar w:fldCharType="end"/>
        </w:r>
      </w:hyperlink>
    </w:p>
    <w:p w14:paraId="2FE59820" w14:textId="77777777" w:rsidR="00FC71A9" w:rsidRDefault="00FE3094">
      <w:pPr>
        <w:pStyle w:val="Obsah3"/>
        <w:tabs>
          <w:tab w:val="left" w:pos="1540"/>
          <w:tab w:val="right" w:leader="dot" w:pos="8777"/>
        </w:tabs>
        <w:rPr>
          <w:rFonts w:asciiTheme="minorHAnsi" w:eastAsiaTheme="minorEastAsia" w:hAnsiTheme="minorHAnsi" w:cstheme="minorBidi"/>
          <w:noProof/>
          <w:sz w:val="22"/>
          <w:szCs w:val="22"/>
        </w:rPr>
      </w:pPr>
      <w:hyperlink w:anchor="_Toc448818361" w:history="1">
        <w:r w:rsidR="00FC71A9" w:rsidRPr="006907B9">
          <w:rPr>
            <w:rStyle w:val="Hypertextovodkaz"/>
            <w:noProof/>
          </w:rPr>
          <w:t>3.2.2.5</w:t>
        </w:r>
        <w:r w:rsidR="00FC71A9">
          <w:rPr>
            <w:rFonts w:asciiTheme="minorHAnsi" w:eastAsiaTheme="minorEastAsia" w:hAnsiTheme="minorHAnsi" w:cstheme="minorBidi"/>
            <w:noProof/>
            <w:sz w:val="22"/>
            <w:szCs w:val="22"/>
          </w:rPr>
          <w:tab/>
        </w:r>
        <w:r w:rsidR="00FC71A9" w:rsidRPr="006907B9">
          <w:rPr>
            <w:rStyle w:val="Hypertextovodkaz"/>
            <w:noProof/>
          </w:rPr>
          <w:t>Obrazová data</w:t>
        </w:r>
        <w:r w:rsidR="00FC71A9">
          <w:rPr>
            <w:noProof/>
            <w:webHidden/>
          </w:rPr>
          <w:tab/>
        </w:r>
        <w:r w:rsidR="00FC71A9">
          <w:rPr>
            <w:noProof/>
            <w:webHidden/>
          </w:rPr>
          <w:fldChar w:fldCharType="begin"/>
        </w:r>
        <w:r w:rsidR="00FC71A9">
          <w:rPr>
            <w:noProof/>
            <w:webHidden/>
          </w:rPr>
          <w:instrText xml:space="preserve"> PAGEREF _Toc448818361 \h </w:instrText>
        </w:r>
        <w:r w:rsidR="00FC71A9">
          <w:rPr>
            <w:noProof/>
            <w:webHidden/>
          </w:rPr>
        </w:r>
        <w:r w:rsidR="00FC71A9">
          <w:rPr>
            <w:noProof/>
            <w:webHidden/>
          </w:rPr>
          <w:fldChar w:fldCharType="separate"/>
        </w:r>
        <w:r w:rsidR="00FC71A9">
          <w:rPr>
            <w:noProof/>
            <w:webHidden/>
          </w:rPr>
          <w:t>39</w:t>
        </w:r>
        <w:r w:rsidR="00FC71A9">
          <w:rPr>
            <w:noProof/>
            <w:webHidden/>
          </w:rPr>
          <w:fldChar w:fldCharType="end"/>
        </w:r>
      </w:hyperlink>
    </w:p>
    <w:p w14:paraId="1609DE11" w14:textId="77777777" w:rsidR="00FC71A9" w:rsidRDefault="00FE3094">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448818362" w:history="1">
        <w:r w:rsidR="00FC71A9" w:rsidRPr="006907B9">
          <w:rPr>
            <w:rStyle w:val="Hypertextovodkaz"/>
            <w:noProof/>
          </w:rPr>
          <w:t>4</w:t>
        </w:r>
        <w:r w:rsidR="00FC71A9">
          <w:rPr>
            <w:rFonts w:asciiTheme="minorHAnsi" w:eastAsiaTheme="minorEastAsia" w:hAnsiTheme="minorHAnsi" w:cstheme="minorBidi"/>
            <w:b w:val="0"/>
            <w:caps w:val="0"/>
            <w:noProof/>
            <w:sz w:val="22"/>
            <w:szCs w:val="22"/>
          </w:rPr>
          <w:tab/>
        </w:r>
        <w:r w:rsidR="00FC71A9" w:rsidRPr="006907B9">
          <w:rPr>
            <w:rStyle w:val="Hypertextovodkaz"/>
            <w:noProof/>
          </w:rPr>
          <w:t>Vlastní návrh a řešení</w:t>
        </w:r>
        <w:r w:rsidR="00FC71A9">
          <w:rPr>
            <w:noProof/>
            <w:webHidden/>
          </w:rPr>
          <w:tab/>
        </w:r>
        <w:r w:rsidR="00FC71A9">
          <w:rPr>
            <w:noProof/>
            <w:webHidden/>
          </w:rPr>
          <w:fldChar w:fldCharType="begin"/>
        </w:r>
        <w:r w:rsidR="00FC71A9">
          <w:rPr>
            <w:noProof/>
            <w:webHidden/>
          </w:rPr>
          <w:instrText xml:space="preserve"> PAGEREF _Toc448818362 \h </w:instrText>
        </w:r>
        <w:r w:rsidR="00FC71A9">
          <w:rPr>
            <w:noProof/>
            <w:webHidden/>
          </w:rPr>
        </w:r>
        <w:r w:rsidR="00FC71A9">
          <w:rPr>
            <w:noProof/>
            <w:webHidden/>
          </w:rPr>
          <w:fldChar w:fldCharType="separate"/>
        </w:r>
        <w:r w:rsidR="00FC71A9">
          <w:rPr>
            <w:noProof/>
            <w:webHidden/>
          </w:rPr>
          <w:t>40</w:t>
        </w:r>
        <w:r w:rsidR="00FC71A9">
          <w:rPr>
            <w:noProof/>
            <w:webHidden/>
          </w:rPr>
          <w:fldChar w:fldCharType="end"/>
        </w:r>
      </w:hyperlink>
    </w:p>
    <w:p w14:paraId="1398EEDF" w14:textId="77777777" w:rsidR="00FC71A9" w:rsidRDefault="00FE3094">
      <w:pPr>
        <w:pStyle w:val="Obsah2"/>
        <w:tabs>
          <w:tab w:val="left" w:pos="880"/>
          <w:tab w:val="right" w:leader="dot" w:pos="8777"/>
        </w:tabs>
        <w:rPr>
          <w:rFonts w:asciiTheme="minorHAnsi" w:eastAsiaTheme="minorEastAsia" w:hAnsiTheme="minorHAnsi" w:cstheme="minorBidi"/>
          <w:noProof/>
          <w:sz w:val="22"/>
          <w:szCs w:val="22"/>
        </w:rPr>
      </w:pPr>
      <w:hyperlink w:anchor="_Toc448818363" w:history="1">
        <w:r w:rsidR="00FC71A9" w:rsidRPr="006907B9">
          <w:rPr>
            <w:rStyle w:val="Hypertextovodkaz"/>
            <w:noProof/>
          </w:rPr>
          <w:t>4.1</w:t>
        </w:r>
        <w:r w:rsidR="00FC71A9">
          <w:rPr>
            <w:rFonts w:asciiTheme="minorHAnsi" w:eastAsiaTheme="minorEastAsia" w:hAnsiTheme="minorHAnsi" w:cstheme="minorBidi"/>
            <w:noProof/>
            <w:sz w:val="22"/>
            <w:szCs w:val="22"/>
          </w:rPr>
          <w:tab/>
        </w:r>
        <w:r w:rsidR="00FC71A9" w:rsidRPr="006907B9">
          <w:rPr>
            <w:rStyle w:val="Hypertextovodkaz"/>
            <w:noProof/>
          </w:rPr>
          <w:t>SRAM shield  - rozšiřující deska pro Arduino</w:t>
        </w:r>
        <w:r w:rsidR="00FC71A9">
          <w:rPr>
            <w:noProof/>
            <w:webHidden/>
          </w:rPr>
          <w:tab/>
        </w:r>
        <w:r w:rsidR="00FC71A9">
          <w:rPr>
            <w:noProof/>
            <w:webHidden/>
          </w:rPr>
          <w:fldChar w:fldCharType="begin"/>
        </w:r>
        <w:r w:rsidR="00FC71A9">
          <w:rPr>
            <w:noProof/>
            <w:webHidden/>
          </w:rPr>
          <w:instrText xml:space="preserve"> PAGEREF _Toc448818363 \h </w:instrText>
        </w:r>
        <w:r w:rsidR="00FC71A9">
          <w:rPr>
            <w:noProof/>
            <w:webHidden/>
          </w:rPr>
        </w:r>
        <w:r w:rsidR="00FC71A9">
          <w:rPr>
            <w:noProof/>
            <w:webHidden/>
          </w:rPr>
          <w:fldChar w:fldCharType="separate"/>
        </w:r>
        <w:r w:rsidR="00FC71A9">
          <w:rPr>
            <w:noProof/>
            <w:webHidden/>
          </w:rPr>
          <w:t>40</w:t>
        </w:r>
        <w:r w:rsidR="00FC71A9">
          <w:rPr>
            <w:noProof/>
            <w:webHidden/>
          </w:rPr>
          <w:fldChar w:fldCharType="end"/>
        </w:r>
      </w:hyperlink>
    </w:p>
    <w:p w14:paraId="6D10996E" w14:textId="77777777" w:rsidR="00FC71A9" w:rsidRDefault="00FE3094">
      <w:pPr>
        <w:pStyle w:val="Obsah3"/>
        <w:tabs>
          <w:tab w:val="left" w:pos="1320"/>
          <w:tab w:val="right" w:leader="dot" w:pos="8777"/>
        </w:tabs>
        <w:rPr>
          <w:rFonts w:asciiTheme="minorHAnsi" w:eastAsiaTheme="minorEastAsia" w:hAnsiTheme="minorHAnsi" w:cstheme="minorBidi"/>
          <w:noProof/>
          <w:sz w:val="22"/>
          <w:szCs w:val="22"/>
        </w:rPr>
      </w:pPr>
      <w:hyperlink w:anchor="_Toc448818364" w:history="1">
        <w:r w:rsidR="00FC71A9" w:rsidRPr="006907B9">
          <w:rPr>
            <w:rStyle w:val="Hypertextovodkaz"/>
            <w:noProof/>
          </w:rPr>
          <w:t>4.1.1</w:t>
        </w:r>
        <w:r w:rsidR="00FC71A9">
          <w:rPr>
            <w:rFonts w:asciiTheme="minorHAnsi" w:eastAsiaTheme="minorEastAsia" w:hAnsiTheme="minorHAnsi" w:cstheme="minorBidi"/>
            <w:noProof/>
            <w:sz w:val="22"/>
            <w:szCs w:val="22"/>
          </w:rPr>
          <w:tab/>
        </w:r>
        <w:r w:rsidR="00FC71A9" w:rsidRPr="006907B9">
          <w:rPr>
            <w:rStyle w:val="Hypertextovodkaz"/>
            <w:noProof/>
          </w:rPr>
          <w:t>SPI SRAM 23LC1024</w:t>
        </w:r>
        <w:r w:rsidR="00FC71A9">
          <w:rPr>
            <w:noProof/>
            <w:webHidden/>
          </w:rPr>
          <w:tab/>
        </w:r>
        <w:r w:rsidR="00FC71A9">
          <w:rPr>
            <w:noProof/>
            <w:webHidden/>
          </w:rPr>
          <w:fldChar w:fldCharType="begin"/>
        </w:r>
        <w:r w:rsidR="00FC71A9">
          <w:rPr>
            <w:noProof/>
            <w:webHidden/>
          </w:rPr>
          <w:instrText xml:space="preserve"> PAGEREF _Toc448818364 \h </w:instrText>
        </w:r>
        <w:r w:rsidR="00FC71A9">
          <w:rPr>
            <w:noProof/>
            <w:webHidden/>
          </w:rPr>
        </w:r>
        <w:r w:rsidR="00FC71A9">
          <w:rPr>
            <w:noProof/>
            <w:webHidden/>
          </w:rPr>
          <w:fldChar w:fldCharType="separate"/>
        </w:r>
        <w:r w:rsidR="00FC71A9">
          <w:rPr>
            <w:noProof/>
            <w:webHidden/>
          </w:rPr>
          <w:t>40</w:t>
        </w:r>
        <w:r w:rsidR="00FC71A9">
          <w:rPr>
            <w:noProof/>
            <w:webHidden/>
          </w:rPr>
          <w:fldChar w:fldCharType="end"/>
        </w:r>
      </w:hyperlink>
    </w:p>
    <w:p w14:paraId="30DB088C" w14:textId="77777777" w:rsidR="00FC71A9" w:rsidRDefault="00FE3094">
      <w:pPr>
        <w:pStyle w:val="Obsah3"/>
        <w:tabs>
          <w:tab w:val="left" w:pos="1320"/>
          <w:tab w:val="right" w:leader="dot" w:pos="8777"/>
        </w:tabs>
        <w:rPr>
          <w:rFonts w:asciiTheme="minorHAnsi" w:eastAsiaTheme="minorEastAsia" w:hAnsiTheme="minorHAnsi" w:cstheme="minorBidi"/>
          <w:noProof/>
          <w:sz w:val="22"/>
          <w:szCs w:val="22"/>
        </w:rPr>
      </w:pPr>
      <w:hyperlink w:anchor="_Toc448818365" w:history="1">
        <w:r w:rsidR="00FC71A9" w:rsidRPr="006907B9">
          <w:rPr>
            <w:rStyle w:val="Hypertextovodkaz"/>
            <w:noProof/>
          </w:rPr>
          <w:t>4.1.2</w:t>
        </w:r>
        <w:r w:rsidR="00FC71A9">
          <w:rPr>
            <w:rFonts w:asciiTheme="minorHAnsi" w:eastAsiaTheme="minorEastAsia" w:hAnsiTheme="minorHAnsi" w:cstheme="minorBidi"/>
            <w:noProof/>
            <w:sz w:val="22"/>
            <w:szCs w:val="22"/>
          </w:rPr>
          <w:tab/>
        </w:r>
        <w:r w:rsidR="00FC71A9" w:rsidRPr="006907B9">
          <w:rPr>
            <w:rStyle w:val="Hypertextovodkaz"/>
            <w:noProof/>
          </w:rPr>
          <w:t>SD slot</w:t>
        </w:r>
        <w:r w:rsidR="00FC71A9">
          <w:rPr>
            <w:noProof/>
            <w:webHidden/>
          </w:rPr>
          <w:tab/>
        </w:r>
        <w:r w:rsidR="00FC71A9">
          <w:rPr>
            <w:noProof/>
            <w:webHidden/>
          </w:rPr>
          <w:fldChar w:fldCharType="begin"/>
        </w:r>
        <w:r w:rsidR="00FC71A9">
          <w:rPr>
            <w:noProof/>
            <w:webHidden/>
          </w:rPr>
          <w:instrText xml:space="preserve"> PAGEREF _Toc448818365 \h </w:instrText>
        </w:r>
        <w:r w:rsidR="00FC71A9">
          <w:rPr>
            <w:noProof/>
            <w:webHidden/>
          </w:rPr>
        </w:r>
        <w:r w:rsidR="00FC71A9">
          <w:rPr>
            <w:noProof/>
            <w:webHidden/>
          </w:rPr>
          <w:fldChar w:fldCharType="separate"/>
        </w:r>
        <w:r w:rsidR="00FC71A9">
          <w:rPr>
            <w:noProof/>
            <w:webHidden/>
          </w:rPr>
          <w:t>41</w:t>
        </w:r>
        <w:r w:rsidR="00FC71A9">
          <w:rPr>
            <w:noProof/>
            <w:webHidden/>
          </w:rPr>
          <w:fldChar w:fldCharType="end"/>
        </w:r>
      </w:hyperlink>
    </w:p>
    <w:p w14:paraId="5DE3B8CD" w14:textId="77777777" w:rsidR="00FC71A9" w:rsidRDefault="00FE3094">
      <w:pPr>
        <w:pStyle w:val="Obsah3"/>
        <w:tabs>
          <w:tab w:val="left" w:pos="1320"/>
          <w:tab w:val="right" w:leader="dot" w:pos="8777"/>
        </w:tabs>
        <w:rPr>
          <w:rFonts w:asciiTheme="minorHAnsi" w:eastAsiaTheme="minorEastAsia" w:hAnsiTheme="minorHAnsi" w:cstheme="minorBidi"/>
          <w:noProof/>
          <w:sz w:val="22"/>
          <w:szCs w:val="22"/>
        </w:rPr>
      </w:pPr>
      <w:hyperlink w:anchor="_Toc448818366" w:history="1">
        <w:r w:rsidR="00FC71A9" w:rsidRPr="006907B9">
          <w:rPr>
            <w:rStyle w:val="Hypertextovodkaz"/>
            <w:noProof/>
          </w:rPr>
          <w:t>4.1.3</w:t>
        </w:r>
        <w:r w:rsidR="00FC71A9">
          <w:rPr>
            <w:rFonts w:asciiTheme="minorHAnsi" w:eastAsiaTheme="minorEastAsia" w:hAnsiTheme="minorHAnsi" w:cstheme="minorBidi"/>
            <w:noProof/>
            <w:sz w:val="22"/>
            <w:szCs w:val="22"/>
          </w:rPr>
          <w:tab/>
        </w:r>
        <w:r w:rsidR="00FC71A9" w:rsidRPr="006907B9">
          <w:rPr>
            <w:rStyle w:val="Hypertextovodkaz"/>
            <w:noProof/>
          </w:rPr>
          <w:t>Převodník pro SD kartu</w:t>
        </w:r>
        <w:r w:rsidR="00FC71A9">
          <w:rPr>
            <w:noProof/>
            <w:webHidden/>
          </w:rPr>
          <w:tab/>
        </w:r>
        <w:r w:rsidR="00FC71A9">
          <w:rPr>
            <w:noProof/>
            <w:webHidden/>
          </w:rPr>
          <w:fldChar w:fldCharType="begin"/>
        </w:r>
        <w:r w:rsidR="00FC71A9">
          <w:rPr>
            <w:noProof/>
            <w:webHidden/>
          </w:rPr>
          <w:instrText xml:space="preserve"> PAGEREF _Toc448818366 \h </w:instrText>
        </w:r>
        <w:r w:rsidR="00FC71A9">
          <w:rPr>
            <w:noProof/>
            <w:webHidden/>
          </w:rPr>
        </w:r>
        <w:r w:rsidR="00FC71A9">
          <w:rPr>
            <w:noProof/>
            <w:webHidden/>
          </w:rPr>
          <w:fldChar w:fldCharType="separate"/>
        </w:r>
        <w:r w:rsidR="00FC71A9">
          <w:rPr>
            <w:noProof/>
            <w:webHidden/>
          </w:rPr>
          <w:t>42</w:t>
        </w:r>
        <w:r w:rsidR="00FC71A9">
          <w:rPr>
            <w:noProof/>
            <w:webHidden/>
          </w:rPr>
          <w:fldChar w:fldCharType="end"/>
        </w:r>
      </w:hyperlink>
    </w:p>
    <w:p w14:paraId="0435776E" w14:textId="77777777" w:rsidR="00FC71A9" w:rsidRDefault="00FE3094">
      <w:pPr>
        <w:pStyle w:val="Obsah3"/>
        <w:tabs>
          <w:tab w:val="left" w:pos="1320"/>
          <w:tab w:val="right" w:leader="dot" w:pos="8777"/>
        </w:tabs>
        <w:rPr>
          <w:rFonts w:asciiTheme="minorHAnsi" w:eastAsiaTheme="minorEastAsia" w:hAnsiTheme="minorHAnsi" w:cstheme="minorBidi"/>
          <w:noProof/>
          <w:sz w:val="22"/>
          <w:szCs w:val="22"/>
        </w:rPr>
      </w:pPr>
      <w:hyperlink w:anchor="_Toc448818367" w:history="1">
        <w:r w:rsidR="00FC71A9" w:rsidRPr="006907B9">
          <w:rPr>
            <w:rStyle w:val="Hypertextovodkaz"/>
            <w:noProof/>
          </w:rPr>
          <w:t>4.1.4</w:t>
        </w:r>
        <w:r w:rsidR="00FC71A9">
          <w:rPr>
            <w:rFonts w:asciiTheme="minorHAnsi" w:eastAsiaTheme="minorEastAsia" w:hAnsiTheme="minorHAnsi" w:cstheme="minorBidi"/>
            <w:noProof/>
            <w:sz w:val="22"/>
            <w:szCs w:val="22"/>
          </w:rPr>
          <w:tab/>
        </w:r>
        <w:r w:rsidR="00FC71A9" w:rsidRPr="006907B9">
          <w:rPr>
            <w:rStyle w:val="Hypertextovodkaz"/>
            <w:noProof/>
          </w:rPr>
          <w:t>Zapojení SRAM shieldu</w:t>
        </w:r>
        <w:r w:rsidR="00FC71A9">
          <w:rPr>
            <w:noProof/>
            <w:webHidden/>
          </w:rPr>
          <w:tab/>
        </w:r>
        <w:r w:rsidR="00FC71A9">
          <w:rPr>
            <w:noProof/>
            <w:webHidden/>
          </w:rPr>
          <w:fldChar w:fldCharType="begin"/>
        </w:r>
        <w:r w:rsidR="00FC71A9">
          <w:rPr>
            <w:noProof/>
            <w:webHidden/>
          </w:rPr>
          <w:instrText xml:space="preserve"> PAGEREF _Toc448818367 \h </w:instrText>
        </w:r>
        <w:r w:rsidR="00FC71A9">
          <w:rPr>
            <w:noProof/>
            <w:webHidden/>
          </w:rPr>
        </w:r>
        <w:r w:rsidR="00FC71A9">
          <w:rPr>
            <w:noProof/>
            <w:webHidden/>
          </w:rPr>
          <w:fldChar w:fldCharType="separate"/>
        </w:r>
        <w:r w:rsidR="00FC71A9">
          <w:rPr>
            <w:noProof/>
            <w:webHidden/>
          </w:rPr>
          <w:t>43</w:t>
        </w:r>
        <w:r w:rsidR="00FC71A9">
          <w:rPr>
            <w:noProof/>
            <w:webHidden/>
          </w:rPr>
          <w:fldChar w:fldCharType="end"/>
        </w:r>
      </w:hyperlink>
    </w:p>
    <w:p w14:paraId="12335A1B" w14:textId="77777777" w:rsidR="00FC71A9" w:rsidRDefault="00FE3094">
      <w:pPr>
        <w:pStyle w:val="Obsah2"/>
        <w:tabs>
          <w:tab w:val="left" w:pos="880"/>
          <w:tab w:val="right" w:leader="dot" w:pos="8777"/>
        </w:tabs>
        <w:rPr>
          <w:rFonts w:asciiTheme="minorHAnsi" w:eastAsiaTheme="minorEastAsia" w:hAnsiTheme="minorHAnsi" w:cstheme="minorBidi"/>
          <w:noProof/>
          <w:sz w:val="22"/>
          <w:szCs w:val="22"/>
        </w:rPr>
      </w:pPr>
      <w:hyperlink w:anchor="_Toc448818368" w:history="1">
        <w:r w:rsidR="00FC71A9" w:rsidRPr="006907B9">
          <w:rPr>
            <w:rStyle w:val="Hypertextovodkaz"/>
            <w:noProof/>
          </w:rPr>
          <w:t>4.2</w:t>
        </w:r>
        <w:r w:rsidR="00FC71A9">
          <w:rPr>
            <w:rFonts w:asciiTheme="minorHAnsi" w:eastAsiaTheme="minorEastAsia" w:hAnsiTheme="minorHAnsi" w:cstheme="minorBidi"/>
            <w:noProof/>
            <w:sz w:val="22"/>
            <w:szCs w:val="22"/>
          </w:rPr>
          <w:tab/>
        </w:r>
        <w:r w:rsidR="00FC71A9" w:rsidRPr="006907B9">
          <w:rPr>
            <w:rStyle w:val="Hypertextovodkaz"/>
            <w:noProof/>
          </w:rPr>
          <w:t>Softwarové řešení</w:t>
        </w:r>
        <w:r w:rsidR="00FC71A9">
          <w:rPr>
            <w:noProof/>
            <w:webHidden/>
          </w:rPr>
          <w:tab/>
        </w:r>
        <w:r w:rsidR="00FC71A9">
          <w:rPr>
            <w:noProof/>
            <w:webHidden/>
          </w:rPr>
          <w:fldChar w:fldCharType="begin"/>
        </w:r>
        <w:r w:rsidR="00FC71A9">
          <w:rPr>
            <w:noProof/>
            <w:webHidden/>
          </w:rPr>
          <w:instrText xml:space="preserve"> PAGEREF _Toc448818368 \h </w:instrText>
        </w:r>
        <w:r w:rsidR="00FC71A9">
          <w:rPr>
            <w:noProof/>
            <w:webHidden/>
          </w:rPr>
        </w:r>
        <w:r w:rsidR="00FC71A9">
          <w:rPr>
            <w:noProof/>
            <w:webHidden/>
          </w:rPr>
          <w:fldChar w:fldCharType="separate"/>
        </w:r>
        <w:r w:rsidR="00FC71A9">
          <w:rPr>
            <w:noProof/>
            <w:webHidden/>
          </w:rPr>
          <w:t>45</w:t>
        </w:r>
        <w:r w:rsidR="00FC71A9">
          <w:rPr>
            <w:noProof/>
            <w:webHidden/>
          </w:rPr>
          <w:fldChar w:fldCharType="end"/>
        </w:r>
      </w:hyperlink>
    </w:p>
    <w:p w14:paraId="5714788D" w14:textId="77777777" w:rsidR="00FC71A9" w:rsidRDefault="00FE3094">
      <w:pPr>
        <w:pStyle w:val="Obsah3"/>
        <w:tabs>
          <w:tab w:val="left" w:pos="1320"/>
          <w:tab w:val="right" w:leader="dot" w:pos="8777"/>
        </w:tabs>
        <w:rPr>
          <w:rFonts w:asciiTheme="minorHAnsi" w:eastAsiaTheme="minorEastAsia" w:hAnsiTheme="minorHAnsi" w:cstheme="minorBidi"/>
          <w:noProof/>
          <w:sz w:val="22"/>
          <w:szCs w:val="22"/>
        </w:rPr>
      </w:pPr>
      <w:hyperlink w:anchor="_Toc448818369" w:history="1">
        <w:r w:rsidR="00FC71A9" w:rsidRPr="006907B9">
          <w:rPr>
            <w:rStyle w:val="Hypertextovodkaz"/>
            <w:noProof/>
          </w:rPr>
          <w:t>4.2.1</w:t>
        </w:r>
        <w:r w:rsidR="00FC71A9">
          <w:rPr>
            <w:rFonts w:asciiTheme="minorHAnsi" w:eastAsiaTheme="minorEastAsia" w:hAnsiTheme="minorHAnsi" w:cstheme="minorBidi"/>
            <w:noProof/>
            <w:sz w:val="22"/>
            <w:szCs w:val="22"/>
          </w:rPr>
          <w:tab/>
        </w:r>
        <w:r w:rsidR="00FC71A9" w:rsidRPr="006907B9">
          <w:rPr>
            <w:rStyle w:val="Hypertextovodkaz"/>
            <w:noProof/>
          </w:rPr>
          <w:t>Soubory pro ukládání dekomprimovaných dat</w:t>
        </w:r>
        <w:r w:rsidR="00FC71A9">
          <w:rPr>
            <w:noProof/>
            <w:webHidden/>
          </w:rPr>
          <w:tab/>
        </w:r>
        <w:r w:rsidR="00FC71A9">
          <w:rPr>
            <w:noProof/>
            <w:webHidden/>
          </w:rPr>
          <w:fldChar w:fldCharType="begin"/>
        </w:r>
        <w:r w:rsidR="00FC71A9">
          <w:rPr>
            <w:noProof/>
            <w:webHidden/>
          </w:rPr>
          <w:instrText xml:space="preserve"> PAGEREF _Toc448818369 \h </w:instrText>
        </w:r>
        <w:r w:rsidR="00FC71A9">
          <w:rPr>
            <w:noProof/>
            <w:webHidden/>
          </w:rPr>
        </w:r>
        <w:r w:rsidR="00FC71A9">
          <w:rPr>
            <w:noProof/>
            <w:webHidden/>
          </w:rPr>
          <w:fldChar w:fldCharType="separate"/>
        </w:r>
        <w:r w:rsidR="00FC71A9">
          <w:rPr>
            <w:noProof/>
            <w:webHidden/>
          </w:rPr>
          <w:t>45</w:t>
        </w:r>
        <w:r w:rsidR="00FC71A9">
          <w:rPr>
            <w:noProof/>
            <w:webHidden/>
          </w:rPr>
          <w:fldChar w:fldCharType="end"/>
        </w:r>
      </w:hyperlink>
    </w:p>
    <w:p w14:paraId="4761A2A6" w14:textId="77777777" w:rsidR="00FC71A9" w:rsidRDefault="00FE3094">
      <w:pPr>
        <w:pStyle w:val="Obsah3"/>
        <w:tabs>
          <w:tab w:val="left" w:pos="1320"/>
          <w:tab w:val="right" w:leader="dot" w:pos="8777"/>
        </w:tabs>
        <w:rPr>
          <w:rFonts w:asciiTheme="minorHAnsi" w:eastAsiaTheme="minorEastAsia" w:hAnsiTheme="minorHAnsi" w:cstheme="minorBidi"/>
          <w:noProof/>
          <w:sz w:val="22"/>
          <w:szCs w:val="22"/>
        </w:rPr>
      </w:pPr>
      <w:hyperlink w:anchor="_Toc448818370" w:history="1">
        <w:r w:rsidR="00FC71A9" w:rsidRPr="006907B9">
          <w:rPr>
            <w:rStyle w:val="Hypertextovodkaz"/>
            <w:noProof/>
          </w:rPr>
          <w:t>4.2.2</w:t>
        </w:r>
        <w:r w:rsidR="00FC71A9">
          <w:rPr>
            <w:rFonts w:asciiTheme="minorHAnsi" w:eastAsiaTheme="minorEastAsia" w:hAnsiTheme="minorHAnsi" w:cstheme="minorBidi"/>
            <w:noProof/>
            <w:sz w:val="22"/>
            <w:szCs w:val="22"/>
          </w:rPr>
          <w:tab/>
        </w:r>
        <w:r w:rsidR="00FC71A9" w:rsidRPr="006907B9">
          <w:rPr>
            <w:rStyle w:val="Hypertextovodkaz"/>
            <w:noProof/>
          </w:rPr>
          <w:t>Bitové čtení a zápis</w:t>
        </w:r>
        <w:r w:rsidR="00FC71A9">
          <w:rPr>
            <w:noProof/>
            <w:webHidden/>
          </w:rPr>
          <w:tab/>
        </w:r>
        <w:r w:rsidR="00FC71A9">
          <w:rPr>
            <w:noProof/>
            <w:webHidden/>
          </w:rPr>
          <w:fldChar w:fldCharType="begin"/>
        </w:r>
        <w:r w:rsidR="00FC71A9">
          <w:rPr>
            <w:noProof/>
            <w:webHidden/>
          </w:rPr>
          <w:instrText xml:space="preserve"> PAGEREF _Toc448818370 \h </w:instrText>
        </w:r>
        <w:r w:rsidR="00FC71A9">
          <w:rPr>
            <w:noProof/>
            <w:webHidden/>
          </w:rPr>
        </w:r>
        <w:r w:rsidR="00FC71A9">
          <w:rPr>
            <w:noProof/>
            <w:webHidden/>
          </w:rPr>
          <w:fldChar w:fldCharType="separate"/>
        </w:r>
        <w:r w:rsidR="00FC71A9">
          <w:rPr>
            <w:noProof/>
            <w:webHidden/>
          </w:rPr>
          <w:t>46</w:t>
        </w:r>
        <w:r w:rsidR="00FC71A9">
          <w:rPr>
            <w:noProof/>
            <w:webHidden/>
          </w:rPr>
          <w:fldChar w:fldCharType="end"/>
        </w:r>
      </w:hyperlink>
    </w:p>
    <w:p w14:paraId="07A98397" w14:textId="77777777" w:rsidR="00FC71A9" w:rsidRDefault="00FE3094">
      <w:pPr>
        <w:pStyle w:val="Obsah3"/>
        <w:tabs>
          <w:tab w:val="left" w:pos="1320"/>
          <w:tab w:val="right" w:leader="dot" w:pos="8777"/>
        </w:tabs>
        <w:rPr>
          <w:rFonts w:asciiTheme="minorHAnsi" w:eastAsiaTheme="minorEastAsia" w:hAnsiTheme="minorHAnsi" w:cstheme="minorBidi"/>
          <w:noProof/>
          <w:sz w:val="22"/>
          <w:szCs w:val="22"/>
        </w:rPr>
      </w:pPr>
      <w:hyperlink w:anchor="_Toc448818371" w:history="1">
        <w:r w:rsidR="00FC71A9" w:rsidRPr="006907B9">
          <w:rPr>
            <w:rStyle w:val="Hypertextovodkaz"/>
            <w:noProof/>
          </w:rPr>
          <w:t>4.2.3</w:t>
        </w:r>
        <w:r w:rsidR="00FC71A9">
          <w:rPr>
            <w:rFonts w:asciiTheme="minorHAnsi" w:eastAsiaTheme="minorEastAsia" w:hAnsiTheme="minorHAnsi" w:cstheme="minorBidi"/>
            <w:noProof/>
            <w:sz w:val="22"/>
            <w:szCs w:val="22"/>
          </w:rPr>
          <w:tab/>
        </w:r>
        <w:r w:rsidR="00FC71A9" w:rsidRPr="006907B9">
          <w:rPr>
            <w:rStyle w:val="Hypertextovodkaz"/>
            <w:noProof/>
          </w:rPr>
          <w:t>Čtení BMP souboru</w:t>
        </w:r>
        <w:r w:rsidR="00FC71A9">
          <w:rPr>
            <w:noProof/>
            <w:webHidden/>
          </w:rPr>
          <w:tab/>
        </w:r>
        <w:r w:rsidR="00FC71A9">
          <w:rPr>
            <w:noProof/>
            <w:webHidden/>
          </w:rPr>
          <w:fldChar w:fldCharType="begin"/>
        </w:r>
        <w:r w:rsidR="00FC71A9">
          <w:rPr>
            <w:noProof/>
            <w:webHidden/>
          </w:rPr>
          <w:instrText xml:space="preserve"> PAGEREF _Toc448818371 \h </w:instrText>
        </w:r>
        <w:r w:rsidR="00FC71A9">
          <w:rPr>
            <w:noProof/>
            <w:webHidden/>
          </w:rPr>
        </w:r>
        <w:r w:rsidR="00FC71A9">
          <w:rPr>
            <w:noProof/>
            <w:webHidden/>
          </w:rPr>
          <w:fldChar w:fldCharType="separate"/>
        </w:r>
        <w:r w:rsidR="00FC71A9">
          <w:rPr>
            <w:noProof/>
            <w:webHidden/>
          </w:rPr>
          <w:t>47</w:t>
        </w:r>
        <w:r w:rsidR="00FC71A9">
          <w:rPr>
            <w:noProof/>
            <w:webHidden/>
          </w:rPr>
          <w:fldChar w:fldCharType="end"/>
        </w:r>
      </w:hyperlink>
    </w:p>
    <w:p w14:paraId="0D29DDB3" w14:textId="77777777" w:rsidR="00FC71A9" w:rsidRDefault="00FE3094">
      <w:pPr>
        <w:pStyle w:val="Obsah3"/>
        <w:tabs>
          <w:tab w:val="left" w:pos="1320"/>
          <w:tab w:val="right" w:leader="dot" w:pos="8777"/>
        </w:tabs>
        <w:rPr>
          <w:rFonts w:asciiTheme="minorHAnsi" w:eastAsiaTheme="minorEastAsia" w:hAnsiTheme="minorHAnsi" w:cstheme="minorBidi"/>
          <w:noProof/>
          <w:sz w:val="22"/>
          <w:szCs w:val="22"/>
        </w:rPr>
      </w:pPr>
      <w:hyperlink w:anchor="_Toc448818372" w:history="1">
        <w:r w:rsidR="00FC71A9" w:rsidRPr="006907B9">
          <w:rPr>
            <w:rStyle w:val="Hypertextovodkaz"/>
            <w:noProof/>
          </w:rPr>
          <w:t>4.2.4</w:t>
        </w:r>
        <w:r w:rsidR="00FC71A9">
          <w:rPr>
            <w:rFonts w:asciiTheme="minorHAnsi" w:eastAsiaTheme="minorEastAsia" w:hAnsiTheme="minorHAnsi" w:cstheme="minorBidi"/>
            <w:noProof/>
            <w:sz w:val="22"/>
            <w:szCs w:val="22"/>
          </w:rPr>
          <w:tab/>
        </w:r>
        <w:r w:rsidR="00FC71A9" w:rsidRPr="006907B9">
          <w:rPr>
            <w:rStyle w:val="Hypertextovodkaz"/>
            <w:noProof/>
          </w:rPr>
          <w:t>Zápis BMP souboru</w:t>
        </w:r>
        <w:r w:rsidR="00FC71A9">
          <w:rPr>
            <w:noProof/>
            <w:webHidden/>
          </w:rPr>
          <w:tab/>
        </w:r>
        <w:r w:rsidR="00FC71A9">
          <w:rPr>
            <w:noProof/>
            <w:webHidden/>
          </w:rPr>
          <w:fldChar w:fldCharType="begin"/>
        </w:r>
        <w:r w:rsidR="00FC71A9">
          <w:rPr>
            <w:noProof/>
            <w:webHidden/>
          </w:rPr>
          <w:instrText xml:space="preserve"> PAGEREF _Toc448818372 \h </w:instrText>
        </w:r>
        <w:r w:rsidR="00FC71A9">
          <w:rPr>
            <w:noProof/>
            <w:webHidden/>
          </w:rPr>
        </w:r>
        <w:r w:rsidR="00FC71A9">
          <w:rPr>
            <w:noProof/>
            <w:webHidden/>
          </w:rPr>
          <w:fldChar w:fldCharType="separate"/>
        </w:r>
        <w:r w:rsidR="00FC71A9">
          <w:rPr>
            <w:noProof/>
            <w:webHidden/>
          </w:rPr>
          <w:t>48</w:t>
        </w:r>
        <w:r w:rsidR="00FC71A9">
          <w:rPr>
            <w:noProof/>
            <w:webHidden/>
          </w:rPr>
          <w:fldChar w:fldCharType="end"/>
        </w:r>
      </w:hyperlink>
    </w:p>
    <w:p w14:paraId="1A2AC517" w14:textId="77777777" w:rsidR="00FC71A9" w:rsidRDefault="00FE3094">
      <w:pPr>
        <w:pStyle w:val="Obsah3"/>
        <w:tabs>
          <w:tab w:val="left" w:pos="1320"/>
          <w:tab w:val="right" w:leader="dot" w:pos="8777"/>
        </w:tabs>
        <w:rPr>
          <w:rFonts w:asciiTheme="minorHAnsi" w:eastAsiaTheme="minorEastAsia" w:hAnsiTheme="minorHAnsi" w:cstheme="minorBidi"/>
          <w:noProof/>
          <w:sz w:val="22"/>
          <w:szCs w:val="22"/>
        </w:rPr>
      </w:pPr>
      <w:hyperlink w:anchor="_Toc448818373" w:history="1">
        <w:r w:rsidR="00FC71A9" w:rsidRPr="006907B9">
          <w:rPr>
            <w:rStyle w:val="Hypertextovodkaz"/>
            <w:noProof/>
          </w:rPr>
          <w:t>4.2.5</w:t>
        </w:r>
        <w:r w:rsidR="00FC71A9">
          <w:rPr>
            <w:rFonts w:asciiTheme="minorHAnsi" w:eastAsiaTheme="minorEastAsia" w:hAnsiTheme="minorHAnsi" w:cstheme="minorBidi"/>
            <w:noProof/>
            <w:sz w:val="22"/>
            <w:szCs w:val="22"/>
          </w:rPr>
          <w:tab/>
        </w:r>
        <w:r w:rsidR="00FC71A9" w:rsidRPr="006907B9">
          <w:rPr>
            <w:rStyle w:val="Hypertextovodkaz"/>
            <w:noProof/>
          </w:rPr>
          <w:t>Čtení a dekódování JPEG</w:t>
        </w:r>
        <w:r w:rsidR="00FC71A9">
          <w:rPr>
            <w:noProof/>
            <w:webHidden/>
          </w:rPr>
          <w:tab/>
        </w:r>
        <w:r w:rsidR="00FC71A9">
          <w:rPr>
            <w:noProof/>
            <w:webHidden/>
          </w:rPr>
          <w:fldChar w:fldCharType="begin"/>
        </w:r>
        <w:r w:rsidR="00FC71A9">
          <w:rPr>
            <w:noProof/>
            <w:webHidden/>
          </w:rPr>
          <w:instrText xml:space="preserve"> PAGEREF _Toc448818373 \h </w:instrText>
        </w:r>
        <w:r w:rsidR="00FC71A9">
          <w:rPr>
            <w:noProof/>
            <w:webHidden/>
          </w:rPr>
        </w:r>
        <w:r w:rsidR="00FC71A9">
          <w:rPr>
            <w:noProof/>
            <w:webHidden/>
          </w:rPr>
          <w:fldChar w:fldCharType="separate"/>
        </w:r>
        <w:r w:rsidR="00FC71A9">
          <w:rPr>
            <w:noProof/>
            <w:webHidden/>
          </w:rPr>
          <w:t>49</w:t>
        </w:r>
        <w:r w:rsidR="00FC71A9">
          <w:rPr>
            <w:noProof/>
            <w:webHidden/>
          </w:rPr>
          <w:fldChar w:fldCharType="end"/>
        </w:r>
      </w:hyperlink>
    </w:p>
    <w:p w14:paraId="75D7CB82" w14:textId="77777777" w:rsidR="00FC71A9" w:rsidRDefault="00FE3094">
      <w:pPr>
        <w:pStyle w:val="Obsah3"/>
        <w:tabs>
          <w:tab w:val="left" w:pos="1320"/>
          <w:tab w:val="right" w:leader="dot" w:pos="8777"/>
        </w:tabs>
        <w:rPr>
          <w:rFonts w:asciiTheme="minorHAnsi" w:eastAsiaTheme="minorEastAsia" w:hAnsiTheme="minorHAnsi" w:cstheme="minorBidi"/>
          <w:noProof/>
          <w:sz w:val="22"/>
          <w:szCs w:val="22"/>
        </w:rPr>
      </w:pPr>
      <w:hyperlink w:anchor="_Toc448818374" w:history="1">
        <w:r w:rsidR="00FC71A9" w:rsidRPr="006907B9">
          <w:rPr>
            <w:rStyle w:val="Hypertextovodkaz"/>
            <w:noProof/>
          </w:rPr>
          <w:t>4.2.6</w:t>
        </w:r>
        <w:r w:rsidR="00FC71A9">
          <w:rPr>
            <w:rFonts w:asciiTheme="minorHAnsi" w:eastAsiaTheme="minorEastAsia" w:hAnsiTheme="minorHAnsi" w:cstheme="minorBidi"/>
            <w:noProof/>
            <w:sz w:val="22"/>
            <w:szCs w:val="22"/>
          </w:rPr>
          <w:tab/>
        </w:r>
        <w:r w:rsidR="00FC71A9" w:rsidRPr="006907B9">
          <w:rPr>
            <w:rStyle w:val="Hypertextovodkaz"/>
            <w:noProof/>
          </w:rPr>
          <w:t>Zápis a kódování JPEG</w:t>
        </w:r>
        <w:r w:rsidR="00FC71A9">
          <w:rPr>
            <w:noProof/>
            <w:webHidden/>
          </w:rPr>
          <w:tab/>
        </w:r>
        <w:r w:rsidR="00FC71A9">
          <w:rPr>
            <w:noProof/>
            <w:webHidden/>
          </w:rPr>
          <w:fldChar w:fldCharType="begin"/>
        </w:r>
        <w:r w:rsidR="00FC71A9">
          <w:rPr>
            <w:noProof/>
            <w:webHidden/>
          </w:rPr>
          <w:instrText xml:space="preserve"> PAGEREF _Toc448818374 \h </w:instrText>
        </w:r>
        <w:r w:rsidR="00FC71A9">
          <w:rPr>
            <w:noProof/>
            <w:webHidden/>
          </w:rPr>
        </w:r>
        <w:r w:rsidR="00FC71A9">
          <w:rPr>
            <w:noProof/>
            <w:webHidden/>
          </w:rPr>
          <w:fldChar w:fldCharType="separate"/>
        </w:r>
        <w:r w:rsidR="00FC71A9">
          <w:rPr>
            <w:noProof/>
            <w:webHidden/>
          </w:rPr>
          <w:t>52</w:t>
        </w:r>
        <w:r w:rsidR="00FC71A9">
          <w:rPr>
            <w:noProof/>
            <w:webHidden/>
          </w:rPr>
          <w:fldChar w:fldCharType="end"/>
        </w:r>
      </w:hyperlink>
    </w:p>
    <w:p w14:paraId="72A7375B" w14:textId="77777777" w:rsidR="00FC71A9" w:rsidRDefault="00FE3094">
      <w:pPr>
        <w:pStyle w:val="Obsah3"/>
        <w:tabs>
          <w:tab w:val="left" w:pos="1320"/>
          <w:tab w:val="right" w:leader="dot" w:pos="8777"/>
        </w:tabs>
        <w:rPr>
          <w:rFonts w:asciiTheme="minorHAnsi" w:eastAsiaTheme="minorEastAsia" w:hAnsiTheme="minorHAnsi" w:cstheme="minorBidi"/>
          <w:noProof/>
          <w:sz w:val="22"/>
          <w:szCs w:val="22"/>
        </w:rPr>
      </w:pPr>
      <w:hyperlink w:anchor="_Toc448818375" w:history="1">
        <w:r w:rsidR="00FC71A9" w:rsidRPr="006907B9">
          <w:rPr>
            <w:rStyle w:val="Hypertextovodkaz"/>
            <w:noProof/>
          </w:rPr>
          <w:t>4.2.7</w:t>
        </w:r>
        <w:r w:rsidR="00FC71A9">
          <w:rPr>
            <w:rFonts w:asciiTheme="minorHAnsi" w:eastAsiaTheme="minorEastAsia" w:hAnsiTheme="minorHAnsi" w:cstheme="minorBidi"/>
            <w:noProof/>
            <w:sz w:val="22"/>
            <w:szCs w:val="22"/>
          </w:rPr>
          <w:tab/>
        </w:r>
        <w:r w:rsidR="00FC71A9" w:rsidRPr="006907B9">
          <w:rPr>
            <w:rStyle w:val="Hypertextovodkaz"/>
            <w:noProof/>
          </w:rPr>
          <w:t>Instalace do Arduino IDE</w:t>
        </w:r>
        <w:r w:rsidR="00FC71A9">
          <w:rPr>
            <w:noProof/>
            <w:webHidden/>
          </w:rPr>
          <w:tab/>
        </w:r>
        <w:r w:rsidR="00FC71A9">
          <w:rPr>
            <w:noProof/>
            <w:webHidden/>
          </w:rPr>
          <w:fldChar w:fldCharType="begin"/>
        </w:r>
        <w:r w:rsidR="00FC71A9">
          <w:rPr>
            <w:noProof/>
            <w:webHidden/>
          </w:rPr>
          <w:instrText xml:space="preserve"> PAGEREF _Toc448818375 \h </w:instrText>
        </w:r>
        <w:r w:rsidR="00FC71A9">
          <w:rPr>
            <w:noProof/>
            <w:webHidden/>
          </w:rPr>
        </w:r>
        <w:r w:rsidR="00FC71A9">
          <w:rPr>
            <w:noProof/>
            <w:webHidden/>
          </w:rPr>
          <w:fldChar w:fldCharType="separate"/>
        </w:r>
        <w:r w:rsidR="00FC71A9">
          <w:rPr>
            <w:noProof/>
            <w:webHidden/>
          </w:rPr>
          <w:t>55</w:t>
        </w:r>
        <w:r w:rsidR="00FC71A9">
          <w:rPr>
            <w:noProof/>
            <w:webHidden/>
          </w:rPr>
          <w:fldChar w:fldCharType="end"/>
        </w:r>
      </w:hyperlink>
    </w:p>
    <w:p w14:paraId="14038517" w14:textId="77777777" w:rsidR="00FC71A9" w:rsidRDefault="00FE3094">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448818376" w:history="1">
        <w:r w:rsidR="00FC71A9" w:rsidRPr="006907B9">
          <w:rPr>
            <w:rStyle w:val="Hypertextovodkaz"/>
            <w:noProof/>
          </w:rPr>
          <w:t>5</w:t>
        </w:r>
        <w:r w:rsidR="00FC71A9">
          <w:rPr>
            <w:rFonts w:asciiTheme="minorHAnsi" w:eastAsiaTheme="minorEastAsia" w:hAnsiTheme="minorHAnsi" w:cstheme="minorBidi"/>
            <w:b w:val="0"/>
            <w:caps w:val="0"/>
            <w:noProof/>
            <w:sz w:val="22"/>
            <w:szCs w:val="22"/>
          </w:rPr>
          <w:tab/>
        </w:r>
        <w:r w:rsidR="00FC71A9" w:rsidRPr="006907B9">
          <w:rPr>
            <w:rStyle w:val="Hypertextovodkaz"/>
            <w:noProof/>
          </w:rPr>
          <w:t>Testy a Experimenty</w:t>
        </w:r>
        <w:r w:rsidR="00FC71A9">
          <w:rPr>
            <w:noProof/>
            <w:webHidden/>
          </w:rPr>
          <w:tab/>
        </w:r>
        <w:r w:rsidR="00FC71A9">
          <w:rPr>
            <w:noProof/>
            <w:webHidden/>
          </w:rPr>
          <w:fldChar w:fldCharType="begin"/>
        </w:r>
        <w:r w:rsidR="00FC71A9">
          <w:rPr>
            <w:noProof/>
            <w:webHidden/>
          </w:rPr>
          <w:instrText xml:space="preserve"> PAGEREF _Toc448818376 \h </w:instrText>
        </w:r>
        <w:r w:rsidR="00FC71A9">
          <w:rPr>
            <w:noProof/>
            <w:webHidden/>
          </w:rPr>
        </w:r>
        <w:r w:rsidR="00FC71A9">
          <w:rPr>
            <w:noProof/>
            <w:webHidden/>
          </w:rPr>
          <w:fldChar w:fldCharType="separate"/>
        </w:r>
        <w:r w:rsidR="00FC71A9">
          <w:rPr>
            <w:noProof/>
            <w:webHidden/>
          </w:rPr>
          <w:t>56</w:t>
        </w:r>
        <w:r w:rsidR="00FC71A9">
          <w:rPr>
            <w:noProof/>
            <w:webHidden/>
          </w:rPr>
          <w:fldChar w:fldCharType="end"/>
        </w:r>
      </w:hyperlink>
    </w:p>
    <w:p w14:paraId="66156D8A" w14:textId="77777777" w:rsidR="00FC71A9" w:rsidRDefault="00FE3094">
      <w:pPr>
        <w:pStyle w:val="Obsah2"/>
        <w:tabs>
          <w:tab w:val="left" w:pos="880"/>
          <w:tab w:val="right" w:leader="dot" w:pos="8777"/>
        </w:tabs>
        <w:rPr>
          <w:rFonts w:asciiTheme="minorHAnsi" w:eastAsiaTheme="minorEastAsia" w:hAnsiTheme="minorHAnsi" w:cstheme="minorBidi"/>
          <w:noProof/>
          <w:sz w:val="22"/>
          <w:szCs w:val="22"/>
        </w:rPr>
      </w:pPr>
      <w:hyperlink w:anchor="_Toc448818377" w:history="1">
        <w:r w:rsidR="00FC71A9" w:rsidRPr="006907B9">
          <w:rPr>
            <w:rStyle w:val="Hypertextovodkaz"/>
            <w:noProof/>
          </w:rPr>
          <w:t>5.1</w:t>
        </w:r>
        <w:r w:rsidR="00FC71A9">
          <w:rPr>
            <w:rFonts w:asciiTheme="minorHAnsi" w:eastAsiaTheme="minorEastAsia" w:hAnsiTheme="minorHAnsi" w:cstheme="minorBidi"/>
            <w:noProof/>
            <w:sz w:val="22"/>
            <w:szCs w:val="22"/>
          </w:rPr>
          <w:tab/>
        </w:r>
        <w:r w:rsidR="00FC71A9" w:rsidRPr="006907B9">
          <w:rPr>
            <w:rStyle w:val="Hypertextovodkaz"/>
            <w:noProof/>
          </w:rPr>
          <w:t>Testy dekomprese JPEG</w:t>
        </w:r>
        <w:r w:rsidR="00FC71A9">
          <w:rPr>
            <w:noProof/>
            <w:webHidden/>
          </w:rPr>
          <w:tab/>
        </w:r>
        <w:r w:rsidR="00FC71A9">
          <w:rPr>
            <w:noProof/>
            <w:webHidden/>
          </w:rPr>
          <w:fldChar w:fldCharType="begin"/>
        </w:r>
        <w:r w:rsidR="00FC71A9">
          <w:rPr>
            <w:noProof/>
            <w:webHidden/>
          </w:rPr>
          <w:instrText xml:space="preserve"> PAGEREF _Toc448818377 \h </w:instrText>
        </w:r>
        <w:r w:rsidR="00FC71A9">
          <w:rPr>
            <w:noProof/>
            <w:webHidden/>
          </w:rPr>
        </w:r>
        <w:r w:rsidR="00FC71A9">
          <w:rPr>
            <w:noProof/>
            <w:webHidden/>
          </w:rPr>
          <w:fldChar w:fldCharType="separate"/>
        </w:r>
        <w:r w:rsidR="00FC71A9">
          <w:rPr>
            <w:noProof/>
            <w:webHidden/>
          </w:rPr>
          <w:t>56</w:t>
        </w:r>
        <w:r w:rsidR="00FC71A9">
          <w:rPr>
            <w:noProof/>
            <w:webHidden/>
          </w:rPr>
          <w:fldChar w:fldCharType="end"/>
        </w:r>
      </w:hyperlink>
    </w:p>
    <w:p w14:paraId="5F182B16" w14:textId="77777777" w:rsidR="00FC71A9" w:rsidRDefault="00FE3094">
      <w:pPr>
        <w:pStyle w:val="Obsah2"/>
        <w:tabs>
          <w:tab w:val="left" w:pos="880"/>
          <w:tab w:val="right" w:leader="dot" w:pos="8777"/>
        </w:tabs>
        <w:rPr>
          <w:rFonts w:asciiTheme="minorHAnsi" w:eastAsiaTheme="minorEastAsia" w:hAnsiTheme="minorHAnsi" w:cstheme="minorBidi"/>
          <w:noProof/>
          <w:sz w:val="22"/>
          <w:szCs w:val="22"/>
        </w:rPr>
      </w:pPr>
      <w:hyperlink w:anchor="_Toc448818378" w:history="1">
        <w:r w:rsidR="00FC71A9" w:rsidRPr="006907B9">
          <w:rPr>
            <w:rStyle w:val="Hypertextovodkaz"/>
            <w:noProof/>
          </w:rPr>
          <w:t>5.2</w:t>
        </w:r>
        <w:r w:rsidR="00FC71A9">
          <w:rPr>
            <w:rFonts w:asciiTheme="minorHAnsi" w:eastAsiaTheme="minorEastAsia" w:hAnsiTheme="minorHAnsi" w:cstheme="minorBidi"/>
            <w:noProof/>
            <w:sz w:val="22"/>
            <w:szCs w:val="22"/>
          </w:rPr>
          <w:tab/>
        </w:r>
        <w:r w:rsidR="00FC71A9" w:rsidRPr="006907B9">
          <w:rPr>
            <w:rStyle w:val="Hypertextovodkaz"/>
            <w:noProof/>
          </w:rPr>
          <w:t>Testy komprese do JPEG</w:t>
        </w:r>
        <w:r w:rsidR="00FC71A9">
          <w:rPr>
            <w:noProof/>
            <w:webHidden/>
          </w:rPr>
          <w:tab/>
        </w:r>
        <w:r w:rsidR="00FC71A9">
          <w:rPr>
            <w:noProof/>
            <w:webHidden/>
          </w:rPr>
          <w:fldChar w:fldCharType="begin"/>
        </w:r>
        <w:r w:rsidR="00FC71A9">
          <w:rPr>
            <w:noProof/>
            <w:webHidden/>
          </w:rPr>
          <w:instrText xml:space="preserve"> PAGEREF _Toc448818378 \h </w:instrText>
        </w:r>
        <w:r w:rsidR="00FC71A9">
          <w:rPr>
            <w:noProof/>
            <w:webHidden/>
          </w:rPr>
        </w:r>
        <w:r w:rsidR="00FC71A9">
          <w:rPr>
            <w:noProof/>
            <w:webHidden/>
          </w:rPr>
          <w:fldChar w:fldCharType="separate"/>
        </w:r>
        <w:r w:rsidR="00FC71A9">
          <w:rPr>
            <w:noProof/>
            <w:webHidden/>
          </w:rPr>
          <w:t>57</w:t>
        </w:r>
        <w:r w:rsidR="00FC71A9">
          <w:rPr>
            <w:noProof/>
            <w:webHidden/>
          </w:rPr>
          <w:fldChar w:fldCharType="end"/>
        </w:r>
      </w:hyperlink>
    </w:p>
    <w:p w14:paraId="3D39D0AC" w14:textId="77777777" w:rsidR="00FC71A9" w:rsidRDefault="00FE3094">
      <w:pPr>
        <w:pStyle w:val="Obsah2"/>
        <w:tabs>
          <w:tab w:val="left" w:pos="880"/>
          <w:tab w:val="right" w:leader="dot" w:pos="8777"/>
        </w:tabs>
        <w:rPr>
          <w:rFonts w:asciiTheme="minorHAnsi" w:eastAsiaTheme="minorEastAsia" w:hAnsiTheme="minorHAnsi" w:cstheme="minorBidi"/>
          <w:noProof/>
          <w:sz w:val="22"/>
          <w:szCs w:val="22"/>
        </w:rPr>
      </w:pPr>
      <w:hyperlink w:anchor="_Toc448818379" w:history="1">
        <w:r w:rsidR="00FC71A9" w:rsidRPr="006907B9">
          <w:rPr>
            <w:rStyle w:val="Hypertextovodkaz"/>
            <w:noProof/>
          </w:rPr>
          <w:t>5.3</w:t>
        </w:r>
        <w:r w:rsidR="00FC71A9">
          <w:rPr>
            <w:rFonts w:asciiTheme="minorHAnsi" w:eastAsiaTheme="minorEastAsia" w:hAnsiTheme="minorHAnsi" w:cstheme="minorBidi"/>
            <w:noProof/>
            <w:sz w:val="22"/>
            <w:szCs w:val="22"/>
          </w:rPr>
          <w:tab/>
        </w:r>
        <w:r w:rsidR="00FC71A9" w:rsidRPr="006907B9">
          <w:rPr>
            <w:rStyle w:val="Hypertextovodkaz"/>
            <w:noProof/>
          </w:rPr>
          <w:t>Testy dekomprese BMP formátu</w:t>
        </w:r>
        <w:r w:rsidR="00FC71A9">
          <w:rPr>
            <w:noProof/>
            <w:webHidden/>
          </w:rPr>
          <w:tab/>
        </w:r>
        <w:r w:rsidR="00FC71A9">
          <w:rPr>
            <w:noProof/>
            <w:webHidden/>
          </w:rPr>
          <w:fldChar w:fldCharType="begin"/>
        </w:r>
        <w:r w:rsidR="00FC71A9">
          <w:rPr>
            <w:noProof/>
            <w:webHidden/>
          </w:rPr>
          <w:instrText xml:space="preserve"> PAGEREF _Toc448818379 \h </w:instrText>
        </w:r>
        <w:r w:rsidR="00FC71A9">
          <w:rPr>
            <w:noProof/>
            <w:webHidden/>
          </w:rPr>
        </w:r>
        <w:r w:rsidR="00FC71A9">
          <w:rPr>
            <w:noProof/>
            <w:webHidden/>
          </w:rPr>
          <w:fldChar w:fldCharType="separate"/>
        </w:r>
        <w:r w:rsidR="00FC71A9">
          <w:rPr>
            <w:noProof/>
            <w:webHidden/>
          </w:rPr>
          <w:t>57</w:t>
        </w:r>
        <w:r w:rsidR="00FC71A9">
          <w:rPr>
            <w:noProof/>
            <w:webHidden/>
          </w:rPr>
          <w:fldChar w:fldCharType="end"/>
        </w:r>
      </w:hyperlink>
    </w:p>
    <w:p w14:paraId="6E071C9D" w14:textId="77777777" w:rsidR="00FC71A9" w:rsidRDefault="00FE3094">
      <w:pPr>
        <w:pStyle w:val="Obsah2"/>
        <w:tabs>
          <w:tab w:val="left" w:pos="880"/>
          <w:tab w:val="right" w:leader="dot" w:pos="8777"/>
        </w:tabs>
        <w:rPr>
          <w:rFonts w:asciiTheme="minorHAnsi" w:eastAsiaTheme="minorEastAsia" w:hAnsiTheme="minorHAnsi" w:cstheme="minorBidi"/>
          <w:noProof/>
          <w:sz w:val="22"/>
          <w:szCs w:val="22"/>
        </w:rPr>
      </w:pPr>
      <w:hyperlink w:anchor="_Toc448818380" w:history="1">
        <w:r w:rsidR="00FC71A9" w:rsidRPr="006907B9">
          <w:rPr>
            <w:rStyle w:val="Hypertextovodkaz"/>
            <w:noProof/>
          </w:rPr>
          <w:t>5.4</w:t>
        </w:r>
        <w:r w:rsidR="00FC71A9">
          <w:rPr>
            <w:rFonts w:asciiTheme="minorHAnsi" w:eastAsiaTheme="minorEastAsia" w:hAnsiTheme="minorHAnsi" w:cstheme="minorBidi"/>
            <w:noProof/>
            <w:sz w:val="22"/>
            <w:szCs w:val="22"/>
          </w:rPr>
          <w:tab/>
        </w:r>
        <w:r w:rsidR="00FC71A9" w:rsidRPr="006907B9">
          <w:rPr>
            <w:rStyle w:val="Hypertextovodkaz"/>
            <w:noProof/>
          </w:rPr>
          <w:t>Testy komprese do BMP formátu</w:t>
        </w:r>
        <w:r w:rsidR="00FC71A9">
          <w:rPr>
            <w:noProof/>
            <w:webHidden/>
          </w:rPr>
          <w:tab/>
        </w:r>
        <w:r w:rsidR="00FC71A9">
          <w:rPr>
            <w:noProof/>
            <w:webHidden/>
          </w:rPr>
          <w:fldChar w:fldCharType="begin"/>
        </w:r>
        <w:r w:rsidR="00FC71A9">
          <w:rPr>
            <w:noProof/>
            <w:webHidden/>
          </w:rPr>
          <w:instrText xml:space="preserve"> PAGEREF _Toc448818380 \h </w:instrText>
        </w:r>
        <w:r w:rsidR="00FC71A9">
          <w:rPr>
            <w:noProof/>
            <w:webHidden/>
          </w:rPr>
        </w:r>
        <w:r w:rsidR="00FC71A9">
          <w:rPr>
            <w:noProof/>
            <w:webHidden/>
          </w:rPr>
          <w:fldChar w:fldCharType="separate"/>
        </w:r>
        <w:r w:rsidR="00FC71A9">
          <w:rPr>
            <w:noProof/>
            <w:webHidden/>
          </w:rPr>
          <w:t>58</w:t>
        </w:r>
        <w:r w:rsidR="00FC71A9">
          <w:rPr>
            <w:noProof/>
            <w:webHidden/>
          </w:rPr>
          <w:fldChar w:fldCharType="end"/>
        </w:r>
      </w:hyperlink>
    </w:p>
    <w:p w14:paraId="21E1B3D7" w14:textId="77777777" w:rsidR="00FC71A9" w:rsidRDefault="00FE3094">
      <w:pPr>
        <w:pStyle w:val="Obsah2"/>
        <w:tabs>
          <w:tab w:val="left" w:pos="880"/>
          <w:tab w:val="right" w:leader="dot" w:pos="8777"/>
        </w:tabs>
        <w:rPr>
          <w:rFonts w:asciiTheme="minorHAnsi" w:eastAsiaTheme="minorEastAsia" w:hAnsiTheme="minorHAnsi" w:cstheme="minorBidi"/>
          <w:noProof/>
          <w:sz w:val="22"/>
          <w:szCs w:val="22"/>
        </w:rPr>
      </w:pPr>
      <w:hyperlink w:anchor="_Toc448818381" w:history="1">
        <w:r w:rsidR="00FC71A9" w:rsidRPr="006907B9">
          <w:rPr>
            <w:rStyle w:val="Hypertextovodkaz"/>
            <w:noProof/>
          </w:rPr>
          <w:t>5.5</w:t>
        </w:r>
        <w:r w:rsidR="00FC71A9">
          <w:rPr>
            <w:rFonts w:asciiTheme="minorHAnsi" w:eastAsiaTheme="minorEastAsia" w:hAnsiTheme="minorHAnsi" w:cstheme="minorBidi"/>
            <w:noProof/>
            <w:sz w:val="22"/>
            <w:szCs w:val="22"/>
          </w:rPr>
          <w:tab/>
        </w:r>
        <w:r w:rsidR="00FC71A9" w:rsidRPr="006907B9">
          <w:rPr>
            <w:rStyle w:val="Hypertextovodkaz"/>
            <w:noProof/>
          </w:rPr>
          <w:t>Obrázky použité pro testy</w:t>
        </w:r>
        <w:r w:rsidR="00FC71A9">
          <w:rPr>
            <w:noProof/>
            <w:webHidden/>
          </w:rPr>
          <w:tab/>
        </w:r>
        <w:r w:rsidR="00FC71A9">
          <w:rPr>
            <w:noProof/>
            <w:webHidden/>
          </w:rPr>
          <w:fldChar w:fldCharType="begin"/>
        </w:r>
        <w:r w:rsidR="00FC71A9">
          <w:rPr>
            <w:noProof/>
            <w:webHidden/>
          </w:rPr>
          <w:instrText xml:space="preserve"> PAGEREF _Toc448818381 \h </w:instrText>
        </w:r>
        <w:r w:rsidR="00FC71A9">
          <w:rPr>
            <w:noProof/>
            <w:webHidden/>
          </w:rPr>
        </w:r>
        <w:r w:rsidR="00FC71A9">
          <w:rPr>
            <w:noProof/>
            <w:webHidden/>
          </w:rPr>
          <w:fldChar w:fldCharType="separate"/>
        </w:r>
        <w:r w:rsidR="00FC71A9">
          <w:rPr>
            <w:noProof/>
            <w:webHidden/>
          </w:rPr>
          <w:t>59</w:t>
        </w:r>
        <w:r w:rsidR="00FC71A9">
          <w:rPr>
            <w:noProof/>
            <w:webHidden/>
          </w:rPr>
          <w:fldChar w:fldCharType="end"/>
        </w:r>
      </w:hyperlink>
    </w:p>
    <w:p w14:paraId="6ABCFBDF" w14:textId="77777777" w:rsidR="00FC71A9" w:rsidRDefault="00FE3094">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448818382" w:history="1">
        <w:r w:rsidR="00FC71A9" w:rsidRPr="006907B9">
          <w:rPr>
            <w:rStyle w:val="Hypertextovodkaz"/>
            <w:noProof/>
          </w:rPr>
          <w:t>6</w:t>
        </w:r>
        <w:r w:rsidR="00FC71A9">
          <w:rPr>
            <w:rFonts w:asciiTheme="minorHAnsi" w:eastAsiaTheme="minorEastAsia" w:hAnsiTheme="minorHAnsi" w:cstheme="minorBidi"/>
            <w:b w:val="0"/>
            <w:caps w:val="0"/>
            <w:noProof/>
            <w:sz w:val="22"/>
            <w:szCs w:val="22"/>
          </w:rPr>
          <w:tab/>
        </w:r>
        <w:r w:rsidR="00FC71A9" w:rsidRPr="006907B9">
          <w:rPr>
            <w:rStyle w:val="Hypertextovodkaz"/>
            <w:noProof/>
          </w:rPr>
          <w:t>ZÁVĚR</w:t>
        </w:r>
        <w:r w:rsidR="00FC71A9">
          <w:rPr>
            <w:noProof/>
            <w:webHidden/>
          </w:rPr>
          <w:tab/>
        </w:r>
        <w:r w:rsidR="00FC71A9">
          <w:rPr>
            <w:noProof/>
            <w:webHidden/>
          </w:rPr>
          <w:fldChar w:fldCharType="begin"/>
        </w:r>
        <w:r w:rsidR="00FC71A9">
          <w:rPr>
            <w:noProof/>
            <w:webHidden/>
          </w:rPr>
          <w:instrText xml:space="preserve"> PAGEREF _Toc448818382 \h </w:instrText>
        </w:r>
        <w:r w:rsidR="00FC71A9">
          <w:rPr>
            <w:noProof/>
            <w:webHidden/>
          </w:rPr>
        </w:r>
        <w:r w:rsidR="00FC71A9">
          <w:rPr>
            <w:noProof/>
            <w:webHidden/>
          </w:rPr>
          <w:fldChar w:fldCharType="separate"/>
        </w:r>
        <w:r w:rsidR="00FC71A9">
          <w:rPr>
            <w:noProof/>
            <w:webHidden/>
          </w:rPr>
          <w:t>60</w:t>
        </w:r>
        <w:r w:rsidR="00FC71A9">
          <w:rPr>
            <w:noProof/>
            <w:webHidden/>
          </w:rPr>
          <w:fldChar w:fldCharType="end"/>
        </w:r>
      </w:hyperlink>
    </w:p>
    <w:p w14:paraId="6F177FC3" w14:textId="77777777" w:rsidR="00FC71A9" w:rsidRDefault="00FE3094">
      <w:pPr>
        <w:pStyle w:val="Obsah1"/>
        <w:tabs>
          <w:tab w:val="right" w:leader="dot" w:pos="8777"/>
        </w:tabs>
        <w:rPr>
          <w:rFonts w:asciiTheme="minorHAnsi" w:eastAsiaTheme="minorEastAsia" w:hAnsiTheme="minorHAnsi" w:cstheme="minorBidi"/>
          <w:b w:val="0"/>
          <w:caps w:val="0"/>
          <w:noProof/>
          <w:sz w:val="22"/>
          <w:szCs w:val="22"/>
        </w:rPr>
      </w:pPr>
      <w:hyperlink w:anchor="_Toc448818383" w:history="1">
        <w:r w:rsidR="00FC71A9" w:rsidRPr="006907B9">
          <w:rPr>
            <w:rStyle w:val="Hypertextovodkaz"/>
            <w:noProof/>
          </w:rPr>
          <w:t>Resumé</w:t>
        </w:r>
        <w:r w:rsidR="00FC71A9">
          <w:rPr>
            <w:noProof/>
            <w:webHidden/>
          </w:rPr>
          <w:tab/>
        </w:r>
        <w:r w:rsidR="00FC71A9">
          <w:rPr>
            <w:noProof/>
            <w:webHidden/>
          </w:rPr>
          <w:fldChar w:fldCharType="begin"/>
        </w:r>
        <w:r w:rsidR="00FC71A9">
          <w:rPr>
            <w:noProof/>
            <w:webHidden/>
          </w:rPr>
          <w:instrText xml:space="preserve"> PAGEREF _Toc448818383 \h </w:instrText>
        </w:r>
        <w:r w:rsidR="00FC71A9">
          <w:rPr>
            <w:noProof/>
            <w:webHidden/>
          </w:rPr>
        </w:r>
        <w:r w:rsidR="00FC71A9">
          <w:rPr>
            <w:noProof/>
            <w:webHidden/>
          </w:rPr>
          <w:fldChar w:fldCharType="separate"/>
        </w:r>
        <w:r w:rsidR="00FC71A9">
          <w:rPr>
            <w:noProof/>
            <w:webHidden/>
          </w:rPr>
          <w:t>62</w:t>
        </w:r>
        <w:r w:rsidR="00FC71A9">
          <w:rPr>
            <w:noProof/>
            <w:webHidden/>
          </w:rPr>
          <w:fldChar w:fldCharType="end"/>
        </w:r>
      </w:hyperlink>
    </w:p>
    <w:p w14:paraId="738D4F4D" w14:textId="77777777" w:rsidR="00FC71A9" w:rsidRDefault="00FE3094">
      <w:pPr>
        <w:pStyle w:val="Obsah1"/>
        <w:tabs>
          <w:tab w:val="right" w:leader="dot" w:pos="8777"/>
        </w:tabs>
        <w:rPr>
          <w:rFonts w:asciiTheme="minorHAnsi" w:eastAsiaTheme="minorEastAsia" w:hAnsiTheme="minorHAnsi" w:cstheme="minorBidi"/>
          <w:b w:val="0"/>
          <w:caps w:val="0"/>
          <w:noProof/>
          <w:sz w:val="22"/>
          <w:szCs w:val="22"/>
        </w:rPr>
      </w:pPr>
      <w:hyperlink w:anchor="_Toc448818384" w:history="1">
        <w:r w:rsidR="00FC71A9" w:rsidRPr="006907B9">
          <w:rPr>
            <w:rStyle w:val="Hypertextovodkaz"/>
            <w:noProof/>
          </w:rPr>
          <w:t>Summary</w:t>
        </w:r>
        <w:r w:rsidR="00FC71A9">
          <w:rPr>
            <w:noProof/>
            <w:webHidden/>
          </w:rPr>
          <w:tab/>
        </w:r>
        <w:r w:rsidR="00FC71A9">
          <w:rPr>
            <w:noProof/>
            <w:webHidden/>
          </w:rPr>
          <w:fldChar w:fldCharType="begin"/>
        </w:r>
        <w:r w:rsidR="00FC71A9">
          <w:rPr>
            <w:noProof/>
            <w:webHidden/>
          </w:rPr>
          <w:instrText xml:space="preserve"> PAGEREF _Toc448818384 \h </w:instrText>
        </w:r>
        <w:r w:rsidR="00FC71A9">
          <w:rPr>
            <w:noProof/>
            <w:webHidden/>
          </w:rPr>
        </w:r>
        <w:r w:rsidR="00FC71A9">
          <w:rPr>
            <w:noProof/>
            <w:webHidden/>
          </w:rPr>
          <w:fldChar w:fldCharType="separate"/>
        </w:r>
        <w:r w:rsidR="00FC71A9">
          <w:rPr>
            <w:noProof/>
            <w:webHidden/>
          </w:rPr>
          <w:t>63</w:t>
        </w:r>
        <w:r w:rsidR="00FC71A9">
          <w:rPr>
            <w:noProof/>
            <w:webHidden/>
          </w:rPr>
          <w:fldChar w:fldCharType="end"/>
        </w:r>
      </w:hyperlink>
    </w:p>
    <w:p w14:paraId="0F2839BB" w14:textId="77777777" w:rsidR="00FC71A9" w:rsidRDefault="00FE3094">
      <w:pPr>
        <w:pStyle w:val="Obsah1"/>
        <w:tabs>
          <w:tab w:val="right" w:leader="dot" w:pos="8777"/>
        </w:tabs>
        <w:rPr>
          <w:rFonts w:asciiTheme="minorHAnsi" w:eastAsiaTheme="minorEastAsia" w:hAnsiTheme="minorHAnsi" w:cstheme="minorBidi"/>
          <w:b w:val="0"/>
          <w:caps w:val="0"/>
          <w:noProof/>
          <w:sz w:val="22"/>
          <w:szCs w:val="22"/>
        </w:rPr>
      </w:pPr>
      <w:hyperlink w:anchor="_Toc448818385" w:history="1">
        <w:r w:rsidR="00FC71A9" w:rsidRPr="006907B9">
          <w:rPr>
            <w:rStyle w:val="Hypertextovodkaz"/>
            <w:noProof/>
          </w:rPr>
          <w:t>SEZNAM POUŽITÉ LITERATURY</w:t>
        </w:r>
        <w:r w:rsidR="00FC71A9">
          <w:rPr>
            <w:noProof/>
            <w:webHidden/>
          </w:rPr>
          <w:tab/>
        </w:r>
        <w:r w:rsidR="00FC71A9">
          <w:rPr>
            <w:noProof/>
            <w:webHidden/>
          </w:rPr>
          <w:fldChar w:fldCharType="begin"/>
        </w:r>
        <w:r w:rsidR="00FC71A9">
          <w:rPr>
            <w:noProof/>
            <w:webHidden/>
          </w:rPr>
          <w:instrText xml:space="preserve"> PAGEREF _Toc448818385 \h </w:instrText>
        </w:r>
        <w:r w:rsidR="00FC71A9">
          <w:rPr>
            <w:noProof/>
            <w:webHidden/>
          </w:rPr>
        </w:r>
        <w:r w:rsidR="00FC71A9">
          <w:rPr>
            <w:noProof/>
            <w:webHidden/>
          </w:rPr>
          <w:fldChar w:fldCharType="separate"/>
        </w:r>
        <w:r w:rsidR="00FC71A9">
          <w:rPr>
            <w:noProof/>
            <w:webHidden/>
          </w:rPr>
          <w:t>64</w:t>
        </w:r>
        <w:r w:rsidR="00FC71A9">
          <w:rPr>
            <w:noProof/>
            <w:webHidden/>
          </w:rPr>
          <w:fldChar w:fldCharType="end"/>
        </w:r>
      </w:hyperlink>
    </w:p>
    <w:p w14:paraId="153B7F0C" w14:textId="77777777" w:rsidR="00FC71A9" w:rsidRDefault="00FE3094">
      <w:pPr>
        <w:pStyle w:val="Obsah1"/>
        <w:tabs>
          <w:tab w:val="right" w:leader="dot" w:pos="8777"/>
        </w:tabs>
        <w:rPr>
          <w:rFonts w:asciiTheme="minorHAnsi" w:eastAsiaTheme="minorEastAsia" w:hAnsiTheme="minorHAnsi" w:cstheme="minorBidi"/>
          <w:b w:val="0"/>
          <w:caps w:val="0"/>
          <w:noProof/>
          <w:sz w:val="22"/>
          <w:szCs w:val="22"/>
        </w:rPr>
      </w:pPr>
      <w:hyperlink w:anchor="_Toc448818386" w:history="1">
        <w:r w:rsidR="00FC71A9" w:rsidRPr="006907B9">
          <w:rPr>
            <w:rStyle w:val="Hypertextovodkaz"/>
            <w:noProof/>
          </w:rPr>
          <w:t>SEZNAM POUŽITÝCH SYMBOLŮ</w:t>
        </w:r>
        <w:r w:rsidR="00FC71A9">
          <w:rPr>
            <w:noProof/>
            <w:webHidden/>
          </w:rPr>
          <w:tab/>
        </w:r>
        <w:r w:rsidR="00FC71A9">
          <w:rPr>
            <w:noProof/>
            <w:webHidden/>
          </w:rPr>
          <w:fldChar w:fldCharType="begin"/>
        </w:r>
        <w:r w:rsidR="00FC71A9">
          <w:rPr>
            <w:noProof/>
            <w:webHidden/>
          </w:rPr>
          <w:instrText xml:space="preserve"> PAGEREF _Toc448818386 \h </w:instrText>
        </w:r>
        <w:r w:rsidR="00FC71A9">
          <w:rPr>
            <w:noProof/>
            <w:webHidden/>
          </w:rPr>
        </w:r>
        <w:r w:rsidR="00FC71A9">
          <w:rPr>
            <w:noProof/>
            <w:webHidden/>
          </w:rPr>
          <w:fldChar w:fldCharType="separate"/>
        </w:r>
        <w:r w:rsidR="00FC71A9">
          <w:rPr>
            <w:noProof/>
            <w:webHidden/>
          </w:rPr>
          <w:t>66</w:t>
        </w:r>
        <w:r w:rsidR="00FC71A9">
          <w:rPr>
            <w:noProof/>
            <w:webHidden/>
          </w:rPr>
          <w:fldChar w:fldCharType="end"/>
        </w:r>
      </w:hyperlink>
    </w:p>
    <w:p w14:paraId="2685A71C" w14:textId="77777777" w:rsidR="00FC71A9" w:rsidRDefault="00FE3094">
      <w:pPr>
        <w:pStyle w:val="Obsah1"/>
        <w:tabs>
          <w:tab w:val="right" w:leader="dot" w:pos="8777"/>
        </w:tabs>
        <w:rPr>
          <w:rFonts w:asciiTheme="minorHAnsi" w:eastAsiaTheme="minorEastAsia" w:hAnsiTheme="minorHAnsi" w:cstheme="minorBidi"/>
          <w:b w:val="0"/>
          <w:caps w:val="0"/>
          <w:noProof/>
          <w:sz w:val="22"/>
          <w:szCs w:val="22"/>
        </w:rPr>
      </w:pPr>
      <w:hyperlink w:anchor="_Toc448818387" w:history="1">
        <w:r w:rsidR="00FC71A9" w:rsidRPr="006907B9">
          <w:rPr>
            <w:rStyle w:val="Hypertextovodkaz"/>
            <w:noProof/>
          </w:rPr>
          <w:t>SEZNAM OBRÁZKŮ</w:t>
        </w:r>
        <w:r w:rsidR="00FC71A9">
          <w:rPr>
            <w:noProof/>
            <w:webHidden/>
          </w:rPr>
          <w:tab/>
        </w:r>
        <w:r w:rsidR="00FC71A9">
          <w:rPr>
            <w:noProof/>
            <w:webHidden/>
          </w:rPr>
          <w:fldChar w:fldCharType="begin"/>
        </w:r>
        <w:r w:rsidR="00FC71A9">
          <w:rPr>
            <w:noProof/>
            <w:webHidden/>
          </w:rPr>
          <w:instrText xml:space="preserve"> PAGEREF _Toc448818387 \h </w:instrText>
        </w:r>
        <w:r w:rsidR="00FC71A9">
          <w:rPr>
            <w:noProof/>
            <w:webHidden/>
          </w:rPr>
        </w:r>
        <w:r w:rsidR="00FC71A9">
          <w:rPr>
            <w:noProof/>
            <w:webHidden/>
          </w:rPr>
          <w:fldChar w:fldCharType="separate"/>
        </w:r>
        <w:r w:rsidR="00FC71A9">
          <w:rPr>
            <w:noProof/>
            <w:webHidden/>
          </w:rPr>
          <w:t>67</w:t>
        </w:r>
        <w:r w:rsidR="00FC71A9">
          <w:rPr>
            <w:noProof/>
            <w:webHidden/>
          </w:rPr>
          <w:fldChar w:fldCharType="end"/>
        </w:r>
      </w:hyperlink>
    </w:p>
    <w:p w14:paraId="7068960A" w14:textId="77777777" w:rsidR="00FC71A9" w:rsidRDefault="00FE3094">
      <w:pPr>
        <w:pStyle w:val="Obsah1"/>
        <w:tabs>
          <w:tab w:val="right" w:leader="dot" w:pos="8777"/>
        </w:tabs>
        <w:rPr>
          <w:rFonts w:asciiTheme="minorHAnsi" w:eastAsiaTheme="minorEastAsia" w:hAnsiTheme="minorHAnsi" w:cstheme="minorBidi"/>
          <w:b w:val="0"/>
          <w:caps w:val="0"/>
          <w:noProof/>
          <w:sz w:val="22"/>
          <w:szCs w:val="22"/>
        </w:rPr>
      </w:pPr>
      <w:hyperlink w:anchor="_Toc448818388" w:history="1">
        <w:r w:rsidR="00FC71A9" w:rsidRPr="006907B9">
          <w:rPr>
            <w:rStyle w:val="Hypertextovodkaz"/>
            <w:noProof/>
          </w:rPr>
          <w:t>SEZNAM TABULEK</w:t>
        </w:r>
        <w:r w:rsidR="00FC71A9">
          <w:rPr>
            <w:noProof/>
            <w:webHidden/>
          </w:rPr>
          <w:tab/>
        </w:r>
        <w:r w:rsidR="00FC71A9">
          <w:rPr>
            <w:noProof/>
            <w:webHidden/>
          </w:rPr>
          <w:fldChar w:fldCharType="begin"/>
        </w:r>
        <w:r w:rsidR="00FC71A9">
          <w:rPr>
            <w:noProof/>
            <w:webHidden/>
          </w:rPr>
          <w:instrText xml:space="preserve"> PAGEREF _Toc448818388 \h </w:instrText>
        </w:r>
        <w:r w:rsidR="00FC71A9">
          <w:rPr>
            <w:noProof/>
            <w:webHidden/>
          </w:rPr>
        </w:r>
        <w:r w:rsidR="00FC71A9">
          <w:rPr>
            <w:noProof/>
            <w:webHidden/>
          </w:rPr>
          <w:fldChar w:fldCharType="separate"/>
        </w:r>
        <w:r w:rsidR="00FC71A9">
          <w:rPr>
            <w:noProof/>
            <w:webHidden/>
          </w:rPr>
          <w:t>68</w:t>
        </w:r>
        <w:r w:rsidR="00FC71A9">
          <w:rPr>
            <w:noProof/>
            <w:webHidden/>
          </w:rPr>
          <w:fldChar w:fldCharType="end"/>
        </w:r>
      </w:hyperlink>
    </w:p>
    <w:p w14:paraId="7750F8A9" w14:textId="77777777" w:rsidR="00FC71A9" w:rsidRDefault="00FE3094">
      <w:pPr>
        <w:pStyle w:val="Obsah1"/>
        <w:tabs>
          <w:tab w:val="right" w:leader="dot" w:pos="8777"/>
        </w:tabs>
        <w:rPr>
          <w:rFonts w:asciiTheme="minorHAnsi" w:eastAsiaTheme="minorEastAsia" w:hAnsiTheme="minorHAnsi" w:cstheme="minorBidi"/>
          <w:b w:val="0"/>
          <w:caps w:val="0"/>
          <w:noProof/>
          <w:sz w:val="22"/>
          <w:szCs w:val="22"/>
        </w:rPr>
      </w:pPr>
      <w:hyperlink w:anchor="_Toc448818389" w:history="1">
        <w:r w:rsidR="00FC71A9" w:rsidRPr="006907B9">
          <w:rPr>
            <w:rStyle w:val="Hypertextovodkaz"/>
            <w:noProof/>
          </w:rPr>
          <w:t>SEZNAM PŘÍLOH</w:t>
        </w:r>
        <w:r w:rsidR="00FC71A9">
          <w:rPr>
            <w:noProof/>
            <w:webHidden/>
          </w:rPr>
          <w:tab/>
        </w:r>
        <w:r w:rsidR="00FC71A9">
          <w:rPr>
            <w:noProof/>
            <w:webHidden/>
          </w:rPr>
          <w:fldChar w:fldCharType="begin"/>
        </w:r>
        <w:r w:rsidR="00FC71A9">
          <w:rPr>
            <w:noProof/>
            <w:webHidden/>
          </w:rPr>
          <w:instrText xml:space="preserve"> PAGEREF _Toc448818389 \h </w:instrText>
        </w:r>
        <w:r w:rsidR="00FC71A9">
          <w:rPr>
            <w:noProof/>
            <w:webHidden/>
          </w:rPr>
        </w:r>
        <w:r w:rsidR="00FC71A9">
          <w:rPr>
            <w:noProof/>
            <w:webHidden/>
          </w:rPr>
          <w:fldChar w:fldCharType="separate"/>
        </w:r>
        <w:r w:rsidR="00FC71A9">
          <w:rPr>
            <w:noProof/>
            <w:webHidden/>
          </w:rPr>
          <w:t>69</w:t>
        </w:r>
        <w:r w:rsidR="00FC71A9">
          <w:rPr>
            <w:noProof/>
            <w:webHidden/>
          </w:rPr>
          <w:fldChar w:fldCharType="end"/>
        </w:r>
      </w:hyperlink>
    </w:p>
    <w:p w14:paraId="4ED1E6D1" w14:textId="77777777" w:rsidR="000E19A8" w:rsidRDefault="000E19A8" w:rsidP="0092160D">
      <w:pPr>
        <w:sectPr w:rsidR="000E19A8" w:rsidSect="00D23655">
          <w:footerReference w:type="default" r:id="rId11"/>
          <w:pgSz w:w="11906" w:h="16838" w:code="9"/>
          <w:pgMar w:top="1701" w:right="1134" w:bottom="1134" w:left="1985" w:header="709" w:footer="709" w:gutter="0"/>
          <w:pgNumType w:start="1"/>
          <w:cols w:space="708"/>
          <w:docGrid w:linePitch="360"/>
        </w:sectPr>
      </w:pPr>
      <w:r>
        <w:fldChar w:fldCharType="end"/>
      </w:r>
    </w:p>
    <w:p w14:paraId="4ED1E6D2" w14:textId="77777777" w:rsidR="00A7373B" w:rsidRDefault="0092160D" w:rsidP="0092160D">
      <w:pPr>
        <w:pStyle w:val="Nadpisy"/>
      </w:pPr>
      <w:bookmarkStart w:id="18" w:name="_Toc209253204"/>
      <w:bookmarkStart w:id="19" w:name="_Toc209253391"/>
      <w:bookmarkStart w:id="20" w:name="_Toc209321245"/>
      <w:bookmarkStart w:id="21" w:name="_Toc448818332"/>
      <w:r>
        <w:lastRenderedPageBreak/>
        <w:t>ÚVOD</w:t>
      </w:r>
      <w:bookmarkEnd w:id="18"/>
      <w:bookmarkEnd w:id="19"/>
      <w:bookmarkEnd w:id="20"/>
      <w:bookmarkEnd w:id="21"/>
    </w:p>
    <w:p w14:paraId="4ED1E6D3" w14:textId="4D6519D0" w:rsidR="003854B9" w:rsidRDefault="00A7373B" w:rsidP="00D81389">
      <w:pPr>
        <w:pStyle w:val="normlntext"/>
      </w:pPr>
      <w:r>
        <w:t>Již nějakou dobu se zabývám programováním mikro</w:t>
      </w:r>
      <w:r w:rsidR="00C918B9">
        <w:t xml:space="preserve"> </w:t>
      </w:r>
      <w:r>
        <w:t>kont</w:t>
      </w:r>
      <w:r w:rsidR="001B0F9C">
        <w:t xml:space="preserve">rolérů na platformě </w:t>
      </w:r>
      <w:proofErr w:type="spellStart"/>
      <w:r w:rsidR="001B0F9C">
        <w:t>Arduino</w:t>
      </w:r>
      <w:proofErr w:type="spellEnd"/>
      <w:r w:rsidR="001B0F9C">
        <w:t xml:space="preserve">. Na </w:t>
      </w:r>
      <w:r>
        <w:t xml:space="preserve">internetu se dá najít velká spousta rozšíření pro desky </w:t>
      </w:r>
      <w:proofErr w:type="spellStart"/>
      <w:r>
        <w:t>Arduino</w:t>
      </w:r>
      <w:proofErr w:type="spellEnd"/>
      <w:r>
        <w:t xml:space="preserve">, ať už se jedná o moduly s tlačítky, ovladače motorů, displeje a jiné. </w:t>
      </w:r>
      <w:r w:rsidR="00E466BA">
        <w:t>Z</w:t>
      </w:r>
      <w:r>
        <w:t xml:space="preserve">ačal </w:t>
      </w:r>
      <w:r w:rsidR="001B0F9C">
        <w:t xml:space="preserve">jsem se </w:t>
      </w:r>
      <w:r>
        <w:t>zabývat prací s barevnými L</w:t>
      </w:r>
      <w:r w:rsidR="00C918B9">
        <w:t>CD displeji, které lze k </w:t>
      </w:r>
      <w:proofErr w:type="spellStart"/>
      <w:r w:rsidR="00C918B9">
        <w:t>Arduino</w:t>
      </w:r>
      <w:proofErr w:type="spellEnd"/>
      <w:r>
        <w:t xml:space="preserve"> také připojit. Obsluha LCD displeje </w:t>
      </w:r>
      <w:r w:rsidR="00E466BA">
        <w:t>zabírá</w:t>
      </w:r>
      <w:r>
        <w:t xml:space="preserve"> hodně </w:t>
      </w:r>
      <w:r w:rsidR="00E466BA">
        <w:t xml:space="preserve">programové a operační </w:t>
      </w:r>
      <w:r>
        <w:t>paměti, ale lze jej pro zobrazování použít. Proto jsem se rozhodl, že si udělám řešení, k</w:t>
      </w:r>
      <w:r w:rsidR="003854B9">
        <w:t xml:space="preserve">teré by umožnilo na platformě </w:t>
      </w:r>
      <w:proofErr w:type="spellStart"/>
      <w:r w:rsidR="003854B9">
        <w:t>Arduino</w:t>
      </w:r>
      <w:proofErr w:type="spellEnd"/>
      <w:r w:rsidR="003854B9">
        <w:t xml:space="preserve"> zobrazit obrázek, popřípadě ho převést do jiného formátu.</w:t>
      </w:r>
    </w:p>
    <w:p w14:paraId="4ED1E6D4" w14:textId="2EB88196" w:rsidR="003854B9" w:rsidRDefault="00A7373B" w:rsidP="00D70095">
      <w:pPr>
        <w:pStyle w:val="normlntext"/>
      </w:pPr>
      <w:r>
        <w:t>Hlavním stěžením je proble</w:t>
      </w:r>
      <w:r w:rsidR="003854B9">
        <w:t>matika uložení dat v souborech (</w:t>
      </w:r>
      <w:r w:rsidR="009446E3">
        <w:t>grafické soubory se liší uložením či použitou kompresí</w:t>
      </w:r>
      <w:r w:rsidR="003854B9">
        <w:t>) a také nemalé nároky na výkon a paměť</w:t>
      </w:r>
      <w:r w:rsidR="009446E3">
        <w:t>.</w:t>
      </w:r>
      <w:r w:rsidR="003854B9">
        <w:t xml:space="preserve"> </w:t>
      </w:r>
      <w:proofErr w:type="spellStart"/>
      <w:r w:rsidR="003854B9">
        <w:t>Arduino</w:t>
      </w:r>
      <w:proofErr w:type="spellEnd"/>
      <w:r w:rsidR="003854B9">
        <w:t xml:space="preserve"> samo o sobě obsahuje mikro</w:t>
      </w:r>
      <w:r w:rsidR="00C918B9">
        <w:t xml:space="preserve"> kontrolé</w:t>
      </w:r>
      <w:r w:rsidR="003854B9">
        <w:t>r, který neobsahuje velké množství paměti ani výkonu, proto jsou některé operace problematické nebo náročné na čas.</w:t>
      </w:r>
    </w:p>
    <w:p w14:paraId="4ED1E6D5" w14:textId="77777777" w:rsidR="009446E3" w:rsidRPr="00D70095" w:rsidRDefault="009200BD" w:rsidP="00D70095">
      <w:pPr>
        <w:pStyle w:val="normlntext"/>
      </w:pPr>
      <w:r>
        <w:t xml:space="preserve">První část práce se zabývá </w:t>
      </w:r>
      <w:r w:rsidR="009446E3">
        <w:t xml:space="preserve">platformou </w:t>
      </w:r>
      <w:proofErr w:type="spellStart"/>
      <w:r w:rsidR="009446E3">
        <w:t>Arduino</w:t>
      </w:r>
      <w:proofErr w:type="spellEnd"/>
      <w:r w:rsidR="009446E3">
        <w:t xml:space="preserve">, konkrétně hardwarem jednotlivých vývojových desek, programovacím jazykem či prostředím, ve kterém lze pro </w:t>
      </w:r>
      <w:proofErr w:type="spellStart"/>
      <w:r w:rsidR="009446E3">
        <w:t>Arduino</w:t>
      </w:r>
      <w:proofErr w:type="spellEnd"/>
      <w:r w:rsidR="009446E3">
        <w:t xml:space="preserve"> programovat. V druhá část obsahuje informace o grafických formátech BMP a JPEG. V třetí části je popsán návrh hardwaru a softwaru pro komprimaci a dekomprimaci BMP a JPEG, obsluha přídavné paměti a potřebných periferií. Závěr práce se zabývá otestováním celého řešení, zhodnocením daného řešení, možnostmi využití a případným vylepšením.</w:t>
      </w:r>
    </w:p>
    <w:p w14:paraId="4ED1E6D6" w14:textId="77777777" w:rsidR="0092160D" w:rsidRDefault="0092160D" w:rsidP="00732C40">
      <w:pPr>
        <w:pStyle w:val="NadpisA"/>
      </w:pPr>
      <w:r>
        <w:br w:type="page"/>
      </w:r>
      <w:bookmarkStart w:id="22" w:name="_Toc448818333"/>
      <w:r w:rsidR="00E466BA">
        <w:lastRenderedPageBreak/>
        <w:t>Cíle práce</w:t>
      </w:r>
      <w:bookmarkEnd w:id="22"/>
    </w:p>
    <w:p w14:paraId="4ED1E6D7" w14:textId="77777777" w:rsidR="00E466BA" w:rsidRDefault="00E466BA" w:rsidP="00E466BA">
      <w:pPr>
        <w:pStyle w:val="normlntext"/>
      </w:pPr>
      <w:r>
        <w:t xml:space="preserve">Cílem této práce je vytvořit ucelené řešení pro kompresi a dekompresi rastrového obrazu na vývojové platformě </w:t>
      </w:r>
      <w:proofErr w:type="spellStart"/>
      <w:r w:rsidRPr="00E466BA">
        <w:t>Arduino</w:t>
      </w:r>
      <w:proofErr w:type="spellEnd"/>
      <w:r>
        <w:t>. Řešení bude obsahovat hardwarové řešení v podobě přídavné paměti, softwarové řešení pro zpracování obrazu a obsluhu přídavné paměti. Podporován bude formát so</w:t>
      </w:r>
      <w:r w:rsidR="000B26C6">
        <w:t>u</w:t>
      </w:r>
      <w:r>
        <w:t xml:space="preserve">boru BMP s podporou základní komprese a sekvenční JPEG s barevnou hloubkou 24 bitů. Celé hardwarové a softwarové řešení bude odzkoušeno na 8bitové a 32bitové vývojové verzi platformy </w:t>
      </w:r>
      <w:proofErr w:type="spellStart"/>
      <w:r w:rsidRPr="00E466BA">
        <w:t>Arduino</w:t>
      </w:r>
      <w:proofErr w:type="spellEnd"/>
      <w:r>
        <w:t>.</w:t>
      </w:r>
    </w:p>
    <w:p w14:paraId="4ED1E6DD" w14:textId="2064A492" w:rsidR="0092160D" w:rsidRDefault="0092160D" w:rsidP="00221415">
      <w:pPr>
        <w:pStyle w:val="NadpisA"/>
      </w:pPr>
      <w:r>
        <w:br w:type="page"/>
      </w:r>
      <w:bookmarkStart w:id="23" w:name="_Toc448818334"/>
      <w:r w:rsidR="00A24815">
        <w:lastRenderedPageBreak/>
        <w:t>Vývojová platforma A</w:t>
      </w:r>
      <w:r w:rsidR="0071776D">
        <w:t>rduino</w:t>
      </w:r>
      <w:bookmarkEnd w:id="23"/>
    </w:p>
    <w:p w14:paraId="4ED1E6DE" w14:textId="582D05B3" w:rsidR="005110D5" w:rsidRPr="005110D5" w:rsidRDefault="006A1085" w:rsidP="005110D5">
      <w:pPr>
        <w:pStyle w:val="normlntext"/>
      </w:pPr>
      <w:proofErr w:type="spellStart"/>
      <w:r w:rsidRPr="006A1085">
        <w:t>Arduino</w:t>
      </w:r>
      <w:proofErr w:type="spellEnd"/>
      <w:r w:rsidRPr="006A1085">
        <w:t xml:space="preserve"> je elektronická vývojová deska a vývojové prostředí, na které se vztahuje open-source licence. Tento projekt se díky zveřejněnému schématu zapojení stal velice populární, jelikož si lidé mohou vývojové desky volně upravovat, zvelebovat, přidávat nové možnosti, nebo desky naopak minimalizovat. Za posledních pár let bylo díky tomuto přístupu vytvořeno mnoho rozšiřujících desek hardwaru (</w:t>
      </w:r>
      <w:proofErr w:type="spellStart"/>
      <w:r w:rsidRPr="006A1085">
        <w:t>shieldy</w:t>
      </w:r>
      <w:proofErr w:type="spellEnd"/>
      <w:r w:rsidRPr="006A1085">
        <w:t>)</w:t>
      </w:r>
      <w:r w:rsidR="001B0F9C">
        <w:t xml:space="preserve">, </w:t>
      </w:r>
      <w:r w:rsidRPr="006A1085">
        <w:t xml:space="preserve">a tím se zvýšila možnost využití. </w:t>
      </w:r>
      <w:proofErr w:type="spellStart"/>
      <w:r w:rsidRPr="006A1085">
        <w:t>Arduino</w:t>
      </w:r>
      <w:proofErr w:type="spellEnd"/>
      <w:r w:rsidRPr="006A1085">
        <w:t xml:space="preserve"> se pomalu dostává také do výuky mnohých škol, díky nízké pořizovací ceně, jednoduché </w:t>
      </w:r>
      <w:r w:rsidR="00FA62CD" w:rsidRPr="006A1085">
        <w:t>rozšiřitelnosti</w:t>
      </w:r>
      <w:r w:rsidRPr="006A1085">
        <w:t xml:space="preserve">, jednoduchému programovacímu jazyku a internetovému fóru, kde je řešeno mnoho projektů </w:t>
      </w:r>
      <w:r w:rsidR="003A1F95">
        <w:t>a také případné neduhy hardwaru</w:t>
      </w:r>
      <w:sdt>
        <w:sdtPr>
          <w:id w:val="-1678956365"/>
          <w:citation/>
        </w:sdtPr>
        <w:sdtEndPr/>
        <w:sdtContent>
          <w:r w:rsidR="00A7796A">
            <w:fldChar w:fldCharType="begin"/>
          </w:r>
          <w:r w:rsidR="00A7796A">
            <w:instrText xml:space="preserve"> CITATION Laz14 \l 1029 </w:instrText>
          </w:r>
          <w:r w:rsidR="00A7796A">
            <w:fldChar w:fldCharType="separate"/>
          </w:r>
          <w:r w:rsidR="001323C3">
            <w:rPr>
              <w:noProof/>
            </w:rPr>
            <w:t xml:space="preserve"> [1]</w:t>
          </w:r>
          <w:r w:rsidR="00A7796A">
            <w:fldChar w:fldCharType="end"/>
          </w:r>
        </w:sdtContent>
      </w:sdt>
      <w:r w:rsidR="003A1F95">
        <w:t>.</w:t>
      </w:r>
    </w:p>
    <w:p w14:paraId="4ED1E6DF" w14:textId="5BD74206" w:rsidR="0092160D" w:rsidRDefault="00D85037" w:rsidP="0092160D">
      <w:pPr>
        <w:pStyle w:val="NadpisB"/>
      </w:pPr>
      <w:bookmarkStart w:id="24" w:name="_Toc448818335"/>
      <w:proofErr w:type="spellStart"/>
      <w:r>
        <w:t>Ardu</w:t>
      </w:r>
      <w:r w:rsidR="00A24815">
        <w:t>i</w:t>
      </w:r>
      <w:r>
        <w:t>no</w:t>
      </w:r>
      <w:proofErr w:type="spellEnd"/>
      <w:r>
        <w:t xml:space="preserve"> jako nástroj komprese a dekomprese obrazu</w:t>
      </w:r>
      <w:bookmarkEnd w:id="24"/>
    </w:p>
    <w:p w14:paraId="4ED1E6E0" w14:textId="4E720C15" w:rsidR="00D70095" w:rsidRDefault="00D85037" w:rsidP="00D70095">
      <w:pPr>
        <w:pStyle w:val="normlntext"/>
        <w:rPr>
          <w:rFonts w:ascii="Times New (W1)" w:hAnsi="Times New (W1)"/>
        </w:rPr>
      </w:pPr>
      <w:bookmarkStart w:id="25" w:name="_Toc209253211"/>
      <w:bookmarkStart w:id="26" w:name="_Toc209253398"/>
      <w:bookmarkStart w:id="27" w:name="_Toc209321252"/>
      <w:r>
        <w:rPr>
          <w:rFonts w:ascii="Times New (W1)" w:hAnsi="Times New (W1)"/>
        </w:rPr>
        <w:t>Ačkoli je vývojová platforma v poslední době velice populární mezi mladými elektrotechniky a lidmi, kteří se zajímají o programování mikro</w:t>
      </w:r>
      <w:r w:rsidR="0030402B">
        <w:rPr>
          <w:rFonts w:ascii="Times New (W1)" w:hAnsi="Times New (W1)"/>
        </w:rPr>
        <w:t xml:space="preserve"> kontrolé</w:t>
      </w:r>
      <w:r>
        <w:rPr>
          <w:rFonts w:ascii="Times New (W1)" w:hAnsi="Times New (W1)"/>
        </w:rPr>
        <w:t>rů nebo řízení, je velice problematické najít řešení, kde je řešena problematika komprese obrazu.</w:t>
      </w:r>
    </w:p>
    <w:p w14:paraId="4ED1E6E1" w14:textId="64B62DEF" w:rsidR="00BE1A43" w:rsidRDefault="00D85037" w:rsidP="00D70095">
      <w:pPr>
        <w:pStyle w:val="normlntext"/>
        <w:rPr>
          <w:rFonts w:ascii="Times New (W1)" w:hAnsi="Times New (W1)"/>
        </w:rPr>
      </w:pPr>
      <w:r>
        <w:rPr>
          <w:rFonts w:ascii="Times New (W1)" w:hAnsi="Times New (W1)"/>
        </w:rPr>
        <w:t xml:space="preserve">Na rozsáhlém oficiálním fóru je pár myšlenek ohledně komprese či použití v této </w:t>
      </w:r>
      <w:r w:rsidR="00472B93">
        <w:rPr>
          <w:rFonts w:ascii="Times New (W1)" w:hAnsi="Times New (W1)"/>
        </w:rPr>
        <w:t>oblasti, ale většinou jsou zamítnuty</w:t>
      </w:r>
      <w:r>
        <w:rPr>
          <w:rFonts w:ascii="Times New (W1)" w:hAnsi="Times New (W1)"/>
        </w:rPr>
        <w:t xml:space="preserve"> z důvodu malé paměti nebo malého výkonu mikro</w:t>
      </w:r>
      <w:r w:rsidR="0030402B">
        <w:rPr>
          <w:rFonts w:ascii="Times New (W1)" w:hAnsi="Times New (W1)"/>
        </w:rPr>
        <w:t xml:space="preserve"> kontrolé</w:t>
      </w:r>
      <w:r>
        <w:rPr>
          <w:rFonts w:ascii="Times New (W1)" w:hAnsi="Times New (W1)"/>
        </w:rPr>
        <w:t>ru.</w:t>
      </w:r>
      <w:r w:rsidR="00CC510A">
        <w:rPr>
          <w:rFonts w:ascii="Times New (W1)" w:hAnsi="Times New (W1)"/>
        </w:rPr>
        <w:t xml:space="preserve"> Ohledně formátu BMB jsou dohledatelné i části kódů, které byly aplikovány na platformě </w:t>
      </w:r>
      <w:proofErr w:type="spellStart"/>
      <w:r w:rsidR="00CC510A">
        <w:rPr>
          <w:rFonts w:ascii="Times New (W1)" w:hAnsi="Times New (W1)"/>
        </w:rPr>
        <w:t>Arduino</w:t>
      </w:r>
      <w:proofErr w:type="spellEnd"/>
      <w:r w:rsidR="00CC510A">
        <w:rPr>
          <w:rFonts w:ascii="Times New (W1)" w:hAnsi="Times New (W1)"/>
        </w:rPr>
        <w:t>, ale většinou nepodporují žádnou kompresi, pouze oddělují hlavičku od dat. V případě grafického formátu JPEG je hledání ještě komplikovanější.</w:t>
      </w:r>
    </w:p>
    <w:p w14:paraId="4ED1E6E2" w14:textId="4FD583AD" w:rsidR="00D85037" w:rsidRDefault="00472B93" w:rsidP="00D70095">
      <w:pPr>
        <w:pStyle w:val="normlntext"/>
        <w:rPr>
          <w:rFonts w:ascii="Times New (W1)" w:hAnsi="Times New (W1)"/>
        </w:rPr>
      </w:pPr>
      <w:r>
        <w:rPr>
          <w:rFonts w:ascii="Times New (W1)" w:hAnsi="Times New (W1)"/>
        </w:rPr>
        <w:t>Ačkoli exist</w:t>
      </w:r>
      <w:r w:rsidR="00BE1A43">
        <w:rPr>
          <w:rFonts w:ascii="Times New (W1)" w:hAnsi="Times New (W1)"/>
        </w:rPr>
        <w:t xml:space="preserve">uje minimalistická knihovna pro dekompresi </w:t>
      </w:r>
      <w:proofErr w:type="spellStart"/>
      <w:r w:rsidR="00BE1A43" w:rsidRPr="00BE1A43">
        <w:rPr>
          <w:rFonts w:ascii="Times New (W1)" w:hAnsi="Times New (W1)"/>
          <w:i/>
        </w:rPr>
        <w:t>picojpeg</w:t>
      </w:r>
      <w:proofErr w:type="spellEnd"/>
      <w:r w:rsidR="00BE1A43">
        <w:rPr>
          <w:rFonts w:ascii="Times New (W1)" w:hAnsi="Times New (W1)"/>
        </w:rPr>
        <w:t xml:space="preserve">, kterou zpracoval </w:t>
      </w:r>
      <w:proofErr w:type="spellStart"/>
      <w:r w:rsidR="00BE1A43" w:rsidRPr="00BE1A43">
        <w:rPr>
          <w:rFonts w:ascii="Times New (W1)" w:hAnsi="Times New (W1)"/>
        </w:rPr>
        <w:t>Rich</w:t>
      </w:r>
      <w:proofErr w:type="spellEnd"/>
      <w:r w:rsidR="00BE1A43" w:rsidRPr="00BE1A43">
        <w:rPr>
          <w:rFonts w:ascii="Times New (W1)" w:hAnsi="Times New (W1)"/>
        </w:rPr>
        <w:t xml:space="preserve"> </w:t>
      </w:r>
      <w:proofErr w:type="spellStart"/>
      <w:r w:rsidR="00BE1A43" w:rsidRPr="00BE1A43">
        <w:rPr>
          <w:rFonts w:ascii="Times New (W1)" w:hAnsi="Times New (W1)"/>
        </w:rPr>
        <w:t>Geldreich</w:t>
      </w:r>
      <w:proofErr w:type="spellEnd"/>
      <w:sdt>
        <w:sdtPr>
          <w:rPr>
            <w:rFonts w:ascii="Times New (W1)" w:hAnsi="Times New (W1)"/>
          </w:rPr>
          <w:id w:val="509808007"/>
          <w:citation/>
        </w:sdtPr>
        <w:sdtEndPr/>
        <w:sdtContent>
          <w:r w:rsidR="00BE1A43">
            <w:rPr>
              <w:rFonts w:ascii="Times New (W1)" w:hAnsi="Times New (W1)"/>
            </w:rPr>
            <w:fldChar w:fldCharType="begin"/>
          </w:r>
          <w:r w:rsidR="00BE1A43">
            <w:rPr>
              <w:rFonts w:ascii="Times New (W1)" w:hAnsi="Times New (W1)"/>
            </w:rPr>
            <w:instrText xml:space="preserve"> CITATION Gel10 \l 1029 </w:instrText>
          </w:r>
          <w:r w:rsidR="00BE1A43">
            <w:rPr>
              <w:rFonts w:ascii="Times New (W1)" w:hAnsi="Times New (W1)"/>
            </w:rPr>
            <w:fldChar w:fldCharType="separate"/>
          </w:r>
          <w:r w:rsidR="001323C3">
            <w:rPr>
              <w:rFonts w:ascii="Times New (W1)" w:hAnsi="Times New (W1)"/>
              <w:noProof/>
            </w:rPr>
            <w:t xml:space="preserve"> </w:t>
          </w:r>
          <w:r w:rsidR="001323C3" w:rsidRPr="001323C3">
            <w:rPr>
              <w:rFonts w:ascii="Times New (W1)" w:hAnsi="Times New (W1)"/>
              <w:noProof/>
            </w:rPr>
            <w:t>[2]</w:t>
          </w:r>
          <w:r w:rsidR="00BE1A43">
            <w:rPr>
              <w:rFonts w:ascii="Times New (W1)" w:hAnsi="Times New (W1)"/>
            </w:rPr>
            <w:fldChar w:fldCharType="end"/>
          </w:r>
        </w:sdtContent>
      </w:sdt>
      <w:r w:rsidR="00BE1A43">
        <w:rPr>
          <w:rFonts w:ascii="Times New (W1)" w:hAnsi="Times New (W1)"/>
        </w:rPr>
        <w:t xml:space="preserve">, na platformu </w:t>
      </w:r>
      <w:proofErr w:type="spellStart"/>
      <w:r w:rsidR="00BE1A43">
        <w:rPr>
          <w:rFonts w:ascii="Times New (W1)" w:hAnsi="Times New (W1)"/>
        </w:rPr>
        <w:t>Arduino</w:t>
      </w:r>
      <w:proofErr w:type="spellEnd"/>
      <w:r w:rsidR="00BE1A43">
        <w:rPr>
          <w:rFonts w:ascii="Times New (W1)" w:hAnsi="Times New (W1)"/>
        </w:rPr>
        <w:t xml:space="preserve"> stále </w:t>
      </w:r>
      <w:proofErr w:type="spellStart"/>
      <w:r w:rsidR="00370805">
        <w:rPr>
          <w:rFonts w:ascii="Times New (W1)" w:hAnsi="Times New (W1)"/>
        </w:rPr>
        <w:t>portována</w:t>
      </w:r>
      <w:proofErr w:type="spellEnd"/>
      <w:r w:rsidR="00370805">
        <w:rPr>
          <w:rFonts w:ascii="Times New (W1)" w:hAnsi="Times New (W1)"/>
        </w:rPr>
        <w:t xml:space="preserve"> </w:t>
      </w:r>
      <w:r w:rsidR="00C37C3F">
        <w:rPr>
          <w:rFonts w:ascii="Times New (W1)" w:hAnsi="Times New (W1)"/>
        </w:rPr>
        <w:t>nebyla</w:t>
      </w:r>
      <w:r w:rsidR="00BE1A43">
        <w:rPr>
          <w:rFonts w:ascii="Times New (W1)" w:hAnsi="Times New (W1)"/>
        </w:rPr>
        <w:t>. Autor tuto knihovnu napsal pro staré počítače v jazyce C/C++, v dokumentaci je uveden záznam, že knihovna byla přizpůsobena pro vývojovou platformu mikro</w:t>
      </w:r>
      <w:r w:rsidR="0030402B">
        <w:rPr>
          <w:rFonts w:ascii="Times New (W1)" w:hAnsi="Times New (W1)"/>
        </w:rPr>
        <w:t xml:space="preserve"> kontrolé</w:t>
      </w:r>
      <w:r w:rsidR="00BE1A43">
        <w:rPr>
          <w:rFonts w:ascii="Times New (W1)" w:hAnsi="Times New (W1)"/>
        </w:rPr>
        <w:t>rů MSP430</w:t>
      </w:r>
      <w:r w:rsidR="00BE1A43">
        <w:rPr>
          <w:rStyle w:val="Znakapoznpodarou"/>
          <w:rFonts w:ascii="Times New (W1)" w:hAnsi="Times New (W1)"/>
        </w:rPr>
        <w:footnoteReference w:id="1"/>
      </w:r>
      <w:r w:rsidR="00BE1A43">
        <w:rPr>
          <w:rFonts w:ascii="Times New (W1)" w:hAnsi="Times New (W1)"/>
        </w:rPr>
        <w:t xml:space="preserve">, ta se ale hodně liší od platformy </w:t>
      </w:r>
      <w:proofErr w:type="spellStart"/>
      <w:r w:rsidR="00BE1A43">
        <w:rPr>
          <w:rFonts w:ascii="Times New (W1)" w:hAnsi="Times New (W1)"/>
        </w:rPr>
        <w:t>Arduino</w:t>
      </w:r>
      <w:proofErr w:type="spellEnd"/>
      <w:r w:rsidR="00BE1A43">
        <w:rPr>
          <w:rFonts w:ascii="Times New (W1)" w:hAnsi="Times New (W1)"/>
        </w:rPr>
        <w:t>.</w:t>
      </w:r>
    </w:p>
    <w:p w14:paraId="4ED1E6E3" w14:textId="74C0C35A" w:rsidR="00370805" w:rsidRDefault="00370805" w:rsidP="00D70095">
      <w:pPr>
        <w:pStyle w:val="normlntext"/>
        <w:rPr>
          <w:rFonts w:ascii="Times New (W1)" w:hAnsi="Times New (W1)"/>
        </w:rPr>
      </w:pPr>
      <w:r>
        <w:rPr>
          <w:rFonts w:ascii="Times New (W1)" w:hAnsi="Times New (W1)"/>
        </w:rPr>
        <w:t xml:space="preserve">Andy Brown </w:t>
      </w:r>
      <w:sdt>
        <w:sdtPr>
          <w:rPr>
            <w:rFonts w:ascii="Times New (W1)" w:hAnsi="Times New (W1)"/>
          </w:rPr>
          <w:id w:val="-667480486"/>
          <w:citation/>
        </w:sdtPr>
        <w:sdtEndPr/>
        <w:sdtContent>
          <w:r>
            <w:rPr>
              <w:rFonts w:ascii="Times New (W1)" w:hAnsi="Times New (W1)"/>
            </w:rPr>
            <w:fldChar w:fldCharType="begin"/>
          </w:r>
          <w:r>
            <w:rPr>
              <w:rFonts w:ascii="Times New (W1)" w:hAnsi="Times New (W1)"/>
            </w:rPr>
            <w:instrText xml:space="preserve"> CITATION And12 \l 1029 </w:instrText>
          </w:r>
          <w:r>
            <w:rPr>
              <w:rFonts w:ascii="Times New (W1)" w:hAnsi="Times New (W1)"/>
            </w:rPr>
            <w:fldChar w:fldCharType="separate"/>
          </w:r>
          <w:r w:rsidR="001323C3" w:rsidRPr="001323C3">
            <w:rPr>
              <w:rFonts w:ascii="Times New (W1)" w:hAnsi="Times New (W1)"/>
              <w:noProof/>
            </w:rPr>
            <w:t>[3]</w:t>
          </w:r>
          <w:r>
            <w:rPr>
              <w:rFonts w:ascii="Times New (W1)" w:hAnsi="Times New (W1)"/>
            </w:rPr>
            <w:fldChar w:fldCharType="end"/>
          </w:r>
        </w:sdtContent>
      </w:sdt>
      <w:r>
        <w:rPr>
          <w:rFonts w:ascii="Times New (W1)" w:hAnsi="Times New (W1)"/>
        </w:rPr>
        <w:t xml:space="preserve"> na svém osobním webu přizpůsobil knihovnu </w:t>
      </w:r>
      <w:proofErr w:type="spellStart"/>
      <w:r w:rsidRPr="00370805">
        <w:rPr>
          <w:rFonts w:ascii="Times New (W1)" w:hAnsi="Times New (W1)"/>
          <w:i/>
        </w:rPr>
        <w:t>picojpeg</w:t>
      </w:r>
      <w:proofErr w:type="spellEnd"/>
      <w:r>
        <w:rPr>
          <w:rFonts w:ascii="Times New (W1)" w:hAnsi="Times New (W1)"/>
        </w:rPr>
        <w:t xml:space="preserve"> tak, aby mohl otevřít JPEG soubor načtený z </w:t>
      </w:r>
      <w:proofErr w:type="spellStart"/>
      <w:r>
        <w:rPr>
          <w:rFonts w:ascii="Times New (W1)" w:hAnsi="Times New (W1)"/>
        </w:rPr>
        <w:t>Flash</w:t>
      </w:r>
      <w:proofErr w:type="spellEnd"/>
      <w:r>
        <w:rPr>
          <w:rFonts w:ascii="Times New (W1)" w:hAnsi="Times New (W1)"/>
        </w:rPr>
        <w:t xml:space="preserve"> paměti nebo z proudu dat skrze sériovou linku. Obraz zobrazoval na TFT displeji, který byl používán</w:t>
      </w:r>
      <w:r w:rsidR="003F0FE7">
        <w:rPr>
          <w:rFonts w:ascii="Times New (W1)" w:hAnsi="Times New (W1)"/>
        </w:rPr>
        <w:t xml:space="preserve"> v mobilním telefonu Nokia N82. B</w:t>
      </w:r>
      <w:r w:rsidR="00084F50">
        <w:rPr>
          <w:rFonts w:ascii="Times New (W1)" w:hAnsi="Times New (W1)"/>
        </w:rPr>
        <w:t>ohužel celá konstrukce řešení není lehce modifikovatelná na řešení, které by umožňovalo jinou manipulaci s obrazem, než jen zobrazení na displeji.</w:t>
      </w:r>
    </w:p>
    <w:p w14:paraId="4ED1E6E5" w14:textId="77777777" w:rsidR="0092160D" w:rsidRDefault="006A1085" w:rsidP="006A1085">
      <w:pPr>
        <w:pStyle w:val="NadpisB"/>
      </w:pPr>
      <w:bookmarkStart w:id="28" w:name="_Toc448818336"/>
      <w:r>
        <w:lastRenderedPageBreak/>
        <w:t>Ha</w:t>
      </w:r>
      <w:bookmarkEnd w:id="25"/>
      <w:bookmarkEnd w:id="26"/>
      <w:bookmarkEnd w:id="27"/>
      <w:r>
        <w:t>rdware</w:t>
      </w:r>
      <w:bookmarkEnd w:id="28"/>
    </w:p>
    <w:p w14:paraId="4ED1E6E6" w14:textId="135239D4" w:rsidR="006A1085" w:rsidRDefault="006A1085" w:rsidP="006A1085">
      <w:pPr>
        <w:pStyle w:val="normlntext"/>
      </w:pPr>
      <w:r w:rsidRPr="006A1085">
        <w:t xml:space="preserve">Vývojová deska </w:t>
      </w:r>
      <w:proofErr w:type="spellStart"/>
      <w:r w:rsidRPr="006A1085">
        <w:t>Arduino</w:t>
      </w:r>
      <w:proofErr w:type="spellEnd"/>
      <w:r w:rsidRPr="006A1085">
        <w:t xml:space="preserve"> obsahuje pouze základní věci, které programátor potřebuje. Na desce nalezneme mikroprocesor, základní součástky, které jsou potřebné pro jeho funkci (krystal, rezistory, kondenzátory), konektory pro připojení externích periferií, napájecí konektor se stabilizátorem napětí, USB konektor pro připojení k</w:t>
      </w:r>
      <w:r w:rsidR="003F0FE7">
        <w:t> </w:t>
      </w:r>
      <w:r w:rsidRPr="006A1085">
        <w:t>počítači</w:t>
      </w:r>
      <w:r w:rsidR="003F0FE7">
        <w:t>. K</w:t>
      </w:r>
      <w:r w:rsidRPr="006A1085">
        <w:t xml:space="preserve"> USB konektoru je připojen virtuální sériový port</w:t>
      </w:r>
      <w:r w:rsidR="00A7796A">
        <w:t xml:space="preserve"> </w:t>
      </w:r>
      <w:r w:rsidRPr="006A1085">
        <w:t xml:space="preserve"> FT232 nebo ATmega8U2</w:t>
      </w:r>
      <w:r>
        <w:t>/ATMega16U2</w:t>
      </w:r>
      <w:r w:rsidRPr="006A1085">
        <w:t xml:space="preserve">, který se stará o emulaci sériového portu, jelikož v mikroprocesoru </w:t>
      </w:r>
      <w:r w:rsidR="0010253F">
        <w:t>s osmibitovou arch</w:t>
      </w:r>
      <w:r>
        <w:t xml:space="preserve">itekturou </w:t>
      </w:r>
      <w:r w:rsidRPr="006A1085">
        <w:t xml:space="preserve">není zakomponován řadič USB, ale pouze sériová linka. </w:t>
      </w:r>
      <w:r>
        <w:t xml:space="preserve">U verze s architekturou ARM je nativně zakomponován </w:t>
      </w:r>
      <w:r w:rsidR="003F0FE7">
        <w:t>USB řadič, ale pro komunikaci a </w:t>
      </w:r>
      <w:r>
        <w:t xml:space="preserve">programování bývá osazen i převodník připojený na sériovou linku. </w:t>
      </w:r>
      <w:r w:rsidRPr="006A1085">
        <w:t>Pro signalizaci komunikace a přítomnosti napájení jsou na deskách většího rozměru LED diody</w:t>
      </w:r>
      <w:sdt>
        <w:sdtPr>
          <w:id w:val="-58629882"/>
          <w:citation/>
        </w:sdtPr>
        <w:sdtEndPr/>
        <w:sdtContent>
          <w:r w:rsidR="00A7796A">
            <w:fldChar w:fldCharType="begin"/>
          </w:r>
          <w:r w:rsidR="00A7796A">
            <w:instrText xml:space="preserve"> CITATION Laz14 \l 1029 </w:instrText>
          </w:r>
          <w:r w:rsidR="00A7796A">
            <w:fldChar w:fldCharType="separate"/>
          </w:r>
          <w:r w:rsidR="001323C3">
            <w:rPr>
              <w:noProof/>
            </w:rPr>
            <w:t xml:space="preserve"> [1]</w:t>
          </w:r>
          <w:r w:rsidR="00A7796A">
            <w:fldChar w:fldCharType="end"/>
          </w:r>
        </w:sdtContent>
      </w:sdt>
      <w:r w:rsidR="003A1F95">
        <w:t>.</w:t>
      </w:r>
    </w:p>
    <w:p w14:paraId="4ED1E6E7" w14:textId="7BBAE0EF" w:rsidR="006A1085" w:rsidRDefault="006A1085" w:rsidP="006A1085">
      <w:pPr>
        <w:pStyle w:val="normlntext"/>
      </w:pPr>
      <w:r>
        <w:t>Díky malému výkonu osmibitových mikro</w:t>
      </w:r>
      <w:r w:rsidR="0030402B">
        <w:t xml:space="preserve"> </w:t>
      </w:r>
      <w:r>
        <w:t>kontrolérů</w:t>
      </w:r>
      <w:r w:rsidR="00E449DF">
        <w:t>,</w:t>
      </w:r>
      <w:r>
        <w:t xml:space="preserve"> se kom</w:t>
      </w:r>
      <w:r w:rsidR="003F0FE7">
        <w:t>unita, která se stará o vývoj a </w:t>
      </w:r>
      <w:r>
        <w:t xml:space="preserve">podporu platformy </w:t>
      </w:r>
      <w:proofErr w:type="spellStart"/>
      <w:r>
        <w:t>Arduino</w:t>
      </w:r>
      <w:proofErr w:type="spellEnd"/>
      <w:r>
        <w:t xml:space="preserve">, </w:t>
      </w:r>
      <w:proofErr w:type="gramStart"/>
      <w:r w:rsidR="004C0516">
        <w:t>rozhodla</w:t>
      </w:r>
      <w:proofErr w:type="gramEnd"/>
      <w:r w:rsidR="004C0516">
        <w:t xml:space="preserve"> vyvinout</w:t>
      </w:r>
      <w:r>
        <w:t xml:space="preserve"> desky s 32bitovou architekturou ARM. Díky tomuto řešení </w:t>
      </w:r>
      <w:proofErr w:type="gramStart"/>
      <w:r>
        <w:t>vznikl</w:t>
      </w:r>
      <w:r w:rsidR="004C0516">
        <w:t>a</w:t>
      </w:r>
      <w:proofErr w:type="gramEnd"/>
      <w:r>
        <w:t xml:space="preserve"> vývojov</w:t>
      </w:r>
      <w:r w:rsidR="004C0516">
        <w:t>á deska</w:t>
      </w:r>
      <w:r>
        <w:t xml:space="preserve"> </w:t>
      </w:r>
      <w:proofErr w:type="spellStart"/>
      <w:r>
        <w:t>Arduino</w:t>
      </w:r>
      <w:proofErr w:type="spellEnd"/>
      <w:r>
        <w:t xml:space="preserve"> DUE a menší </w:t>
      </w:r>
      <w:proofErr w:type="spellStart"/>
      <w:r>
        <w:t>Arduino</w:t>
      </w:r>
      <w:proofErr w:type="spellEnd"/>
      <w:r>
        <w:t xml:space="preserve"> </w:t>
      </w:r>
      <w:proofErr w:type="spellStart"/>
      <w:r>
        <w:t>Zero</w:t>
      </w:r>
      <w:proofErr w:type="spellEnd"/>
      <w:r>
        <w:t>. Dosti velkým problémem se stala kompatibilita rozšiřujících desek, jelikož nové desky nejsou tolerantní k</w:t>
      </w:r>
      <w:r w:rsidR="00E449DF">
        <w:t xml:space="preserve"> TTL logice využívající napětí 0 až 5 V, z čehož vyplývá, že </w:t>
      </w:r>
      <w:proofErr w:type="spellStart"/>
      <w:r w:rsidR="00E449DF">
        <w:t>shieldy</w:t>
      </w:r>
      <w:proofErr w:type="spellEnd"/>
      <w:r w:rsidR="00E449DF">
        <w:t>, které vývojář použil u desek s osmibitovou architekturou, u architektury ARM nemůže využít.</w:t>
      </w:r>
    </w:p>
    <w:p w14:paraId="4ED1E6E8" w14:textId="77777777" w:rsidR="00E449DF" w:rsidRDefault="00E449DF" w:rsidP="00E449DF">
      <w:pPr>
        <w:pStyle w:val="NadpisC"/>
      </w:pPr>
      <w:bookmarkStart w:id="29" w:name="_Toc448818337"/>
      <w:proofErr w:type="spellStart"/>
      <w:r>
        <w:t>Arduino</w:t>
      </w:r>
      <w:proofErr w:type="spellEnd"/>
      <w:r>
        <w:t xml:space="preserve"> </w:t>
      </w:r>
      <w:proofErr w:type="spellStart"/>
      <w:r>
        <w:t>Mega</w:t>
      </w:r>
      <w:proofErr w:type="spellEnd"/>
      <w:r w:rsidR="004C0516">
        <w:t xml:space="preserve"> 2560</w:t>
      </w:r>
      <w:bookmarkEnd w:id="29"/>
    </w:p>
    <w:p w14:paraId="4ED1E6E9" w14:textId="77777777" w:rsidR="003C7B1C" w:rsidRDefault="00E449DF" w:rsidP="003C7B1C">
      <w:pPr>
        <w:pStyle w:val="normlntext"/>
      </w:pPr>
      <w:proofErr w:type="spellStart"/>
      <w:r>
        <w:t>Arduino</w:t>
      </w:r>
      <w:proofErr w:type="spellEnd"/>
      <w:r>
        <w:t xml:space="preserve"> </w:t>
      </w:r>
      <w:proofErr w:type="spellStart"/>
      <w:r>
        <w:t>Mega</w:t>
      </w:r>
      <w:proofErr w:type="spellEnd"/>
      <w:r>
        <w:t xml:space="preserve"> </w:t>
      </w:r>
      <w:r w:rsidR="004C0516">
        <w:t xml:space="preserve">2560 </w:t>
      </w:r>
      <w:r w:rsidR="00426297">
        <w:t xml:space="preserve">vychází z desky </w:t>
      </w:r>
      <w:proofErr w:type="spellStart"/>
      <w:r w:rsidR="004C0516">
        <w:t>Arduino</w:t>
      </w:r>
      <w:proofErr w:type="spellEnd"/>
      <w:r w:rsidR="004C0516">
        <w:t xml:space="preserve"> </w:t>
      </w:r>
      <w:proofErr w:type="spellStart"/>
      <w:r w:rsidR="004C0516">
        <w:t>Mega</w:t>
      </w:r>
      <w:proofErr w:type="spellEnd"/>
      <w:r w:rsidR="00871141">
        <w:t>, která</w:t>
      </w:r>
      <w:r w:rsidR="00426297">
        <w:t xml:space="preserve"> </w:t>
      </w:r>
      <w:r>
        <w:t xml:space="preserve">se řadí mezi starší desky, ale díly veliké popularitě a velkému množství I/O pinů je hojně využíváno. </w:t>
      </w:r>
    </w:p>
    <w:p w14:paraId="4ED1E6EA" w14:textId="3CB20772" w:rsidR="00425AB8" w:rsidRDefault="00E449DF" w:rsidP="00E449DF">
      <w:pPr>
        <w:pStyle w:val="normlntext"/>
      </w:pPr>
      <w:r>
        <w:t xml:space="preserve">Srdcem této vývojové desky je osmibitový procesor AVR od firmy </w:t>
      </w:r>
      <w:proofErr w:type="spellStart"/>
      <w:r>
        <w:t>Atmel</w:t>
      </w:r>
      <w:proofErr w:type="spellEnd"/>
      <w:r>
        <w:t xml:space="preserve">. Tyto procesory disponují redukovanou instrukční sadou RISC s harvardskou architekturou. Tato deska byla standardně osazována </w:t>
      </w:r>
      <w:r w:rsidR="003C7B1C">
        <w:t>dvěma</w:t>
      </w:r>
      <w:r>
        <w:t xml:space="preserve"> typy mikroprocesorů. Nejstarším z nich byl mikroproceso</w:t>
      </w:r>
      <w:r w:rsidR="003C7B1C">
        <w:t>r ATmega1280</w:t>
      </w:r>
      <w:r w:rsidR="004C0516">
        <w:t xml:space="preserve"> (označení </w:t>
      </w:r>
      <w:proofErr w:type="spellStart"/>
      <w:r w:rsidR="004C0516">
        <w:t>Arduino</w:t>
      </w:r>
      <w:proofErr w:type="spellEnd"/>
      <w:r w:rsidR="004C0516">
        <w:t xml:space="preserve"> </w:t>
      </w:r>
      <w:proofErr w:type="spellStart"/>
      <w:r w:rsidR="004C0516">
        <w:t>Mega</w:t>
      </w:r>
      <w:proofErr w:type="spellEnd"/>
      <w:r w:rsidR="00426297">
        <w:t>)</w:t>
      </w:r>
      <w:r>
        <w:t>, který byl později na</w:t>
      </w:r>
      <w:r w:rsidR="003C7B1C">
        <w:t>hrazen mikroprocesorem ATmega2560</w:t>
      </w:r>
      <w:r w:rsidR="003F0FE7">
        <w:t>. T</w:t>
      </w:r>
      <w:r>
        <w:t>yto procesory se většinou liší jen velikostí paměti pro data a program.</w:t>
      </w:r>
    </w:p>
    <w:p w14:paraId="3DCB29B7" w14:textId="77777777" w:rsidR="00425AB8" w:rsidRDefault="00425AB8">
      <w:pPr>
        <w:rPr>
          <w:rFonts w:ascii="Times New Roman" w:hAnsi="Times New Roman"/>
        </w:rPr>
      </w:pPr>
      <w:r>
        <w:br w:type="page"/>
      </w:r>
    </w:p>
    <w:p w14:paraId="5392BA61" w14:textId="4D859E6C" w:rsidR="00221415" w:rsidRDefault="00221415" w:rsidP="00FC71A9">
      <w:pPr>
        <w:pStyle w:val="normlntextkurzva"/>
        <w:jc w:val="center"/>
      </w:pPr>
      <w:bookmarkStart w:id="30" w:name="_Toc448344707"/>
      <w:r>
        <w:lastRenderedPageBreak/>
        <w:t xml:space="preserve">Tabulka </w:t>
      </w:r>
      <w:r w:rsidR="00FE3094">
        <w:fldChar w:fldCharType="begin"/>
      </w:r>
      <w:r w:rsidR="00FE3094">
        <w:instrText xml:space="preserve"> SEQ Tabulka \* ARABIC </w:instrText>
      </w:r>
      <w:r w:rsidR="00FE3094">
        <w:fldChar w:fldCharType="separate"/>
      </w:r>
      <w:r w:rsidR="00834E76">
        <w:rPr>
          <w:noProof/>
        </w:rPr>
        <w:t>1</w:t>
      </w:r>
      <w:r w:rsidR="00FE3094">
        <w:rPr>
          <w:noProof/>
        </w:rPr>
        <w:fldChar w:fldCharType="end"/>
      </w:r>
      <w:r>
        <w:t xml:space="preserve"> Základní vlastnosti mikro kontroléru ATMega2560</w:t>
      </w:r>
      <w:bookmarkEnd w:id="30"/>
    </w:p>
    <w:tbl>
      <w:tblPr>
        <w:tblStyle w:val="Svtlmkazvraznn5"/>
        <w:tblW w:w="0" w:type="auto"/>
        <w:tblLook w:val="04A0" w:firstRow="1" w:lastRow="0" w:firstColumn="1" w:lastColumn="0" w:noHBand="0" w:noVBand="1"/>
      </w:tblPr>
      <w:tblGrid>
        <w:gridCol w:w="2827"/>
        <w:gridCol w:w="6176"/>
      </w:tblGrid>
      <w:tr w:rsidR="00425AB8" w14:paraId="60B19AAF" w14:textId="77777777" w:rsidTr="002214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7389F2" w14:textId="188824E3" w:rsidR="00425AB8" w:rsidRDefault="00425AB8" w:rsidP="00221415">
            <w:pPr>
              <w:pStyle w:val="normlntext"/>
            </w:pPr>
            <w:r>
              <w:t>Vlastnost</w:t>
            </w:r>
          </w:p>
        </w:tc>
        <w:tc>
          <w:tcPr>
            <w:tcW w:w="0" w:type="auto"/>
          </w:tcPr>
          <w:p w14:paraId="6D7FF39C" w14:textId="39FBCEDD" w:rsidR="00425AB8" w:rsidRDefault="00425AB8" w:rsidP="00221415">
            <w:pPr>
              <w:pStyle w:val="normlntext"/>
              <w:cnfStyle w:val="100000000000" w:firstRow="1" w:lastRow="0" w:firstColumn="0" w:lastColumn="0" w:oddVBand="0" w:evenVBand="0" w:oddHBand="0" w:evenHBand="0" w:firstRowFirstColumn="0" w:firstRowLastColumn="0" w:lastRowFirstColumn="0" w:lastRowLastColumn="0"/>
            </w:pPr>
            <w:r>
              <w:t>Hodnota</w:t>
            </w:r>
          </w:p>
        </w:tc>
      </w:tr>
      <w:tr w:rsidR="00221415" w14:paraId="66CF7B9B" w14:textId="77777777" w:rsidTr="00221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0251C7" w14:textId="7DC8A8B7" w:rsidR="00221415" w:rsidRDefault="00221415" w:rsidP="00221415">
            <w:pPr>
              <w:pStyle w:val="normlntext"/>
            </w:pPr>
            <w:r>
              <w:t>Napájecí napětí</w:t>
            </w:r>
          </w:p>
        </w:tc>
        <w:tc>
          <w:tcPr>
            <w:tcW w:w="0" w:type="auto"/>
          </w:tcPr>
          <w:p w14:paraId="3A082DBD" w14:textId="207FF602" w:rsidR="00221415" w:rsidRDefault="00221415" w:rsidP="00221415">
            <w:pPr>
              <w:pStyle w:val="normlntext"/>
              <w:cnfStyle w:val="000000100000" w:firstRow="0" w:lastRow="0" w:firstColumn="0" w:lastColumn="0" w:oddVBand="0" w:evenVBand="0" w:oddHBand="1" w:evenHBand="0" w:firstRowFirstColumn="0" w:firstRowLastColumn="0" w:lastRowFirstColumn="0" w:lastRowLastColumn="0"/>
            </w:pPr>
            <w:r>
              <w:t>5 V</w:t>
            </w:r>
          </w:p>
        </w:tc>
      </w:tr>
      <w:tr w:rsidR="00221415" w14:paraId="4DAD7C56" w14:textId="77777777" w:rsidTr="002214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C5E23E" w14:textId="15FD774F" w:rsidR="00221415" w:rsidRDefault="00221415" w:rsidP="00221415">
            <w:pPr>
              <w:pStyle w:val="normlntext"/>
            </w:pPr>
            <w:r>
              <w:t>Počet I/O pinů</w:t>
            </w:r>
          </w:p>
        </w:tc>
        <w:tc>
          <w:tcPr>
            <w:tcW w:w="0" w:type="auto"/>
          </w:tcPr>
          <w:p w14:paraId="028544CF" w14:textId="573D241C" w:rsidR="00221415" w:rsidRDefault="00221415" w:rsidP="00221415">
            <w:pPr>
              <w:pStyle w:val="normlntext"/>
              <w:cnfStyle w:val="000000010000" w:firstRow="0" w:lastRow="0" w:firstColumn="0" w:lastColumn="0" w:oddVBand="0" w:evenVBand="0" w:oddHBand="0" w:evenHBand="1" w:firstRowFirstColumn="0" w:firstRowLastColumn="0" w:lastRowFirstColumn="0" w:lastRowLastColumn="0"/>
            </w:pPr>
            <w:r>
              <w:t>86 (díky zapojení použitého na desce je využitelných pouze 70</w:t>
            </w:r>
            <w:r w:rsidR="003F0FE7">
              <w:t>)</w:t>
            </w:r>
          </w:p>
        </w:tc>
      </w:tr>
      <w:tr w:rsidR="00221415" w14:paraId="3ACE75A8" w14:textId="77777777" w:rsidTr="00221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87BF7F" w14:textId="0896C036" w:rsidR="00221415" w:rsidRDefault="00221415" w:rsidP="00425AB8">
            <w:pPr>
              <w:pStyle w:val="normlntext"/>
              <w:jc w:val="left"/>
            </w:pPr>
            <w:r>
              <w:t xml:space="preserve">Počet analogových </w:t>
            </w:r>
            <w:r w:rsidR="00425AB8">
              <w:t>vstupů</w:t>
            </w:r>
          </w:p>
        </w:tc>
        <w:tc>
          <w:tcPr>
            <w:tcW w:w="0" w:type="auto"/>
          </w:tcPr>
          <w:p w14:paraId="59CA23DB" w14:textId="1A92913B" w:rsidR="00221415" w:rsidRDefault="00221415" w:rsidP="00221415">
            <w:pPr>
              <w:pStyle w:val="normlntext"/>
              <w:cnfStyle w:val="000000100000" w:firstRow="0" w:lastRow="0" w:firstColumn="0" w:lastColumn="0" w:oddVBand="0" w:evenVBand="0" w:oddHBand="1" w:evenHBand="0" w:firstRowFirstColumn="0" w:firstRowLastColumn="0" w:lastRowFirstColumn="0" w:lastRowLastColumn="0"/>
            </w:pPr>
            <w:r>
              <w:t>16</w:t>
            </w:r>
          </w:p>
        </w:tc>
      </w:tr>
      <w:tr w:rsidR="00221415" w14:paraId="6AC35BB3" w14:textId="77777777" w:rsidTr="002214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84737E" w14:textId="34AC10D4" w:rsidR="00221415" w:rsidRDefault="00221415" w:rsidP="00425AB8">
            <w:pPr>
              <w:pStyle w:val="normlntext"/>
            </w:pPr>
            <w:r>
              <w:t>Počet PWM</w:t>
            </w:r>
            <w:r>
              <w:rPr>
                <w:rStyle w:val="Znakapoznpodarou"/>
              </w:rPr>
              <w:footnoteReference w:id="2"/>
            </w:r>
            <w:r>
              <w:t xml:space="preserve"> </w:t>
            </w:r>
            <w:r w:rsidR="00425AB8">
              <w:t>výstupů</w:t>
            </w:r>
          </w:p>
        </w:tc>
        <w:tc>
          <w:tcPr>
            <w:tcW w:w="0" w:type="auto"/>
          </w:tcPr>
          <w:p w14:paraId="7D4F6ADB" w14:textId="03DA37D7" w:rsidR="00221415" w:rsidRDefault="00221415" w:rsidP="00221415">
            <w:pPr>
              <w:pStyle w:val="normlntext"/>
              <w:cnfStyle w:val="000000010000" w:firstRow="0" w:lastRow="0" w:firstColumn="0" w:lastColumn="0" w:oddVBand="0" w:evenVBand="0" w:oddHBand="0" w:evenHBand="1" w:firstRowFirstColumn="0" w:firstRowLastColumn="0" w:lastRowFirstColumn="0" w:lastRowLastColumn="0"/>
            </w:pPr>
            <w:r>
              <w:t>15</w:t>
            </w:r>
          </w:p>
        </w:tc>
      </w:tr>
      <w:tr w:rsidR="00221415" w14:paraId="7F06D5CA" w14:textId="77777777" w:rsidTr="00221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A1E3E0" w14:textId="498E9341" w:rsidR="00221415" w:rsidRDefault="00221415" w:rsidP="00221415">
            <w:pPr>
              <w:pStyle w:val="normlntext"/>
            </w:pPr>
            <w:r>
              <w:t>Zatížitelnost pinu</w:t>
            </w:r>
          </w:p>
        </w:tc>
        <w:tc>
          <w:tcPr>
            <w:tcW w:w="0" w:type="auto"/>
          </w:tcPr>
          <w:p w14:paraId="54B00042" w14:textId="62DD0AF2" w:rsidR="00221415" w:rsidRDefault="00221415" w:rsidP="00221415">
            <w:pPr>
              <w:pStyle w:val="normlntext"/>
              <w:cnfStyle w:val="000000100000" w:firstRow="0" w:lastRow="0" w:firstColumn="0" w:lastColumn="0" w:oddVBand="0" w:evenVBand="0" w:oddHBand="1" w:evenHBand="0" w:firstRowFirstColumn="0" w:firstRowLastColumn="0" w:lastRowFirstColumn="0" w:lastRowLastColumn="0"/>
            </w:pPr>
            <w:r>
              <w:t>při 5 V až 20 mA, při 3,3 V až 50 mA</w:t>
            </w:r>
          </w:p>
        </w:tc>
      </w:tr>
      <w:tr w:rsidR="00221415" w14:paraId="7447394E" w14:textId="77777777" w:rsidTr="002214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4A337" w14:textId="7BFF07C7" w:rsidR="00221415" w:rsidRDefault="00221415" w:rsidP="00221415">
            <w:pPr>
              <w:pStyle w:val="normlntext"/>
            </w:pPr>
            <w:r>
              <w:t xml:space="preserve">Paměť </w:t>
            </w:r>
            <w:proofErr w:type="spellStart"/>
            <w:r>
              <w:t>Flash</w:t>
            </w:r>
            <w:proofErr w:type="spellEnd"/>
          </w:p>
        </w:tc>
        <w:tc>
          <w:tcPr>
            <w:tcW w:w="0" w:type="auto"/>
          </w:tcPr>
          <w:p w14:paraId="18364023" w14:textId="16880DD9" w:rsidR="00221415" w:rsidRDefault="00221415" w:rsidP="00221415">
            <w:pPr>
              <w:pStyle w:val="normlntext"/>
              <w:cnfStyle w:val="000000010000" w:firstRow="0" w:lastRow="0" w:firstColumn="0" w:lastColumn="0" w:oddVBand="0" w:evenVBand="0" w:oddHBand="0" w:evenHBand="1" w:firstRowFirstColumn="0" w:firstRowLastColumn="0" w:lastRowFirstColumn="0" w:lastRowLastColumn="0"/>
            </w:pPr>
            <w:r>
              <w:t>256 KB, z níž 8 KB zabírá zavaděč</w:t>
            </w:r>
          </w:p>
        </w:tc>
      </w:tr>
      <w:tr w:rsidR="00221415" w14:paraId="1E7F21C5" w14:textId="77777777" w:rsidTr="00221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6E672F" w14:textId="2EEBBDC9" w:rsidR="00221415" w:rsidRDefault="00221415" w:rsidP="00221415">
            <w:pPr>
              <w:pStyle w:val="normlntext"/>
            </w:pPr>
            <w:r>
              <w:t>Paměť SRAM</w:t>
            </w:r>
          </w:p>
        </w:tc>
        <w:tc>
          <w:tcPr>
            <w:tcW w:w="0" w:type="auto"/>
          </w:tcPr>
          <w:p w14:paraId="05796E0A" w14:textId="7C87FD98" w:rsidR="00221415" w:rsidRDefault="00221415" w:rsidP="00221415">
            <w:pPr>
              <w:pStyle w:val="normlntext"/>
              <w:cnfStyle w:val="000000100000" w:firstRow="0" w:lastRow="0" w:firstColumn="0" w:lastColumn="0" w:oddVBand="0" w:evenVBand="0" w:oddHBand="1" w:evenHBand="0" w:firstRowFirstColumn="0" w:firstRowLastColumn="0" w:lastRowFirstColumn="0" w:lastRowLastColumn="0"/>
            </w:pPr>
            <w:r>
              <w:t>8 KB</w:t>
            </w:r>
          </w:p>
        </w:tc>
      </w:tr>
      <w:tr w:rsidR="00221415" w14:paraId="35A43547" w14:textId="77777777" w:rsidTr="002214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3F3585" w14:textId="4926AAD4" w:rsidR="00221415" w:rsidRDefault="00221415" w:rsidP="00221415">
            <w:pPr>
              <w:pStyle w:val="normlntext"/>
            </w:pPr>
            <w:r>
              <w:t>Paměť EEPROM</w:t>
            </w:r>
          </w:p>
        </w:tc>
        <w:tc>
          <w:tcPr>
            <w:tcW w:w="0" w:type="auto"/>
          </w:tcPr>
          <w:p w14:paraId="29F4F693" w14:textId="0818A02A" w:rsidR="00221415" w:rsidRDefault="00221415" w:rsidP="00221415">
            <w:pPr>
              <w:pStyle w:val="normlntext"/>
              <w:cnfStyle w:val="000000010000" w:firstRow="0" w:lastRow="0" w:firstColumn="0" w:lastColumn="0" w:oddVBand="0" w:evenVBand="0" w:oddHBand="0" w:evenHBand="1" w:firstRowFirstColumn="0" w:firstRowLastColumn="0" w:lastRowFirstColumn="0" w:lastRowLastColumn="0"/>
            </w:pPr>
            <w:r>
              <w:t>4 KB</w:t>
            </w:r>
          </w:p>
        </w:tc>
      </w:tr>
      <w:tr w:rsidR="00221415" w14:paraId="053F3CD9" w14:textId="77777777" w:rsidTr="00221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9CB064" w14:textId="6B744FFE" w:rsidR="00221415" w:rsidRDefault="00221415" w:rsidP="00221415">
            <w:pPr>
              <w:pStyle w:val="normlntext"/>
            </w:pPr>
            <w:r>
              <w:t>Pracovní frekvence</w:t>
            </w:r>
          </w:p>
        </w:tc>
        <w:tc>
          <w:tcPr>
            <w:tcW w:w="0" w:type="auto"/>
          </w:tcPr>
          <w:p w14:paraId="5127F718" w14:textId="219FE909" w:rsidR="00221415" w:rsidRDefault="00221415" w:rsidP="00221415">
            <w:pPr>
              <w:pStyle w:val="normlntext"/>
              <w:cnfStyle w:val="000000100000" w:firstRow="0" w:lastRow="0" w:firstColumn="0" w:lastColumn="0" w:oddVBand="0" w:evenVBand="0" w:oddHBand="1" w:evenHBand="0" w:firstRowFirstColumn="0" w:firstRowLastColumn="0" w:lastRowFirstColumn="0" w:lastRowLastColumn="0"/>
            </w:pPr>
            <w:r>
              <w:t>Až 16 MHz</w:t>
            </w:r>
          </w:p>
        </w:tc>
      </w:tr>
      <w:tr w:rsidR="00221415" w14:paraId="2DADC0C2" w14:textId="77777777" w:rsidTr="002214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0DFE3D" w14:textId="0D8F9A21" w:rsidR="00221415" w:rsidRDefault="00221415" w:rsidP="00221415">
            <w:pPr>
              <w:pStyle w:val="normlntext"/>
            </w:pPr>
            <w:r>
              <w:t>Rozhraní</w:t>
            </w:r>
          </w:p>
        </w:tc>
        <w:tc>
          <w:tcPr>
            <w:tcW w:w="0" w:type="auto"/>
          </w:tcPr>
          <w:p w14:paraId="41DF46D9" w14:textId="6D49465F" w:rsidR="00221415" w:rsidRDefault="00221415" w:rsidP="00221415">
            <w:pPr>
              <w:pStyle w:val="normlntext"/>
              <w:cnfStyle w:val="000000010000" w:firstRow="0" w:lastRow="0" w:firstColumn="0" w:lastColumn="0" w:oddVBand="0" w:evenVBand="0" w:oddHBand="0" w:evenHBand="1" w:firstRowFirstColumn="0" w:firstRowLastColumn="0" w:lastRowFirstColumn="0" w:lastRowLastColumn="0"/>
            </w:pPr>
            <w:r>
              <w:t>TWI, SPI, USART</w:t>
            </w:r>
          </w:p>
        </w:tc>
      </w:tr>
    </w:tbl>
    <w:p w14:paraId="2AA7BC74" w14:textId="77777777" w:rsidR="00221415" w:rsidRDefault="00221415" w:rsidP="00221415">
      <w:pPr>
        <w:pStyle w:val="normlntext"/>
      </w:pPr>
    </w:p>
    <w:p w14:paraId="4ED1E6F6" w14:textId="77777777" w:rsidR="00E449DF" w:rsidRDefault="00E449DF" w:rsidP="00E449DF">
      <w:pPr>
        <w:pStyle w:val="normlntext"/>
      </w:pPr>
      <w:r>
        <w:t xml:space="preserve">Vývojová deska </w:t>
      </w:r>
      <w:proofErr w:type="spellStart"/>
      <w:r>
        <w:t>Arduino</w:t>
      </w:r>
      <w:proofErr w:type="spellEnd"/>
      <w:r>
        <w:t xml:space="preserve"> </w:t>
      </w:r>
      <w:proofErr w:type="spellStart"/>
      <w:r w:rsidR="003C7B1C">
        <w:t>Mega</w:t>
      </w:r>
      <w:proofErr w:type="spellEnd"/>
      <w:r>
        <w:t xml:space="preserve"> </w:t>
      </w:r>
      <w:r w:rsidR="00426297">
        <w:t xml:space="preserve">2560 </w:t>
      </w:r>
      <w:r>
        <w:t xml:space="preserve">má rozměry </w:t>
      </w:r>
      <w:r w:rsidR="003C7B1C">
        <w:t>101,5</w:t>
      </w:r>
      <w:r>
        <w:t xml:space="preserve"> mm x 53,3 mm. Obsahuje pouze základní součástky a konektory pro připojení periferií.</w:t>
      </w:r>
    </w:p>
    <w:p w14:paraId="4ED1E6F7" w14:textId="77777777" w:rsidR="003C7B1C" w:rsidRDefault="003C7B1C" w:rsidP="003C7B1C">
      <w:pPr>
        <w:pStyle w:val="normlntext"/>
      </w:pPr>
      <w:r>
        <w:t>Deska prošla již třemi revizemi. Největší změny, které byly provedeny, jsou:</w:t>
      </w:r>
    </w:p>
    <w:p w14:paraId="4ED1E6F8" w14:textId="77777777" w:rsidR="003C7B1C" w:rsidRDefault="003C7B1C" w:rsidP="003C7B1C">
      <w:pPr>
        <w:pStyle w:val="normlntext"/>
        <w:numPr>
          <w:ilvl w:val="0"/>
          <w:numId w:val="18"/>
        </w:numPr>
      </w:pPr>
      <w:r>
        <w:t>záměna převodníku FTDI za ATMega8u2/ATMega16u2,</w:t>
      </w:r>
    </w:p>
    <w:p w14:paraId="4ED1E6F9" w14:textId="77777777" w:rsidR="003C7B1C" w:rsidRDefault="003C7B1C" w:rsidP="003C7B1C">
      <w:pPr>
        <w:pStyle w:val="normlntext"/>
        <w:numPr>
          <w:ilvl w:val="0"/>
          <w:numId w:val="18"/>
        </w:numPr>
      </w:pPr>
      <w:r>
        <w:t xml:space="preserve">rozšíření lišty s piny pro zajištění budoucí kompatibility s deskami s 3,3V logikou. </w:t>
      </w:r>
    </w:p>
    <w:p w14:paraId="4ED1E6FA" w14:textId="77777777" w:rsidR="005D19A7" w:rsidRDefault="005D19A7" w:rsidP="005D19A7">
      <w:pPr>
        <w:pStyle w:val="normlntext"/>
      </w:pPr>
      <w:r>
        <w:t xml:space="preserve">Deska </w:t>
      </w:r>
      <w:proofErr w:type="spellStart"/>
      <w:r>
        <w:t>Arduino</w:t>
      </w:r>
      <w:proofErr w:type="spellEnd"/>
      <w:r>
        <w:t xml:space="preserve"> </w:t>
      </w:r>
      <w:proofErr w:type="spellStart"/>
      <w:r>
        <w:t>Mega</w:t>
      </w:r>
      <w:proofErr w:type="spellEnd"/>
      <w:r>
        <w:t xml:space="preserve"> 2560 je hojně využívána jako srdce 3D tiskáren. </w:t>
      </w:r>
    </w:p>
    <w:p w14:paraId="4ED1E6FB" w14:textId="77777777" w:rsidR="004C0516" w:rsidRDefault="00871141" w:rsidP="003A1F95">
      <w:pPr>
        <w:pStyle w:val="normlntext"/>
        <w:keepNext/>
        <w:jc w:val="center"/>
      </w:pPr>
      <w:r>
        <w:rPr>
          <w:noProof/>
        </w:rPr>
        <w:lastRenderedPageBreak/>
        <w:drawing>
          <wp:inline distT="0" distB="0" distL="0" distR="0" wp14:anchorId="4ED1EA0A" wp14:editId="4ED1EA0B">
            <wp:extent cx="5240020" cy="2544445"/>
            <wp:effectExtent l="0" t="0" r="0" b="8255"/>
            <wp:docPr id="5" name="Obrázek 5" descr="Arduino Mega 2560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duino Mega 2560 Pino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020" cy="2544445"/>
                    </a:xfrm>
                    <a:prstGeom prst="rect">
                      <a:avLst/>
                    </a:prstGeom>
                    <a:noFill/>
                    <a:ln>
                      <a:noFill/>
                    </a:ln>
                  </pic:spPr>
                </pic:pic>
              </a:graphicData>
            </a:graphic>
          </wp:inline>
        </w:drawing>
      </w:r>
    </w:p>
    <w:p w14:paraId="4ED1E6FC" w14:textId="03862D54" w:rsidR="00871141" w:rsidRDefault="004C0516" w:rsidP="003A1F95">
      <w:pPr>
        <w:pStyle w:val="normlntextkurzva"/>
        <w:jc w:val="center"/>
      </w:pPr>
      <w:bookmarkStart w:id="31" w:name="_Toc448766020"/>
      <w:r w:rsidRPr="004C0516">
        <w:t xml:space="preserve">Obrázek </w:t>
      </w:r>
      <w:r w:rsidR="00FE3094">
        <w:fldChar w:fldCharType="begin"/>
      </w:r>
      <w:r w:rsidR="00FE3094">
        <w:instrText xml:space="preserve"> SEQ Obrázek \* ARABIC </w:instrText>
      </w:r>
      <w:r w:rsidR="00FE3094">
        <w:fldChar w:fldCharType="separate"/>
      </w:r>
      <w:r w:rsidR="00DA6597">
        <w:rPr>
          <w:noProof/>
        </w:rPr>
        <w:t>1</w:t>
      </w:r>
      <w:r w:rsidR="00FE3094">
        <w:rPr>
          <w:noProof/>
        </w:rPr>
        <w:fldChar w:fldCharType="end"/>
      </w:r>
      <w:r w:rsidRPr="004C0516">
        <w:t xml:space="preserve"> Vývojová deska </w:t>
      </w:r>
      <w:proofErr w:type="spellStart"/>
      <w:r w:rsidRPr="004C0516">
        <w:t>Arduino</w:t>
      </w:r>
      <w:proofErr w:type="spellEnd"/>
      <w:r w:rsidRPr="004C0516">
        <w:t xml:space="preserve"> </w:t>
      </w:r>
      <w:proofErr w:type="spellStart"/>
      <w:r w:rsidRPr="004C0516">
        <w:t>Mega</w:t>
      </w:r>
      <w:proofErr w:type="spellEnd"/>
      <w:r w:rsidRPr="004C0516">
        <w:t xml:space="preserve"> 2560 </w:t>
      </w:r>
      <w:sdt>
        <w:sdtPr>
          <w:id w:val="1541479159"/>
          <w:citation/>
        </w:sdtPr>
        <w:sdtEndPr/>
        <w:sdtContent>
          <w:r w:rsidRPr="004C0516">
            <w:fldChar w:fldCharType="begin"/>
          </w:r>
          <w:r w:rsidR="006961D0">
            <w:instrText xml:space="preserve">CITATION Mar16 \l 1029 </w:instrText>
          </w:r>
          <w:r w:rsidRPr="004C0516">
            <w:fldChar w:fldCharType="separate"/>
          </w:r>
          <w:r w:rsidR="001323C3">
            <w:rPr>
              <w:noProof/>
            </w:rPr>
            <w:t>[4]</w:t>
          </w:r>
          <w:r w:rsidRPr="004C0516">
            <w:fldChar w:fldCharType="end"/>
          </w:r>
        </w:sdtContent>
      </w:sdt>
      <w:bookmarkEnd w:id="31"/>
    </w:p>
    <w:p w14:paraId="4ED1E6FD" w14:textId="77777777" w:rsidR="004C0516" w:rsidRDefault="004C0516" w:rsidP="004C0516">
      <w:pPr>
        <w:pStyle w:val="NadpisC"/>
      </w:pPr>
      <w:bookmarkStart w:id="32" w:name="_Toc448818338"/>
      <w:proofErr w:type="spellStart"/>
      <w:r>
        <w:t>Arduino</w:t>
      </w:r>
      <w:proofErr w:type="spellEnd"/>
      <w:r>
        <w:t xml:space="preserve"> </w:t>
      </w:r>
      <w:proofErr w:type="spellStart"/>
      <w:r>
        <w:t>Due</w:t>
      </w:r>
      <w:bookmarkEnd w:id="32"/>
      <w:proofErr w:type="spellEnd"/>
    </w:p>
    <w:p w14:paraId="4ED1E6FE" w14:textId="757991D2" w:rsidR="004C0516" w:rsidRDefault="005D19A7" w:rsidP="005D19A7">
      <w:pPr>
        <w:pStyle w:val="normlntext"/>
      </w:pPr>
      <w:proofErr w:type="spellStart"/>
      <w:r>
        <w:t>Arduino</w:t>
      </w:r>
      <w:proofErr w:type="spellEnd"/>
      <w:r>
        <w:t xml:space="preserve"> </w:t>
      </w:r>
      <w:proofErr w:type="spellStart"/>
      <w:r>
        <w:t>Due</w:t>
      </w:r>
      <w:proofErr w:type="spellEnd"/>
      <w:r>
        <w:t xml:space="preserve"> je první vývojová deska společnosti </w:t>
      </w:r>
      <w:proofErr w:type="spellStart"/>
      <w:r>
        <w:t>Arduino</w:t>
      </w:r>
      <w:proofErr w:type="spellEnd"/>
      <w:r>
        <w:t xml:space="preserve"> osazená 32bitovým procesorem, konkrétně jde o </w:t>
      </w:r>
      <w:proofErr w:type="spellStart"/>
      <w:r w:rsidRPr="005D19A7">
        <w:t>Atmel</w:t>
      </w:r>
      <w:proofErr w:type="spellEnd"/>
      <w:r w:rsidRPr="005D19A7">
        <w:t xml:space="preserve"> SAM3X8E ARM Cortex-M3</w:t>
      </w:r>
      <w:r>
        <w:t xml:space="preserve">. Rozložení I/O pinů je oproti </w:t>
      </w:r>
      <w:proofErr w:type="spellStart"/>
      <w:r>
        <w:t>Arduino</w:t>
      </w:r>
      <w:proofErr w:type="spellEnd"/>
      <w:r>
        <w:t xml:space="preserve"> </w:t>
      </w:r>
      <w:proofErr w:type="spellStart"/>
      <w:r>
        <w:t>Mega</w:t>
      </w:r>
      <w:proofErr w:type="spellEnd"/>
      <w:r>
        <w:t xml:space="preserve"> 2560 lehce pozměněno. Velkou z</w:t>
      </w:r>
      <w:r w:rsidR="003F0FE7">
        <w:t>měnou je použití napětí 3,3 V. P</w:t>
      </w:r>
      <w:r>
        <w:t>roto není možno s </w:t>
      </w:r>
      <w:proofErr w:type="spellStart"/>
      <w:r>
        <w:t>Arduino</w:t>
      </w:r>
      <w:proofErr w:type="spellEnd"/>
      <w:r>
        <w:t xml:space="preserve"> </w:t>
      </w:r>
      <w:proofErr w:type="spellStart"/>
      <w:r>
        <w:t>Due</w:t>
      </w:r>
      <w:proofErr w:type="spellEnd"/>
      <w:r>
        <w:t xml:space="preserve"> použít </w:t>
      </w:r>
      <w:proofErr w:type="spellStart"/>
      <w:r>
        <w:t>shieldy</w:t>
      </w:r>
      <w:proofErr w:type="spellEnd"/>
      <w:r>
        <w:t xml:space="preserve"> kompatibilní se staršími deskami. Při použití 5 V může dojít k poškození mikroprocesoru.</w:t>
      </w:r>
    </w:p>
    <w:p w14:paraId="4ED1E6FF" w14:textId="77777777" w:rsidR="005D19A7" w:rsidRDefault="00F06BF3" w:rsidP="005D19A7">
      <w:pPr>
        <w:pStyle w:val="normlntext"/>
      </w:pPr>
      <w:r>
        <w:t xml:space="preserve">Jak už bylo zmíněno, vývojová deska je osazena mikroprocesorem </w:t>
      </w:r>
      <w:proofErr w:type="spellStart"/>
      <w:r w:rsidRPr="005D19A7">
        <w:t>Atmel</w:t>
      </w:r>
      <w:proofErr w:type="spellEnd"/>
      <w:r w:rsidRPr="005D19A7">
        <w:t xml:space="preserve"> SAM3X8E ARM Cortex-M3</w:t>
      </w:r>
      <w:r>
        <w:t xml:space="preserve">. Procesory z rodiny Cortex-M3 jsou určeny do levných </w:t>
      </w:r>
      <w:proofErr w:type="spellStart"/>
      <w:r>
        <w:t>embedded</w:t>
      </w:r>
      <w:proofErr w:type="spellEnd"/>
      <w:r>
        <w:t xml:space="preserve"> zařízení, kde je požadován vysoký výkon a vysoká efektivita. Tento mikroprocesor se výborně hodí do oblasti průmyslové automatizace, ovládacích systémů či do automobilového průmyslu.</w:t>
      </w:r>
    </w:p>
    <w:p w14:paraId="51C3C6B4" w14:textId="3D76B9EF" w:rsidR="00425AB8" w:rsidRDefault="00425AB8" w:rsidP="005F2787">
      <w:pPr>
        <w:pStyle w:val="normlntextkurzva"/>
        <w:jc w:val="center"/>
      </w:pPr>
      <w:bookmarkStart w:id="33" w:name="_Toc448344708"/>
      <w:r>
        <w:t xml:space="preserve">Tabulka </w:t>
      </w:r>
      <w:r w:rsidR="00FE3094">
        <w:fldChar w:fldCharType="begin"/>
      </w:r>
      <w:r w:rsidR="00FE3094">
        <w:instrText xml:space="preserve"> SEQ Tabulka \* ARABIC </w:instrText>
      </w:r>
      <w:r w:rsidR="00FE3094">
        <w:fldChar w:fldCharType="separate"/>
      </w:r>
      <w:r w:rsidR="00834E76">
        <w:rPr>
          <w:noProof/>
        </w:rPr>
        <w:t>2</w:t>
      </w:r>
      <w:r w:rsidR="00FE3094">
        <w:rPr>
          <w:noProof/>
        </w:rPr>
        <w:fldChar w:fldCharType="end"/>
      </w:r>
      <w:r>
        <w:t xml:space="preserve"> Základní vlastnosti mikro kontroléru AT91SAM3X8E</w:t>
      </w:r>
      <w:bookmarkEnd w:id="33"/>
    </w:p>
    <w:tbl>
      <w:tblPr>
        <w:tblStyle w:val="Svtlmkazvraznn5"/>
        <w:tblW w:w="0" w:type="auto"/>
        <w:tblLook w:val="04A0" w:firstRow="1" w:lastRow="0" w:firstColumn="1" w:lastColumn="0" w:noHBand="0" w:noVBand="1"/>
      </w:tblPr>
      <w:tblGrid>
        <w:gridCol w:w="2990"/>
        <w:gridCol w:w="5441"/>
      </w:tblGrid>
      <w:tr w:rsidR="00425AB8" w14:paraId="28F81280" w14:textId="77777777" w:rsidTr="00BB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4FE3A7" w14:textId="77777777" w:rsidR="00425AB8" w:rsidRDefault="00425AB8" w:rsidP="00BB55B1">
            <w:pPr>
              <w:pStyle w:val="normlntext"/>
            </w:pPr>
            <w:r>
              <w:t>Vlastnost</w:t>
            </w:r>
          </w:p>
        </w:tc>
        <w:tc>
          <w:tcPr>
            <w:tcW w:w="0" w:type="auto"/>
          </w:tcPr>
          <w:p w14:paraId="13DD399E" w14:textId="77777777" w:rsidR="00425AB8" w:rsidRDefault="00425AB8" w:rsidP="00BB55B1">
            <w:pPr>
              <w:pStyle w:val="normlntext"/>
              <w:cnfStyle w:val="100000000000" w:firstRow="1" w:lastRow="0" w:firstColumn="0" w:lastColumn="0" w:oddVBand="0" w:evenVBand="0" w:oddHBand="0" w:evenHBand="0" w:firstRowFirstColumn="0" w:firstRowLastColumn="0" w:lastRowFirstColumn="0" w:lastRowLastColumn="0"/>
            </w:pPr>
            <w:r>
              <w:t>Hodnota</w:t>
            </w:r>
          </w:p>
        </w:tc>
      </w:tr>
      <w:tr w:rsidR="00425AB8" w14:paraId="60CF058E" w14:textId="77777777" w:rsidTr="00BB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EA733E" w14:textId="77777777" w:rsidR="00425AB8" w:rsidRDefault="00425AB8" w:rsidP="00BB55B1">
            <w:pPr>
              <w:pStyle w:val="normlntext"/>
            </w:pPr>
            <w:r>
              <w:t>Napájecí napětí</w:t>
            </w:r>
          </w:p>
        </w:tc>
        <w:tc>
          <w:tcPr>
            <w:tcW w:w="0" w:type="auto"/>
          </w:tcPr>
          <w:p w14:paraId="7053FAF2" w14:textId="422E4F51" w:rsidR="00425AB8" w:rsidRDefault="00425AB8" w:rsidP="00BB55B1">
            <w:pPr>
              <w:pStyle w:val="normlntext"/>
              <w:cnfStyle w:val="000000100000" w:firstRow="0" w:lastRow="0" w:firstColumn="0" w:lastColumn="0" w:oddVBand="0" w:evenVBand="0" w:oddHBand="1" w:evenHBand="0" w:firstRowFirstColumn="0" w:firstRowLastColumn="0" w:lastRowFirstColumn="0" w:lastRowLastColumn="0"/>
            </w:pPr>
            <w:r>
              <w:t>3,3 V</w:t>
            </w:r>
          </w:p>
        </w:tc>
      </w:tr>
      <w:tr w:rsidR="00425AB8" w14:paraId="29E5B129" w14:textId="77777777" w:rsidTr="00BB55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150B4E" w14:textId="77777777" w:rsidR="00425AB8" w:rsidRDefault="00425AB8" w:rsidP="00BB55B1">
            <w:pPr>
              <w:pStyle w:val="normlntext"/>
            </w:pPr>
            <w:r>
              <w:t>Počet I/O pinů</w:t>
            </w:r>
          </w:p>
        </w:tc>
        <w:tc>
          <w:tcPr>
            <w:tcW w:w="0" w:type="auto"/>
          </w:tcPr>
          <w:p w14:paraId="1F5F6656" w14:textId="480E62DE" w:rsidR="00425AB8" w:rsidRDefault="00425AB8" w:rsidP="00425AB8">
            <w:pPr>
              <w:pStyle w:val="normlntext"/>
              <w:cnfStyle w:val="000000010000" w:firstRow="0" w:lastRow="0" w:firstColumn="0" w:lastColumn="0" w:oddVBand="0" w:evenVBand="0" w:oddHBand="0" w:evenHBand="1" w:firstRowFirstColumn="0" w:firstRowLastColumn="0" w:lastRowFirstColumn="0" w:lastRowLastColumn="0"/>
            </w:pPr>
            <w:r>
              <w:t>103 (díky zapojení na desce je využitelných pouze 73)</w:t>
            </w:r>
          </w:p>
        </w:tc>
      </w:tr>
      <w:tr w:rsidR="00425AB8" w14:paraId="36B5B32F" w14:textId="77777777" w:rsidTr="00BB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CA2E8C" w14:textId="7195BD8F" w:rsidR="00425AB8" w:rsidRDefault="00425AB8" w:rsidP="00425AB8">
            <w:pPr>
              <w:pStyle w:val="normlntext"/>
            </w:pPr>
            <w:r>
              <w:t>Počet analogových vstupů</w:t>
            </w:r>
          </w:p>
        </w:tc>
        <w:tc>
          <w:tcPr>
            <w:tcW w:w="0" w:type="auto"/>
          </w:tcPr>
          <w:p w14:paraId="46689F57" w14:textId="2246FA76" w:rsidR="00425AB8" w:rsidRDefault="00425AB8" w:rsidP="00BB55B1">
            <w:pPr>
              <w:pStyle w:val="normlntext"/>
              <w:cnfStyle w:val="000000100000" w:firstRow="0" w:lastRow="0" w:firstColumn="0" w:lastColumn="0" w:oddVBand="0" w:evenVBand="0" w:oddHBand="1" w:evenHBand="0" w:firstRowFirstColumn="0" w:firstRowLastColumn="0" w:lastRowFirstColumn="0" w:lastRowLastColumn="0"/>
            </w:pPr>
            <w:r>
              <w:t>12</w:t>
            </w:r>
          </w:p>
        </w:tc>
      </w:tr>
      <w:tr w:rsidR="00425AB8" w14:paraId="4C6D21C6" w14:textId="77777777" w:rsidTr="00BB55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DA8FF8" w14:textId="11B57E80" w:rsidR="00425AB8" w:rsidRDefault="00425AB8" w:rsidP="00BB55B1">
            <w:pPr>
              <w:pStyle w:val="normlntext"/>
            </w:pPr>
            <w:r>
              <w:t>Počet analogových výstupů</w:t>
            </w:r>
          </w:p>
        </w:tc>
        <w:tc>
          <w:tcPr>
            <w:tcW w:w="0" w:type="auto"/>
          </w:tcPr>
          <w:p w14:paraId="39D21B46" w14:textId="7AC2B89B" w:rsidR="00425AB8" w:rsidRDefault="00425AB8" w:rsidP="00BB55B1">
            <w:pPr>
              <w:pStyle w:val="normlntext"/>
              <w:cnfStyle w:val="000000010000" w:firstRow="0" w:lastRow="0" w:firstColumn="0" w:lastColumn="0" w:oddVBand="0" w:evenVBand="0" w:oddHBand="0" w:evenHBand="1" w:firstRowFirstColumn="0" w:firstRowLastColumn="0" w:lastRowFirstColumn="0" w:lastRowLastColumn="0"/>
            </w:pPr>
            <w:r>
              <w:t>2</w:t>
            </w:r>
          </w:p>
        </w:tc>
      </w:tr>
      <w:tr w:rsidR="00425AB8" w14:paraId="0A65CE60" w14:textId="77777777" w:rsidTr="00BB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A7DF19" w14:textId="0452E181" w:rsidR="00425AB8" w:rsidRDefault="00425AB8" w:rsidP="00425AB8">
            <w:pPr>
              <w:pStyle w:val="normlntext"/>
            </w:pPr>
            <w:r>
              <w:lastRenderedPageBreak/>
              <w:t>Počet PWM výstupů</w:t>
            </w:r>
          </w:p>
        </w:tc>
        <w:tc>
          <w:tcPr>
            <w:tcW w:w="0" w:type="auto"/>
          </w:tcPr>
          <w:p w14:paraId="0A26B7CC" w14:textId="5671607F" w:rsidR="00425AB8" w:rsidRDefault="00425AB8" w:rsidP="00BB55B1">
            <w:pPr>
              <w:pStyle w:val="normlntext"/>
              <w:cnfStyle w:val="000000100000" w:firstRow="0" w:lastRow="0" w:firstColumn="0" w:lastColumn="0" w:oddVBand="0" w:evenVBand="0" w:oddHBand="1" w:evenHBand="0" w:firstRowFirstColumn="0" w:firstRowLastColumn="0" w:lastRowFirstColumn="0" w:lastRowLastColumn="0"/>
            </w:pPr>
            <w:r>
              <w:t>12</w:t>
            </w:r>
          </w:p>
        </w:tc>
      </w:tr>
      <w:tr w:rsidR="00425AB8" w14:paraId="5AA78D68" w14:textId="77777777" w:rsidTr="00BB55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408F00" w14:textId="77777777" w:rsidR="00425AB8" w:rsidRDefault="00425AB8" w:rsidP="00BB55B1">
            <w:pPr>
              <w:pStyle w:val="normlntext"/>
            </w:pPr>
            <w:r>
              <w:t xml:space="preserve">Paměť </w:t>
            </w:r>
            <w:proofErr w:type="spellStart"/>
            <w:r>
              <w:t>Flash</w:t>
            </w:r>
            <w:proofErr w:type="spellEnd"/>
          </w:p>
        </w:tc>
        <w:tc>
          <w:tcPr>
            <w:tcW w:w="0" w:type="auto"/>
          </w:tcPr>
          <w:p w14:paraId="2ABAC86B" w14:textId="1C560FD8" w:rsidR="00425AB8" w:rsidRDefault="00425AB8" w:rsidP="00425AB8">
            <w:pPr>
              <w:pStyle w:val="normlntext"/>
              <w:cnfStyle w:val="000000010000" w:firstRow="0" w:lastRow="0" w:firstColumn="0" w:lastColumn="0" w:oddVBand="0" w:evenVBand="0" w:oddHBand="0" w:evenHBand="1" w:firstRowFirstColumn="0" w:firstRowLastColumn="0" w:lastRowFirstColumn="0" w:lastRowLastColumn="0"/>
            </w:pPr>
            <w:r>
              <w:t>512 KB</w:t>
            </w:r>
          </w:p>
        </w:tc>
      </w:tr>
      <w:tr w:rsidR="00425AB8" w14:paraId="528E6874" w14:textId="77777777" w:rsidTr="00BB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E8B522" w14:textId="77777777" w:rsidR="00425AB8" w:rsidRDefault="00425AB8" w:rsidP="00BB55B1">
            <w:pPr>
              <w:pStyle w:val="normlntext"/>
            </w:pPr>
            <w:r>
              <w:t>Paměť SRAM</w:t>
            </w:r>
          </w:p>
        </w:tc>
        <w:tc>
          <w:tcPr>
            <w:tcW w:w="0" w:type="auto"/>
          </w:tcPr>
          <w:p w14:paraId="4279B7D6" w14:textId="28C01B4A" w:rsidR="00425AB8" w:rsidRDefault="00425AB8" w:rsidP="00BB55B1">
            <w:pPr>
              <w:pStyle w:val="normlntext"/>
              <w:cnfStyle w:val="000000100000" w:firstRow="0" w:lastRow="0" w:firstColumn="0" w:lastColumn="0" w:oddVBand="0" w:evenVBand="0" w:oddHBand="1" w:evenHBand="0" w:firstRowFirstColumn="0" w:firstRowLastColumn="0" w:lastRowFirstColumn="0" w:lastRowLastColumn="0"/>
            </w:pPr>
            <w:r>
              <w:t>96 KB</w:t>
            </w:r>
          </w:p>
        </w:tc>
      </w:tr>
      <w:tr w:rsidR="00425AB8" w14:paraId="7D3D1CCE" w14:textId="77777777" w:rsidTr="00BB55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B10992" w14:textId="77777777" w:rsidR="00425AB8" w:rsidRDefault="00425AB8" w:rsidP="00BB55B1">
            <w:pPr>
              <w:pStyle w:val="normlntext"/>
            </w:pPr>
            <w:r>
              <w:t>Pracovní frekvence</w:t>
            </w:r>
          </w:p>
        </w:tc>
        <w:tc>
          <w:tcPr>
            <w:tcW w:w="0" w:type="auto"/>
          </w:tcPr>
          <w:p w14:paraId="7EC8ED1B" w14:textId="79CD0ED3" w:rsidR="00425AB8" w:rsidRDefault="00425AB8" w:rsidP="00BB55B1">
            <w:pPr>
              <w:pStyle w:val="normlntext"/>
              <w:cnfStyle w:val="000000010000" w:firstRow="0" w:lastRow="0" w:firstColumn="0" w:lastColumn="0" w:oddVBand="0" w:evenVBand="0" w:oddHBand="0" w:evenHBand="1" w:firstRowFirstColumn="0" w:firstRowLastColumn="0" w:lastRowFirstColumn="0" w:lastRowLastColumn="0"/>
            </w:pPr>
            <w:r>
              <w:t>Až 84 MHz</w:t>
            </w:r>
          </w:p>
        </w:tc>
      </w:tr>
      <w:tr w:rsidR="00425AB8" w14:paraId="40C41346" w14:textId="77777777" w:rsidTr="00BB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86F3F6" w14:textId="77777777" w:rsidR="00425AB8" w:rsidRDefault="00425AB8" w:rsidP="00BB55B1">
            <w:pPr>
              <w:pStyle w:val="normlntext"/>
            </w:pPr>
            <w:r>
              <w:t>Rozhraní</w:t>
            </w:r>
          </w:p>
        </w:tc>
        <w:tc>
          <w:tcPr>
            <w:tcW w:w="0" w:type="auto"/>
          </w:tcPr>
          <w:p w14:paraId="5049F836" w14:textId="153CA13F" w:rsidR="00425AB8" w:rsidRDefault="00425AB8" w:rsidP="00BB55B1">
            <w:pPr>
              <w:pStyle w:val="normlntext"/>
              <w:cnfStyle w:val="000000100000" w:firstRow="0" w:lastRow="0" w:firstColumn="0" w:lastColumn="0" w:oddVBand="0" w:evenVBand="0" w:oddHBand="1" w:evenHBand="0" w:firstRowFirstColumn="0" w:firstRowLastColumn="0" w:lastRowFirstColumn="0" w:lastRowLastColumn="0"/>
            </w:pPr>
            <w:r w:rsidRPr="00425AB8">
              <w:t xml:space="preserve">USB, </w:t>
            </w:r>
            <w:proofErr w:type="spellStart"/>
            <w:r w:rsidRPr="00425AB8">
              <w:t>Ethernet</w:t>
            </w:r>
            <w:proofErr w:type="spellEnd"/>
            <w:r w:rsidRPr="00425AB8">
              <w:t>, CAN, TWI, SPI, USART</w:t>
            </w:r>
          </w:p>
        </w:tc>
      </w:tr>
    </w:tbl>
    <w:p w14:paraId="5202B1D9" w14:textId="77777777" w:rsidR="00425AB8" w:rsidRDefault="00425AB8" w:rsidP="00F06BF3">
      <w:pPr>
        <w:pStyle w:val="normlntext"/>
      </w:pPr>
    </w:p>
    <w:p w14:paraId="4ED1E70A" w14:textId="77777777" w:rsidR="00F06BF3" w:rsidRDefault="00F06BF3" w:rsidP="00F06BF3">
      <w:pPr>
        <w:pStyle w:val="normlntext"/>
      </w:pPr>
      <w:r>
        <w:t xml:space="preserve">Vývojová deska </w:t>
      </w:r>
      <w:proofErr w:type="spellStart"/>
      <w:r>
        <w:t>Arduino</w:t>
      </w:r>
      <w:proofErr w:type="spellEnd"/>
      <w:r>
        <w:t xml:space="preserve"> </w:t>
      </w:r>
      <w:proofErr w:type="spellStart"/>
      <w:r w:rsidR="006961D0">
        <w:t>Due</w:t>
      </w:r>
      <w:proofErr w:type="spellEnd"/>
      <w:r>
        <w:t xml:space="preserve"> má rozměry 101,5 mm x 53,3 mm. Obsahuje pouze základní součástky a konektory pro připojení periferií.</w:t>
      </w:r>
    </w:p>
    <w:p w14:paraId="4ED1E70B" w14:textId="77777777" w:rsidR="006961D0" w:rsidRDefault="006961D0" w:rsidP="003A1F95">
      <w:pPr>
        <w:pStyle w:val="normlntext"/>
        <w:keepNext/>
        <w:jc w:val="center"/>
      </w:pPr>
      <w:r>
        <w:rPr>
          <w:noProof/>
        </w:rPr>
        <w:drawing>
          <wp:inline distT="0" distB="0" distL="0" distR="0" wp14:anchorId="4ED1EA0C" wp14:editId="4ED1EA0D">
            <wp:extent cx="4763135" cy="3569970"/>
            <wp:effectExtent l="0" t="0" r="0" b="0"/>
            <wp:docPr id="6" name="Obrázek 6" descr="https://www.arduino.cc/en/uploads/Main/A000062_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arduino.cc/en/uploads/Main/A000062_featur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3569970"/>
                    </a:xfrm>
                    <a:prstGeom prst="rect">
                      <a:avLst/>
                    </a:prstGeom>
                    <a:noFill/>
                    <a:ln>
                      <a:noFill/>
                    </a:ln>
                  </pic:spPr>
                </pic:pic>
              </a:graphicData>
            </a:graphic>
          </wp:inline>
        </w:drawing>
      </w:r>
    </w:p>
    <w:p w14:paraId="4ED1E70C" w14:textId="1A1B63D6" w:rsidR="006961D0" w:rsidRDefault="006961D0" w:rsidP="003A1F95">
      <w:pPr>
        <w:pStyle w:val="normlntextkurzva"/>
        <w:jc w:val="center"/>
      </w:pPr>
      <w:bookmarkStart w:id="34" w:name="_Toc448766021"/>
      <w:r>
        <w:t xml:space="preserve">Obrázek </w:t>
      </w:r>
      <w:r w:rsidR="00FE3094">
        <w:fldChar w:fldCharType="begin"/>
      </w:r>
      <w:r w:rsidR="00FE3094">
        <w:instrText xml:space="preserve"> SEQ Obrázek \* ARABIC </w:instrText>
      </w:r>
      <w:r w:rsidR="00FE3094">
        <w:fldChar w:fldCharType="separate"/>
      </w:r>
      <w:r w:rsidR="00DA6597">
        <w:rPr>
          <w:noProof/>
        </w:rPr>
        <w:t>2</w:t>
      </w:r>
      <w:r w:rsidR="00FE3094">
        <w:rPr>
          <w:noProof/>
        </w:rPr>
        <w:fldChar w:fldCharType="end"/>
      </w:r>
      <w:r>
        <w:t xml:space="preserve"> Vývojová deska </w:t>
      </w:r>
      <w:proofErr w:type="spellStart"/>
      <w:r>
        <w:t>Arduino</w:t>
      </w:r>
      <w:proofErr w:type="spellEnd"/>
      <w:r>
        <w:t xml:space="preserve"> </w:t>
      </w:r>
      <w:proofErr w:type="spellStart"/>
      <w:r>
        <w:t>Due</w:t>
      </w:r>
      <w:proofErr w:type="spellEnd"/>
      <w:r>
        <w:t xml:space="preserve"> </w:t>
      </w:r>
      <w:sdt>
        <w:sdtPr>
          <w:id w:val="-682206252"/>
          <w:citation/>
        </w:sdtPr>
        <w:sdtEndPr/>
        <w:sdtContent>
          <w:r>
            <w:fldChar w:fldCharType="begin"/>
          </w:r>
          <w:r>
            <w:instrText xml:space="preserve"> CITATION Ard16 \l 1029 </w:instrText>
          </w:r>
          <w:r>
            <w:fldChar w:fldCharType="separate"/>
          </w:r>
          <w:r w:rsidR="001323C3">
            <w:rPr>
              <w:noProof/>
            </w:rPr>
            <w:t>[5]</w:t>
          </w:r>
          <w:r>
            <w:fldChar w:fldCharType="end"/>
          </w:r>
        </w:sdtContent>
      </w:sdt>
      <w:bookmarkEnd w:id="34"/>
    </w:p>
    <w:p w14:paraId="4ED1E70D" w14:textId="77777777" w:rsidR="00A5000C" w:rsidRDefault="00A5000C" w:rsidP="00A5000C">
      <w:pPr>
        <w:pStyle w:val="NadpisB"/>
      </w:pPr>
      <w:bookmarkStart w:id="35" w:name="_Toc448818339"/>
      <w:r>
        <w:t>Software</w:t>
      </w:r>
      <w:bookmarkEnd w:id="35"/>
    </w:p>
    <w:p w14:paraId="4ED1E70E" w14:textId="77777777" w:rsidR="007744D2" w:rsidRDefault="007744D2" w:rsidP="007744D2">
      <w:pPr>
        <w:pStyle w:val="NadpisC"/>
      </w:pPr>
      <w:bookmarkStart w:id="36" w:name="_Toc448818340"/>
      <w:proofErr w:type="spellStart"/>
      <w:r>
        <w:t>Arduino</w:t>
      </w:r>
      <w:proofErr w:type="spellEnd"/>
      <w:r>
        <w:t xml:space="preserve"> IDE</w:t>
      </w:r>
      <w:bookmarkEnd w:id="36"/>
    </w:p>
    <w:p w14:paraId="4ED1E70F" w14:textId="3EA88F2E" w:rsidR="007744D2" w:rsidRDefault="007744D2" w:rsidP="007744D2">
      <w:pPr>
        <w:pStyle w:val="normlntext"/>
      </w:pPr>
      <w:r>
        <w:t xml:space="preserve">Vývojové prostředí pro </w:t>
      </w:r>
      <w:proofErr w:type="spellStart"/>
      <w:r>
        <w:t>Arduino</w:t>
      </w:r>
      <w:proofErr w:type="spellEnd"/>
      <w:r>
        <w:t xml:space="preserve"> je multiplatformní, takže není žádný problém programovat na jiném operačním systému než ve Windows. Prostředí je velice jednoduché, neobsahuje žádné speciální funkce, jen základní knihovny pro programování základních </w:t>
      </w:r>
      <w:r>
        <w:lastRenderedPageBreak/>
        <w:t xml:space="preserve">desek </w:t>
      </w:r>
      <w:proofErr w:type="spellStart"/>
      <w:r>
        <w:t>Arduino</w:t>
      </w:r>
      <w:proofErr w:type="spellEnd"/>
      <w:r>
        <w:t xml:space="preserve"> a také základní knihovny pro některé </w:t>
      </w:r>
      <w:proofErr w:type="spellStart"/>
      <w:r>
        <w:t>shieldy</w:t>
      </w:r>
      <w:proofErr w:type="spellEnd"/>
      <w:r>
        <w:t>. To ale neznamená, že se další knihov</w:t>
      </w:r>
      <w:r w:rsidR="003F0FE7">
        <w:t>ny do prostředí nedají přidat. S</w:t>
      </w:r>
      <w:r>
        <w:t>tačí je vložit do patřičných složek od programu.</w:t>
      </w:r>
    </w:p>
    <w:p w14:paraId="4ED1E710" w14:textId="33E0663C" w:rsidR="007744D2" w:rsidRDefault="007744D2" w:rsidP="007744D2">
      <w:pPr>
        <w:pStyle w:val="normlntext"/>
      </w:pPr>
      <w:r>
        <w:t xml:space="preserve">Vývojové prostředí je psáno v jazyce JAVA, ale jedná se o mírně přepracované prostředí projektu </w:t>
      </w:r>
      <w:proofErr w:type="spellStart"/>
      <w:r>
        <w:t>Processing</w:t>
      </w:r>
      <w:proofErr w:type="spellEnd"/>
      <w:r>
        <w:t>, který se používá pro vizualizaci a řízení mikroprocesorového hardwaru přímo z počítače. V prostředí najdeme jen několik tlačítek a nabídku pro práci se soubor</w:t>
      </w:r>
      <w:r w:rsidR="003F0FE7">
        <w:t xml:space="preserve">em, výběr desky, záložku </w:t>
      </w:r>
      <w:proofErr w:type="spellStart"/>
      <w:r w:rsidR="003F0FE7">
        <w:t>sketch</w:t>
      </w:r>
      <w:proofErr w:type="spellEnd"/>
      <w:r w:rsidR="003F0FE7">
        <w:t xml:space="preserve"> -</w:t>
      </w:r>
      <w:r>
        <w:t xml:space="preserve"> pod tímto názvem se skrývá zdrojový kód pro platformu </w:t>
      </w:r>
      <w:proofErr w:type="spellStart"/>
      <w:r>
        <w:t>Arduino</w:t>
      </w:r>
      <w:proofErr w:type="spellEnd"/>
      <w:r>
        <w:t>, a záložka pomoc. V prostředí je zakomponován monitor sériového portu pro základní komunikaci při vývoji a stavová konzole informující o chybách, kompilaci a velikosti kódu. I když je toto prostředí napsáno v jazyce JAVA, díky knihovně třetí strany podporuje sériový port.</w:t>
      </w:r>
    </w:p>
    <w:p w14:paraId="4ED1E711" w14:textId="77777777" w:rsidR="007744D2" w:rsidRDefault="007744D2" w:rsidP="007744D2">
      <w:pPr>
        <w:pStyle w:val="normlntext"/>
      </w:pPr>
      <w:r>
        <w:t xml:space="preserve">Programovací jazyk, který čerpá ze základů jazyka </w:t>
      </w:r>
      <w:proofErr w:type="spellStart"/>
      <w:r>
        <w:t>Wiring</w:t>
      </w:r>
      <w:proofErr w:type="spellEnd"/>
      <w:r>
        <w:t xml:space="preserve">, který byl původně navržen pro programování vývojové desky AVR, je hodně podobný jazykům C a C++. Stavba zdrojových souborů od knihoven odpovídá strukturám těchto jazyků. V </w:t>
      </w:r>
      <w:proofErr w:type="spellStart"/>
      <w:r>
        <w:t>Arduino</w:t>
      </w:r>
      <w:proofErr w:type="spellEnd"/>
      <w:r>
        <w:t xml:space="preserve"> IDE lze při použití patřičné direktivy psát kód v jazyce C nebo C++, jelikož celý kód se při kompilaci převádí do jednoho z těchto jazyků. V útrobách tohoto vývojového prostředí najdeme standardní kompilátor běžně používaný pro kompilaci zdrojových kódu pro mikroprocesory rodiny AVR</w:t>
      </w:r>
      <w:r w:rsidR="00FB5C9C">
        <w:t xml:space="preserve"> a ARM</w:t>
      </w:r>
      <w:r>
        <w:t>.</w:t>
      </w:r>
    </w:p>
    <w:p w14:paraId="4ED1E712" w14:textId="417C1220" w:rsidR="007744D2" w:rsidRDefault="007744D2" w:rsidP="007744D2">
      <w:pPr>
        <w:pStyle w:val="normlntext"/>
      </w:pPr>
      <w:r>
        <w:t>Velkou výhodou tohoto programovacíh</w:t>
      </w:r>
      <w:r w:rsidR="003F0FE7">
        <w:t>o jazyka je jeho jednoduchost. Z</w:t>
      </w:r>
      <w:r>
        <w:t>ačátečník nemusí vědět příliš informací o architektuře mikroprocesoru, zach</w:t>
      </w:r>
      <w:r w:rsidR="003F0FE7">
        <w:t>ázení s jednotlivými registry a </w:t>
      </w:r>
      <w:r>
        <w:t>problematikou ohledně zacházení s pamětí. Programátoři v tomto prostředí budou marně hledat funkci našeptávání, která v tomto prostředí schází. Zvýrazňování příkazů, které se nacházejí v implementovaných knihovnách, je samozřejmost.</w:t>
      </w:r>
    </w:p>
    <w:p w14:paraId="4ED1E713" w14:textId="33534C39" w:rsidR="007744D2" w:rsidRDefault="007744D2" w:rsidP="007744D2">
      <w:pPr>
        <w:pStyle w:val="normlntext"/>
      </w:pPr>
      <w:r>
        <w:t>Jednou z možných nevýhod tohoto programovacího jazyka je velikost kódu pro kompilaci, často bývá o hodně větší a pomalejší než stejný kód v jazyce C či C++, avšak pro naučení základu programování mikroprocesorů, které nepotřebuje příliš vysokou přesnost</w:t>
      </w:r>
      <w:r w:rsidR="001C4285">
        <w:t>,</w:t>
      </w:r>
      <w:r>
        <w:t xml:space="preserve"> je to přijatelný kompromis</w:t>
      </w:r>
      <w:sdt>
        <w:sdtPr>
          <w:id w:val="-613975608"/>
          <w:citation/>
        </w:sdtPr>
        <w:sdtEndPr/>
        <w:sdtContent>
          <w:r w:rsidR="00A7796A">
            <w:fldChar w:fldCharType="begin"/>
          </w:r>
          <w:r w:rsidR="00A7796A">
            <w:instrText xml:space="preserve"> CITATION Laz14 \l 1029 </w:instrText>
          </w:r>
          <w:r w:rsidR="00A7796A">
            <w:fldChar w:fldCharType="separate"/>
          </w:r>
          <w:r w:rsidR="001323C3">
            <w:rPr>
              <w:noProof/>
            </w:rPr>
            <w:t xml:space="preserve"> [1]</w:t>
          </w:r>
          <w:r w:rsidR="00A7796A">
            <w:fldChar w:fldCharType="end"/>
          </w:r>
        </w:sdtContent>
      </w:sdt>
      <w:r w:rsidR="003A1F95">
        <w:t>.</w:t>
      </w:r>
    </w:p>
    <w:p w14:paraId="4ED1E714" w14:textId="77777777" w:rsidR="00FB5C9C" w:rsidRDefault="00FB5C9C" w:rsidP="003A1F95">
      <w:pPr>
        <w:pStyle w:val="normlntext"/>
        <w:keepNext/>
        <w:jc w:val="center"/>
      </w:pPr>
      <w:r>
        <w:rPr>
          <w:noProof/>
        </w:rPr>
        <w:lastRenderedPageBreak/>
        <w:drawing>
          <wp:inline distT="0" distB="0" distL="0" distR="0" wp14:anchorId="4ED1EA0E" wp14:editId="4ED1EA0F">
            <wp:extent cx="3212674" cy="3919993"/>
            <wp:effectExtent l="0" t="0" r="6985" b="444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2-27.png"/>
                    <pic:cNvPicPr/>
                  </pic:nvPicPr>
                  <pic:blipFill>
                    <a:blip r:embed="rId14">
                      <a:extLst>
                        <a:ext uri="{28A0092B-C50C-407E-A947-70E740481C1C}">
                          <a14:useLocalDpi xmlns:a14="http://schemas.microsoft.com/office/drawing/2010/main" val="0"/>
                        </a:ext>
                      </a:extLst>
                    </a:blip>
                    <a:stretch>
                      <a:fillRect/>
                    </a:stretch>
                  </pic:blipFill>
                  <pic:spPr>
                    <a:xfrm>
                      <a:off x="0" y="0"/>
                      <a:ext cx="3217055" cy="3925338"/>
                    </a:xfrm>
                    <a:prstGeom prst="rect">
                      <a:avLst/>
                    </a:prstGeom>
                  </pic:spPr>
                </pic:pic>
              </a:graphicData>
            </a:graphic>
          </wp:inline>
        </w:drawing>
      </w:r>
    </w:p>
    <w:p w14:paraId="4ED1E715" w14:textId="496F408E" w:rsidR="00FB5C9C" w:rsidRDefault="00FB5C9C" w:rsidP="003A1F95">
      <w:pPr>
        <w:pStyle w:val="normlntextkurzva"/>
        <w:jc w:val="center"/>
      </w:pPr>
      <w:bookmarkStart w:id="37" w:name="_Toc448766022"/>
      <w:r>
        <w:t xml:space="preserve">Obrázek </w:t>
      </w:r>
      <w:r w:rsidR="00FE3094">
        <w:fldChar w:fldCharType="begin"/>
      </w:r>
      <w:r w:rsidR="00FE3094">
        <w:instrText xml:space="preserve"> SEQ Obráz</w:instrText>
      </w:r>
      <w:r w:rsidR="00FE3094">
        <w:instrText xml:space="preserve">ek \* ARABIC </w:instrText>
      </w:r>
      <w:r w:rsidR="00FE3094">
        <w:fldChar w:fldCharType="separate"/>
      </w:r>
      <w:r w:rsidR="00DA6597">
        <w:rPr>
          <w:noProof/>
        </w:rPr>
        <w:t>3</w:t>
      </w:r>
      <w:r w:rsidR="00FE3094">
        <w:rPr>
          <w:noProof/>
        </w:rPr>
        <w:fldChar w:fldCharType="end"/>
      </w:r>
      <w:r>
        <w:t xml:space="preserve"> Pracovní prostředí </w:t>
      </w:r>
      <w:proofErr w:type="spellStart"/>
      <w:r>
        <w:t>Arduino</w:t>
      </w:r>
      <w:proofErr w:type="spellEnd"/>
      <w:r>
        <w:t xml:space="preserve"> IDE</w:t>
      </w:r>
      <w:bookmarkEnd w:id="37"/>
    </w:p>
    <w:p w14:paraId="4ED1E716" w14:textId="77777777" w:rsidR="00787E8C" w:rsidRDefault="00787E8C" w:rsidP="00787E8C">
      <w:pPr>
        <w:pStyle w:val="NadpisC"/>
      </w:pPr>
      <w:bookmarkStart w:id="38" w:name="_Toc448818341"/>
      <w:proofErr w:type="spellStart"/>
      <w:r>
        <w:t>Visual</w:t>
      </w:r>
      <w:proofErr w:type="spellEnd"/>
      <w:r>
        <w:t xml:space="preserve"> </w:t>
      </w:r>
      <w:proofErr w:type="spellStart"/>
      <w:r>
        <w:t>Micro</w:t>
      </w:r>
      <w:proofErr w:type="spellEnd"/>
      <w:r>
        <w:t xml:space="preserve"> </w:t>
      </w:r>
      <w:proofErr w:type="spellStart"/>
      <w:r>
        <w:t>plugin</w:t>
      </w:r>
      <w:proofErr w:type="spellEnd"/>
      <w:r>
        <w:t xml:space="preserve"> pro Microsoft </w:t>
      </w:r>
      <w:proofErr w:type="spellStart"/>
      <w:r>
        <w:t>Visual</w:t>
      </w:r>
      <w:proofErr w:type="spellEnd"/>
      <w:r>
        <w:t xml:space="preserve"> Studio</w:t>
      </w:r>
      <w:bookmarkEnd w:id="38"/>
    </w:p>
    <w:p w14:paraId="4ED1E717" w14:textId="77777777" w:rsidR="00787E8C" w:rsidRDefault="00787E8C" w:rsidP="00787E8C">
      <w:pPr>
        <w:pStyle w:val="normlntext"/>
      </w:pPr>
      <w:proofErr w:type="spellStart"/>
      <w:r>
        <w:t>Visual</w:t>
      </w:r>
      <w:proofErr w:type="spellEnd"/>
      <w:r>
        <w:t xml:space="preserve"> </w:t>
      </w:r>
      <w:proofErr w:type="spellStart"/>
      <w:r>
        <w:t>micro</w:t>
      </w:r>
      <w:proofErr w:type="spellEnd"/>
      <w:r>
        <w:t xml:space="preserve"> </w:t>
      </w:r>
      <w:proofErr w:type="spellStart"/>
      <w:r>
        <w:t>plugin</w:t>
      </w:r>
      <w:proofErr w:type="spellEnd"/>
      <w:r>
        <w:t xml:space="preserve"> je rozšíření pro Microsoft </w:t>
      </w:r>
      <w:proofErr w:type="spellStart"/>
      <w:r>
        <w:t>Visual</w:t>
      </w:r>
      <w:proofErr w:type="spellEnd"/>
      <w:r>
        <w:t xml:space="preserve"> studio, díky kterému se programování pro </w:t>
      </w:r>
      <w:proofErr w:type="spellStart"/>
      <w:r>
        <w:t>Arduino</w:t>
      </w:r>
      <w:proofErr w:type="spellEnd"/>
      <w:r>
        <w:t xml:space="preserve"> a podobné jazyky, které z jazyka </w:t>
      </w:r>
      <w:proofErr w:type="spellStart"/>
      <w:r>
        <w:t>Arduino</w:t>
      </w:r>
      <w:proofErr w:type="spellEnd"/>
      <w:r>
        <w:t xml:space="preserve"> vycházejí, stává pohodlnější a hlavně přehlednější.</w:t>
      </w:r>
    </w:p>
    <w:p w14:paraId="4ED1E718" w14:textId="12FA75D2" w:rsidR="00787E8C" w:rsidRDefault="00787E8C" w:rsidP="00787E8C">
      <w:pPr>
        <w:pStyle w:val="normlntext"/>
      </w:pPr>
      <w:proofErr w:type="spellStart"/>
      <w:r>
        <w:t>Plugin</w:t>
      </w:r>
      <w:proofErr w:type="spellEnd"/>
      <w:r>
        <w:t xml:space="preserve"> je možno používat bezplatně pro domácí použití, bez debuggeru, ostatní varianty použití jsou zpoplatněny. Toto rozšíření je možno nainstal</w:t>
      </w:r>
      <w:r w:rsidR="001C4285">
        <w:t xml:space="preserve">ovat do MS </w:t>
      </w:r>
      <w:proofErr w:type="spellStart"/>
      <w:r w:rsidR="001C4285">
        <w:t>Visual</w:t>
      </w:r>
      <w:proofErr w:type="spellEnd"/>
      <w:r w:rsidR="001C4285">
        <w:t xml:space="preserve"> Studia 2012 a </w:t>
      </w:r>
      <w:r>
        <w:t>novějších ve</w:t>
      </w:r>
      <w:r w:rsidR="001C4285">
        <w:t>rzí. P</w:t>
      </w:r>
      <w:r>
        <w:t>oté stačí nastavit výchozí složku, kde</w:t>
      </w:r>
      <w:r w:rsidR="001C4285">
        <w:t xml:space="preserve"> je </w:t>
      </w:r>
      <w:proofErr w:type="spellStart"/>
      <w:r w:rsidR="001C4285">
        <w:t>Arduino</w:t>
      </w:r>
      <w:proofErr w:type="spellEnd"/>
      <w:r w:rsidR="001C4285">
        <w:t xml:space="preserve"> IDE nainstalováno a </w:t>
      </w:r>
      <w:r>
        <w:t>celé prostředí je nakonfigurováno.</w:t>
      </w:r>
    </w:p>
    <w:p w14:paraId="4ED1E719" w14:textId="230BE7F6" w:rsidR="00787E8C" w:rsidRDefault="00787E8C" w:rsidP="00787E8C">
      <w:pPr>
        <w:pStyle w:val="normlntext"/>
      </w:pPr>
      <w:r>
        <w:t>Mezi největší výhody rozšíření je našeptávání</w:t>
      </w:r>
      <w:r w:rsidR="00C33C90">
        <w:t>, se kte</w:t>
      </w:r>
      <w:r w:rsidR="001C4285">
        <w:t>rým je programování rychlejší a </w:t>
      </w:r>
      <w:r w:rsidR="00C33C90">
        <w:t>pohodlnější</w:t>
      </w:r>
      <w:r>
        <w:t>, a správa projektu, kterou v </w:t>
      </w:r>
      <w:proofErr w:type="spellStart"/>
      <w:r>
        <w:t>Arduino</w:t>
      </w:r>
      <w:proofErr w:type="spellEnd"/>
      <w:r>
        <w:t xml:space="preserve"> IDE nenalezneme. Díky tomu, že prostředí MS </w:t>
      </w:r>
      <w:proofErr w:type="spellStart"/>
      <w:r>
        <w:t>Visual</w:t>
      </w:r>
      <w:proofErr w:type="spellEnd"/>
      <w:r>
        <w:t xml:space="preserve"> Studia je odladěné a není psáno v jazyce JAVA, je realizace změn daleko rychlejší.</w:t>
      </w:r>
      <w:r w:rsidR="00C33C90">
        <w:t xml:space="preserve"> </w:t>
      </w:r>
    </w:p>
    <w:p w14:paraId="4ED1E71A" w14:textId="77777777" w:rsidR="00C33C90" w:rsidRDefault="00C33C90" w:rsidP="003A1F95">
      <w:pPr>
        <w:pStyle w:val="normlntext"/>
        <w:keepNext/>
        <w:jc w:val="center"/>
      </w:pPr>
      <w:r>
        <w:rPr>
          <w:noProof/>
        </w:rPr>
        <w:lastRenderedPageBreak/>
        <w:drawing>
          <wp:inline distT="0" distB="0" distL="0" distR="0" wp14:anchorId="4ED1EA10" wp14:editId="4ED1EA11">
            <wp:extent cx="5579745" cy="692278"/>
            <wp:effectExtent l="0" t="0" r="190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9745" cy="692278"/>
                    </a:xfrm>
                    <a:prstGeom prst="rect">
                      <a:avLst/>
                    </a:prstGeom>
                  </pic:spPr>
                </pic:pic>
              </a:graphicData>
            </a:graphic>
          </wp:inline>
        </w:drawing>
      </w:r>
    </w:p>
    <w:p w14:paraId="4ED1E71B" w14:textId="4C0C70DC" w:rsidR="00C33C90" w:rsidRPr="00787E8C" w:rsidRDefault="00C33C90" w:rsidP="003A1F95">
      <w:pPr>
        <w:pStyle w:val="normlntextkurzva"/>
        <w:jc w:val="center"/>
      </w:pPr>
      <w:bookmarkStart w:id="39" w:name="_Toc448766023"/>
      <w:r>
        <w:t xml:space="preserve">Obrázek </w:t>
      </w:r>
      <w:r w:rsidR="00FE3094">
        <w:fldChar w:fldCharType="begin"/>
      </w:r>
      <w:r w:rsidR="00FE3094">
        <w:instrText xml:space="preserve"> SEQ Obrázek \* ARABIC </w:instrText>
      </w:r>
      <w:r w:rsidR="00FE3094">
        <w:fldChar w:fldCharType="separate"/>
      </w:r>
      <w:r w:rsidR="00DA6597">
        <w:rPr>
          <w:noProof/>
        </w:rPr>
        <w:t>4</w:t>
      </w:r>
      <w:r w:rsidR="00FE3094">
        <w:rPr>
          <w:noProof/>
        </w:rPr>
        <w:fldChar w:fldCharType="end"/>
      </w:r>
      <w:r>
        <w:t xml:space="preserve"> Hlavní nabídka MS </w:t>
      </w:r>
      <w:proofErr w:type="spellStart"/>
      <w:r>
        <w:t>Visual</w:t>
      </w:r>
      <w:proofErr w:type="spellEnd"/>
      <w:r>
        <w:t xml:space="preserve"> Studio s rozšířením </w:t>
      </w:r>
      <w:proofErr w:type="spellStart"/>
      <w:r>
        <w:t>Visual</w:t>
      </w:r>
      <w:proofErr w:type="spellEnd"/>
      <w:r>
        <w:t xml:space="preserve"> </w:t>
      </w:r>
      <w:proofErr w:type="spellStart"/>
      <w:r>
        <w:t>Micro</w:t>
      </w:r>
      <w:bookmarkEnd w:id="39"/>
      <w:proofErr w:type="spellEnd"/>
    </w:p>
    <w:p w14:paraId="4ED1E722" w14:textId="77777777" w:rsidR="0092160D" w:rsidRDefault="0092160D" w:rsidP="0092160D">
      <w:pPr>
        <w:pStyle w:val="NadpisA"/>
      </w:pPr>
      <w:r>
        <w:br w:type="page"/>
      </w:r>
      <w:bookmarkStart w:id="40" w:name="_Toc448818342"/>
      <w:r w:rsidR="00946982">
        <w:lastRenderedPageBreak/>
        <w:t>Komprese rastrového obrazu</w:t>
      </w:r>
      <w:bookmarkEnd w:id="40"/>
    </w:p>
    <w:p w14:paraId="4ED1E723" w14:textId="77777777" w:rsidR="004248EC" w:rsidRDefault="004248EC" w:rsidP="004248EC">
      <w:pPr>
        <w:pStyle w:val="normlntext"/>
      </w:pPr>
      <w:r>
        <w:t>Rastrové obrazy se vyznačují vysokou paměťovou náročností, která roste kvadraticky s jejich rozlišením. Kompresi obrazů je tedy po právu věnována značná pozornost. Na rozdíl od komprese obecných souborů lze vycházet z vlastností a charakteristických rysů konkrétního rastrového obrazu. Nejprve popíšeme základní kompresní metody pro rastrové obrazy a poté i některé formáty. Počet grafických rastrových formátů je překvapivě vysoký, ačkoliv jejich společným cílem je ve většině případů pouze úschova dvourozměrného pole pixelů, reprezentujících obrázek. Existence mnoha formátů má několik příčin:</w:t>
      </w:r>
    </w:p>
    <w:p w14:paraId="4ED1E724" w14:textId="77777777" w:rsidR="004248EC" w:rsidRDefault="004248EC" w:rsidP="004248EC">
      <w:pPr>
        <w:pStyle w:val="normlntext"/>
        <w:numPr>
          <w:ilvl w:val="0"/>
          <w:numId w:val="24"/>
        </w:numPr>
      </w:pPr>
      <w:r>
        <w:t>Historické důvody - formáty odrážejí technický vývoj, zejména postupně se zvyšující barevné možnosti zařízení jak pro snímání obrazu, tak pro jeho zobrazení,</w:t>
      </w:r>
    </w:p>
    <w:p w14:paraId="4ED1E725" w14:textId="77777777" w:rsidR="004248EC" w:rsidRDefault="004248EC" w:rsidP="004248EC">
      <w:pPr>
        <w:pStyle w:val="normlntext"/>
        <w:numPr>
          <w:ilvl w:val="0"/>
          <w:numId w:val="24"/>
        </w:numPr>
      </w:pPr>
      <w:r>
        <w:t>Vazba na program - podle druhu aplikace vznikaly specializované formáty, například pro úschovu skic a kreseb (PCX), černobílých dokumentů (TIFF) či pro přenos barevných fotografií a jejich prezentaci na WWW (GIF, JPEG),</w:t>
      </w:r>
    </w:p>
    <w:p w14:paraId="4ED1E726" w14:textId="03A7A323" w:rsidR="004248EC" w:rsidRDefault="004248EC" w:rsidP="004248EC">
      <w:pPr>
        <w:pStyle w:val="normlntext"/>
        <w:numPr>
          <w:ilvl w:val="0"/>
          <w:numId w:val="24"/>
        </w:numPr>
      </w:pPr>
      <w:r>
        <w:t>Technické důvody - mnoho formátů bere ohled na rozlišení skenerů, pomocí kterých jsou obrazy zaznamenávány, na obrazová rozlišení v různých osách, na odlišné architektury obrazové paměti v grafických kartách, či na interpretaci dvojice bytů v jednom 16bitovém slově – některé procesory ukládají do bytu s nižší adreso</w:t>
      </w:r>
      <w:r w:rsidR="001C4285">
        <w:t>u nižší řády 16bitového čísla (</w:t>
      </w:r>
      <w:proofErr w:type="spellStart"/>
      <w:r>
        <w:t>little</w:t>
      </w:r>
      <w:proofErr w:type="spellEnd"/>
      <w:r>
        <w:t xml:space="preserve"> </w:t>
      </w:r>
      <w:proofErr w:type="spellStart"/>
      <w:r>
        <w:t>endian</w:t>
      </w:r>
      <w:proofErr w:type="spellEnd"/>
      <w:r>
        <w:t xml:space="preserve">), jiné je ukládají do bytu s vyšší adresou ( big </w:t>
      </w:r>
      <w:proofErr w:type="spellStart"/>
      <w:r>
        <w:t>endian</w:t>
      </w:r>
      <w:proofErr w:type="spellEnd"/>
      <w:r>
        <w:t>).</w:t>
      </w:r>
    </w:p>
    <w:p w14:paraId="4ED1E727" w14:textId="77777777" w:rsidR="004248EC" w:rsidRDefault="004248EC" w:rsidP="004248EC">
      <w:pPr>
        <w:pStyle w:val="normlntext"/>
        <w:numPr>
          <w:ilvl w:val="0"/>
          <w:numId w:val="24"/>
        </w:numPr>
      </w:pPr>
      <w:r>
        <w:t>Metoda komprese - vzhledem k velkému paměťovému objemu barevných obrazů je žádoucí uchovávat obraz v komprimované podobě. Volba vhodné kompresní metody je často závislá na charakteru obrazu a na jeho dalším použití. Základní dělení rozlišuje kompresní metody na ztrátové (</w:t>
      </w:r>
      <w:proofErr w:type="spellStart"/>
      <w:r>
        <w:t>lossy</w:t>
      </w:r>
      <w:proofErr w:type="spellEnd"/>
      <w:r>
        <w:t>) a bezeztrátové (</w:t>
      </w:r>
      <w:proofErr w:type="spellStart"/>
      <w:r>
        <w:t>lossless</w:t>
      </w:r>
      <w:proofErr w:type="spellEnd"/>
      <w:r>
        <w:t>).</w:t>
      </w:r>
    </w:p>
    <w:p w14:paraId="4ED1E728" w14:textId="5A4FC4E7" w:rsidR="004248EC" w:rsidRDefault="004248EC" w:rsidP="004248EC">
      <w:pPr>
        <w:pStyle w:val="normlntext"/>
      </w:pPr>
      <w:r>
        <w:t>Uvedený přehled nezaznamenává zcela všechny důvody existence široké škály obrazových formátů. Existuje celá řada dalších aplikačních požadavků, jakými je například uložení více obrázků v jednom souboru, zápis sekvence obrazů pro animaci, multimediální obrázky rozšířené o informace potřebn</w:t>
      </w:r>
      <w:r w:rsidR="00B81C6B">
        <w:t>é pro interakci (oblasti zájmu)</w:t>
      </w:r>
      <w:r>
        <w:t xml:space="preserve">, vícerozměrné snímky z medicínských aplikací (prostorové řezy </w:t>
      </w:r>
      <w:proofErr w:type="spellStart"/>
      <w:r>
        <w:t>MRl</w:t>
      </w:r>
      <w:proofErr w:type="spellEnd"/>
      <w:r>
        <w:t>, CT), prokládání při přenosu po síti s cílem ukázat obrázek již po přenesení části dat (</w:t>
      </w:r>
      <w:proofErr w:type="spellStart"/>
      <w:r>
        <w:t>interlacing</w:t>
      </w:r>
      <w:proofErr w:type="spellEnd"/>
      <w:r>
        <w:t xml:space="preserve">), uložení jednoho obrazu </w:t>
      </w:r>
      <w:r>
        <w:lastRenderedPageBreak/>
        <w:t>v</w:t>
      </w:r>
      <w:r w:rsidR="001C4285">
        <w:t> </w:t>
      </w:r>
      <w:r>
        <w:t>několika stupních kvality (</w:t>
      </w:r>
      <w:proofErr w:type="spellStart"/>
      <w:r>
        <w:t>multiresolution</w:t>
      </w:r>
      <w:proofErr w:type="spellEnd"/>
      <w:r>
        <w:t>), přidávání poznámek (anotací) a dalších informací týkajících se daného obrazu (</w:t>
      </w:r>
      <w:proofErr w:type="spellStart"/>
      <w:r>
        <w:t>metadata</w:t>
      </w:r>
      <w:proofErr w:type="spellEnd"/>
      <w:r>
        <w:t>) apod.</w:t>
      </w:r>
    </w:p>
    <w:p w14:paraId="4ED1E729" w14:textId="77777777" w:rsidR="004248EC" w:rsidRDefault="004248EC" w:rsidP="004248EC">
      <w:pPr>
        <w:pStyle w:val="normlntext"/>
      </w:pPr>
      <w:r>
        <w:t>Většina formátů je schopna uchovávat obrázky jak černobílé, tak barevné. Zvyšující se počet barev vede pochopitelně k větším paměťovým nárokům. Základní typy barevných obrazů ukládaných v souborech jsou uvedeny v následující tabulce:</w:t>
      </w:r>
    </w:p>
    <w:p w14:paraId="4ED1E72A" w14:textId="145289A2" w:rsidR="00040563" w:rsidRDefault="00040563" w:rsidP="005F2787">
      <w:pPr>
        <w:pStyle w:val="normlntextkurzva"/>
        <w:jc w:val="center"/>
      </w:pPr>
      <w:bookmarkStart w:id="41" w:name="_Toc448344709"/>
      <w:r>
        <w:t xml:space="preserve">Tabulka </w:t>
      </w:r>
      <w:r w:rsidR="00FE3094">
        <w:fldChar w:fldCharType="begin"/>
      </w:r>
      <w:r w:rsidR="00FE3094">
        <w:instrText xml:space="preserve"> SEQ Tabulka \* ARABIC </w:instrText>
      </w:r>
      <w:r w:rsidR="00FE3094">
        <w:fldChar w:fldCharType="separate"/>
      </w:r>
      <w:r w:rsidR="00834E76">
        <w:rPr>
          <w:noProof/>
        </w:rPr>
        <w:t>3</w:t>
      </w:r>
      <w:r w:rsidR="00FE3094">
        <w:rPr>
          <w:noProof/>
        </w:rPr>
        <w:fldChar w:fldCharType="end"/>
      </w:r>
      <w:r>
        <w:t xml:space="preserve"> Základní typy barevných obrazů </w:t>
      </w:r>
      <w:sdt>
        <w:sdtPr>
          <w:id w:val="-264225462"/>
          <w:citation/>
        </w:sdtPr>
        <w:sdtEndPr/>
        <w:sdtContent>
          <w:r>
            <w:fldChar w:fldCharType="begin"/>
          </w:r>
          <w:r>
            <w:instrText xml:space="preserve"> CITATION Žár04 \l 1029 </w:instrText>
          </w:r>
          <w:r>
            <w:fldChar w:fldCharType="separate"/>
          </w:r>
          <w:r w:rsidR="001323C3">
            <w:rPr>
              <w:noProof/>
            </w:rPr>
            <w:t>[6]</w:t>
          </w:r>
          <w:r>
            <w:fldChar w:fldCharType="end"/>
          </w:r>
        </w:sdtContent>
      </w:sdt>
      <w:bookmarkEnd w:id="41"/>
    </w:p>
    <w:tbl>
      <w:tblPr>
        <w:tblStyle w:val="Svtlmkazvraznn5"/>
        <w:tblW w:w="0" w:type="auto"/>
        <w:tblLook w:val="04A0" w:firstRow="1" w:lastRow="0" w:firstColumn="1" w:lastColumn="0" w:noHBand="0" w:noVBand="1"/>
      </w:tblPr>
      <w:tblGrid>
        <w:gridCol w:w="2513"/>
        <w:gridCol w:w="1183"/>
        <w:gridCol w:w="1057"/>
        <w:gridCol w:w="4250"/>
      </w:tblGrid>
      <w:tr w:rsidR="00040563" w:rsidRPr="00040563" w14:paraId="4ED1E72F" w14:textId="77777777" w:rsidTr="009831CC">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0" w:type="auto"/>
            <w:noWrap/>
            <w:hideMark/>
          </w:tcPr>
          <w:p w14:paraId="4ED1E72B" w14:textId="77777777" w:rsidR="00040563" w:rsidRPr="00040563" w:rsidRDefault="00040563" w:rsidP="00834611">
            <w:pPr>
              <w:pStyle w:val="normlntext"/>
            </w:pPr>
            <w:r w:rsidRPr="00040563">
              <w:t>Obrázek</w:t>
            </w:r>
          </w:p>
        </w:tc>
        <w:tc>
          <w:tcPr>
            <w:tcW w:w="0" w:type="auto"/>
            <w:noWrap/>
            <w:hideMark/>
          </w:tcPr>
          <w:p w14:paraId="4ED1E72C" w14:textId="77777777" w:rsidR="00040563" w:rsidRPr="00040563" w:rsidRDefault="00040563" w:rsidP="00834611">
            <w:pPr>
              <w:pStyle w:val="normlntext"/>
              <w:cnfStyle w:val="100000000000" w:firstRow="1" w:lastRow="0" w:firstColumn="0" w:lastColumn="0" w:oddVBand="0" w:evenVBand="0" w:oddHBand="0" w:evenHBand="0" w:firstRowFirstColumn="0" w:firstRowLastColumn="0" w:lastRowFirstColumn="0" w:lastRowLastColumn="0"/>
            </w:pPr>
          </w:p>
        </w:tc>
        <w:tc>
          <w:tcPr>
            <w:tcW w:w="0" w:type="auto"/>
            <w:noWrap/>
            <w:hideMark/>
          </w:tcPr>
          <w:p w14:paraId="4ED1E72D" w14:textId="77777777" w:rsidR="00040563" w:rsidRPr="00040563" w:rsidRDefault="00040563" w:rsidP="00834611">
            <w:pPr>
              <w:pStyle w:val="normlntext"/>
              <w:cnfStyle w:val="100000000000" w:firstRow="1" w:lastRow="0" w:firstColumn="0" w:lastColumn="0" w:oddVBand="0" w:evenVBand="0" w:oddHBand="0" w:evenHBand="0" w:firstRowFirstColumn="0" w:firstRowLastColumn="0" w:lastRowFirstColumn="0" w:lastRowLastColumn="0"/>
            </w:pPr>
            <w:r w:rsidRPr="00040563">
              <w:t>bit/pixel</w:t>
            </w:r>
          </w:p>
        </w:tc>
        <w:tc>
          <w:tcPr>
            <w:tcW w:w="4250" w:type="dxa"/>
            <w:noWrap/>
            <w:hideMark/>
          </w:tcPr>
          <w:p w14:paraId="4ED1E72E" w14:textId="77777777" w:rsidR="00040563" w:rsidRPr="00040563" w:rsidRDefault="00040563" w:rsidP="00834611">
            <w:pPr>
              <w:pStyle w:val="normlntext"/>
              <w:cnfStyle w:val="100000000000" w:firstRow="1" w:lastRow="0" w:firstColumn="0" w:lastColumn="0" w:oddVBand="0" w:evenVBand="0" w:oddHBand="0" w:evenHBand="0" w:firstRowFirstColumn="0" w:firstRowLastColumn="0" w:lastRowFirstColumn="0" w:lastRowLastColumn="0"/>
            </w:pPr>
            <w:r w:rsidRPr="00040563">
              <w:t>poznámka</w:t>
            </w:r>
          </w:p>
        </w:tc>
      </w:tr>
      <w:tr w:rsidR="00040563" w:rsidRPr="00040563" w14:paraId="4ED1E734" w14:textId="77777777" w:rsidTr="009831CC">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0" w:type="auto"/>
            <w:noWrap/>
            <w:hideMark/>
          </w:tcPr>
          <w:p w14:paraId="4ED1E730" w14:textId="774994DF" w:rsidR="00040563" w:rsidRPr="00040563" w:rsidRDefault="005F2787" w:rsidP="00834611">
            <w:pPr>
              <w:pStyle w:val="normlntext"/>
              <w:jc w:val="left"/>
            </w:pPr>
            <w:r>
              <w:t>č</w:t>
            </w:r>
            <w:r w:rsidR="00040563" w:rsidRPr="00040563">
              <w:t>ernobílý</w:t>
            </w:r>
          </w:p>
        </w:tc>
        <w:tc>
          <w:tcPr>
            <w:tcW w:w="0" w:type="auto"/>
            <w:noWrap/>
            <w:hideMark/>
          </w:tcPr>
          <w:p w14:paraId="4ED1E731" w14:textId="77777777" w:rsidR="00040563" w:rsidRPr="00040563" w:rsidRDefault="00040563" w:rsidP="00834611">
            <w:pPr>
              <w:pStyle w:val="normlntext"/>
              <w:cnfStyle w:val="000000100000" w:firstRow="0" w:lastRow="0" w:firstColumn="0" w:lastColumn="0" w:oddVBand="0" w:evenVBand="0" w:oddHBand="1" w:evenHBand="0" w:firstRowFirstColumn="0" w:firstRowLastColumn="0" w:lastRowFirstColumn="0" w:lastRowLastColumn="0"/>
            </w:pPr>
            <w:r w:rsidRPr="00040563">
              <w:t>B/W</w:t>
            </w:r>
          </w:p>
        </w:tc>
        <w:tc>
          <w:tcPr>
            <w:tcW w:w="0" w:type="auto"/>
            <w:noWrap/>
            <w:hideMark/>
          </w:tcPr>
          <w:p w14:paraId="4ED1E732" w14:textId="77777777" w:rsidR="00040563" w:rsidRPr="00040563" w:rsidRDefault="00040563" w:rsidP="00834611">
            <w:pPr>
              <w:pStyle w:val="normlntext"/>
              <w:cnfStyle w:val="000000100000" w:firstRow="0" w:lastRow="0" w:firstColumn="0" w:lastColumn="0" w:oddVBand="0" w:evenVBand="0" w:oddHBand="1" w:evenHBand="0" w:firstRowFirstColumn="0" w:firstRowLastColumn="0" w:lastRowFirstColumn="0" w:lastRowLastColumn="0"/>
            </w:pPr>
            <w:r w:rsidRPr="00040563">
              <w:t>1</w:t>
            </w:r>
          </w:p>
        </w:tc>
        <w:tc>
          <w:tcPr>
            <w:tcW w:w="4250" w:type="dxa"/>
            <w:hideMark/>
          </w:tcPr>
          <w:p w14:paraId="4ED1E733" w14:textId="77777777" w:rsidR="00040563" w:rsidRPr="00040563" w:rsidRDefault="00040563" w:rsidP="00834611">
            <w:pPr>
              <w:pStyle w:val="normlntext"/>
              <w:cnfStyle w:val="000000100000" w:firstRow="0" w:lastRow="0" w:firstColumn="0" w:lastColumn="0" w:oddVBand="0" w:evenVBand="0" w:oddHBand="1" w:evenHBand="0" w:firstRowFirstColumn="0" w:firstRowLastColumn="0" w:lastRowFirstColumn="0" w:lastRowLastColumn="0"/>
            </w:pPr>
            <w:r w:rsidRPr="00040563">
              <w:t>délka řádku zaokrouhlována na celé byty, (</w:t>
            </w:r>
            <w:proofErr w:type="spellStart"/>
            <w:r w:rsidRPr="00040563">
              <w:t>padding</w:t>
            </w:r>
            <w:proofErr w:type="spellEnd"/>
            <w:r w:rsidRPr="00040563">
              <w:t>)</w:t>
            </w:r>
          </w:p>
        </w:tc>
      </w:tr>
      <w:tr w:rsidR="00040563" w:rsidRPr="00040563" w14:paraId="4ED1E739" w14:textId="77777777" w:rsidTr="009831CC">
        <w:trPr>
          <w:cnfStyle w:val="000000010000" w:firstRow="0" w:lastRow="0" w:firstColumn="0" w:lastColumn="0" w:oddVBand="0" w:evenVBand="0" w:oddHBand="0" w:evenHBand="1"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0" w:type="auto"/>
            <w:noWrap/>
            <w:hideMark/>
          </w:tcPr>
          <w:p w14:paraId="4ED1E735" w14:textId="77777777" w:rsidR="00040563" w:rsidRPr="00040563" w:rsidRDefault="00040563" w:rsidP="00834611">
            <w:pPr>
              <w:pStyle w:val="normlntext"/>
              <w:jc w:val="left"/>
            </w:pPr>
            <w:r w:rsidRPr="00040563">
              <w:t>v odstínech šedi</w:t>
            </w:r>
          </w:p>
        </w:tc>
        <w:tc>
          <w:tcPr>
            <w:tcW w:w="0" w:type="auto"/>
            <w:noWrap/>
            <w:hideMark/>
          </w:tcPr>
          <w:p w14:paraId="4ED1E736" w14:textId="77777777" w:rsidR="00040563" w:rsidRPr="00040563" w:rsidRDefault="00040563" w:rsidP="00834611">
            <w:pPr>
              <w:pStyle w:val="normlntext"/>
              <w:cnfStyle w:val="000000010000" w:firstRow="0" w:lastRow="0" w:firstColumn="0" w:lastColumn="0" w:oddVBand="0" w:evenVBand="0" w:oddHBand="0" w:evenHBand="1" w:firstRowFirstColumn="0" w:firstRowLastColumn="0" w:lastRowFirstColumn="0" w:lastRowLastColumn="0"/>
            </w:pPr>
            <w:proofErr w:type="spellStart"/>
            <w:r w:rsidRPr="00040563">
              <w:t>gray</w:t>
            </w:r>
            <w:proofErr w:type="spellEnd"/>
            <w:r w:rsidRPr="00040563">
              <w:t xml:space="preserve"> </w:t>
            </w:r>
            <w:proofErr w:type="spellStart"/>
            <w:r w:rsidRPr="00040563">
              <w:t>scale</w:t>
            </w:r>
            <w:proofErr w:type="spellEnd"/>
          </w:p>
        </w:tc>
        <w:tc>
          <w:tcPr>
            <w:tcW w:w="0" w:type="auto"/>
            <w:noWrap/>
            <w:hideMark/>
          </w:tcPr>
          <w:p w14:paraId="4ED1E737" w14:textId="77777777" w:rsidR="00040563" w:rsidRPr="00040563" w:rsidRDefault="00040563" w:rsidP="00834611">
            <w:pPr>
              <w:pStyle w:val="normlntext"/>
              <w:cnfStyle w:val="000000010000" w:firstRow="0" w:lastRow="0" w:firstColumn="0" w:lastColumn="0" w:oddVBand="0" w:evenVBand="0" w:oddHBand="0" w:evenHBand="1" w:firstRowFirstColumn="0" w:firstRowLastColumn="0" w:lastRowFirstColumn="0" w:lastRowLastColumn="0"/>
            </w:pPr>
            <w:r w:rsidRPr="00040563">
              <w:t>8</w:t>
            </w:r>
          </w:p>
        </w:tc>
        <w:tc>
          <w:tcPr>
            <w:tcW w:w="4250" w:type="dxa"/>
            <w:noWrap/>
            <w:hideMark/>
          </w:tcPr>
          <w:p w14:paraId="4ED1E738" w14:textId="77777777" w:rsidR="00040563" w:rsidRPr="00040563" w:rsidRDefault="00040563" w:rsidP="00834611">
            <w:pPr>
              <w:pStyle w:val="normlntext"/>
              <w:cnfStyle w:val="000000010000" w:firstRow="0" w:lastRow="0" w:firstColumn="0" w:lastColumn="0" w:oddVBand="0" w:evenVBand="0" w:oddHBand="0" w:evenHBand="1" w:firstRowFirstColumn="0" w:firstRowLastColumn="0" w:lastRowFirstColumn="0" w:lastRowLastColumn="0"/>
            </w:pPr>
            <w:r w:rsidRPr="00040563">
              <w:t>někdy jen 6 bitů</w:t>
            </w:r>
          </w:p>
        </w:tc>
      </w:tr>
      <w:tr w:rsidR="00040563" w:rsidRPr="00040563" w14:paraId="4ED1E73E" w14:textId="77777777" w:rsidTr="009831C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0" w:type="auto"/>
            <w:noWrap/>
            <w:hideMark/>
          </w:tcPr>
          <w:p w14:paraId="4ED1E73A" w14:textId="77777777" w:rsidR="00040563" w:rsidRPr="00040563" w:rsidRDefault="00040563" w:rsidP="00834611">
            <w:pPr>
              <w:pStyle w:val="normlntext"/>
              <w:jc w:val="left"/>
            </w:pPr>
            <w:r w:rsidRPr="00040563">
              <w:t>s paletou</w:t>
            </w:r>
          </w:p>
        </w:tc>
        <w:tc>
          <w:tcPr>
            <w:tcW w:w="0" w:type="auto"/>
            <w:noWrap/>
            <w:hideMark/>
          </w:tcPr>
          <w:p w14:paraId="4ED1E73B" w14:textId="77777777" w:rsidR="00040563" w:rsidRPr="00040563" w:rsidRDefault="00040563" w:rsidP="00834611">
            <w:pPr>
              <w:pStyle w:val="normlntext"/>
              <w:cnfStyle w:val="000000100000" w:firstRow="0" w:lastRow="0" w:firstColumn="0" w:lastColumn="0" w:oddVBand="0" w:evenVBand="0" w:oddHBand="1" w:evenHBand="0" w:firstRowFirstColumn="0" w:firstRowLastColumn="0" w:lastRowFirstColumn="0" w:lastRowLastColumn="0"/>
            </w:pPr>
            <w:proofErr w:type="spellStart"/>
            <w:r w:rsidRPr="00040563">
              <w:t>palleted</w:t>
            </w:r>
            <w:proofErr w:type="spellEnd"/>
          </w:p>
        </w:tc>
        <w:tc>
          <w:tcPr>
            <w:tcW w:w="0" w:type="auto"/>
            <w:noWrap/>
            <w:hideMark/>
          </w:tcPr>
          <w:p w14:paraId="4ED1E73C" w14:textId="77777777" w:rsidR="00040563" w:rsidRPr="00040563" w:rsidRDefault="00040563" w:rsidP="00834611">
            <w:pPr>
              <w:pStyle w:val="normlntext"/>
              <w:cnfStyle w:val="000000100000" w:firstRow="0" w:lastRow="0" w:firstColumn="0" w:lastColumn="0" w:oddVBand="0" w:evenVBand="0" w:oddHBand="1" w:evenHBand="0" w:firstRowFirstColumn="0" w:firstRowLastColumn="0" w:lastRowFirstColumn="0" w:lastRowLastColumn="0"/>
            </w:pPr>
            <w:r w:rsidRPr="00040563">
              <w:t>8</w:t>
            </w:r>
          </w:p>
        </w:tc>
        <w:tc>
          <w:tcPr>
            <w:tcW w:w="4250" w:type="dxa"/>
            <w:noWrap/>
            <w:hideMark/>
          </w:tcPr>
          <w:p w14:paraId="4ED1E73D" w14:textId="77777777" w:rsidR="00040563" w:rsidRPr="00040563" w:rsidRDefault="00040563" w:rsidP="00834611">
            <w:pPr>
              <w:pStyle w:val="normlntext"/>
              <w:cnfStyle w:val="000000100000" w:firstRow="0" w:lastRow="0" w:firstColumn="0" w:lastColumn="0" w:oddVBand="0" w:evenVBand="0" w:oddHBand="1" w:evenHBand="0" w:firstRowFirstColumn="0" w:firstRowLastColumn="0" w:lastRowFirstColumn="0" w:lastRowLastColumn="0"/>
            </w:pPr>
            <w:r w:rsidRPr="00040563">
              <w:t>256 barev v paletě, někdy jen 128, 64,</w:t>
            </w:r>
            <w:r>
              <w:t>…</w:t>
            </w:r>
          </w:p>
        </w:tc>
      </w:tr>
      <w:tr w:rsidR="00040563" w:rsidRPr="00040563" w14:paraId="4ED1E743" w14:textId="77777777" w:rsidTr="009831CC">
        <w:trPr>
          <w:cnfStyle w:val="000000010000" w:firstRow="0" w:lastRow="0" w:firstColumn="0" w:lastColumn="0" w:oddVBand="0" w:evenVBand="0" w:oddHBand="0" w:evenHBand="1"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0" w:type="auto"/>
            <w:vMerge w:val="restart"/>
            <w:noWrap/>
            <w:hideMark/>
          </w:tcPr>
          <w:p w14:paraId="4ED1E73F" w14:textId="77777777" w:rsidR="00040563" w:rsidRPr="00040563" w:rsidRDefault="00040563" w:rsidP="00834611">
            <w:pPr>
              <w:pStyle w:val="normlntext"/>
              <w:jc w:val="left"/>
            </w:pPr>
            <w:r w:rsidRPr="00040563">
              <w:t>plně barevný</w:t>
            </w:r>
          </w:p>
        </w:tc>
        <w:tc>
          <w:tcPr>
            <w:tcW w:w="0" w:type="auto"/>
            <w:vMerge w:val="restart"/>
            <w:noWrap/>
            <w:hideMark/>
          </w:tcPr>
          <w:p w14:paraId="4ED1E740" w14:textId="77777777" w:rsidR="00040563" w:rsidRPr="00040563" w:rsidRDefault="00040563" w:rsidP="00834611">
            <w:pPr>
              <w:pStyle w:val="normlntext"/>
              <w:cnfStyle w:val="000000010000" w:firstRow="0" w:lastRow="0" w:firstColumn="0" w:lastColumn="0" w:oddVBand="0" w:evenVBand="0" w:oddHBand="0" w:evenHBand="1" w:firstRowFirstColumn="0" w:firstRowLastColumn="0" w:lastRowFirstColumn="0" w:lastRowLastColumn="0"/>
            </w:pPr>
            <w:proofErr w:type="spellStart"/>
            <w:r w:rsidRPr="00040563">
              <w:t>color</w:t>
            </w:r>
            <w:proofErr w:type="spellEnd"/>
          </w:p>
        </w:tc>
        <w:tc>
          <w:tcPr>
            <w:tcW w:w="0" w:type="auto"/>
            <w:noWrap/>
            <w:hideMark/>
          </w:tcPr>
          <w:p w14:paraId="4ED1E741" w14:textId="77777777" w:rsidR="00040563" w:rsidRPr="00040563" w:rsidRDefault="00040563" w:rsidP="00834611">
            <w:pPr>
              <w:pStyle w:val="normlntext"/>
              <w:cnfStyle w:val="000000010000" w:firstRow="0" w:lastRow="0" w:firstColumn="0" w:lastColumn="0" w:oddVBand="0" w:evenVBand="0" w:oddHBand="0" w:evenHBand="1" w:firstRowFirstColumn="0" w:firstRowLastColumn="0" w:lastRowFirstColumn="0" w:lastRowLastColumn="0"/>
            </w:pPr>
            <w:r w:rsidRPr="00040563">
              <w:t>24</w:t>
            </w:r>
          </w:p>
        </w:tc>
        <w:tc>
          <w:tcPr>
            <w:tcW w:w="4250" w:type="dxa"/>
            <w:noWrap/>
            <w:hideMark/>
          </w:tcPr>
          <w:p w14:paraId="4ED1E742" w14:textId="77777777" w:rsidR="00040563" w:rsidRPr="00040563" w:rsidRDefault="00040563" w:rsidP="00834611">
            <w:pPr>
              <w:pStyle w:val="normlntext"/>
              <w:cnfStyle w:val="000000010000" w:firstRow="0" w:lastRow="0" w:firstColumn="0" w:lastColumn="0" w:oddVBand="0" w:evenVBand="0" w:oddHBand="0" w:evenHBand="1" w:firstRowFirstColumn="0" w:firstRowLastColumn="0" w:lastRowFirstColumn="0" w:lastRowLastColumn="0"/>
            </w:pPr>
            <w:r w:rsidRPr="00040563">
              <w:t>RGB, CMY, YUV, YCBCR</w:t>
            </w:r>
          </w:p>
        </w:tc>
      </w:tr>
      <w:tr w:rsidR="00040563" w:rsidRPr="00040563" w14:paraId="4ED1E748" w14:textId="77777777" w:rsidTr="009831C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0" w:type="auto"/>
            <w:vMerge/>
            <w:hideMark/>
          </w:tcPr>
          <w:p w14:paraId="4ED1E744" w14:textId="77777777" w:rsidR="00040563" w:rsidRPr="00040563" w:rsidRDefault="00040563" w:rsidP="00834611">
            <w:pPr>
              <w:pStyle w:val="normlntext"/>
              <w:jc w:val="left"/>
            </w:pPr>
          </w:p>
        </w:tc>
        <w:tc>
          <w:tcPr>
            <w:tcW w:w="0" w:type="auto"/>
            <w:vMerge/>
            <w:hideMark/>
          </w:tcPr>
          <w:p w14:paraId="4ED1E745" w14:textId="77777777" w:rsidR="00040563" w:rsidRPr="00040563" w:rsidRDefault="00040563" w:rsidP="00834611">
            <w:pPr>
              <w:pStyle w:val="normlntext"/>
              <w:cnfStyle w:val="000000100000" w:firstRow="0" w:lastRow="0" w:firstColumn="0" w:lastColumn="0" w:oddVBand="0" w:evenVBand="0" w:oddHBand="1" w:evenHBand="0" w:firstRowFirstColumn="0" w:firstRowLastColumn="0" w:lastRowFirstColumn="0" w:lastRowLastColumn="0"/>
            </w:pPr>
          </w:p>
        </w:tc>
        <w:tc>
          <w:tcPr>
            <w:tcW w:w="0" w:type="auto"/>
            <w:noWrap/>
            <w:hideMark/>
          </w:tcPr>
          <w:p w14:paraId="4ED1E746" w14:textId="77777777" w:rsidR="00040563" w:rsidRPr="00040563" w:rsidRDefault="00040563" w:rsidP="00834611">
            <w:pPr>
              <w:pStyle w:val="normlntext"/>
              <w:cnfStyle w:val="000000100000" w:firstRow="0" w:lastRow="0" w:firstColumn="0" w:lastColumn="0" w:oddVBand="0" w:evenVBand="0" w:oddHBand="1" w:evenHBand="0" w:firstRowFirstColumn="0" w:firstRowLastColumn="0" w:lastRowFirstColumn="0" w:lastRowLastColumn="0"/>
            </w:pPr>
            <w:r w:rsidRPr="00040563">
              <w:t>32</w:t>
            </w:r>
          </w:p>
        </w:tc>
        <w:tc>
          <w:tcPr>
            <w:tcW w:w="4250" w:type="dxa"/>
            <w:noWrap/>
            <w:hideMark/>
          </w:tcPr>
          <w:p w14:paraId="4ED1E747" w14:textId="77777777" w:rsidR="00040563" w:rsidRPr="00040563" w:rsidRDefault="00040563" w:rsidP="00834611">
            <w:pPr>
              <w:pStyle w:val="normlntext"/>
              <w:cnfStyle w:val="000000100000" w:firstRow="0" w:lastRow="0" w:firstColumn="0" w:lastColumn="0" w:oddVBand="0" w:evenVBand="0" w:oddHBand="1" w:evenHBand="0" w:firstRowFirstColumn="0" w:firstRowLastColumn="0" w:lastRowFirstColumn="0" w:lastRowLastColumn="0"/>
            </w:pPr>
            <w:r w:rsidRPr="00040563">
              <w:t>RGBA, CMYK</w:t>
            </w:r>
          </w:p>
        </w:tc>
      </w:tr>
      <w:tr w:rsidR="00040563" w:rsidRPr="00040563" w14:paraId="4ED1E74D" w14:textId="77777777" w:rsidTr="009831CC">
        <w:trPr>
          <w:cnfStyle w:val="000000010000" w:firstRow="0" w:lastRow="0" w:firstColumn="0" w:lastColumn="0" w:oddVBand="0" w:evenVBand="0" w:oddHBand="0" w:evenHBand="1"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0" w:type="auto"/>
            <w:hideMark/>
          </w:tcPr>
          <w:p w14:paraId="4ED1E749" w14:textId="0FA08091" w:rsidR="00040563" w:rsidRPr="00040563" w:rsidRDefault="001C4285" w:rsidP="00834611">
            <w:pPr>
              <w:pStyle w:val="normlntext"/>
              <w:jc w:val="left"/>
            </w:pPr>
            <w:r>
              <w:t>s</w:t>
            </w:r>
            <w:r w:rsidR="00834611">
              <w:t xml:space="preserve"> </w:t>
            </w:r>
            <w:r w:rsidR="00040563" w:rsidRPr="00040563">
              <w:t>vysokým dynamickým rozsahem</w:t>
            </w:r>
          </w:p>
        </w:tc>
        <w:tc>
          <w:tcPr>
            <w:tcW w:w="0" w:type="auto"/>
            <w:noWrap/>
            <w:hideMark/>
          </w:tcPr>
          <w:p w14:paraId="4ED1E74A" w14:textId="77777777" w:rsidR="00040563" w:rsidRPr="00040563" w:rsidRDefault="00040563" w:rsidP="00834611">
            <w:pPr>
              <w:pStyle w:val="normlntext"/>
              <w:cnfStyle w:val="000000010000" w:firstRow="0" w:lastRow="0" w:firstColumn="0" w:lastColumn="0" w:oddVBand="0" w:evenVBand="0" w:oddHBand="0" w:evenHBand="1" w:firstRowFirstColumn="0" w:firstRowLastColumn="0" w:lastRowFirstColumn="0" w:lastRowLastColumn="0"/>
            </w:pPr>
            <w:r w:rsidRPr="00040563">
              <w:t>HDR</w:t>
            </w:r>
          </w:p>
        </w:tc>
        <w:tc>
          <w:tcPr>
            <w:tcW w:w="0" w:type="auto"/>
            <w:noWrap/>
            <w:hideMark/>
          </w:tcPr>
          <w:p w14:paraId="4ED1E74B" w14:textId="77777777" w:rsidR="00040563" w:rsidRPr="00040563" w:rsidRDefault="00040563" w:rsidP="00834611">
            <w:pPr>
              <w:pStyle w:val="normlntext"/>
              <w:cnfStyle w:val="000000010000" w:firstRow="0" w:lastRow="0" w:firstColumn="0" w:lastColumn="0" w:oddVBand="0" w:evenVBand="0" w:oddHBand="0" w:evenHBand="1" w:firstRowFirstColumn="0" w:firstRowLastColumn="0" w:lastRowFirstColumn="0" w:lastRowLastColumn="0"/>
            </w:pPr>
            <w:r w:rsidRPr="00040563">
              <w:t>48</w:t>
            </w:r>
          </w:p>
        </w:tc>
        <w:tc>
          <w:tcPr>
            <w:tcW w:w="4250" w:type="dxa"/>
            <w:noWrap/>
            <w:hideMark/>
          </w:tcPr>
          <w:p w14:paraId="4ED1E74C" w14:textId="77777777" w:rsidR="00040563" w:rsidRPr="00040563" w:rsidRDefault="00040563" w:rsidP="00834611">
            <w:pPr>
              <w:pStyle w:val="normlntext"/>
              <w:cnfStyle w:val="000000010000" w:firstRow="0" w:lastRow="0" w:firstColumn="0" w:lastColumn="0" w:oddVBand="0" w:evenVBand="0" w:oddHBand="0" w:evenHBand="1" w:firstRowFirstColumn="0" w:firstRowLastColumn="0" w:lastRowFirstColumn="0" w:lastRowLastColumn="0"/>
            </w:pPr>
            <w:r w:rsidRPr="00040563">
              <w:t>až 96 bitů na pixel</w:t>
            </w:r>
          </w:p>
        </w:tc>
      </w:tr>
    </w:tbl>
    <w:p w14:paraId="4ED1E74E" w14:textId="77777777" w:rsidR="00040563" w:rsidRDefault="00040563" w:rsidP="004248EC">
      <w:pPr>
        <w:pStyle w:val="normlntext"/>
      </w:pPr>
    </w:p>
    <w:p w14:paraId="2D0A35DD" w14:textId="19905413" w:rsidR="00425AB8" w:rsidRDefault="004248EC" w:rsidP="001311CF">
      <w:pPr>
        <w:pStyle w:val="normlntext"/>
      </w:pPr>
      <w:r>
        <w:t xml:space="preserve">Mezi další varianty patří tzv. </w:t>
      </w:r>
      <w:proofErr w:type="spellStart"/>
      <w:r>
        <w:t>high</w:t>
      </w:r>
      <w:proofErr w:type="spellEnd"/>
      <w:r>
        <w:t xml:space="preserve"> </w:t>
      </w:r>
      <w:proofErr w:type="spellStart"/>
      <w:r>
        <w:t>color</w:t>
      </w:r>
      <w:proofErr w:type="spellEnd"/>
      <w:r>
        <w:t xml:space="preserve"> obrázky s přímým barevným kódováním barevných</w:t>
      </w:r>
      <w:r w:rsidR="000E2056">
        <w:t xml:space="preserve"> </w:t>
      </w:r>
      <w:r>
        <w:t xml:space="preserve">složek po 5 </w:t>
      </w:r>
      <w:r w:rsidR="000E2056">
        <w:t>bitech (16bitové</w:t>
      </w:r>
      <w:r>
        <w:t xml:space="preserve"> slovo na pixel) či paletované obrázky s kódováním CMYK.</w:t>
      </w:r>
      <w:r w:rsidR="000E2056">
        <w:t xml:space="preserve"> </w:t>
      </w:r>
      <w:r>
        <w:t>Velký objem dat a zároveň specifický tvar obrazových informací jsou podnětem pro používání</w:t>
      </w:r>
      <w:r w:rsidR="000E2056">
        <w:t xml:space="preserve"> </w:t>
      </w:r>
      <w:r>
        <w:t>různých druhů kompresí. Pokud zmenšíme objem dat tak, aby informace zůstala nezměněna,</w:t>
      </w:r>
      <w:r w:rsidR="000E2056">
        <w:t xml:space="preserve"> </w:t>
      </w:r>
      <w:r>
        <w:t>hovoříme o bezeztrátové kompresi. Bezeztrátová komprese nedosahuje takové úspory paměti jako</w:t>
      </w:r>
      <w:r w:rsidR="000E2056">
        <w:t xml:space="preserve"> </w:t>
      </w:r>
      <w:r>
        <w:t>komprese ztrátová, při níž se odstraňuje informace, která není příliš významná. Pokud například</w:t>
      </w:r>
      <w:r w:rsidR="000E2056">
        <w:t xml:space="preserve"> </w:t>
      </w:r>
      <w:r>
        <w:t>posloupnost 77876778778 nahradíme řadou ze samých sedmiček, ztratíme část informace, ale</w:t>
      </w:r>
      <w:r w:rsidR="000E2056">
        <w:t xml:space="preserve"> </w:t>
      </w:r>
      <w:r>
        <w:t>novou posloupnost budeme moci komprimovat podstatně lépe. V počítačové grafice je důležitá</w:t>
      </w:r>
      <w:r w:rsidR="000E2056">
        <w:t xml:space="preserve"> </w:t>
      </w:r>
      <w:r>
        <w:t xml:space="preserve">tzv. </w:t>
      </w:r>
      <w:proofErr w:type="spellStart"/>
      <w:r>
        <w:t>psychovizuální</w:t>
      </w:r>
      <w:proofErr w:type="spellEnd"/>
      <w:r>
        <w:t xml:space="preserve"> redundance. Označuje tu část informace, jejíž nepřítomnost nepostřehneme,</w:t>
      </w:r>
      <w:r w:rsidR="000E2056">
        <w:t xml:space="preserve"> a proto ji můžeme zanedbat</w:t>
      </w:r>
      <w:r>
        <w:t>.</w:t>
      </w:r>
    </w:p>
    <w:p w14:paraId="50F610AD" w14:textId="77777777" w:rsidR="00425AB8" w:rsidRDefault="00425AB8">
      <w:pPr>
        <w:rPr>
          <w:rFonts w:ascii="Times New Roman" w:hAnsi="Times New Roman"/>
        </w:rPr>
      </w:pPr>
      <w:r>
        <w:br w:type="page"/>
      </w:r>
    </w:p>
    <w:p w14:paraId="4ED1E750" w14:textId="0EC7D481" w:rsidR="00851446" w:rsidRDefault="00851446" w:rsidP="005F2787">
      <w:pPr>
        <w:pStyle w:val="normlntextkurzva"/>
        <w:jc w:val="center"/>
      </w:pPr>
      <w:bookmarkStart w:id="42" w:name="_Toc448344710"/>
      <w:r>
        <w:lastRenderedPageBreak/>
        <w:t xml:space="preserve">Tabulka </w:t>
      </w:r>
      <w:r w:rsidR="00FE3094">
        <w:fldChar w:fldCharType="begin"/>
      </w:r>
      <w:r w:rsidR="00FE3094">
        <w:instrText xml:space="preserve"> SEQ Tabulka \* ARABIC </w:instrText>
      </w:r>
      <w:r w:rsidR="00FE3094">
        <w:fldChar w:fldCharType="separate"/>
      </w:r>
      <w:r w:rsidR="00834E76">
        <w:rPr>
          <w:noProof/>
        </w:rPr>
        <w:t>4</w:t>
      </w:r>
      <w:r w:rsidR="00FE3094">
        <w:rPr>
          <w:noProof/>
        </w:rPr>
        <w:fldChar w:fldCharType="end"/>
      </w:r>
      <w:r>
        <w:t xml:space="preserve"> P</w:t>
      </w:r>
      <w:r w:rsidRPr="001D08B0">
        <w:t>řehled vlastností kompresních metod</w:t>
      </w:r>
      <w:r>
        <w:t xml:space="preserve"> </w:t>
      </w:r>
      <w:sdt>
        <w:sdtPr>
          <w:id w:val="-1522468450"/>
          <w:citation/>
        </w:sdtPr>
        <w:sdtEndPr/>
        <w:sdtContent>
          <w:r>
            <w:fldChar w:fldCharType="begin"/>
          </w:r>
          <w:r>
            <w:instrText xml:space="preserve"> CITATION Žár04 \l 1029 </w:instrText>
          </w:r>
          <w:r>
            <w:fldChar w:fldCharType="separate"/>
          </w:r>
          <w:r w:rsidR="001323C3">
            <w:rPr>
              <w:noProof/>
            </w:rPr>
            <w:t>[6]</w:t>
          </w:r>
          <w:r>
            <w:fldChar w:fldCharType="end"/>
          </w:r>
        </w:sdtContent>
      </w:sdt>
      <w:bookmarkEnd w:id="42"/>
    </w:p>
    <w:tbl>
      <w:tblPr>
        <w:tblStyle w:val="Svtlmkazvraznn5"/>
        <w:tblW w:w="0" w:type="auto"/>
        <w:tblLook w:val="04A0" w:firstRow="1" w:lastRow="0" w:firstColumn="1" w:lastColumn="0" w:noHBand="0" w:noVBand="1"/>
      </w:tblPr>
      <w:tblGrid>
        <w:gridCol w:w="3576"/>
        <w:gridCol w:w="1070"/>
        <w:gridCol w:w="1123"/>
        <w:gridCol w:w="2577"/>
      </w:tblGrid>
      <w:tr w:rsidR="00040563" w:rsidRPr="00F15FDC" w14:paraId="4ED1E755" w14:textId="77777777" w:rsidTr="009831CC">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0" w:type="auto"/>
          </w:tcPr>
          <w:p w14:paraId="4ED1E751" w14:textId="77777777" w:rsidR="00040563" w:rsidRPr="00F15FDC" w:rsidRDefault="00040563" w:rsidP="00834611">
            <w:pPr>
              <w:pStyle w:val="normlntext"/>
            </w:pPr>
            <w:r w:rsidRPr="00F15FDC">
              <w:t>Kompresní metoda</w:t>
            </w:r>
          </w:p>
        </w:tc>
        <w:tc>
          <w:tcPr>
            <w:tcW w:w="0" w:type="auto"/>
          </w:tcPr>
          <w:p w14:paraId="4ED1E752" w14:textId="77777777" w:rsidR="00040563" w:rsidRPr="00F15FDC" w:rsidRDefault="00040563" w:rsidP="00834611">
            <w:pPr>
              <w:pStyle w:val="normlntext"/>
              <w:cnfStyle w:val="100000000000" w:firstRow="1" w:lastRow="0" w:firstColumn="0" w:lastColumn="0" w:oddVBand="0" w:evenVBand="0" w:oddHBand="0" w:evenHBand="0" w:firstRowFirstColumn="0" w:firstRowLastColumn="0" w:lastRowFirstColumn="0" w:lastRowLastColumn="0"/>
            </w:pPr>
            <w:r w:rsidRPr="00F15FDC">
              <w:t>Zkratka</w:t>
            </w:r>
          </w:p>
        </w:tc>
        <w:tc>
          <w:tcPr>
            <w:tcW w:w="0" w:type="auto"/>
          </w:tcPr>
          <w:p w14:paraId="4ED1E753" w14:textId="77777777" w:rsidR="00040563" w:rsidRPr="00F15FDC" w:rsidRDefault="00040563" w:rsidP="00834611">
            <w:pPr>
              <w:pStyle w:val="normlntext"/>
              <w:cnfStyle w:val="100000000000" w:firstRow="1" w:lastRow="0" w:firstColumn="0" w:lastColumn="0" w:oddVBand="0" w:evenVBand="0" w:oddHBand="0" w:evenHBand="0" w:firstRowFirstColumn="0" w:firstRowLastColumn="0" w:lastRowFirstColumn="0" w:lastRowLastColumn="0"/>
            </w:pPr>
            <w:r w:rsidRPr="00F15FDC">
              <w:t>Ztrátová</w:t>
            </w:r>
          </w:p>
        </w:tc>
        <w:tc>
          <w:tcPr>
            <w:tcW w:w="0" w:type="auto"/>
          </w:tcPr>
          <w:p w14:paraId="4ED1E754" w14:textId="77777777" w:rsidR="00040563" w:rsidRPr="00F15FDC" w:rsidRDefault="00040563" w:rsidP="00834611">
            <w:pPr>
              <w:pStyle w:val="normlntext"/>
              <w:cnfStyle w:val="100000000000" w:firstRow="1" w:lastRow="0" w:firstColumn="0" w:lastColumn="0" w:oddVBand="0" w:evenVBand="0" w:oddHBand="0" w:evenHBand="0" w:firstRowFirstColumn="0" w:firstRowLastColumn="0" w:lastRowFirstColumn="0" w:lastRowLastColumn="0"/>
            </w:pPr>
            <w:r w:rsidRPr="00F15FDC">
              <w:t>Příklad formátu</w:t>
            </w:r>
          </w:p>
        </w:tc>
      </w:tr>
      <w:tr w:rsidR="00040563" w:rsidRPr="00F15FDC" w14:paraId="4ED1E75A" w14:textId="77777777" w:rsidTr="009831CC">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0" w:type="auto"/>
          </w:tcPr>
          <w:p w14:paraId="4ED1E756" w14:textId="77777777" w:rsidR="00040563" w:rsidRPr="00F15FDC" w:rsidRDefault="00851446" w:rsidP="00834611">
            <w:pPr>
              <w:pStyle w:val="normlntext"/>
            </w:pPr>
            <w:r w:rsidRPr="00F15FDC">
              <w:t xml:space="preserve">Run </w:t>
            </w:r>
            <w:proofErr w:type="spellStart"/>
            <w:r w:rsidRPr="00F15FDC">
              <w:t>length</w:t>
            </w:r>
            <w:proofErr w:type="spellEnd"/>
            <w:r w:rsidRPr="00F15FDC">
              <w:t xml:space="preserve"> </w:t>
            </w:r>
            <w:proofErr w:type="spellStart"/>
            <w:r w:rsidRPr="00F15FDC">
              <w:t>encoding</w:t>
            </w:r>
            <w:proofErr w:type="spellEnd"/>
          </w:p>
        </w:tc>
        <w:tc>
          <w:tcPr>
            <w:tcW w:w="0" w:type="auto"/>
          </w:tcPr>
          <w:p w14:paraId="4ED1E757" w14:textId="77777777" w:rsidR="00040563" w:rsidRPr="00F15FDC" w:rsidRDefault="00851446" w:rsidP="00834611">
            <w:pPr>
              <w:pStyle w:val="normlntext"/>
              <w:cnfStyle w:val="000000100000" w:firstRow="0" w:lastRow="0" w:firstColumn="0" w:lastColumn="0" w:oddVBand="0" w:evenVBand="0" w:oddHBand="1" w:evenHBand="0" w:firstRowFirstColumn="0" w:firstRowLastColumn="0" w:lastRowFirstColumn="0" w:lastRowLastColumn="0"/>
            </w:pPr>
            <w:r w:rsidRPr="00F15FDC">
              <w:t>RLE</w:t>
            </w:r>
          </w:p>
        </w:tc>
        <w:tc>
          <w:tcPr>
            <w:tcW w:w="0" w:type="auto"/>
          </w:tcPr>
          <w:p w14:paraId="4ED1E758" w14:textId="77777777" w:rsidR="00040563" w:rsidRPr="00F15FDC" w:rsidRDefault="00851446" w:rsidP="00834611">
            <w:pPr>
              <w:pStyle w:val="normlntext"/>
              <w:cnfStyle w:val="000000100000" w:firstRow="0" w:lastRow="0" w:firstColumn="0" w:lastColumn="0" w:oddVBand="0" w:evenVBand="0" w:oddHBand="1" w:evenHBand="0" w:firstRowFirstColumn="0" w:firstRowLastColumn="0" w:lastRowFirstColumn="0" w:lastRowLastColumn="0"/>
            </w:pPr>
            <w:r w:rsidRPr="00F15FDC">
              <w:t>Ne</w:t>
            </w:r>
          </w:p>
        </w:tc>
        <w:tc>
          <w:tcPr>
            <w:tcW w:w="0" w:type="auto"/>
          </w:tcPr>
          <w:p w14:paraId="4ED1E759" w14:textId="77777777" w:rsidR="00040563" w:rsidRPr="00F15FDC" w:rsidRDefault="00851446" w:rsidP="00834611">
            <w:pPr>
              <w:pStyle w:val="normlntext"/>
              <w:cnfStyle w:val="000000100000" w:firstRow="0" w:lastRow="0" w:firstColumn="0" w:lastColumn="0" w:oddVBand="0" w:evenVBand="0" w:oddHBand="1" w:evenHBand="0" w:firstRowFirstColumn="0" w:firstRowLastColumn="0" w:lastRowFirstColumn="0" w:lastRowLastColumn="0"/>
            </w:pPr>
            <w:r w:rsidRPr="00F15FDC">
              <w:t>PCX (</w:t>
            </w:r>
            <w:proofErr w:type="spellStart"/>
            <w:r w:rsidRPr="00F15FDC">
              <w:t>ZSoft</w:t>
            </w:r>
            <w:proofErr w:type="spellEnd"/>
            <w:r w:rsidRPr="00F15FDC">
              <w:t xml:space="preserve"> </w:t>
            </w:r>
            <w:proofErr w:type="spellStart"/>
            <w:r w:rsidRPr="00F15FDC">
              <w:t>PaintBrush</w:t>
            </w:r>
            <w:proofErr w:type="spellEnd"/>
            <w:r w:rsidRPr="00F15FDC">
              <w:t>)</w:t>
            </w:r>
          </w:p>
        </w:tc>
      </w:tr>
      <w:tr w:rsidR="00040563" w:rsidRPr="00F15FDC" w14:paraId="4ED1E75F" w14:textId="77777777" w:rsidTr="009831CC">
        <w:trPr>
          <w:cnfStyle w:val="000000010000" w:firstRow="0" w:lastRow="0" w:firstColumn="0" w:lastColumn="0" w:oddVBand="0" w:evenVBand="0" w:oddHBand="0" w:evenHBand="1"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0" w:type="auto"/>
          </w:tcPr>
          <w:p w14:paraId="4ED1E75B" w14:textId="77777777" w:rsidR="00040563" w:rsidRPr="00F15FDC" w:rsidRDefault="00851446" w:rsidP="00834611">
            <w:pPr>
              <w:pStyle w:val="normlntext"/>
            </w:pPr>
            <w:proofErr w:type="spellStart"/>
            <w:r w:rsidRPr="00F15FDC">
              <w:t>Huffmanovo</w:t>
            </w:r>
            <w:proofErr w:type="spellEnd"/>
            <w:r w:rsidRPr="00F15FDC">
              <w:t xml:space="preserve"> kódování</w:t>
            </w:r>
          </w:p>
        </w:tc>
        <w:tc>
          <w:tcPr>
            <w:tcW w:w="0" w:type="auto"/>
          </w:tcPr>
          <w:p w14:paraId="4ED1E75C" w14:textId="77777777" w:rsidR="00040563" w:rsidRPr="00F15FDC" w:rsidRDefault="00851446" w:rsidP="00834611">
            <w:pPr>
              <w:pStyle w:val="normlntext"/>
              <w:cnfStyle w:val="000000010000" w:firstRow="0" w:lastRow="0" w:firstColumn="0" w:lastColumn="0" w:oddVBand="0" w:evenVBand="0" w:oddHBand="0" w:evenHBand="1" w:firstRowFirstColumn="0" w:firstRowLastColumn="0" w:lastRowFirstColumn="0" w:lastRowLastColumn="0"/>
            </w:pPr>
            <w:r w:rsidRPr="00F15FDC">
              <w:t>CCITT</w:t>
            </w:r>
          </w:p>
        </w:tc>
        <w:tc>
          <w:tcPr>
            <w:tcW w:w="0" w:type="auto"/>
          </w:tcPr>
          <w:p w14:paraId="4ED1E75D" w14:textId="77777777" w:rsidR="00040563" w:rsidRPr="00F15FDC" w:rsidRDefault="00851446" w:rsidP="00834611">
            <w:pPr>
              <w:pStyle w:val="normlntext"/>
              <w:cnfStyle w:val="000000010000" w:firstRow="0" w:lastRow="0" w:firstColumn="0" w:lastColumn="0" w:oddVBand="0" w:evenVBand="0" w:oddHBand="0" w:evenHBand="1" w:firstRowFirstColumn="0" w:firstRowLastColumn="0" w:lastRowFirstColumn="0" w:lastRowLastColumn="0"/>
            </w:pPr>
            <w:r w:rsidRPr="00F15FDC">
              <w:t>Ne</w:t>
            </w:r>
          </w:p>
        </w:tc>
        <w:tc>
          <w:tcPr>
            <w:tcW w:w="0" w:type="auto"/>
          </w:tcPr>
          <w:p w14:paraId="4ED1E75E" w14:textId="77777777" w:rsidR="00040563" w:rsidRPr="00F15FDC" w:rsidRDefault="00851446" w:rsidP="00834611">
            <w:pPr>
              <w:pStyle w:val="normlntext"/>
              <w:cnfStyle w:val="000000010000" w:firstRow="0" w:lastRow="0" w:firstColumn="0" w:lastColumn="0" w:oddVBand="0" w:evenVBand="0" w:oddHBand="0" w:evenHBand="1" w:firstRowFirstColumn="0" w:firstRowLastColumn="0" w:lastRowFirstColumn="0" w:lastRowLastColumn="0"/>
            </w:pPr>
            <w:r w:rsidRPr="00F15FDC">
              <w:t>TIFF</w:t>
            </w:r>
          </w:p>
        </w:tc>
      </w:tr>
      <w:tr w:rsidR="00040563" w:rsidRPr="00F15FDC" w14:paraId="4ED1E764" w14:textId="77777777" w:rsidTr="009831CC">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0" w:type="auto"/>
          </w:tcPr>
          <w:p w14:paraId="4ED1E760" w14:textId="77777777" w:rsidR="00040563" w:rsidRPr="00F15FDC" w:rsidRDefault="00851446" w:rsidP="00834611">
            <w:pPr>
              <w:pStyle w:val="normlntext"/>
            </w:pPr>
            <w:r w:rsidRPr="00F15FDC">
              <w:t>Slovníkové kódování</w:t>
            </w:r>
          </w:p>
        </w:tc>
        <w:tc>
          <w:tcPr>
            <w:tcW w:w="0" w:type="auto"/>
          </w:tcPr>
          <w:p w14:paraId="4ED1E761" w14:textId="77777777" w:rsidR="00040563" w:rsidRPr="00F15FDC" w:rsidRDefault="00851446" w:rsidP="00834611">
            <w:pPr>
              <w:pStyle w:val="normlntext"/>
              <w:cnfStyle w:val="000000100000" w:firstRow="0" w:lastRow="0" w:firstColumn="0" w:lastColumn="0" w:oddVBand="0" w:evenVBand="0" w:oddHBand="1" w:evenHBand="0" w:firstRowFirstColumn="0" w:firstRowLastColumn="0" w:lastRowFirstColumn="0" w:lastRowLastColumn="0"/>
            </w:pPr>
            <w:r w:rsidRPr="00F15FDC">
              <w:t>LZW</w:t>
            </w:r>
          </w:p>
        </w:tc>
        <w:tc>
          <w:tcPr>
            <w:tcW w:w="0" w:type="auto"/>
          </w:tcPr>
          <w:p w14:paraId="4ED1E762" w14:textId="77777777" w:rsidR="00040563" w:rsidRPr="00F15FDC" w:rsidRDefault="00851446" w:rsidP="00834611">
            <w:pPr>
              <w:pStyle w:val="normlntext"/>
              <w:cnfStyle w:val="000000100000" w:firstRow="0" w:lastRow="0" w:firstColumn="0" w:lastColumn="0" w:oddVBand="0" w:evenVBand="0" w:oddHBand="1" w:evenHBand="0" w:firstRowFirstColumn="0" w:firstRowLastColumn="0" w:lastRowFirstColumn="0" w:lastRowLastColumn="0"/>
            </w:pPr>
            <w:r w:rsidRPr="00F15FDC">
              <w:t>Ne</w:t>
            </w:r>
          </w:p>
        </w:tc>
        <w:tc>
          <w:tcPr>
            <w:tcW w:w="0" w:type="auto"/>
          </w:tcPr>
          <w:p w14:paraId="4ED1E763" w14:textId="77777777" w:rsidR="00040563" w:rsidRPr="00F15FDC" w:rsidRDefault="00851446" w:rsidP="00834611">
            <w:pPr>
              <w:pStyle w:val="normlntext"/>
              <w:cnfStyle w:val="000000100000" w:firstRow="0" w:lastRow="0" w:firstColumn="0" w:lastColumn="0" w:oddVBand="0" w:evenVBand="0" w:oddHBand="1" w:evenHBand="0" w:firstRowFirstColumn="0" w:firstRowLastColumn="0" w:lastRowFirstColumn="0" w:lastRowLastColumn="0"/>
            </w:pPr>
            <w:r w:rsidRPr="00F15FDC">
              <w:t>GIF, PNG, ZIP, ARJ</w:t>
            </w:r>
          </w:p>
        </w:tc>
      </w:tr>
      <w:tr w:rsidR="00040563" w:rsidRPr="00F15FDC" w14:paraId="4ED1E769" w14:textId="77777777" w:rsidTr="009831CC">
        <w:trPr>
          <w:cnfStyle w:val="000000010000" w:firstRow="0" w:lastRow="0" w:firstColumn="0" w:lastColumn="0" w:oddVBand="0" w:evenVBand="0" w:oddHBand="0" w:evenHBand="1"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0" w:type="auto"/>
          </w:tcPr>
          <w:p w14:paraId="4ED1E765" w14:textId="77777777" w:rsidR="00040563" w:rsidRPr="00F15FDC" w:rsidRDefault="00851446" w:rsidP="00834611">
            <w:pPr>
              <w:pStyle w:val="normlntext"/>
            </w:pPr>
            <w:r w:rsidRPr="00F15FDC">
              <w:t>Diskrétní kosinová transformace</w:t>
            </w:r>
          </w:p>
        </w:tc>
        <w:tc>
          <w:tcPr>
            <w:tcW w:w="0" w:type="auto"/>
          </w:tcPr>
          <w:p w14:paraId="4ED1E766" w14:textId="77777777" w:rsidR="00040563" w:rsidRPr="00F15FDC" w:rsidRDefault="00851446" w:rsidP="00834611">
            <w:pPr>
              <w:pStyle w:val="normlntext"/>
              <w:cnfStyle w:val="000000010000" w:firstRow="0" w:lastRow="0" w:firstColumn="0" w:lastColumn="0" w:oddVBand="0" w:evenVBand="0" w:oddHBand="0" w:evenHBand="1" w:firstRowFirstColumn="0" w:firstRowLastColumn="0" w:lastRowFirstColumn="0" w:lastRowLastColumn="0"/>
            </w:pPr>
            <w:r w:rsidRPr="00F15FDC">
              <w:t>DCT</w:t>
            </w:r>
          </w:p>
        </w:tc>
        <w:tc>
          <w:tcPr>
            <w:tcW w:w="0" w:type="auto"/>
          </w:tcPr>
          <w:p w14:paraId="4ED1E767" w14:textId="77777777" w:rsidR="00040563" w:rsidRPr="00F15FDC" w:rsidRDefault="00851446" w:rsidP="00834611">
            <w:pPr>
              <w:pStyle w:val="normlntext"/>
              <w:cnfStyle w:val="000000010000" w:firstRow="0" w:lastRow="0" w:firstColumn="0" w:lastColumn="0" w:oddVBand="0" w:evenVBand="0" w:oddHBand="0" w:evenHBand="1" w:firstRowFirstColumn="0" w:firstRowLastColumn="0" w:lastRowFirstColumn="0" w:lastRowLastColumn="0"/>
            </w:pPr>
            <w:r w:rsidRPr="00F15FDC">
              <w:t>Ano</w:t>
            </w:r>
          </w:p>
        </w:tc>
        <w:tc>
          <w:tcPr>
            <w:tcW w:w="0" w:type="auto"/>
          </w:tcPr>
          <w:p w14:paraId="4ED1E768" w14:textId="77777777" w:rsidR="00040563" w:rsidRPr="00F15FDC" w:rsidRDefault="00851446" w:rsidP="00834611">
            <w:pPr>
              <w:pStyle w:val="normlntext"/>
              <w:cnfStyle w:val="000000010000" w:firstRow="0" w:lastRow="0" w:firstColumn="0" w:lastColumn="0" w:oddVBand="0" w:evenVBand="0" w:oddHBand="0" w:evenHBand="1" w:firstRowFirstColumn="0" w:firstRowLastColumn="0" w:lastRowFirstColumn="0" w:lastRowLastColumn="0"/>
            </w:pPr>
            <w:r w:rsidRPr="00F15FDC">
              <w:t>JPEG</w:t>
            </w:r>
          </w:p>
        </w:tc>
      </w:tr>
    </w:tbl>
    <w:p w14:paraId="4ED1E76A" w14:textId="77777777" w:rsidR="00C6537E" w:rsidRDefault="00851446" w:rsidP="003A1F95">
      <w:pPr>
        <w:pStyle w:val="normlntext"/>
        <w:spacing w:before="240"/>
      </w:pPr>
      <w:r>
        <w:t>Poznamenejme, že u všech obrazových formátů se komprese týká pouze vlastních obrazových dat. Hlavička souboru, definice palety a další doplňující informace se nekomprimují.</w:t>
      </w:r>
    </w:p>
    <w:p w14:paraId="4ED1E76B" w14:textId="77777777" w:rsidR="0092160D" w:rsidRDefault="0010253F" w:rsidP="00623DE2">
      <w:pPr>
        <w:pStyle w:val="NadpisB"/>
      </w:pPr>
      <w:bookmarkStart w:id="43" w:name="_Toc448818343"/>
      <w:r>
        <w:t>Rastrový formát BMP</w:t>
      </w:r>
      <w:bookmarkEnd w:id="43"/>
    </w:p>
    <w:p w14:paraId="4ED1E76C" w14:textId="2AFF465B" w:rsidR="0092160D" w:rsidRDefault="0010253F" w:rsidP="0092160D">
      <w:pPr>
        <w:pStyle w:val="normlntext"/>
      </w:pPr>
      <w:r>
        <w:t>Bitmapové soubory Wind</w:t>
      </w:r>
      <w:r w:rsidR="0030402B">
        <w:t>ows jsou uloženy v (DIB) formátu</w:t>
      </w:r>
      <w:r>
        <w:t xml:space="preserve"> tj. formát nezávislý na zařízení, který umožňuje Wind</w:t>
      </w:r>
      <w:r w:rsidR="00C6537E">
        <w:t>ows zobrazit bitmapy na jakémkoli zobrazovacím zařízení. Termín „</w:t>
      </w:r>
      <w:proofErr w:type="spellStart"/>
      <w:r w:rsidR="00C6537E">
        <w:t>device</w:t>
      </w:r>
      <w:proofErr w:type="spellEnd"/>
      <w:r w:rsidR="00C6537E">
        <w:t xml:space="preserve"> independent“ značí, že bitmapy specifikují barvu pixelu v nezávislé formě od metod používaných na zobrazování barev. Implicitní přípona Window</w:t>
      </w:r>
      <w:r w:rsidR="0030402B">
        <w:t>s</w:t>
      </w:r>
      <w:r w:rsidR="00C6537E">
        <w:t xml:space="preserve"> DIB souboru je *.BMP</w:t>
      </w:r>
      <w:sdt>
        <w:sdtPr>
          <w:id w:val="-1704555035"/>
          <w:citation/>
        </w:sdtPr>
        <w:sdtEndPr/>
        <w:sdtContent>
          <w:r w:rsidR="00C6537E">
            <w:fldChar w:fldCharType="begin"/>
          </w:r>
          <w:r w:rsidR="00C6537E">
            <w:instrText xml:space="preserve"> CITATION Sob92 \l 1029 </w:instrText>
          </w:r>
          <w:r w:rsidR="00C6537E">
            <w:fldChar w:fldCharType="separate"/>
          </w:r>
          <w:r w:rsidR="001323C3">
            <w:rPr>
              <w:noProof/>
            </w:rPr>
            <w:t xml:space="preserve"> [7]</w:t>
          </w:r>
          <w:r w:rsidR="00C6537E">
            <w:fldChar w:fldCharType="end"/>
          </w:r>
        </w:sdtContent>
      </w:sdt>
      <w:r w:rsidR="003A1F95">
        <w:t>.</w:t>
      </w:r>
    </w:p>
    <w:p w14:paraId="4ED1E76D" w14:textId="77777777" w:rsidR="00C6537E" w:rsidRDefault="00C6537E" w:rsidP="00623DE2">
      <w:pPr>
        <w:pStyle w:val="NadpisC"/>
      </w:pPr>
      <w:bookmarkStart w:id="44" w:name="_Toc448818344"/>
      <w:r>
        <w:t>Struktura BMP souboru</w:t>
      </w:r>
      <w:bookmarkEnd w:id="44"/>
    </w:p>
    <w:p w14:paraId="4ED1E76E" w14:textId="77777777" w:rsidR="00C6537E" w:rsidRPr="00C6537E" w:rsidRDefault="00C6537E" w:rsidP="001311CF">
      <w:pPr>
        <w:pStyle w:val="normlntext"/>
      </w:pPr>
      <w:r>
        <w:t>Každý soubor BMP obsahuje hlavičku BMP souboru, hlavičku s informacemi, tabulku barev (nemusí být použita) a samotné pole bytů, které určují bitmapu.</w:t>
      </w:r>
    </w:p>
    <w:p w14:paraId="4ED1E76F" w14:textId="74828A69" w:rsidR="001311CF" w:rsidRDefault="001311CF" w:rsidP="005F2787">
      <w:pPr>
        <w:pStyle w:val="normlntextkurzva"/>
        <w:jc w:val="center"/>
      </w:pPr>
      <w:bookmarkStart w:id="45" w:name="_Toc448344711"/>
      <w:r>
        <w:t xml:space="preserve">Tabulka </w:t>
      </w:r>
      <w:r w:rsidR="00FE3094">
        <w:fldChar w:fldCharType="begin"/>
      </w:r>
      <w:r w:rsidR="00FE3094">
        <w:instrText xml:space="preserve"> SEQ Tabulka \* ARABIC </w:instrText>
      </w:r>
      <w:r w:rsidR="00FE3094">
        <w:fldChar w:fldCharType="separate"/>
      </w:r>
      <w:r w:rsidR="00834E76">
        <w:rPr>
          <w:noProof/>
        </w:rPr>
        <w:t>5</w:t>
      </w:r>
      <w:r w:rsidR="00FE3094">
        <w:rPr>
          <w:noProof/>
        </w:rPr>
        <w:fldChar w:fldCharType="end"/>
      </w:r>
      <w:r>
        <w:t xml:space="preserve"> Struktura souboru BMP</w:t>
      </w:r>
      <w:sdt>
        <w:sdtPr>
          <w:id w:val="-689065059"/>
          <w:citation/>
        </w:sdtPr>
        <w:sdtEndPr/>
        <w:sdtContent>
          <w:r>
            <w:fldChar w:fldCharType="begin"/>
          </w:r>
          <w:r>
            <w:instrText xml:space="preserve"> CITATION Sob92 \l 1029 </w:instrText>
          </w:r>
          <w:r>
            <w:fldChar w:fldCharType="separate"/>
          </w:r>
          <w:r w:rsidR="001323C3">
            <w:rPr>
              <w:noProof/>
            </w:rPr>
            <w:t xml:space="preserve"> [7]</w:t>
          </w:r>
          <w:r>
            <w:fldChar w:fldCharType="end"/>
          </w:r>
        </w:sdtContent>
      </w:sdt>
      <w:bookmarkEnd w:id="45"/>
    </w:p>
    <w:tbl>
      <w:tblPr>
        <w:tblStyle w:val="Svtlmkazvraznn5"/>
        <w:tblW w:w="0" w:type="auto"/>
        <w:tblLook w:val="04A0" w:firstRow="1" w:lastRow="0" w:firstColumn="1" w:lastColumn="0" w:noHBand="0" w:noVBand="1"/>
      </w:tblPr>
      <w:tblGrid>
        <w:gridCol w:w="2803"/>
        <w:gridCol w:w="5955"/>
      </w:tblGrid>
      <w:tr w:rsidR="001311CF" w14:paraId="4ED1E772" w14:textId="77777777" w:rsidTr="009831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D1E770" w14:textId="77777777" w:rsidR="001311CF" w:rsidRPr="00F15FDC" w:rsidRDefault="001311CF" w:rsidP="00834611">
            <w:pPr>
              <w:pStyle w:val="normlntext"/>
            </w:pPr>
            <w:r w:rsidRPr="00F15FDC">
              <w:t>Název</w:t>
            </w:r>
          </w:p>
        </w:tc>
        <w:tc>
          <w:tcPr>
            <w:tcW w:w="0" w:type="auto"/>
          </w:tcPr>
          <w:p w14:paraId="4ED1E771" w14:textId="77777777" w:rsidR="001311CF" w:rsidRPr="00F15FDC" w:rsidRDefault="001311CF" w:rsidP="00834611">
            <w:pPr>
              <w:pStyle w:val="normlntext"/>
              <w:cnfStyle w:val="100000000000" w:firstRow="1" w:lastRow="0" w:firstColumn="0" w:lastColumn="0" w:oddVBand="0" w:evenVBand="0" w:oddHBand="0" w:evenHBand="0" w:firstRowFirstColumn="0" w:firstRowLastColumn="0" w:lastRowFirstColumn="0" w:lastRowLastColumn="0"/>
            </w:pPr>
            <w:r w:rsidRPr="00F15FDC">
              <w:t>Význam</w:t>
            </w:r>
          </w:p>
        </w:tc>
      </w:tr>
      <w:tr w:rsidR="001311CF" w14:paraId="4ED1E775" w14:textId="77777777" w:rsidTr="00983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D1E773" w14:textId="77777777" w:rsidR="001311CF" w:rsidRPr="00F15FDC" w:rsidRDefault="001311CF" w:rsidP="00834611">
            <w:pPr>
              <w:pStyle w:val="normlntext"/>
            </w:pPr>
            <w:r w:rsidRPr="00F15FDC">
              <w:t>BITMAPFILEHEADER</w:t>
            </w:r>
          </w:p>
        </w:tc>
        <w:tc>
          <w:tcPr>
            <w:tcW w:w="0" w:type="auto"/>
          </w:tcPr>
          <w:p w14:paraId="4ED1E774" w14:textId="77777777" w:rsidR="001311CF" w:rsidRPr="00F15FDC" w:rsidRDefault="001311CF" w:rsidP="00834611">
            <w:pPr>
              <w:pStyle w:val="normlntext"/>
              <w:cnfStyle w:val="000000100000" w:firstRow="0" w:lastRow="0" w:firstColumn="0" w:lastColumn="0" w:oddVBand="0" w:evenVBand="0" w:oddHBand="1" w:evenHBand="0" w:firstRowFirstColumn="0" w:firstRowLastColumn="0" w:lastRowFirstColumn="0" w:lastRowLastColumn="0"/>
            </w:pPr>
            <w:r w:rsidRPr="00F15FDC">
              <w:t>Struktura obsahující informace o souboru BMP</w:t>
            </w:r>
          </w:p>
        </w:tc>
      </w:tr>
      <w:tr w:rsidR="001311CF" w14:paraId="4ED1E778" w14:textId="77777777" w:rsidTr="009831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D1E776" w14:textId="77777777" w:rsidR="001311CF" w:rsidRPr="00F15FDC" w:rsidRDefault="001311CF" w:rsidP="00834611">
            <w:pPr>
              <w:pStyle w:val="normlntext"/>
            </w:pPr>
            <w:r w:rsidRPr="00F15FDC">
              <w:t>BITMAPINFOHEADER</w:t>
            </w:r>
          </w:p>
        </w:tc>
        <w:tc>
          <w:tcPr>
            <w:tcW w:w="0" w:type="auto"/>
          </w:tcPr>
          <w:p w14:paraId="4ED1E777" w14:textId="77777777" w:rsidR="001311CF" w:rsidRPr="00F15FDC" w:rsidRDefault="001311CF" w:rsidP="00834611">
            <w:pPr>
              <w:pStyle w:val="normlntext"/>
              <w:cnfStyle w:val="000000010000" w:firstRow="0" w:lastRow="0" w:firstColumn="0" w:lastColumn="0" w:oddVBand="0" w:evenVBand="0" w:oddHBand="0" w:evenHBand="1" w:firstRowFirstColumn="0" w:firstRowLastColumn="0" w:lastRowFirstColumn="0" w:lastRowLastColumn="0"/>
            </w:pPr>
            <w:r w:rsidRPr="00F15FDC">
              <w:t>Struktura obsahující informace o obraze v uloženém soboru</w:t>
            </w:r>
          </w:p>
        </w:tc>
      </w:tr>
      <w:tr w:rsidR="001311CF" w14:paraId="4ED1E77B" w14:textId="77777777" w:rsidTr="00983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D1E779" w14:textId="77777777" w:rsidR="001311CF" w:rsidRPr="00F15FDC" w:rsidRDefault="001311CF" w:rsidP="00834611">
            <w:pPr>
              <w:pStyle w:val="normlntext"/>
              <w:rPr>
                <w:lang w:val="en-US"/>
              </w:rPr>
            </w:pPr>
            <w:r w:rsidRPr="00F15FDC">
              <w:t>RGBQUAD</w:t>
            </w:r>
            <w:r w:rsidRPr="00F15FDC">
              <w:rPr>
                <w:lang w:val="en-US"/>
              </w:rPr>
              <w:t>[0]</w:t>
            </w:r>
          </w:p>
        </w:tc>
        <w:tc>
          <w:tcPr>
            <w:tcW w:w="0" w:type="auto"/>
          </w:tcPr>
          <w:p w14:paraId="4ED1E77A" w14:textId="77777777" w:rsidR="001311CF" w:rsidRPr="00F15FDC" w:rsidRDefault="001311CF" w:rsidP="00834611">
            <w:pPr>
              <w:pStyle w:val="normlntext"/>
              <w:cnfStyle w:val="000000100000" w:firstRow="0" w:lastRow="0" w:firstColumn="0" w:lastColumn="0" w:oddVBand="0" w:evenVBand="0" w:oddHBand="1" w:evenHBand="0" w:firstRowFirstColumn="0" w:firstRowLastColumn="0" w:lastRowFirstColumn="0" w:lastRowLastColumn="0"/>
            </w:pPr>
            <w:r w:rsidRPr="00F15FDC">
              <w:t>0. položka barevné palety – poměr mezi složkami RGB</w:t>
            </w:r>
          </w:p>
        </w:tc>
      </w:tr>
      <w:tr w:rsidR="001311CF" w14:paraId="4ED1E77E" w14:textId="77777777" w:rsidTr="009831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D1E77C" w14:textId="77777777" w:rsidR="001311CF" w:rsidRPr="00F15FDC" w:rsidRDefault="001311CF" w:rsidP="00834611">
            <w:pPr>
              <w:pStyle w:val="normlntext"/>
            </w:pPr>
            <w:r w:rsidRPr="00F15FDC">
              <w:t>RGBQUAD</w:t>
            </w:r>
            <w:r w:rsidRPr="00F15FDC">
              <w:rPr>
                <w:lang w:val="en-US"/>
              </w:rPr>
              <w:t>[1]</w:t>
            </w:r>
          </w:p>
        </w:tc>
        <w:tc>
          <w:tcPr>
            <w:tcW w:w="0" w:type="auto"/>
          </w:tcPr>
          <w:p w14:paraId="4ED1E77D" w14:textId="77777777" w:rsidR="001311CF" w:rsidRPr="00F15FDC" w:rsidRDefault="001311CF" w:rsidP="00834611">
            <w:pPr>
              <w:pStyle w:val="normlntext"/>
              <w:cnfStyle w:val="000000010000" w:firstRow="0" w:lastRow="0" w:firstColumn="0" w:lastColumn="0" w:oddVBand="0" w:evenVBand="0" w:oddHBand="0" w:evenHBand="1" w:firstRowFirstColumn="0" w:firstRowLastColumn="0" w:lastRowFirstColumn="0" w:lastRowLastColumn="0"/>
            </w:pPr>
            <w:r w:rsidRPr="00F15FDC">
              <w:t>1. položka barevné palety – poměr mezi složkami RGB</w:t>
            </w:r>
          </w:p>
        </w:tc>
      </w:tr>
      <w:tr w:rsidR="001311CF" w14:paraId="4ED1E780" w14:textId="77777777" w:rsidTr="00983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4ED1E77F" w14:textId="77777777" w:rsidR="001311CF" w:rsidRPr="00F15FDC" w:rsidRDefault="001311CF" w:rsidP="00834611">
            <w:pPr>
              <w:pStyle w:val="normlntext"/>
            </w:pPr>
            <w:r w:rsidRPr="00F15FDC">
              <w:lastRenderedPageBreak/>
              <w:t>…</w:t>
            </w:r>
          </w:p>
        </w:tc>
      </w:tr>
      <w:tr w:rsidR="001311CF" w14:paraId="4ED1E783" w14:textId="77777777" w:rsidTr="009831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D1E781" w14:textId="77777777" w:rsidR="001311CF" w:rsidRPr="00F15FDC" w:rsidRDefault="001311CF" w:rsidP="00834611">
            <w:pPr>
              <w:pStyle w:val="normlntext"/>
            </w:pPr>
            <w:r w:rsidRPr="00F15FDC">
              <w:t>RGBQUAD</w:t>
            </w:r>
            <w:r w:rsidRPr="00F15FDC">
              <w:rPr>
                <w:lang w:val="en-US"/>
              </w:rPr>
              <w:t>[N]</w:t>
            </w:r>
          </w:p>
        </w:tc>
        <w:tc>
          <w:tcPr>
            <w:tcW w:w="0" w:type="auto"/>
          </w:tcPr>
          <w:p w14:paraId="4ED1E782" w14:textId="77777777" w:rsidR="001311CF" w:rsidRPr="00F15FDC" w:rsidRDefault="001311CF" w:rsidP="00834611">
            <w:pPr>
              <w:pStyle w:val="normlntext"/>
              <w:cnfStyle w:val="000000010000" w:firstRow="0" w:lastRow="0" w:firstColumn="0" w:lastColumn="0" w:oddVBand="0" w:evenVBand="0" w:oddHBand="0" w:evenHBand="1" w:firstRowFirstColumn="0" w:firstRowLastColumn="0" w:lastRowFirstColumn="0" w:lastRowLastColumn="0"/>
            </w:pPr>
            <w:r w:rsidRPr="00F15FDC">
              <w:t>N. položka barevné palety – poměr mezi složkami RGB</w:t>
            </w:r>
          </w:p>
        </w:tc>
      </w:tr>
      <w:tr w:rsidR="001311CF" w14:paraId="4ED1E786" w14:textId="77777777" w:rsidTr="00983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D1E784" w14:textId="77777777" w:rsidR="001311CF" w:rsidRPr="00F15FDC" w:rsidRDefault="001311CF" w:rsidP="00834611">
            <w:pPr>
              <w:pStyle w:val="normlntext"/>
            </w:pPr>
            <w:r w:rsidRPr="00F15FDC">
              <w:t>BITS</w:t>
            </w:r>
          </w:p>
        </w:tc>
        <w:tc>
          <w:tcPr>
            <w:tcW w:w="0" w:type="auto"/>
          </w:tcPr>
          <w:p w14:paraId="4ED1E785" w14:textId="77777777" w:rsidR="001311CF" w:rsidRPr="00F15FDC" w:rsidRDefault="001311CF" w:rsidP="00834611">
            <w:pPr>
              <w:pStyle w:val="normlntext"/>
              <w:cnfStyle w:val="000000100000" w:firstRow="0" w:lastRow="0" w:firstColumn="0" w:lastColumn="0" w:oddVBand="0" w:evenVBand="0" w:oddHBand="1" w:evenHBand="0" w:firstRowFirstColumn="0" w:firstRowLastColumn="0" w:lastRowFirstColumn="0" w:lastRowLastColumn="0"/>
            </w:pPr>
            <w:r w:rsidRPr="00F15FDC">
              <w:t>Samotné obrazové údaje</w:t>
            </w:r>
          </w:p>
        </w:tc>
      </w:tr>
    </w:tbl>
    <w:p w14:paraId="4ED1E787" w14:textId="77777777" w:rsidR="001311CF" w:rsidRDefault="001311CF" w:rsidP="001311CF">
      <w:pPr>
        <w:pStyle w:val="normlntext"/>
      </w:pPr>
    </w:p>
    <w:p w14:paraId="4ED1E789" w14:textId="77777777" w:rsidR="00623DE2" w:rsidRPr="00623DE2" w:rsidRDefault="00623DE2" w:rsidP="00623DE2">
      <w:pPr>
        <w:pStyle w:val="NadpisC"/>
        <w:numPr>
          <w:ilvl w:val="3"/>
          <w:numId w:val="12"/>
        </w:numPr>
        <w:rPr>
          <w:sz w:val="24"/>
        </w:rPr>
      </w:pPr>
      <w:bookmarkStart w:id="46" w:name="_Toc448818345"/>
      <w:r w:rsidRPr="00623DE2">
        <w:rPr>
          <w:sz w:val="24"/>
        </w:rPr>
        <w:t>Hlavička souboru BMP - BMP</w:t>
      </w:r>
      <w:r>
        <w:rPr>
          <w:sz w:val="24"/>
        </w:rPr>
        <w:t>FILE</w:t>
      </w:r>
      <w:r w:rsidRPr="00623DE2">
        <w:rPr>
          <w:sz w:val="24"/>
        </w:rPr>
        <w:t>HEADER</w:t>
      </w:r>
      <w:bookmarkEnd w:id="46"/>
    </w:p>
    <w:p w14:paraId="4ED1E78A" w14:textId="77777777" w:rsidR="001311CF" w:rsidRDefault="001311CF" w:rsidP="001311CF">
      <w:pPr>
        <w:pStyle w:val="normlntext"/>
      </w:pPr>
      <w:r>
        <w:t>Hlavička souboru obsahuje informace o typu a velikosti tohoto souboru. Hlavička souboru je definována strukturou v následující tabulce.</w:t>
      </w:r>
    </w:p>
    <w:p w14:paraId="4ED1E78B" w14:textId="2A3AC0B2" w:rsidR="00623DE2" w:rsidRDefault="00623DE2" w:rsidP="005F2787">
      <w:pPr>
        <w:pStyle w:val="normlntextkurzva"/>
        <w:jc w:val="center"/>
      </w:pPr>
      <w:bookmarkStart w:id="47" w:name="_Toc448344712"/>
      <w:r>
        <w:t xml:space="preserve">Tabulka </w:t>
      </w:r>
      <w:r w:rsidR="00FE3094">
        <w:fldChar w:fldCharType="begin"/>
      </w:r>
      <w:r w:rsidR="00FE3094">
        <w:instrText xml:space="preserve"> SEQ Tabulka \* ARABIC </w:instrText>
      </w:r>
      <w:r w:rsidR="00FE3094">
        <w:fldChar w:fldCharType="separate"/>
      </w:r>
      <w:r w:rsidR="00834E76">
        <w:rPr>
          <w:noProof/>
        </w:rPr>
        <w:t>6</w:t>
      </w:r>
      <w:r w:rsidR="00FE3094">
        <w:rPr>
          <w:noProof/>
        </w:rPr>
        <w:fldChar w:fldCharType="end"/>
      </w:r>
      <w:r>
        <w:t xml:space="preserve"> Hlavička souboru BMP</w:t>
      </w:r>
      <w:sdt>
        <w:sdtPr>
          <w:id w:val="829407673"/>
          <w:citation/>
        </w:sdtPr>
        <w:sdtEndPr/>
        <w:sdtContent>
          <w:r>
            <w:fldChar w:fldCharType="begin"/>
          </w:r>
          <w:r>
            <w:instrText xml:space="preserve"> CITATION Sob92 \l 1029 </w:instrText>
          </w:r>
          <w:r>
            <w:fldChar w:fldCharType="separate"/>
          </w:r>
          <w:r w:rsidR="001323C3">
            <w:rPr>
              <w:noProof/>
            </w:rPr>
            <w:t xml:space="preserve"> [7]</w:t>
          </w:r>
          <w:r>
            <w:fldChar w:fldCharType="end"/>
          </w:r>
        </w:sdtContent>
      </w:sdt>
      <w:bookmarkEnd w:id="47"/>
    </w:p>
    <w:tbl>
      <w:tblPr>
        <w:tblStyle w:val="Svtlmkazvraznn5"/>
        <w:tblW w:w="0" w:type="auto"/>
        <w:tblLook w:val="04A0" w:firstRow="1" w:lastRow="0" w:firstColumn="1" w:lastColumn="0" w:noHBand="0" w:noVBand="1"/>
      </w:tblPr>
      <w:tblGrid>
        <w:gridCol w:w="959"/>
        <w:gridCol w:w="1429"/>
        <w:gridCol w:w="6539"/>
      </w:tblGrid>
      <w:tr w:rsidR="001311CF" w14:paraId="4ED1E78F" w14:textId="77777777" w:rsidTr="009831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8C" w14:textId="77777777" w:rsidR="001311CF" w:rsidRPr="00F15FDC" w:rsidRDefault="001311CF" w:rsidP="00834611">
            <w:pPr>
              <w:pStyle w:val="normlntext"/>
            </w:pPr>
            <w:r w:rsidRPr="00F15FDC">
              <w:t>Délka</w:t>
            </w:r>
          </w:p>
        </w:tc>
        <w:tc>
          <w:tcPr>
            <w:tcW w:w="1429" w:type="dxa"/>
          </w:tcPr>
          <w:p w14:paraId="4ED1E78D" w14:textId="77777777" w:rsidR="001311CF" w:rsidRPr="00F15FDC" w:rsidRDefault="001311CF" w:rsidP="00834611">
            <w:pPr>
              <w:pStyle w:val="normlntext"/>
              <w:cnfStyle w:val="100000000000" w:firstRow="1" w:lastRow="0" w:firstColumn="0" w:lastColumn="0" w:oddVBand="0" w:evenVBand="0" w:oddHBand="0" w:evenHBand="0" w:firstRowFirstColumn="0" w:firstRowLastColumn="0" w:lastRowFirstColumn="0" w:lastRowLastColumn="0"/>
            </w:pPr>
            <w:r w:rsidRPr="00F15FDC">
              <w:t>Název</w:t>
            </w:r>
          </w:p>
        </w:tc>
        <w:tc>
          <w:tcPr>
            <w:tcW w:w="6539" w:type="dxa"/>
          </w:tcPr>
          <w:p w14:paraId="4ED1E78E" w14:textId="77777777" w:rsidR="001311CF" w:rsidRPr="00F15FDC" w:rsidRDefault="001311CF" w:rsidP="00834611">
            <w:pPr>
              <w:pStyle w:val="normlntext"/>
              <w:cnfStyle w:val="100000000000" w:firstRow="1" w:lastRow="0" w:firstColumn="0" w:lastColumn="0" w:oddVBand="0" w:evenVBand="0" w:oddHBand="0" w:evenHBand="0" w:firstRowFirstColumn="0" w:firstRowLastColumn="0" w:lastRowFirstColumn="0" w:lastRowLastColumn="0"/>
            </w:pPr>
            <w:r w:rsidRPr="00F15FDC">
              <w:t>Význam</w:t>
            </w:r>
          </w:p>
        </w:tc>
      </w:tr>
      <w:tr w:rsidR="001311CF" w14:paraId="4ED1E793" w14:textId="77777777" w:rsidTr="00983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90" w14:textId="77777777" w:rsidR="001311CF" w:rsidRPr="00F15FDC" w:rsidRDefault="001311CF" w:rsidP="00834611">
            <w:pPr>
              <w:pStyle w:val="normlntext"/>
            </w:pPr>
            <w:r w:rsidRPr="00F15FDC">
              <w:t>2 byty</w:t>
            </w:r>
          </w:p>
        </w:tc>
        <w:tc>
          <w:tcPr>
            <w:tcW w:w="1429" w:type="dxa"/>
          </w:tcPr>
          <w:p w14:paraId="4ED1E791" w14:textId="77777777" w:rsidR="001311CF" w:rsidRPr="00F15FDC" w:rsidRDefault="00623DE2" w:rsidP="00834611">
            <w:pPr>
              <w:pStyle w:val="normlntext"/>
              <w:cnfStyle w:val="000000100000" w:firstRow="0" w:lastRow="0" w:firstColumn="0" w:lastColumn="0" w:oddVBand="0" w:evenVBand="0" w:oddHBand="1" w:evenHBand="0" w:firstRowFirstColumn="0" w:firstRowLastColumn="0" w:lastRowFirstColumn="0" w:lastRowLastColumn="0"/>
            </w:pPr>
            <w:proofErr w:type="spellStart"/>
            <w:r w:rsidRPr="00F15FDC">
              <w:t>bfType</w:t>
            </w:r>
            <w:proofErr w:type="spellEnd"/>
          </w:p>
        </w:tc>
        <w:tc>
          <w:tcPr>
            <w:tcW w:w="6539" w:type="dxa"/>
          </w:tcPr>
          <w:p w14:paraId="4ED1E792" w14:textId="77777777" w:rsidR="001311CF" w:rsidRPr="00F15FDC" w:rsidRDefault="00623DE2" w:rsidP="00834611">
            <w:pPr>
              <w:pStyle w:val="normlntext"/>
              <w:cnfStyle w:val="000000100000" w:firstRow="0" w:lastRow="0" w:firstColumn="0" w:lastColumn="0" w:oddVBand="0" w:evenVBand="0" w:oddHBand="1" w:evenHBand="0" w:firstRowFirstColumn="0" w:firstRowLastColumn="0" w:lastRowFirstColumn="0" w:lastRowLastColumn="0"/>
            </w:pPr>
            <w:r w:rsidRPr="00F15FDC">
              <w:t>Identifikátor formátu BMP – obsahuje znaky „BM“</w:t>
            </w:r>
          </w:p>
        </w:tc>
      </w:tr>
      <w:tr w:rsidR="001311CF" w14:paraId="4ED1E797" w14:textId="77777777" w:rsidTr="009831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94" w14:textId="77777777" w:rsidR="001311CF" w:rsidRPr="00F15FDC" w:rsidRDefault="001311CF" w:rsidP="00834611">
            <w:pPr>
              <w:pStyle w:val="normlntext"/>
            </w:pPr>
            <w:r w:rsidRPr="00F15FDC">
              <w:t>4 byty</w:t>
            </w:r>
          </w:p>
        </w:tc>
        <w:tc>
          <w:tcPr>
            <w:tcW w:w="1429" w:type="dxa"/>
          </w:tcPr>
          <w:p w14:paraId="4ED1E795" w14:textId="77777777" w:rsidR="001311CF" w:rsidRPr="00F15FDC" w:rsidRDefault="00623DE2" w:rsidP="00834611">
            <w:pPr>
              <w:pStyle w:val="normlntext"/>
              <w:cnfStyle w:val="000000010000" w:firstRow="0" w:lastRow="0" w:firstColumn="0" w:lastColumn="0" w:oddVBand="0" w:evenVBand="0" w:oddHBand="0" w:evenHBand="1" w:firstRowFirstColumn="0" w:firstRowLastColumn="0" w:lastRowFirstColumn="0" w:lastRowLastColumn="0"/>
            </w:pPr>
            <w:proofErr w:type="spellStart"/>
            <w:r w:rsidRPr="00F15FDC">
              <w:t>bfSize</w:t>
            </w:r>
            <w:proofErr w:type="spellEnd"/>
          </w:p>
        </w:tc>
        <w:tc>
          <w:tcPr>
            <w:tcW w:w="6539" w:type="dxa"/>
          </w:tcPr>
          <w:p w14:paraId="4ED1E796" w14:textId="77777777" w:rsidR="001311CF" w:rsidRPr="00F15FDC" w:rsidRDefault="00623DE2" w:rsidP="00834611">
            <w:pPr>
              <w:pStyle w:val="normlntext"/>
              <w:cnfStyle w:val="000000010000" w:firstRow="0" w:lastRow="0" w:firstColumn="0" w:lastColumn="0" w:oddVBand="0" w:evenVBand="0" w:oddHBand="0" w:evenHBand="1" w:firstRowFirstColumn="0" w:firstRowLastColumn="0" w:lastRowFirstColumn="0" w:lastRowLastColumn="0"/>
            </w:pPr>
            <w:r w:rsidRPr="00F15FDC">
              <w:t>Velikost souboru s obrazovými údaji (typ long)</w:t>
            </w:r>
          </w:p>
        </w:tc>
      </w:tr>
      <w:tr w:rsidR="001311CF" w14:paraId="4ED1E79B" w14:textId="77777777" w:rsidTr="00983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98" w14:textId="77777777" w:rsidR="001311CF" w:rsidRPr="00F15FDC" w:rsidRDefault="001311CF" w:rsidP="00834611">
            <w:pPr>
              <w:pStyle w:val="normlntext"/>
            </w:pPr>
            <w:r w:rsidRPr="00F15FDC">
              <w:t>2 byty</w:t>
            </w:r>
          </w:p>
        </w:tc>
        <w:tc>
          <w:tcPr>
            <w:tcW w:w="1429" w:type="dxa"/>
          </w:tcPr>
          <w:p w14:paraId="4ED1E799" w14:textId="77777777" w:rsidR="001311CF" w:rsidRPr="00F15FDC" w:rsidRDefault="00623DE2" w:rsidP="00834611">
            <w:pPr>
              <w:pStyle w:val="normlntext"/>
              <w:cnfStyle w:val="000000100000" w:firstRow="0" w:lastRow="0" w:firstColumn="0" w:lastColumn="0" w:oddVBand="0" w:evenVBand="0" w:oddHBand="1" w:evenHBand="0" w:firstRowFirstColumn="0" w:firstRowLastColumn="0" w:lastRowFirstColumn="0" w:lastRowLastColumn="0"/>
            </w:pPr>
            <w:r w:rsidRPr="00F15FDC">
              <w:t>bfReserved1</w:t>
            </w:r>
          </w:p>
        </w:tc>
        <w:tc>
          <w:tcPr>
            <w:tcW w:w="6539" w:type="dxa"/>
          </w:tcPr>
          <w:p w14:paraId="4ED1E79A" w14:textId="77777777" w:rsidR="001311CF" w:rsidRPr="00F15FDC" w:rsidRDefault="00623DE2" w:rsidP="00834611">
            <w:pPr>
              <w:pStyle w:val="normlntext"/>
              <w:cnfStyle w:val="000000100000" w:firstRow="0" w:lastRow="0" w:firstColumn="0" w:lastColumn="0" w:oddVBand="0" w:evenVBand="0" w:oddHBand="1" w:evenHBand="0" w:firstRowFirstColumn="0" w:firstRowLastColumn="0" w:lastRowFirstColumn="0" w:lastRowLastColumn="0"/>
            </w:pPr>
            <w:r w:rsidRPr="00F15FDC">
              <w:t>Rezervované – nastavené na 0</w:t>
            </w:r>
          </w:p>
        </w:tc>
      </w:tr>
      <w:tr w:rsidR="001311CF" w14:paraId="4ED1E79F" w14:textId="77777777" w:rsidTr="009831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9C" w14:textId="77777777" w:rsidR="001311CF" w:rsidRPr="00F15FDC" w:rsidRDefault="001311CF" w:rsidP="00834611">
            <w:pPr>
              <w:pStyle w:val="normlntext"/>
            </w:pPr>
            <w:r w:rsidRPr="00F15FDC">
              <w:t>2 byty</w:t>
            </w:r>
          </w:p>
        </w:tc>
        <w:tc>
          <w:tcPr>
            <w:tcW w:w="1429" w:type="dxa"/>
          </w:tcPr>
          <w:p w14:paraId="4ED1E79D" w14:textId="77777777" w:rsidR="001311CF" w:rsidRPr="00F15FDC" w:rsidRDefault="00623DE2" w:rsidP="00834611">
            <w:pPr>
              <w:pStyle w:val="normlntext"/>
              <w:cnfStyle w:val="000000010000" w:firstRow="0" w:lastRow="0" w:firstColumn="0" w:lastColumn="0" w:oddVBand="0" w:evenVBand="0" w:oddHBand="0" w:evenHBand="1" w:firstRowFirstColumn="0" w:firstRowLastColumn="0" w:lastRowFirstColumn="0" w:lastRowLastColumn="0"/>
            </w:pPr>
            <w:r w:rsidRPr="00F15FDC">
              <w:t>bfReserved2</w:t>
            </w:r>
          </w:p>
        </w:tc>
        <w:tc>
          <w:tcPr>
            <w:tcW w:w="6539" w:type="dxa"/>
          </w:tcPr>
          <w:p w14:paraId="4ED1E79E" w14:textId="77777777" w:rsidR="001311CF" w:rsidRPr="00F15FDC" w:rsidRDefault="00623DE2" w:rsidP="00834611">
            <w:pPr>
              <w:pStyle w:val="normlntext"/>
              <w:cnfStyle w:val="000000010000" w:firstRow="0" w:lastRow="0" w:firstColumn="0" w:lastColumn="0" w:oddVBand="0" w:evenVBand="0" w:oddHBand="0" w:evenHBand="1" w:firstRowFirstColumn="0" w:firstRowLastColumn="0" w:lastRowFirstColumn="0" w:lastRowLastColumn="0"/>
            </w:pPr>
            <w:r w:rsidRPr="00F15FDC">
              <w:t>Rezervované – nastavené na 0</w:t>
            </w:r>
          </w:p>
        </w:tc>
      </w:tr>
      <w:tr w:rsidR="001311CF" w14:paraId="4ED1E7A3" w14:textId="77777777" w:rsidTr="00983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A0" w14:textId="77777777" w:rsidR="001311CF" w:rsidRPr="00F15FDC" w:rsidRDefault="001311CF" w:rsidP="00834611">
            <w:pPr>
              <w:pStyle w:val="normlntext"/>
            </w:pPr>
            <w:r w:rsidRPr="00F15FDC">
              <w:t>4 byty</w:t>
            </w:r>
          </w:p>
        </w:tc>
        <w:tc>
          <w:tcPr>
            <w:tcW w:w="1429" w:type="dxa"/>
          </w:tcPr>
          <w:p w14:paraId="4ED1E7A1" w14:textId="77777777" w:rsidR="001311CF" w:rsidRPr="00F15FDC" w:rsidRDefault="00623DE2" w:rsidP="00834611">
            <w:pPr>
              <w:pStyle w:val="normlntext"/>
              <w:cnfStyle w:val="000000100000" w:firstRow="0" w:lastRow="0" w:firstColumn="0" w:lastColumn="0" w:oddVBand="0" w:evenVBand="0" w:oddHBand="1" w:evenHBand="0" w:firstRowFirstColumn="0" w:firstRowLastColumn="0" w:lastRowFirstColumn="0" w:lastRowLastColumn="0"/>
            </w:pPr>
            <w:proofErr w:type="spellStart"/>
            <w:r w:rsidRPr="00F15FDC">
              <w:t>bfOffbits</w:t>
            </w:r>
            <w:proofErr w:type="spellEnd"/>
          </w:p>
        </w:tc>
        <w:tc>
          <w:tcPr>
            <w:tcW w:w="6539" w:type="dxa"/>
          </w:tcPr>
          <w:p w14:paraId="4ED1E7A2" w14:textId="77777777" w:rsidR="001311CF" w:rsidRPr="00F15FDC" w:rsidRDefault="00623DE2" w:rsidP="00834611">
            <w:pPr>
              <w:pStyle w:val="normlntext"/>
              <w:cnfStyle w:val="000000100000" w:firstRow="0" w:lastRow="0" w:firstColumn="0" w:lastColumn="0" w:oddVBand="0" w:evenVBand="0" w:oddHBand="1" w:evenHBand="0" w:firstRowFirstColumn="0" w:firstRowLastColumn="0" w:lastRowFirstColumn="0" w:lastRowLastColumn="0"/>
            </w:pPr>
            <w:r w:rsidRPr="00F15FDC">
              <w:t>Udává posun struktury BITMAPFILEHEADER od začátku souboru (typ long)</w:t>
            </w:r>
          </w:p>
        </w:tc>
      </w:tr>
    </w:tbl>
    <w:p w14:paraId="4ED1E7A4" w14:textId="77777777" w:rsidR="00623DE2" w:rsidRDefault="00623DE2" w:rsidP="001311CF">
      <w:pPr>
        <w:pStyle w:val="normlntext"/>
      </w:pPr>
    </w:p>
    <w:p w14:paraId="4ED1E7A5" w14:textId="77777777" w:rsidR="00623DE2" w:rsidRPr="00623DE2" w:rsidRDefault="00623DE2" w:rsidP="00623DE2">
      <w:pPr>
        <w:pStyle w:val="NadpisC"/>
        <w:numPr>
          <w:ilvl w:val="3"/>
          <w:numId w:val="12"/>
        </w:numPr>
      </w:pPr>
      <w:bookmarkStart w:id="48" w:name="_Toc448818346"/>
      <w:r>
        <w:rPr>
          <w:sz w:val="24"/>
        </w:rPr>
        <w:t>BMP INFO hlavička – B</w:t>
      </w:r>
      <w:r w:rsidR="00FC5100">
        <w:rPr>
          <w:sz w:val="24"/>
        </w:rPr>
        <w:t>ITMA</w:t>
      </w:r>
      <w:r>
        <w:rPr>
          <w:sz w:val="24"/>
        </w:rPr>
        <w:t>PINFOHEADER</w:t>
      </w:r>
      <w:bookmarkEnd w:id="48"/>
    </w:p>
    <w:p w14:paraId="4ED1E7A6" w14:textId="073F5BBB" w:rsidR="00FC5100" w:rsidRDefault="00873958" w:rsidP="00623DE2">
      <w:pPr>
        <w:pStyle w:val="normlntext"/>
      </w:pPr>
      <w:proofErr w:type="spellStart"/>
      <w:r>
        <w:t>Info</w:t>
      </w:r>
      <w:proofErr w:type="spellEnd"/>
      <w:r>
        <w:t xml:space="preserve"> </w:t>
      </w:r>
      <w:r w:rsidR="00623DE2">
        <w:t xml:space="preserve">hlavičky </w:t>
      </w:r>
      <w:r w:rsidR="00CF1E98">
        <w:t>souborů BMP se liší dle verzí. N</w:t>
      </w:r>
      <w:r w:rsidR="00623DE2">
        <w:t>ovější verze zp</w:t>
      </w:r>
      <w:r w:rsidR="00CF1E98">
        <w:t>ravidla obsahuje starší verzi a </w:t>
      </w:r>
      <w:r w:rsidR="00623DE2">
        <w:t>přidává k</w:t>
      </w:r>
      <w:r w:rsidR="00FC5100">
        <w:t> ní</w:t>
      </w:r>
      <w:r w:rsidR="00623DE2">
        <w:t xml:space="preserve"> nové údaje.</w:t>
      </w:r>
      <w:r w:rsidR="00FC5100">
        <w:t xml:space="preserve"> Momentálně se můžeme ve Windows setkat s následujícími verzemi:</w:t>
      </w:r>
    </w:p>
    <w:p w14:paraId="4ED1E7A7" w14:textId="77777777" w:rsidR="00FC5100" w:rsidRDefault="00FC5100" w:rsidP="00FC5100">
      <w:pPr>
        <w:pStyle w:val="normlntext"/>
        <w:numPr>
          <w:ilvl w:val="0"/>
          <w:numId w:val="30"/>
        </w:numPr>
      </w:pPr>
      <w:r>
        <w:t xml:space="preserve">BITMAPINFOHEADER </w:t>
      </w:r>
      <w:r w:rsidR="00E72267">
        <w:t>– délka 40 bytů,</w:t>
      </w:r>
      <w:r>
        <w:t xml:space="preserve"> podpora 16 a 32 bitů na pixel, RLE,</w:t>
      </w:r>
    </w:p>
    <w:p w14:paraId="4ED1E7A8" w14:textId="77777777" w:rsidR="00FC5100" w:rsidRDefault="00FC5100" w:rsidP="00FC5100">
      <w:pPr>
        <w:pStyle w:val="normlntext"/>
        <w:numPr>
          <w:ilvl w:val="0"/>
          <w:numId w:val="30"/>
        </w:numPr>
      </w:pPr>
      <w:r>
        <w:t xml:space="preserve">BITMAPV4HEADER </w:t>
      </w:r>
      <w:r w:rsidR="00E72267">
        <w:t>–</w:t>
      </w:r>
      <w:r>
        <w:t xml:space="preserve"> </w:t>
      </w:r>
      <w:r w:rsidR="00E72267">
        <w:t>délka 108 bytů, přidány barevné prostory</w:t>
      </w:r>
      <w:r>
        <w:t xml:space="preserve"> a </w:t>
      </w:r>
      <w:proofErr w:type="spellStart"/>
      <w:r>
        <w:t>gamma</w:t>
      </w:r>
      <w:proofErr w:type="spellEnd"/>
      <w:r>
        <w:t xml:space="preserve"> korekce,</w:t>
      </w:r>
    </w:p>
    <w:p w14:paraId="4ED1E7A9" w14:textId="3A2E935F" w:rsidR="00425AB8" w:rsidRDefault="00FC5100" w:rsidP="00E72267">
      <w:pPr>
        <w:pStyle w:val="normlntext"/>
        <w:numPr>
          <w:ilvl w:val="0"/>
          <w:numId w:val="30"/>
        </w:numPr>
      </w:pPr>
      <w:r>
        <w:t>BITMAPV5HEADER –</w:t>
      </w:r>
      <w:r w:rsidR="00E72267">
        <w:t xml:space="preserve"> přidány ICC barevné prostory</w:t>
      </w:r>
      <w:r>
        <w:t>.</w:t>
      </w:r>
    </w:p>
    <w:p w14:paraId="61F0400F" w14:textId="77777777" w:rsidR="005F2787" w:rsidRDefault="005F2787" w:rsidP="00425AB8">
      <w:pPr>
        <w:pStyle w:val="normlntextkurzva"/>
      </w:pPr>
      <w:bookmarkStart w:id="49" w:name="_Toc448344713"/>
    </w:p>
    <w:p w14:paraId="4ED1E7AA" w14:textId="52025160" w:rsidR="00F15FDC" w:rsidRDefault="00F15FDC" w:rsidP="005F2787">
      <w:pPr>
        <w:pStyle w:val="normlntextkurzva"/>
        <w:jc w:val="center"/>
      </w:pPr>
      <w:r>
        <w:lastRenderedPageBreak/>
        <w:t xml:space="preserve">Tabulka </w:t>
      </w:r>
      <w:r w:rsidR="00FE3094">
        <w:fldChar w:fldCharType="begin"/>
      </w:r>
      <w:r w:rsidR="00FE3094">
        <w:instrText xml:space="preserve"> SEQ Tabulka \* ARABIC </w:instrText>
      </w:r>
      <w:r w:rsidR="00FE3094">
        <w:fldChar w:fldCharType="separate"/>
      </w:r>
      <w:r w:rsidR="00834E76">
        <w:rPr>
          <w:noProof/>
        </w:rPr>
        <w:t>7</w:t>
      </w:r>
      <w:r w:rsidR="00FE3094">
        <w:rPr>
          <w:noProof/>
        </w:rPr>
        <w:fldChar w:fldCharType="end"/>
      </w:r>
      <w:r>
        <w:t xml:space="preserve"> Struktura BITMAPV5HEADER</w:t>
      </w:r>
      <w:sdt>
        <w:sdtPr>
          <w:id w:val="577795120"/>
          <w:citation/>
        </w:sdtPr>
        <w:sdtEndPr/>
        <w:sdtContent>
          <w:r>
            <w:fldChar w:fldCharType="begin"/>
          </w:r>
          <w:r>
            <w:instrText xml:space="preserve"> CITATION Mic16 \l 1029 </w:instrText>
          </w:r>
          <w:r>
            <w:fldChar w:fldCharType="separate"/>
          </w:r>
          <w:r w:rsidR="001323C3">
            <w:rPr>
              <w:noProof/>
            </w:rPr>
            <w:t xml:space="preserve"> [8]</w:t>
          </w:r>
          <w:r>
            <w:fldChar w:fldCharType="end"/>
          </w:r>
        </w:sdtContent>
      </w:sdt>
      <w:bookmarkEnd w:id="49"/>
    </w:p>
    <w:tbl>
      <w:tblPr>
        <w:tblStyle w:val="Svtlmkazvraznn5"/>
        <w:tblW w:w="0" w:type="auto"/>
        <w:tblLook w:val="04A0" w:firstRow="1" w:lastRow="0" w:firstColumn="1" w:lastColumn="0" w:noHBand="0" w:noVBand="1"/>
      </w:tblPr>
      <w:tblGrid>
        <w:gridCol w:w="959"/>
        <w:gridCol w:w="2126"/>
        <w:gridCol w:w="5842"/>
      </w:tblGrid>
      <w:tr w:rsidR="00E72267" w14:paraId="4ED1E7AE" w14:textId="77777777" w:rsidTr="004531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AB" w14:textId="77777777" w:rsidR="00E72267" w:rsidRPr="00F15FDC" w:rsidRDefault="00E72267" w:rsidP="00834611">
            <w:pPr>
              <w:pStyle w:val="normlntext"/>
            </w:pPr>
            <w:r w:rsidRPr="00F15FDC">
              <w:t>Délka</w:t>
            </w:r>
          </w:p>
        </w:tc>
        <w:tc>
          <w:tcPr>
            <w:tcW w:w="2126" w:type="dxa"/>
          </w:tcPr>
          <w:p w14:paraId="4ED1E7AC" w14:textId="77777777" w:rsidR="00E72267" w:rsidRPr="00F15FDC" w:rsidRDefault="00E72267" w:rsidP="00834611">
            <w:pPr>
              <w:pStyle w:val="normlntext"/>
              <w:cnfStyle w:val="100000000000" w:firstRow="1" w:lastRow="0" w:firstColumn="0" w:lastColumn="0" w:oddVBand="0" w:evenVBand="0" w:oddHBand="0" w:evenHBand="0" w:firstRowFirstColumn="0" w:firstRowLastColumn="0" w:lastRowFirstColumn="0" w:lastRowLastColumn="0"/>
            </w:pPr>
            <w:r w:rsidRPr="00F15FDC">
              <w:t>Název</w:t>
            </w:r>
          </w:p>
        </w:tc>
        <w:tc>
          <w:tcPr>
            <w:tcW w:w="5842" w:type="dxa"/>
          </w:tcPr>
          <w:p w14:paraId="4ED1E7AD" w14:textId="77777777" w:rsidR="00E72267" w:rsidRPr="00F15FDC" w:rsidRDefault="00E72267" w:rsidP="00834611">
            <w:pPr>
              <w:pStyle w:val="normlntext"/>
              <w:cnfStyle w:val="100000000000" w:firstRow="1" w:lastRow="0" w:firstColumn="0" w:lastColumn="0" w:oddVBand="0" w:evenVBand="0" w:oddHBand="0" w:evenHBand="0" w:firstRowFirstColumn="0" w:firstRowLastColumn="0" w:lastRowFirstColumn="0" w:lastRowLastColumn="0"/>
            </w:pPr>
            <w:r w:rsidRPr="00F15FDC">
              <w:t>Význam</w:t>
            </w:r>
          </w:p>
        </w:tc>
      </w:tr>
      <w:tr w:rsidR="00E72267" w14:paraId="4ED1E7B2"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AF" w14:textId="77777777" w:rsidR="00E72267" w:rsidRPr="00F15FDC" w:rsidRDefault="00E72267" w:rsidP="00834611">
            <w:pPr>
              <w:pStyle w:val="normlntext"/>
            </w:pPr>
            <w:r w:rsidRPr="00F15FDC">
              <w:t>4 bajty</w:t>
            </w:r>
          </w:p>
        </w:tc>
        <w:tc>
          <w:tcPr>
            <w:tcW w:w="2126" w:type="dxa"/>
          </w:tcPr>
          <w:p w14:paraId="4ED1E7B0" w14:textId="77777777" w:rsidR="00E72267" w:rsidRPr="00F15FDC" w:rsidRDefault="00E72267" w:rsidP="00834611">
            <w:pPr>
              <w:pStyle w:val="normlntext"/>
              <w:cnfStyle w:val="000000100000" w:firstRow="0" w:lastRow="0" w:firstColumn="0" w:lastColumn="0" w:oddVBand="0" w:evenVBand="0" w:oddHBand="1" w:evenHBand="0" w:firstRowFirstColumn="0" w:firstRowLastColumn="0" w:lastRowFirstColumn="0" w:lastRowLastColumn="0"/>
            </w:pPr>
            <w:r w:rsidRPr="00F15FDC">
              <w:t>bV5Size</w:t>
            </w:r>
          </w:p>
        </w:tc>
        <w:tc>
          <w:tcPr>
            <w:tcW w:w="5842" w:type="dxa"/>
          </w:tcPr>
          <w:p w14:paraId="4ED1E7B1" w14:textId="77777777" w:rsidR="00E72267" w:rsidRPr="00F15FDC" w:rsidRDefault="00906106" w:rsidP="00834611">
            <w:pPr>
              <w:pStyle w:val="normlntext"/>
              <w:cnfStyle w:val="000000100000" w:firstRow="0" w:lastRow="0" w:firstColumn="0" w:lastColumn="0" w:oddVBand="0" w:evenVBand="0" w:oddHBand="1" w:evenHBand="0" w:firstRowFirstColumn="0" w:firstRowLastColumn="0" w:lastRowFirstColumn="0" w:lastRowLastColumn="0"/>
            </w:pPr>
            <w:r>
              <w:t>Velikost BITMAPINFOHEADER</w:t>
            </w:r>
          </w:p>
        </w:tc>
      </w:tr>
      <w:tr w:rsidR="00E72267" w14:paraId="4ED1E7B6"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B3" w14:textId="77777777" w:rsidR="00E72267" w:rsidRPr="00F15FDC" w:rsidRDefault="00E72267" w:rsidP="00834611">
            <w:pPr>
              <w:pStyle w:val="normlntext"/>
            </w:pPr>
            <w:r w:rsidRPr="00F15FDC">
              <w:t>4 bajty</w:t>
            </w:r>
          </w:p>
        </w:tc>
        <w:tc>
          <w:tcPr>
            <w:tcW w:w="2126" w:type="dxa"/>
          </w:tcPr>
          <w:p w14:paraId="4ED1E7B4" w14:textId="77777777" w:rsidR="00E72267" w:rsidRPr="00F15FDC" w:rsidRDefault="00E72267" w:rsidP="00834611">
            <w:pPr>
              <w:pStyle w:val="normlntext"/>
              <w:cnfStyle w:val="000000010000" w:firstRow="0" w:lastRow="0" w:firstColumn="0" w:lastColumn="0" w:oddVBand="0" w:evenVBand="0" w:oddHBand="0" w:evenHBand="1" w:firstRowFirstColumn="0" w:firstRowLastColumn="0" w:lastRowFirstColumn="0" w:lastRowLastColumn="0"/>
            </w:pPr>
            <w:r w:rsidRPr="00F15FDC">
              <w:t>bV5Width</w:t>
            </w:r>
          </w:p>
        </w:tc>
        <w:tc>
          <w:tcPr>
            <w:tcW w:w="5842" w:type="dxa"/>
          </w:tcPr>
          <w:p w14:paraId="4ED1E7B5" w14:textId="77777777" w:rsidR="00E72267" w:rsidRPr="00F15FDC" w:rsidRDefault="00906106" w:rsidP="00834611">
            <w:pPr>
              <w:pStyle w:val="normlntext"/>
              <w:cnfStyle w:val="000000010000" w:firstRow="0" w:lastRow="0" w:firstColumn="0" w:lastColumn="0" w:oddVBand="0" w:evenVBand="0" w:oddHBand="0" w:evenHBand="1" w:firstRowFirstColumn="0" w:firstRowLastColumn="0" w:lastRowFirstColumn="0" w:lastRowLastColumn="0"/>
            </w:pPr>
            <w:r>
              <w:t>Šířka obrazu</w:t>
            </w:r>
          </w:p>
        </w:tc>
      </w:tr>
      <w:tr w:rsidR="00E72267" w14:paraId="4ED1E7BA"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B7" w14:textId="77777777" w:rsidR="00E72267" w:rsidRPr="00F15FDC" w:rsidRDefault="00E72267" w:rsidP="00834611">
            <w:pPr>
              <w:pStyle w:val="normlntext"/>
            </w:pPr>
            <w:r w:rsidRPr="00F15FDC">
              <w:t>4 bajty</w:t>
            </w:r>
          </w:p>
        </w:tc>
        <w:tc>
          <w:tcPr>
            <w:tcW w:w="2126" w:type="dxa"/>
          </w:tcPr>
          <w:p w14:paraId="4ED1E7B8" w14:textId="77777777" w:rsidR="00E72267" w:rsidRPr="00F15FDC" w:rsidRDefault="00E72267" w:rsidP="00834611">
            <w:pPr>
              <w:pStyle w:val="normlntext"/>
              <w:cnfStyle w:val="000000100000" w:firstRow="0" w:lastRow="0" w:firstColumn="0" w:lastColumn="0" w:oddVBand="0" w:evenVBand="0" w:oddHBand="1" w:evenHBand="0" w:firstRowFirstColumn="0" w:firstRowLastColumn="0" w:lastRowFirstColumn="0" w:lastRowLastColumn="0"/>
            </w:pPr>
            <w:r w:rsidRPr="00F15FDC">
              <w:t>bV5Height</w:t>
            </w:r>
          </w:p>
        </w:tc>
        <w:tc>
          <w:tcPr>
            <w:tcW w:w="5842" w:type="dxa"/>
          </w:tcPr>
          <w:p w14:paraId="4ED1E7B9" w14:textId="77777777" w:rsidR="00E72267" w:rsidRPr="00F15FDC" w:rsidRDefault="00906106" w:rsidP="00834611">
            <w:pPr>
              <w:pStyle w:val="normlntext"/>
              <w:cnfStyle w:val="000000100000" w:firstRow="0" w:lastRow="0" w:firstColumn="0" w:lastColumn="0" w:oddVBand="0" w:evenVBand="0" w:oddHBand="1" w:evenHBand="0" w:firstRowFirstColumn="0" w:firstRowLastColumn="0" w:lastRowFirstColumn="0" w:lastRowLastColumn="0"/>
            </w:pPr>
            <w:r>
              <w:t>Výška obrazu</w:t>
            </w:r>
          </w:p>
        </w:tc>
      </w:tr>
      <w:tr w:rsidR="00E72267" w14:paraId="4ED1E7BE"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BB" w14:textId="77777777" w:rsidR="00E72267" w:rsidRPr="00F15FDC" w:rsidRDefault="009831CC" w:rsidP="00834611">
            <w:pPr>
              <w:pStyle w:val="normlntext"/>
            </w:pPr>
            <w:r w:rsidRPr="00F15FDC">
              <w:t>2</w:t>
            </w:r>
            <w:r w:rsidR="00E72267" w:rsidRPr="00F15FDC">
              <w:t xml:space="preserve"> bajty</w:t>
            </w:r>
          </w:p>
        </w:tc>
        <w:tc>
          <w:tcPr>
            <w:tcW w:w="2126" w:type="dxa"/>
          </w:tcPr>
          <w:p w14:paraId="4ED1E7BC" w14:textId="77777777" w:rsidR="00E72267" w:rsidRPr="00F15FDC" w:rsidRDefault="00E72267" w:rsidP="00834611">
            <w:pPr>
              <w:pStyle w:val="normlntext"/>
              <w:cnfStyle w:val="000000010000" w:firstRow="0" w:lastRow="0" w:firstColumn="0" w:lastColumn="0" w:oddVBand="0" w:evenVBand="0" w:oddHBand="0" w:evenHBand="1" w:firstRowFirstColumn="0" w:firstRowLastColumn="0" w:lastRowFirstColumn="0" w:lastRowLastColumn="0"/>
            </w:pPr>
            <w:r w:rsidRPr="00F15FDC">
              <w:t>bV5Planes</w:t>
            </w:r>
          </w:p>
        </w:tc>
        <w:tc>
          <w:tcPr>
            <w:tcW w:w="5842" w:type="dxa"/>
          </w:tcPr>
          <w:p w14:paraId="4ED1E7BD" w14:textId="77777777" w:rsidR="00E72267" w:rsidRPr="00F15FDC" w:rsidRDefault="00906106" w:rsidP="00834611">
            <w:pPr>
              <w:pStyle w:val="normlntext"/>
              <w:cnfStyle w:val="000000010000" w:firstRow="0" w:lastRow="0" w:firstColumn="0" w:lastColumn="0" w:oddVBand="0" w:evenVBand="0" w:oddHBand="0" w:evenHBand="1" w:firstRowFirstColumn="0" w:firstRowLastColumn="0" w:lastRowFirstColumn="0" w:lastRowLastColumn="0"/>
            </w:pPr>
            <w:r>
              <w:t>Počet rovin pro výstupní zařízení, musí být nastaveno na 1</w:t>
            </w:r>
          </w:p>
        </w:tc>
      </w:tr>
      <w:tr w:rsidR="00E72267" w14:paraId="4ED1E7C2"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BF" w14:textId="77777777" w:rsidR="00E72267" w:rsidRPr="00F15FDC" w:rsidRDefault="009831CC" w:rsidP="00834611">
            <w:pPr>
              <w:pStyle w:val="normlntext"/>
            </w:pPr>
            <w:r w:rsidRPr="00F15FDC">
              <w:t>2</w:t>
            </w:r>
            <w:r w:rsidR="00E72267" w:rsidRPr="00F15FDC">
              <w:t xml:space="preserve"> bajty</w:t>
            </w:r>
          </w:p>
        </w:tc>
        <w:tc>
          <w:tcPr>
            <w:tcW w:w="2126" w:type="dxa"/>
          </w:tcPr>
          <w:p w14:paraId="4ED1E7C0" w14:textId="77777777" w:rsidR="00E72267" w:rsidRPr="00F15FDC" w:rsidRDefault="00E72267" w:rsidP="00834611">
            <w:pPr>
              <w:pStyle w:val="normlntext"/>
              <w:cnfStyle w:val="000000100000" w:firstRow="0" w:lastRow="0" w:firstColumn="0" w:lastColumn="0" w:oddVBand="0" w:evenVBand="0" w:oddHBand="1" w:evenHBand="0" w:firstRowFirstColumn="0" w:firstRowLastColumn="0" w:lastRowFirstColumn="0" w:lastRowLastColumn="0"/>
            </w:pPr>
            <w:r w:rsidRPr="00F15FDC">
              <w:t>bV5BitCount</w:t>
            </w:r>
          </w:p>
        </w:tc>
        <w:tc>
          <w:tcPr>
            <w:tcW w:w="5842" w:type="dxa"/>
          </w:tcPr>
          <w:p w14:paraId="4ED1E7C1" w14:textId="77777777" w:rsidR="00E72267" w:rsidRPr="00F15FDC" w:rsidRDefault="00906106" w:rsidP="00834611">
            <w:pPr>
              <w:pStyle w:val="normlntext"/>
              <w:cnfStyle w:val="000000100000" w:firstRow="0" w:lastRow="0" w:firstColumn="0" w:lastColumn="0" w:oddVBand="0" w:evenVBand="0" w:oddHBand="1" w:evenHBand="0" w:firstRowFirstColumn="0" w:firstRowLastColumn="0" w:lastRowFirstColumn="0" w:lastRowLastColumn="0"/>
            </w:pPr>
            <w:r>
              <w:t>Počet bitů na pixel, musí být 1, 2, 4, 8, 16, 24 nebo 32</w:t>
            </w:r>
          </w:p>
        </w:tc>
      </w:tr>
      <w:tr w:rsidR="00E72267" w14:paraId="4ED1E7CA"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C3" w14:textId="77777777" w:rsidR="00E72267" w:rsidRPr="00F15FDC" w:rsidRDefault="009831CC" w:rsidP="00834611">
            <w:pPr>
              <w:pStyle w:val="normlntext"/>
            </w:pPr>
            <w:r w:rsidRPr="00F15FDC">
              <w:t>4</w:t>
            </w:r>
            <w:r w:rsidR="00E72267" w:rsidRPr="00F15FDC">
              <w:t xml:space="preserve"> bajty</w:t>
            </w:r>
          </w:p>
        </w:tc>
        <w:tc>
          <w:tcPr>
            <w:tcW w:w="2126" w:type="dxa"/>
          </w:tcPr>
          <w:p w14:paraId="4ED1E7C4" w14:textId="77777777" w:rsidR="00E72267" w:rsidRPr="00F15FDC" w:rsidRDefault="00E72267" w:rsidP="00834611">
            <w:pPr>
              <w:pStyle w:val="normlntext"/>
              <w:cnfStyle w:val="000000010000" w:firstRow="0" w:lastRow="0" w:firstColumn="0" w:lastColumn="0" w:oddVBand="0" w:evenVBand="0" w:oddHBand="0" w:evenHBand="1" w:firstRowFirstColumn="0" w:firstRowLastColumn="0" w:lastRowFirstColumn="0" w:lastRowLastColumn="0"/>
            </w:pPr>
            <w:r w:rsidRPr="00F15FDC">
              <w:t>bV5Compresion</w:t>
            </w:r>
          </w:p>
        </w:tc>
        <w:tc>
          <w:tcPr>
            <w:tcW w:w="5842" w:type="dxa"/>
          </w:tcPr>
          <w:p w14:paraId="4ED1E7C9" w14:textId="25730BE4" w:rsidR="00B77311" w:rsidRPr="00B77311" w:rsidRDefault="00906106" w:rsidP="005F2787">
            <w:pPr>
              <w:pStyle w:val="normlntext"/>
              <w:cnfStyle w:val="000000010000" w:firstRow="0" w:lastRow="0" w:firstColumn="0" w:lastColumn="0" w:oddVBand="0" w:evenVBand="0" w:oddHBand="0" w:evenHBand="1" w:firstRowFirstColumn="0" w:firstRowLastColumn="0" w:lastRowFirstColumn="0" w:lastRowLastColumn="0"/>
            </w:pPr>
            <w:r>
              <w:t>Udává typ komprese:</w:t>
            </w:r>
            <w:r w:rsidR="005F2787">
              <w:t xml:space="preserve"> </w:t>
            </w:r>
            <w:r w:rsidRPr="00906106">
              <w:t>0 – BI_RGB</w:t>
            </w:r>
            <w:r w:rsidR="005F2787">
              <w:t xml:space="preserve">, </w:t>
            </w:r>
            <w:r w:rsidRPr="00906106">
              <w:t>1 – BI_RLE8</w:t>
            </w:r>
            <w:r w:rsidR="005F2787">
              <w:t xml:space="preserve">, </w:t>
            </w:r>
            <w:r w:rsidRPr="00906106">
              <w:t>2 – BI_RLE4</w:t>
            </w:r>
            <w:r w:rsidR="005F2787">
              <w:t xml:space="preserve">, </w:t>
            </w:r>
            <w:r w:rsidR="00B77311">
              <w:t>6 – BI_</w:t>
            </w:r>
            <w:r w:rsidR="00B77311" w:rsidRPr="00B77311">
              <w:t xml:space="preserve"> ALPHABITFIELDS</w:t>
            </w:r>
          </w:p>
        </w:tc>
      </w:tr>
      <w:tr w:rsidR="00E72267" w14:paraId="4ED1E7CE"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CB" w14:textId="77777777" w:rsidR="00E72267" w:rsidRPr="00F15FDC" w:rsidRDefault="00E72267" w:rsidP="00834611">
            <w:pPr>
              <w:pStyle w:val="normlntext"/>
            </w:pPr>
            <w:r w:rsidRPr="00F15FDC">
              <w:t>4 bajty</w:t>
            </w:r>
          </w:p>
        </w:tc>
        <w:tc>
          <w:tcPr>
            <w:tcW w:w="2126" w:type="dxa"/>
          </w:tcPr>
          <w:p w14:paraId="4ED1E7CC" w14:textId="77777777" w:rsidR="00E72267" w:rsidRPr="00F15FDC" w:rsidRDefault="00E72267" w:rsidP="00834611">
            <w:pPr>
              <w:pStyle w:val="normlntext"/>
              <w:cnfStyle w:val="000000100000" w:firstRow="0" w:lastRow="0" w:firstColumn="0" w:lastColumn="0" w:oddVBand="0" w:evenVBand="0" w:oddHBand="1" w:evenHBand="0" w:firstRowFirstColumn="0" w:firstRowLastColumn="0" w:lastRowFirstColumn="0" w:lastRowLastColumn="0"/>
            </w:pPr>
            <w:r w:rsidRPr="00F15FDC">
              <w:t>bV</w:t>
            </w:r>
            <w:r w:rsidR="009831CC" w:rsidRPr="00F15FDC">
              <w:t>5SizeImage</w:t>
            </w:r>
          </w:p>
        </w:tc>
        <w:tc>
          <w:tcPr>
            <w:tcW w:w="5842" w:type="dxa"/>
          </w:tcPr>
          <w:p w14:paraId="4ED1E7CD" w14:textId="7027A378" w:rsidR="00E72267" w:rsidRPr="00F15FDC" w:rsidRDefault="00906106" w:rsidP="00834611">
            <w:pPr>
              <w:pStyle w:val="normlntext"/>
              <w:cnfStyle w:val="000000100000" w:firstRow="0" w:lastRow="0" w:firstColumn="0" w:lastColumn="0" w:oddVBand="0" w:evenVBand="0" w:oddHBand="1" w:evenHBand="0" w:firstRowFirstColumn="0" w:firstRowLastColumn="0" w:lastRowFirstColumn="0" w:lastRowLastColumn="0"/>
            </w:pPr>
            <w:r>
              <w:t>Velikost obrazu v</w:t>
            </w:r>
            <w:r w:rsidR="005F2787">
              <w:t> </w:t>
            </w:r>
            <w:r>
              <w:t>bytech</w:t>
            </w:r>
          </w:p>
        </w:tc>
      </w:tr>
      <w:tr w:rsidR="00E72267" w14:paraId="4ED1E7D2"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CF" w14:textId="77777777" w:rsidR="00E72267" w:rsidRPr="00F15FDC" w:rsidRDefault="00E72267" w:rsidP="00834611">
            <w:pPr>
              <w:pStyle w:val="normlntext"/>
            </w:pPr>
            <w:r w:rsidRPr="00F15FDC">
              <w:t>4 bajty</w:t>
            </w:r>
          </w:p>
        </w:tc>
        <w:tc>
          <w:tcPr>
            <w:tcW w:w="2126" w:type="dxa"/>
          </w:tcPr>
          <w:p w14:paraId="4ED1E7D0" w14:textId="77777777" w:rsidR="00E72267" w:rsidRPr="00F15FDC" w:rsidRDefault="009831CC" w:rsidP="00834611">
            <w:pPr>
              <w:pStyle w:val="normlntext"/>
              <w:cnfStyle w:val="000000010000" w:firstRow="0" w:lastRow="0" w:firstColumn="0" w:lastColumn="0" w:oddVBand="0" w:evenVBand="0" w:oddHBand="0" w:evenHBand="1" w:firstRowFirstColumn="0" w:firstRowLastColumn="0" w:lastRowFirstColumn="0" w:lastRowLastColumn="0"/>
            </w:pPr>
            <w:r w:rsidRPr="00F15FDC">
              <w:t>bV5XPelsPerMeter</w:t>
            </w:r>
          </w:p>
        </w:tc>
        <w:tc>
          <w:tcPr>
            <w:tcW w:w="5842" w:type="dxa"/>
          </w:tcPr>
          <w:p w14:paraId="4ED1E7D1" w14:textId="77777777" w:rsidR="00E72267" w:rsidRPr="00F15FDC" w:rsidRDefault="00906106" w:rsidP="00834611">
            <w:pPr>
              <w:pStyle w:val="normlntext"/>
              <w:cnfStyle w:val="000000010000" w:firstRow="0" w:lastRow="0" w:firstColumn="0" w:lastColumn="0" w:oddVBand="0" w:evenVBand="0" w:oddHBand="0" w:evenHBand="1" w:firstRowFirstColumn="0" w:firstRowLastColumn="0" w:lastRowFirstColumn="0" w:lastRowLastColumn="0"/>
            </w:pPr>
            <w:r>
              <w:t>Horizontální rozlišení výstupního zařízení na metr</w:t>
            </w:r>
          </w:p>
        </w:tc>
      </w:tr>
      <w:tr w:rsidR="00E72267" w14:paraId="4ED1E7D6"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D3" w14:textId="77777777" w:rsidR="00E72267" w:rsidRPr="00F15FDC" w:rsidRDefault="00E72267" w:rsidP="00834611">
            <w:pPr>
              <w:pStyle w:val="normlntext"/>
            </w:pPr>
            <w:r w:rsidRPr="00F15FDC">
              <w:t>4 bajty</w:t>
            </w:r>
          </w:p>
        </w:tc>
        <w:tc>
          <w:tcPr>
            <w:tcW w:w="2126" w:type="dxa"/>
          </w:tcPr>
          <w:p w14:paraId="4ED1E7D4" w14:textId="77777777" w:rsidR="00E72267" w:rsidRPr="00F15FDC" w:rsidRDefault="009831CC" w:rsidP="00834611">
            <w:pPr>
              <w:pStyle w:val="normlntext"/>
              <w:cnfStyle w:val="000000100000" w:firstRow="0" w:lastRow="0" w:firstColumn="0" w:lastColumn="0" w:oddVBand="0" w:evenVBand="0" w:oddHBand="1" w:evenHBand="0" w:firstRowFirstColumn="0" w:firstRowLastColumn="0" w:lastRowFirstColumn="0" w:lastRowLastColumn="0"/>
            </w:pPr>
            <w:r w:rsidRPr="00F15FDC">
              <w:t>bV5YPelsPerMeter</w:t>
            </w:r>
          </w:p>
        </w:tc>
        <w:tc>
          <w:tcPr>
            <w:tcW w:w="5842" w:type="dxa"/>
          </w:tcPr>
          <w:p w14:paraId="4ED1E7D5" w14:textId="77777777" w:rsidR="00E72267" w:rsidRPr="00F15FDC" w:rsidRDefault="00906106" w:rsidP="00834611">
            <w:pPr>
              <w:pStyle w:val="normlntext"/>
              <w:cnfStyle w:val="000000100000" w:firstRow="0" w:lastRow="0" w:firstColumn="0" w:lastColumn="0" w:oddVBand="0" w:evenVBand="0" w:oddHBand="1" w:evenHBand="0" w:firstRowFirstColumn="0" w:firstRowLastColumn="0" w:lastRowFirstColumn="0" w:lastRowLastColumn="0"/>
            </w:pPr>
            <w:r>
              <w:t>Vertikální rozlišení výstupního zařízení na metr</w:t>
            </w:r>
          </w:p>
        </w:tc>
      </w:tr>
      <w:tr w:rsidR="00E72267" w14:paraId="4ED1E7DA"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D7" w14:textId="77777777" w:rsidR="00E72267" w:rsidRPr="00F15FDC" w:rsidRDefault="00E72267" w:rsidP="00834611">
            <w:pPr>
              <w:pStyle w:val="normlntext"/>
            </w:pPr>
            <w:r w:rsidRPr="00F15FDC">
              <w:t>4 bajty</w:t>
            </w:r>
          </w:p>
        </w:tc>
        <w:tc>
          <w:tcPr>
            <w:tcW w:w="2126" w:type="dxa"/>
          </w:tcPr>
          <w:p w14:paraId="4ED1E7D8" w14:textId="77777777" w:rsidR="00E72267" w:rsidRPr="00F15FDC" w:rsidRDefault="009831CC" w:rsidP="00834611">
            <w:pPr>
              <w:pStyle w:val="normlntext"/>
              <w:cnfStyle w:val="000000010000" w:firstRow="0" w:lastRow="0" w:firstColumn="0" w:lastColumn="0" w:oddVBand="0" w:evenVBand="0" w:oddHBand="0" w:evenHBand="1" w:firstRowFirstColumn="0" w:firstRowLastColumn="0" w:lastRowFirstColumn="0" w:lastRowLastColumn="0"/>
            </w:pPr>
            <w:r w:rsidRPr="00F15FDC">
              <w:t>bV5ClrUsed</w:t>
            </w:r>
          </w:p>
        </w:tc>
        <w:tc>
          <w:tcPr>
            <w:tcW w:w="5842" w:type="dxa"/>
          </w:tcPr>
          <w:p w14:paraId="4ED1E7D9" w14:textId="77777777" w:rsidR="00E72267" w:rsidRPr="00F15FDC" w:rsidRDefault="00906106" w:rsidP="00834611">
            <w:pPr>
              <w:pStyle w:val="normlntext"/>
              <w:cnfStyle w:val="000000010000" w:firstRow="0" w:lastRow="0" w:firstColumn="0" w:lastColumn="0" w:oddVBand="0" w:evenVBand="0" w:oddHBand="0" w:evenHBand="1" w:firstRowFirstColumn="0" w:firstRowLastColumn="0" w:lastRowFirstColumn="0" w:lastRowLastColumn="0"/>
            </w:pPr>
            <w:r>
              <w:t>Počet použitých barev, pokud je 0, je použit maximální počet barev dle bV5BitCount</w:t>
            </w:r>
          </w:p>
        </w:tc>
      </w:tr>
      <w:tr w:rsidR="00E72267" w14:paraId="4ED1E7DE"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DB" w14:textId="77777777" w:rsidR="00E72267" w:rsidRPr="00F15FDC" w:rsidRDefault="00E72267" w:rsidP="00834611">
            <w:pPr>
              <w:pStyle w:val="normlntext"/>
            </w:pPr>
            <w:r w:rsidRPr="00F15FDC">
              <w:t>4 bajty</w:t>
            </w:r>
          </w:p>
        </w:tc>
        <w:tc>
          <w:tcPr>
            <w:tcW w:w="2126" w:type="dxa"/>
          </w:tcPr>
          <w:p w14:paraId="4ED1E7DC" w14:textId="77777777" w:rsidR="009831CC" w:rsidRPr="00F15FDC" w:rsidRDefault="009831CC" w:rsidP="00834611">
            <w:pPr>
              <w:pStyle w:val="normlntext"/>
              <w:cnfStyle w:val="000000100000" w:firstRow="0" w:lastRow="0" w:firstColumn="0" w:lastColumn="0" w:oddVBand="0" w:evenVBand="0" w:oddHBand="1" w:evenHBand="0" w:firstRowFirstColumn="0" w:firstRowLastColumn="0" w:lastRowFirstColumn="0" w:lastRowLastColumn="0"/>
            </w:pPr>
            <w:r w:rsidRPr="00F15FDC">
              <w:t>bV5ClrImportant</w:t>
            </w:r>
          </w:p>
        </w:tc>
        <w:tc>
          <w:tcPr>
            <w:tcW w:w="5842" w:type="dxa"/>
          </w:tcPr>
          <w:p w14:paraId="4ED1E7DD" w14:textId="77777777" w:rsidR="00E72267" w:rsidRPr="00F15FDC" w:rsidRDefault="00906106" w:rsidP="00834611">
            <w:pPr>
              <w:pStyle w:val="normlntext"/>
              <w:cnfStyle w:val="000000100000" w:firstRow="0" w:lastRow="0" w:firstColumn="0" w:lastColumn="0" w:oddVBand="0" w:evenVBand="0" w:oddHBand="1" w:evenHBand="0" w:firstRowFirstColumn="0" w:firstRowLastColumn="0" w:lastRowFirstColumn="0" w:lastRowLastColumn="0"/>
            </w:pPr>
            <w:r>
              <w:t>Počet barev potřebný pro vykreslení bitmapy</w:t>
            </w:r>
          </w:p>
        </w:tc>
      </w:tr>
      <w:tr w:rsidR="009831CC" w14:paraId="4ED1E7E0" w14:textId="77777777" w:rsidTr="009831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7" w:type="dxa"/>
            <w:gridSpan w:val="3"/>
          </w:tcPr>
          <w:p w14:paraId="4ED1E7DF" w14:textId="77777777" w:rsidR="009831CC" w:rsidRPr="00F15FDC" w:rsidRDefault="009831CC" w:rsidP="00834611">
            <w:pPr>
              <w:pStyle w:val="normlntext"/>
            </w:pPr>
            <w:r w:rsidRPr="00F15FDC">
              <w:t>Zde končí hlavička BITMAPINFOHEADER</w:t>
            </w:r>
          </w:p>
        </w:tc>
      </w:tr>
      <w:tr w:rsidR="00E72267" w14:paraId="4ED1E7E4"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E1" w14:textId="77777777" w:rsidR="00E72267" w:rsidRPr="00F15FDC" w:rsidRDefault="00E72267" w:rsidP="00834611">
            <w:pPr>
              <w:pStyle w:val="normlntext"/>
            </w:pPr>
            <w:r w:rsidRPr="00F15FDC">
              <w:t>4 bajty</w:t>
            </w:r>
          </w:p>
        </w:tc>
        <w:tc>
          <w:tcPr>
            <w:tcW w:w="2126" w:type="dxa"/>
          </w:tcPr>
          <w:p w14:paraId="4ED1E7E2" w14:textId="77777777" w:rsidR="00E72267" w:rsidRPr="00F15FDC" w:rsidRDefault="009831CC" w:rsidP="00834611">
            <w:pPr>
              <w:pStyle w:val="normlntext"/>
              <w:cnfStyle w:val="000000100000" w:firstRow="0" w:lastRow="0" w:firstColumn="0" w:lastColumn="0" w:oddVBand="0" w:evenVBand="0" w:oddHBand="1" w:evenHBand="0" w:firstRowFirstColumn="0" w:firstRowLastColumn="0" w:lastRowFirstColumn="0" w:lastRowLastColumn="0"/>
            </w:pPr>
            <w:r w:rsidRPr="00F15FDC">
              <w:t>bV5RedMask</w:t>
            </w:r>
          </w:p>
        </w:tc>
        <w:tc>
          <w:tcPr>
            <w:tcW w:w="5842" w:type="dxa"/>
          </w:tcPr>
          <w:p w14:paraId="4ED1E7E3" w14:textId="77777777" w:rsidR="00E72267" w:rsidRPr="00F15FDC" w:rsidRDefault="00906106" w:rsidP="00834611">
            <w:pPr>
              <w:pStyle w:val="normlntext"/>
              <w:cnfStyle w:val="000000100000" w:firstRow="0" w:lastRow="0" w:firstColumn="0" w:lastColumn="0" w:oddVBand="0" w:evenVBand="0" w:oddHBand="1" w:evenHBand="0" w:firstRowFirstColumn="0" w:firstRowLastColumn="0" w:lastRowFirstColumn="0" w:lastRowLastColumn="0"/>
            </w:pPr>
            <w:r>
              <w:t>Maska pro červenou složku</w:t>
            </w:r>
          </w:p>
        </w:tc>
      </w:tr>
      <w:tr w:rsidR="00E72267" w14:paraId="4ED1E7E8"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E5" w14:textId="77777777" w:rsidR="00E72267" w:rsidRPr="00F15FDC" w:rsidRDefault="00E72267" w:rsidP="00834611">
            <w:pPr>
              <w:pStyle w:val="normlntext"/>
            </w:pPr>
            <w:r w:rsidRPr="00F15FDC">
              <w:t>4 bajty</w:t>
            </w:r>
          </w:p>
        </w:tc>
        <w:tc>
          <w:tcPr>
            <w:tcW w:w="2126" w:type="dxa"/>
          </w:tcPr>
          <w:p w14:paraId="4ED1E7E6" w14:textId="77777777" w:rsidR="00E72267" w:rsidRPr="00F15FDC" w:rsidRDefault="009831CC" w:rsidP="00834611">
            <w:pPr>
              <w:pStyle w:val="normlntext"/>
              <w:cnfStyle w:val="000000010000" w:firstRow="0" w:lastRow="0" w:firstColumn="0" w:lastColumn="0" w:oddVBand="0" w:evenVBand="0" w:oddHBand="0" w:evenHBand="1" w:firstRowFirstColumn="0" w:firstRowLastColumn="0" w:lastRowFirstColumn="0" w:lastRowLastColumn="0"/>
            </w:pPr>
            <w:r w:rsidRPr="00F15FDC">
              <w:t>bV5GreenMask</w:t>
            </w:r>
          </w:p>
        </w:tc>
        <w:tc>
          <w:tcPr>
            <w:tcW w:w="5842" w:type="dxa"/>
          </w:tcPr>
          <w:p w14:paraId="4ED1E7E7" w14:textId="77777777" w:rsidR="00E72267" w:rsidRPr="00F15FDC" w:rsidRDefault="00906106" w:rsidP="00834611">
            <w:pPr>
              <w:pStyle w:val="normlntext"/>
              <w:cnfStyle w:val="000000010000" w:firstRow="0" w:lastRow="0" w:firstColumn="0" w:lastColumn="0" w:oddVBand="0" w:evenVBand="0" w:oddHBand="0" w:evenHBand="1" w:firstRowFirstColumn="0" w:firstRowLastColumn="0" w:lastRowFirstColumn="0" w:lastRowLastColumn="0"/>
            </w:pPr>
            <w:r>
              <w:t>Maska pro zelenou složku</w:t>
            </w:r>
          </w:p>
        </w:tc>
      </w:tr>
      <w:tr w:rsidR="00E72267" w14:paraId="4ED1E7EC"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E9" w14:textId="77777777" w:rsidR="00E72267" w:rsidRPr="00F15FDC" w:rsidRDefault="00E72267" w:rsidP="00834611">
            <w:pPr>
              <w:pStyle w:val="normlntext"/>
            </w:pPr>
            <w:r w:rsidRPr="00F15FDC">
              <w:t>4 bajty</w:t>
            </w:r>
          </w:p>
        </w:tc>
        <w:tc>
          <w:tcPr>
            <w:tcW w:w="2126" w:type="dxa"/>
          </w:tcPr>
          <w:p w14:paraId="4ED1E7EA" w14:textId="77777777" w:rsidR="00E72267" w:rsidRPr="00F15FDC" w:rsidRDefault="009831CC" w:rsidP="00834611">
            <w:pPr>
              <w:pStyle w:val="normlntext"/>
              <w:cnfStyle w:val="000000100000" w:firstRow="0" w:lastRow="0" w:firstColumn="0" w:lastColumn="0" w:oddVBand="0" w:evenVBand="0" w:oddHBand="1" w:evenHBand="0" w:firstRowFirstColumn="0" w:firstRowLastColumn="0" w:lastRowFirstColumn="0" w:lastRowLastColumn="0"/>
            </w:pPr>
            <w:r w:rsidRPr="00F15FDC">
              <w:t>bV5BlueMask</w:t>
            </w:r>
          </w:p>
        </w:tc>
        <w:tc>
          <w:tcPr>
            <w:tcW w:w="5842" w:type="dxa"/>
          </w:tcPr>
          <w:p w14:paraId="4ED1E7EB" w14:textId="77777777" w:rsidR="00E72267" w:rsidRPr="00F15FDC" w:rsidRDefault="00906106" w:rsidP="00834611">
            <w:pPr>
              <w:pStyle w:val="normlntext"/>
              <w:cnfStyle w:val="000000100000" w:firstRow="0" w:lastRow="0" w:firstColumn="0" w:lastColumn="0" w:oddVBand="0" w:evenVBand="0" w:oddHBand="1" w:evenHBand="0" w:firstRowFirstColumn="0" w:firstRowLastColumn="0" w:lastRowFirstColumn="0" w:lastRowLastColumn="0"/>
            </w:pPr>
            <w:r>
              <w:t>Maska pro modrou složku</w:t>
            </w:r>
          </w:p>
        </w:tc>
      </w:tr>
      <w:tr w:rsidR="00E72267" w14:paraId="4ED1E7F0"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ED" w14:textId="77777777" w:rsidR="00E72267" w:rsidRPr="00F15FDC" w:rsidRDefault="00E72267" w:rsidP="00834611">
            <w:pPr>
              <w:pStyle w:val="normlntext"/>
            </w:pPr>
            <w:r w:rsidRPr="00F15FDC">
              <w:t>4 bajty</w:t>
            </w:r>
          </w:p>
        </w:tc>
        <w:tc>
          <w:tcPr>
            <w:tcW w:w="2126" w:type="dxa"/>
          </w:tcPr>
          <w:p w14:paraId="4ED1E7EE" w14:textId="77777777" w:rsidR="00E72267" w:rsidRPr="00F15FDC" w:rsidRDefault="009831CC" w:rsidP="00834611">
            <w:pPr>
              <w:pStyle w:val="normlntext"/>
              <w:cnfStyle w:val="000000010000" w:firstRow="0" w:lastRow="0" w:firstColumn="0" w:lastColumn="0" w:oddVBand="0" w:evenVBand="0" w:oddHBand="0" w:evenHBand="1" w:firstRowFirstColumn="0" w:firstRowLastColumn="0" w:lastRowFirstColumn="0" w:lastRowLastColumn="0"/>
            </w:pPr>
            <w:r w:rsidRPr="00F15FDC">
              <w:t>bV5AlphaMask</w:t>
            </w:r>
          </w:p>
        </w:tc>
        <w:tc>
          <w:tcPr>
            <w:tcW w:w="5842" w:type="dxa"/>
          </w:tcPr>
          <w:p w14:paraId="4ED1E7EF" w14:textId="77777777" w:rsidR="00E72267" w:rsidRPr="00F15FDC" w:rsidRDefault="00906106" w:rsidP="00834611">
            <w:pPr>
              <w:pStyle w:val="normlntext"/>
              <w:cnfStyle w:val="000000010000" w:firstRow="0" w:lastRow="0" w:firstColumn="0" w:lastColumn="0" w:oddVBand="0" w:evenVBand="0" w:oddHBand="0" w:evenHBand="1" w:firstRowFirstColumn="0" w:firstRowLastColumn="0" w:lastRowFirstColumn="0" w:lastRowLastColumn="0"/>
            </w:pPr>
            <w:r>
              <w:t>Maska pro alfa kanál</w:t>
            </w:r>
          </w:p>
        </w:tc>
      </w:tr>
      <w:tr w:rsidR="00E72267" w14:paraId="4ED1E7F4"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F1" w14:textId="77777777" w:rsidR="00E72267" w:rsidRPr="00F15FDC" w:rsidRDefault="00E72267" w:rsidP="00834611">
            <w:pPr>
              <w:pStyle w:val="normlntext"/>
            </w:pPr>
            <w:r w:rsidRPr="00F15FDC">
              <w:t>4 bajty</w:t>
            </w:r>
          </w:p>
        </w:tc>
        <w:tc>
          <w:tcPr>
            <w:tcW w:w="2126" w:type="dxa"/>
          </w:tcPr>
          <w:p w14:paraId="4ED1E7F2" w14:textId="77777777" w:rsidR="00E72267" w:rsidRPr="00F15FDC" w:rsidRDefault="009831CC" w:rsidP="00834611">
            <w:pPr>
              <w:pStyle w:val="normlntext"/>
              <w:cnfStyle w:val="000000100000" w:firstRow="0" w:lastRow="0" w:firstColumn="0" w:lastColumn="0" w:oddVBand="0" w:evenVBand="0" w:oddHBand="1" w:evenHBand="0" w:firstRowFirstColumn="0" w:firstRowLastColumn="0" w:lastRowFirstColumn="0" w:lastRowLastColumn="0"/>
            </w:pPr>
            <w:r w:rsidRPr="00F15FDC">
              <w:t>bV5CSType</w:t>
            </w:r>
          </w:p>
        </w:tc>
        <w:tc>
          <w:tcPr>
            <w:tcW w:w="5842" w:type="dxa"/>
          </w:tcPr>
          <w:p w14:paraId="4ED1E7F3" w14:textId="77777777" w:rsidR="00E72267" w:rsidRPr="00F15FDC" w:rsidRDefault="00453161" w:rsidP="00834611">
            <w:pPr>
              <w:pStyle w:val="normlntext"/>
              <w:cnfStyle w:val="000000100000" w:firstRow="0" w:lastRow="0" w:firstColumn="0" w:lastColumn="0" w:oddVBand="0" w:evenVBand="0" w:oddHBand="1" w:evenHBand="0" w:firstRowFirstColumn="0" w:firstRowLastColumn="0" w:lastRowFirstColumn="0" w:lastRowLastColumn="0"/>
            </w:pPr>
            <w:r>
              <w:t>Typ barevného prostoru</w:t>
            </w:r>
          </w:p>
        </w:tc>
      </w:tr>
      <w:tr w:rsidR="00E72267" w14:paraId="4ED1E7F8"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F5" w14:textId="77777777" w:rsidR="00E72267" w:rsidRPr="00F15FDC" w:rsidRDefault="00453161" w:rsidP="00834611">
            <w:pPr>
              <w:pStyle w:val="normlntext"/>
            </w:pPr>
            <w:r>
              <w:t>36</w:t>
            </w:r>
            <w:r w:rsidR="00E72267" w:rsidRPr="00F15FDC">
              <w:t xml:space="preserve"> bajt</w:t>
            </w:r>
            <w:r>
              <w:t>ů</w:t>
            </w:r>
          </w:p>
        </w:tc>
        <w:tc>
          <w:tcPr>
            <w:tcW w:w="2126" w:type="dxa"/>
          </w:tcPr>
          <w:p w14:paraId="4ED1E7F6" w14:textId="77777777" w:rsidR="00E72267" w:rsidRPr="00F15FDC" w:rsidRDefault="009831CC" w:rsidP="00834611">
            <w:pPr>
              <w:pStyle w:val="normlntext"/>
              <w:cnfStyle w:val="000000010000" w:firstRow="0" w:lastRow="0" w:firstColumn="0" w:lastColumn="0" w:oddVBand="0" w:evenVBand="0" w:oddHBand="0" w:evenHBand="1" w:firstRowFirstColumn="0" w:firstRowLastColumn="0" w:lastRowFirstColumn="0" w:lastRowLastColumn="0"/>
            </w:pPr>
            <w:r w:rsidRPr="00F15FDC">
              <w:t>bV5Endpoints</w:t>
            </w:r>
          </w:p>
        </w:tc>
        <w:tc>
          <w:tcPr>
            <w:tcW w:w="5842" w:type="dxa"/>
          </w:tcPr>
          <w:p w14:paraId="4ED1E7F7" w14:textId="77777777" w:rsidR="00E72267" w:rsidRPr="00F15FDC" w:rsidRDefault="00453161" w:rsidP="00834611">
            <w:pPr>
              <w:pStyle w:val="normlntext"/>
              <w:cnfStyle w:val="000000010000" w:firstRow="0" w:lastRow="0" w:firstColumn="0" w:lastColumn="0" w:oddVBand="0" w:evenVBand="0" w:oddHBand="0" w:evenHBand="1" w:firstRowFirstColumn="0" w:firstRowLastColumn="0" w:lastRowFirstColumn="0" w:lastRowLastColumn="0"/>
            </w:pPr>
            <w:r>
              <w:t>H</w:t>
            </w:r>
            <w:r w:rsidRPr="00453161">
              <w:t>odnoty pro převod mezi RGB a CIE-</w:t>
            </w:r>
            <w:r>
              <w:t>XY</w:t>
            </w:r>
          </w:p>
        </w:tc>
      </w:tr>
      <w:tr w:rsidR="00E72267" w14:paraId="4ED1E7FC"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F9" w14:textId="77777777" w:rsidR="00E72267" w:rsidRPr="00F15FDC" w:rsidRDefault="00E72267" w:rsidP="00834611">
            <w:pPr>
              <w:pStyle w:val="normlntext"/>
            </w:pPr>
            <w:r w:rsidRPr="00F15FDC">
              <w:t>4 bajty</w:t>
            </w:r>
          </w:p>
        </w:tc>
        <w:tc>
          <w:tcPr>
            <w:tcW w:w="2126" w:type="dxa"/>
          </w:tcPr>
          <w:p w14:paraId="4ED1E7FA" w14:textId="77777777" w:rsidR="00E72267" w:rsidRPr="00F15FDC" w:rsidRDefault="009831CC" w:rsidP="00834611">
            <w:pPr>
              <w:pStyle w:val="normlntext"/>
              <w:cnfStyle w:val="000000100000" w:firstRow="0" w:lastRow="0" w:firstColumn="0" w:lastColumn="0" w:oddVBand="0" w:evenVBand="0" w:oddHBand="1" w:evenHBand="0" w:firstRowFirstColumn="0" w:firstRowLastColumn="0" w:lastRowFirstColumn="0" w:lastRowLastColumn="0"/>
            </w:pPr>
            <w:r w:rsidRPr="00F15FDC">
              <w:t>bV5GammaRed</w:t>
            </w:r>
          </w:p>
        </w:tc>
        <w:tc>
          <w:tcPr>
            <w:tcW w:w="5842" w:type="dxa"/>
          </w:tcPr>
          <w:p w14:paraId="4ED1E7FB" w14:textId="77777777" w:rsidR="00E72267" w:rsidRPr="00F15FDC" w:rsidRDefault="00453161" w:rsidP="00834611">
            <w:pPr>
              <w:pStyle w:val="normlntext"/>
              <w:cnfStyle w:val="000000100000" w:firstRow="0" w:lastRow="0" w:firstColumn="0" w:lastColumn="0" w:oddVBand="0" w:evenVBand="0" w:oddHBand="1" w:evenHBand="0" w:firstRowFirstColumn="0" w:firstRowLastColumn="0" w:lastRowFirstColumn="0" w:lastRowLastColumn="0"/>
            </w:pPr>
            <w:proofErr w:type="spellStart"/>
            <w:r>
              <w:t>Gamma</w:t>
            </w:r>
            <w:proofErr w:type="spellEnd"/>
            <w:r>
              <w:t xml:space="preserve"> faktor pro červenou složku</w:t>
            </w:r>
          </w:p>
        </w:tc>
      </w:tr>
      <w:tr w:rsidR="00E72267" w14:paraId="4ED1E800"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7FD" w14:textId="77777777" w:rsidR="00E72267" w:rsidRPr="00F15FDC" w:rsidRDefault="00E72267" w:rsidP="00834611">
            <w:pPr>
              <w:pStyle w:val="normlntext"/>
            </w:pPr>
            <w:r w:rsidRPr="00F15FDC">
              <w:t>4 bajty</w:t>
            </w:r>
          </w:p>
        </w:tc>
        <w:tc>
          <w:tcPr>
            <w:tcW w:w="2126" w:type="dxa"/>
          </w:tcPr>
          <w:p w14:paraId="4ED1E7FE" w14:textId="77777777" w:rsidR="00E72267" w:rsidRPr="00F15FDC" w:rsidRDefault="00F15FDC" w:rsidP="00834611">
            <w:pPr>
              <w:pStyle w:val="normlntext"/>
              <w:cnfStyle w:val="000000010000" w:firstRow="0" w:lastRow="0" w:firstColumn="0" w:lastColumn="0" w:oddVBand="0" w:evenVBand="0" w:oddHBand="0" w:evenHBand="1" w:firstRowFirstColumn="0" w:firstRowLastColumn="0" w:lastRowFirstColumn="0" w:lastRowLastColumn="0"/>
            </w:pPr>
            <w:r w:rsidRPr="00F15FDC">
              <w:t>bV5GammaGreen</w:t>
            </w:r>
          </w:p>
        </w:tc>
        <w:tc>
          <w:tcPr>
            <w:tcW w:w="5842" w:type="dxa"/>
          </w:tcPr>
          <w:p w14:paraId="4ED1E7FF" w14:textId="77777777" w:rsidR="00E72267" w:rsidRPr="00F15FDC" w:rsidRDefault="00453161" w:rsidP="00834611">
            <w:pPr>
              <w:pStyle w:val="normlntext"/>
              <w:cnfStyle w:val="000000010000" w:firstRow="0" w:lastRow="0" w:firstColumn="0" w:lastColumn="0" w:oddVBand="0" w:evenVBand="0" w:oddHBand="0" w:evenHBand="1" w:firstRowFirstColumn="0" w:firstRowLastColumn="0" w:lastRowFirstColumn="0" w:lastRowLastColumn="0"/>
            </w:pPr>
            <w:proofErr w:type="spellStart"/>
            <w:r>
              <w:t>Gamma</w:t>
            </w:r>
            <w:proofErr w:type="spellEnd"/>
            <w:r>
              <w:t xml:space="preserve"> faktor pro zelenou složku</w:t>
            </w:r>
          </w:p>
        </w:tc>
      </w:tr>
      <w:tr w:rsidR="00E72267" w14:paraId="4ED1E804"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801" w14:textId="77777777" w:rsidR="00E72267" w:rsidRPr="00F15FDC" w:rsidRDefault="00E72267" w:rsidP="00834611">
            <w:pPr>
              <w:pStyle w:val="normlntext"/>
            </w:pPr>
            <w:r w:rsidRPr="00F15FDC">
              <w:lastRenderedPageBreak/>
              <w:t>4 bajty</w:t>
            </w:r>
          </w:p>
        </w:tc>
        <w:tc>
          <w:tcPr>
            <w:tcW w:w="2126" w:type="dxa"/>
          </w:tcPr>
          <w:p w14:paraId="4ED1E802" w14:textId="77777777" w:rsidR="00E72267" w:rsidRPr="00F15FDC" w:rsidRDefault="00F15FDC" w:rsidP="00834611">
            <w:pPr>
              <w:pStyle w:val="normlntext"/>
              <w:cnfStyle w:val="000000100000" w:firstRow="0" w:lastRow="0" w:firstColumn="0" w:lastColumn="0" w:oddVBand="0" w:evenVBand="0" w:oddHBand="1" w:evenHBand="0" w:firstRowFirstColumn="0" w:firstRowLastColumn="0" w:lastRowFirstColumn="0" w:lastRowLastColumn="0"/>
            </w:pPr>
            <w:r w:rsidRPr="00F15FDC">
              <w:t>bV5GammaBlue</w:t>
            </w:r>
          </w:p>
        </w:tc>
        <w:tc>
          <w:tcPr>
            <w:tcW w:w="5842" w:type="dxa"/>
          </w:tcPr>
          <w:p w14:paraId="4ED1E803" w14:textId="77777777" w:rsidR="00E72267" w:rsidRPr="00F15FDC" w:rsidRDefault="00453161" w:rsidP="00834611">
            <w:pPr>
              <w:pStyle w:val="normlntext"/>
              <w:cnfStyle w:val="000000100000" w:firstRow="0" w:lastRow="0" w:firstColumn="0" w:lastColumn="0" w:oddVBand="0" w:evenVBand="0" w:oddHBand="1" w:evenHBand="0" w:firstRowFirstColumn="0" w:firstRowLastColumn="0" w:lastRowFirstColumn="0" w:lastRowLastColumn="0"/>
            </w:pPr>
            <w:proofErr w:type="spellStart"/>
            <w:r>
              <w:t>Gamma</w:t>
            </w:r>
            <w:proofErr w:type="spellEnd"/>
            <w:r>
              <w:t xml:space="preserve"> faktor pro modrou složku</w:t>
            </w:r>
          </w:p>
        </w:tc>
      </w:tr>
      <w:tr w:rsidR="00F15FDC" w14:paraId="4ED1E806"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7" w:type="dxa"/>
            <w:gridSpan w:val="3"/>
          </w:tcPr>
          <w:p w14:paraId="4ED1E805" w14:textId="77777777" w:rsidR="00F15FDC" w:rsidRPr="00F15FDC" w:rsidRDefault="00F15FDC" w:rsidP="00834611">
            <w:pPr>
              <w:pStyle w:val="normlntext"/>
            </w:pPr>
            <w:r w:rsidRPr="00F15FDC">
              <w:t>Zde končí hlavička BITMAPV4HEADER</w:t>
            </w:r>
          </w:p>
        </w:tc>
      </w:tr>
      <w:tr w:rsidR="00F15FDC" w14:paraId="4ED1E80A"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807" w14:textId="77777777" w:rsidR="00F15FDC" w:rsidRPr="00F15FDC" w:rsidRDefault="00F15FDC" w:rsidP="00834611">
            <w:pPr>
              <w:pStyle w:val="normlntext"/>
            </w:pPr>
            <w:r w:rsidRPr="00F15FDC">
              <w:t>4 bajty</w:t>
            </w:r>
          </w:p>
        </w:tc>
        <w:tc>
          <w:tcPr>
            <w:tcW w:w="2126" w:type="dxa"/>
          </w:tcPr>
          <w:p w14:paraId="4ED1E808" w14:textId="77777777" w:rsidR="00F15FDC" w:rsidRPr="00F15FDC" w:rsidRDefault="00F15FDC" w:rsidP="00834611">
            <w:pPr>
              <w:pStyle w:val="normlntext"/>
              <w:cnfStyle w:val="000000100000" w:firstRow="0" w:lastRow="0" w:firstColumn="0" w:lastColumn="0" w:oddVBand="0" w:evenVBand="0" w:oddHBand="1" w:evenHBand="0" w:firstRowFirstColumn="0" w:firstRowLastColumn="0" w:lastRowFirstColumn="0" w:lastRowLastColumn="0"/>
            </w:pPr>
            <w:r w:rsidRPr="00F15FDC">
              <w:t>bV5Intent</w:t>
            </w:r>
          </w:p>
        </w:tc>
        <w:tc>
          <w:tcPr>
            <w:tcW w:w="5842" w:type="dxa"/>
          </w:tcPr>
          <w:p w14:paraId="4ED1E809" w14:textId="77777777" w:rsidR="00F15FDC" w:rsidRPr="00F15FDC" w:rsidRDefault="00453161" w:rsidP="00834611">
            <w:pPr>
              <w:pStyle w:val="normlntext"/>
              <w:cnfStyle w:val="000000100000" w:firstRow="0" w:lastRow="0" w:firstColumn="0" w:lastColumn="0" w:oddVBand="0" w:evenVBand="0" w:oddHBand="1" w:evenHBand="0" w:firstRowFirstColumn="0" w:firstRowLastColumn="0" w:lastRowFirstColumn="0" w:lastRowLastColumn="0"/>
            </w:pPr>
            <w:r>
              <w:t>Typ barevného profilu</w:t>
            </w:r>
          </w:p>
        </w:tc>
      </w:tr>
      <w:tr w:rsidR="00F15FDC" w14:paraId="4ED1E80E"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80B" w14:textId="77777777" w:rsidR="00F15FDC" w:rsidRPr="00F15FDC" w:rsidRDefault="00F15FDC" w:rsidP="00834611">
            <w:pPr>
              <w:pStyle w:val="normlntext"/>
            </w:pPr>
            <w:r w:rsidRPr="00F15FDC">
              <w:t>4 bajty</w:t>
            </w:r>
          </w:p>
        </w:tc>
        <w:tc>
          <w:tcPr>
            <w:tcW w:w="2126" w:type="dxa"/>
          </w:tcPr>
          <w:p w14:paraId="4ED1E80C" w14:textId="77777777" w:rsidR="00F15FDC" w:rsidRPr="00F15FDC" w:rsidRDefault="00F15FDC" w:rsidP="00834611">
            <w:pPr>
              <w:pStyle w:val="normlntext"/>
              <w:cnfStyle w:val="000000010000" w:firstRow="0" w:lastRow="0" w:firstColumn="0" w:lastColumn="0" w:oddVBand="0" w:evenVBand="0" w:oddHBand="0" w:evenHBand="1" w:firstRowFirstColumn="0" w:firstRowLastColumn="0" w:lastRowFirstColumn="0" w:lastRowLastColumn="0"/>
            </w:pPr>
            <w:r w:rsidRPr="00F15FDC">
              <w:t>bV5ProfileData</w:t>
            </w:r>
          </w:p>
        </w:tc>
        <w:tc>
          <w:tcPr>
            <w:tcW w:w="5842" w:type="dxa"/>
          </w:tcPr>
          <w:p w14:paraId="4ED1E80D" w14:textId="77777777" w:rsidR="00F15FDC" w:rsidRPr="00F15FDC" w:rsidRDefault="00453161" w:rsidP="00834611">
            <w:pPr>
              <w:pStyle w:val="normlntext"/>
              <w:cnfStyle w:val="000000010000" w:firstRow="0" w:lastRow="0" w:firstColumn="0" w:lastColumn="0" w:oddVBand="0" w:evenVBand="0" w:oddHBand="0" w:evenHBand="1" w:firstRowFirstColumn="0" w:firstRowLastColumn="0" w:lastRowFirstColumn="0" w:lastRowLastColumn="0"/>
            </w:pPr>
            <w:r>
              <w:t>Zpravidla název souboru s barevným profilem</w:t>
            </w:r>
          </w:p>
        </w:tc>
      </w:tr>
      <w:tr w:rsidR="00F15FDC" w14:paraId="4ED1E812"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80F" w14:textId="77777777" w:rsidR="00F15FDC" w:rsidRPr="00F15FDC" w:rsidRDefault="00F15FDC" w:rsidP="00834611">
            <w:pPr>
              <w:pStyle w:val="normlntext"/>
            </w:pPr>
            <w:r w:rsidRPr="00F15FDC">
              <w:t>4 bajty</w:t>
            </w:r>
          </w:p>
        </w:tc>
        <w:tc>
          <w:tcPr>
            <w:tcW w:w="2126" w:type="dxa"/>
          </w:tcPr>
          <w:p w14:paraId="4ED1E810" w14:textId="77777777" w:rsidR="00F15FDC" w:rsidRPr="00F15FDC" w:rsidRDefault="00F15FDC" w:rsidP="00834611">
            <w:pPr>
              <w:pStyle w:val="normlntext"/>
              <w:cnfStyle w:val="000000100000" w:firstRow="0" w:lastRow="0" w:firstColumn="0" w:lastColumn="0" w:oddVBand="0" w:evenVBand="0" w:oddHBand="1" w:evenHBand="0" w:firstRowFirstColumn="0" w:firstRowLastColumn="0" w:lastRowFirstColumn="0" w:lastRowLastColumn="0"/>
            </w:pPr>
            <w:r w:rsidRPr="00F15FDC">
              <w:t>bV5ProfileSize</w:t>
            </w:r>
          </w:p>
        </w:tc>
        <w:tc>
          <w:tcPr>
            <w:tcW w:w="5842" w:type="dxa"/>
          </w:tcPr>
          <w:p w14:paraId="4ED1E811" w14:textId="77777777" w:rsidR="00F15FDC" w:rsidRPr="00F15FDC" w:rsidRDefault="00453161" w:rsidP="00834611">
            <w:pPr>
              <w:pStyle w:val="normlntext"/>
              <w:cnfStyle w:val="000000100000" w:firstRow="0" w:lastRow="0" w:firstColumn="0" w:lastColumn="0" w:oddVBand="0" w:evenVBand="0" w:oddHBand="1" w:evenHBand="0" w:firstRowFirstColumn="0" w:firstRowLastColumn="0" w:lastRowFirstColumn="0" w:lastRowLastColumn="0"/>
            </w:pPr>
            <w:r>
              <w:t>Délka barevného profilu</w:t>
            </w:r>
          </w:p>
        </w:tc>
      </w:tr>
      <w:tr w:rsidR="00F15FDC" w14:paraId="4ED1E816"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ED1E813" w14:textId="77777777" w:rsidR="00F15FDC" w:rsidRPr="00F15FDC" w:rsidRDefault="00F15FDC" w:rsidP="00834611">
            <w:pPr>
              <w:pStyle w:val="normlntext"/>
            </w:pPr>
            <w:r w:rsidRPr="00F15FDC">
              <w:t>4 bajty</w:t>
            </w:r>
          </w:p>
        </w:tc>
        <w:tc>
          <w:tcPr>
            <w:tcW w:w="2126" w:type="dxa"/>
          </w:tcPr>
          <w:p w14:paraId="4ED1E814" w14:textId="77777777" w:rsidR="00F15FDC" w:rsidRPr="00F15FDC" w:rsidRDefault="00F15FDC" w:rsidP="00834611">
            <w:pPr>
              <w:pStyle w:val="normlntext"/>
              <w:cnfStyle w:val="000000010000" w:firstRow="0" w:lastRow="0" w:firstColumn="0" w:lastColumn="0" w:oddVBand="0" w:evenVBand="0" w:oddHBand="0" w:evenHBand="1" w:firstRowFirstColumn="0" w:firstRowLastColumn="0" w:lastRowFirstColumn="0" w:lastRowLastColumn="0"/>
            </w:pPr>
            <w:r w:rsidRPr="00F15FDC">
              <w:t>bV5Reserved</w:t>
            </w:r>
          </w:p>
        </w:tc>
        <w:tc>
          <w:tcPr>
            <w:tcW w:w="5842" w:type="dxa"/>
          </w:tcPr>
          <w:p w14:paraId="4ED1E815" w14:textId="77777777" w:rsidR="00F15FDC" w:rsidRPr="00F15FDC" w:rsidRDefault="00453161" w:rsidP="00834611">
            <w:pPr>
              <w:pStyle w:val="normlntext"/>
              <w:cnfStyle w:val="000000010000" w:firstRow="0" w:lastRow="0" w:firstColumn="0" w:lastColumn="0" w:oddVBand="0" w:evenVBand="0" w:oddHBand="0" w:evenHBand="1" w:firstRowFirstColumn="0" w:firstRowLastColumn="0" w:lastRowFirstColumn="0" w:lastRowLastColumn="0"/>
            </w:pPr>
            <w:r>
              <w:t>Rezervováno, hodnota 0</w:t>
            </w:r>
          </w:p>
        </w:tc>
      </w:tr>
    </w:tbl>
    <w:p w14:paraId="4ED1E817" w14:textId="77777777" w:rsidR="00453161" w:rsidRDefault="00453161" w:rsidP="009831CC">
      <w:pPr>
        <w:pStyle w:val="normlntext"/>
      </w:pPr>
    </w:p>
    <w:p w14:paraId="4ED1E818" w14:textId="77777777" w:rsidR="00220B2A" w:rsidRPr="00220B2A" w:rsidRDefault="00220B2A" w:rsidP="00220B2A">
      <w:pPr>
        <w:pStyle w:val="NadpisC"/>
        <w:numPr>
          <w:ilvl w:val="3"/>
          <w:numId w:val="12"/>
        </w:numPr>
        <w:rPr>
          <w:sz w:val="24"/>
        </w:rPr>
      </w:pPr>
      <w:bookmarkStart w:id="50" w:name="_Toc448818347"/>
      <w:r w:rsidRPr="00220B2A">
        <w:rPr>
          <w:sz w:val="24"/>
        </w:rPr>
        <w:t>Barevná paleta RGBQUAD</w:t>
      </w:r>
      <w:bookmarkEnd w:id="50"/>
    </w:p>
    <w:p w14:paraId="4ED1E819" w14:textId="4904D7F6" w:rsidR="00220B2A" w:rsidRDefault="00220B2A" w:rsidP="00220B2A">
      <w:pPr>
        <w:pStyle w:val="normlntext"/>
      </w:pPr>
      <w:r>
        <w:t>Pokud je bitmapa uložena v bitové hloubce 1,2,4 nebo 8 bitů na pixel, je bitová mapa použita. Tabulka barev se nenachází ve formátu RGB, který je reprezentován 24 bity na pixel, ale strukturou 32 bitů, kde je vždy 8 bitů určeno na j</w:t>
      </w:r>
      <w:r w:rsidR="00CF1E98">
        <w:t>eden kanál. Po</w:t>
      </w:r>
      <w:r>
        <w:t xml:space="preserve">čet barev uložených v daném souboru </w:t>
      </w:r>
      <w:r w:rsidR="00CF1E98">
        <w:t>závisí na proměnné bV5ClrUsed. P</w:t>
      </w:r>
      <w:r>
        <w:t>okud je tato hodnota nulová, je počet barev v souboru 2</w:t>
      </w:r>
      <w:r>
        <w:rPr>
          <w:vertAlign w:val="superscript"/>
        </w:rPr>
        <w:t>n</w:t>
      </w:r>
      <w:r>
        <w:t>, kde n je hodnota bV5BitCount. V samotných datech je konkrétní barva zastoupena číslem, díky kterému se vybere správná barva z bitové mapy. Barvy v bitové mapě by měly být seřazeny dle důležitosti.</w:t>
      </w:r>
    </w:p>
    <w:p w14:paraId="4ED1E81A" w14:textId="77777777" w:rsidR="00220B2A" w:rsidRPr="00220B2A" w:rsidRDefault="00220B2A" w:rsidP="002B2D56">
      <w:pPr>
        <w:pStyle w:val="NadpisC"/>
      </w:pPr>
      <w:bookmarkStart w:id="51" w:name="_Toc448818348"/>
      <w:r w:rsidRPr="00220B2A">
        <w:t>Barevný mód souboru BMP</w:t>
      </w:r>
      <w:bookmarkEnd w:id="51"/>
    </w:p>
    <w:p w14:paraId="4ED1E81B" w14:textId="57475EDE" w:rsidR="00425AB8" w:rsidRDefault="00220B2A" w:rsidP="00220B2A">
      <w:pPr>
        <w:pStyle w:val="normlntext"/>
      </w:pPr>
      <w:r>
        <w:t>Jak už bylo zmíněno výše, bitmapa může být uložena s různou barevnou hlou</w:t>
      </w:r>
      <w:r w:rsidR="00B77311">
        <w:t>bkou. Počet použitých nebo maximální počet barev je určen parametrem bV5BitCount v BITMAPINFOHEADER struktuře. Tento parametr určuje počet bitů, který je potřebný pro uložení jednoho pixelu, hodnoty a vlastnosti jsou uvedeny v následující tabulce.</w:t>
      </w:r>
    </w:p>
    <w:p w14:paraId="680F55F2" w14:textId="77777777" w:rsidR="00425AB8" w:rsidRDefault="00425AB8">
      <w:pPr>
        <w:rPr>
          <w:rFonts w:ascii="Times New Roman" w:hAnsi="Times New Roman"/>
        </w:rPr>
      </w:pPr>
      <w:r>
        <w:br w:type="page"/>
      </w:r>
    </w:p>
    <w:p w14:paraId="4ED1E81C" w14:textId="3DF8C3B7" w:rsidR="004C0C8C" w:rsidRDefault="004C0C8C" w:rsidP="005F2787">
      <w:pPr>
        <w:pStyle w:val="normlntextkurzva"/>
        <w:jc w:val="center"/>
      </w:pPr>
      <w:bookmarkStart w:id="52" w:name="_Toc448344714"/>
      <w:r>
        <w:lastRenderedPageBreak/>
        <w:t xml:space="preserve">Tabulka </w:t>
      </w:r>
      <w:r w:rsidR="00FE3094">
        <w:fldChar w:fldCharType="begin"/>
      </w:r>
      <w:r w:rsidR="00FE3094">
        <w:instrText xml:space="preserve"> SEQ Tabulka \* ARABIC </w:instrText>
      </w:r>
      <w:r w:rsidR="00FE3094">
        <w:fldChar w:fldCharType="separate"/>
      </w:r>
      <w:r w:rsidR="00834E76">
        <w:rPr>
          <w:noProof/>
        </w:rPr>
        <w:t>8</w:t>
      </w:r>
      <w:r w:rsidR="00FE3094">
        <w:rPr>
          <w:noProof/>
        </w:rPr>
        <w:fldChar w:fldCharType="end"/>
      </w:r>
      <w:r>
        <w:t xml:space="preserve"> Určení počtu barev v bitmapě</w:t>
      </w:r>
      <w:bookmarkEnd w:id="52"/>
    </w:p>
    <w:tbl>
      <w:tblPr>
        <w:tblStyle w:val="Svtlmkazvraznn5"/>
        <w:tblW w:w="0" w:type="auto"/>
        <w:tblLook w:val="04A0" w:firstRow="1" w:lastRow="0" w:firstColumn="1" w:lastColumn="0" w:noHBand="0" w:noVBand="1"/>
      </w:tblPr>
      <w:tblGrid>
        <w:gridCol w:w="1110"/>
        <w:gridCol w:w="7826"/>
      </w:tblGrid>
      <w:tr w:rsidR="00B77311" w14:paraId="4ED1E81F" w14:textId="77777777" w:rsidTr="004C0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Pr>
          <w:p w14:paraId="4ED1E81D" w14:textId="77777777" w:rsidR="00B77311" w:rsidRDefault="00B77311" w:rsidP="00220B2A">
            <w:pPr>
              <w:pStyle w:val="normlntext"/>
            </w:pPr>
            <w:r>
              <w:t>Hodnota</w:t>
            </w:r>
          </w:p>
        </w:tc>
        <w:tc>
          <w:tcPr>
            <w:tcW w:w="7826" w:type="dxa"/>
          </w:tcPr>
          <w:p w14:paraId="4ED1E81E" w14:textId="77777777" w:rsidR="00B77311" w:rsidRDefault="00B77311" w:rsidP="00220B2A">
            <w:pPr>
              <w:pStyle w:val="normlntext"/>
              <w:cnfStyle w:val="100000000000" w:firstRow="1" w:lastRow="0" w:firstColumn="0" w:lastColumn="0" w:oddVBand="0" w:evenVBand="0" w:oddHBand="0" w:evenHBand="0" w:firstRowFirstColumn="0" w:firstRowLastColumn="0" w:lastRowFirstColumn="0" w:lastRowLastColumn="0"/>
            </w:pPr>
            <w:r>
              <w:t>Popis</w:t>
            </w:r>
          </w:p>
        </w:tc>
      </w:tr>
      <w:tr w:rsidR="00B77311" w14:paraId="4ED1E822" w14:textId="77777777" w:rsidTr="004C0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Pr>
          <w:p w14:paraId="4ED1E820" w14:textId="77777777" w:rsidR="00B77311" w:rsidRDefault="00B77311" w:rsidP="00220B2A">
            <w:pPr>
              <w:pStyle w:val="normlntext"/>
            </w:pPr>
            <w:r>
              <w:t>1</w:t>
            </w:r>
          </w:p>
        </w:tc>
        <w:tc>
          <w:tcPr>
            <w:tcW w:w="7826" w:type="dxa"/>
          </w:tcPr>
          <w:p w14:paraId="4ED1E821" w14:textId="77777777" w:rsidR="00B77311" w:rsidRDefault="00B77311" w:rsidP="00220B2A">
            <w:pPr>
              <w:pStyle w:val="normlntext"/>
              <w:cnfStyle w:val="000000100000" w:firstRow="0" w:lastRow="0" w:firstColumn="0" w:lastColumn="0" w:oddVBand="0" w:evenVBand="0" w:oddHBand="1" w:evenHBand="0" w:firstRowFirstColumn="0" w:firstRowLastColumn="0" w:lastRowFirstColumn="0" w:lastRowLastColumn="0"/>
            </w:pPr>
            <w:r>
              <w:t>Monochromatická bitmapa, tabulka barev obsahuje pouze 2 barvy, bit s hodnotou 0 odpovídá první barvě v barevné paletě, bit s hodnotou 1 odpovídá druhé barvě z barevné palety.</w:t>
            </w:r>
          </w:p>
        </w:tc>
      </w:tr>
      <w:tr w:rsidR="00B77311" w14:paraId="4ED1E825" w14:textId="77777777" w:rsidTr="004C0C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Pr>
          <w:p w14:paraId="4ED1E823" w14:textId="77777777" w:rsidR="00B77311" w:rsidRDefault="00B77311" w:rsidP="00220B2A">
            <w:pPr>
              <w:pStyle w:val="normlntext"/>
            </w:pPr>
            <w:r>
              <w:t>2</w:t>
            </w:r>
          </w:p>
        </w:tc>
        <w:tc>
          <w:tcPr>
            <w:tcW w:w="7826" w:type="dxa"/>
          </w:tcPr>
          <w:p w14:paraId="4ED1E824" w14:textId="77777777" w:rsidR="00B77311" w:rsidRDefault="00B77311" w:rsidP="00220B2A">
            <w:pPr>
              <w:pStyle w:val="normlntext"/>
              <w:cnfStyle w:val="000000010000" w:firstRow="0" w:lastRow="0" w:firstColumn="0" w:lastColumn="0" w:oddVBand="0" w:evenVBand="0" w:oddHBand="0" w:evenHBand="1" w:firstRowFirstColumn="0" w:firstRowLastColumn="0" w:lastRowFirstColumn="0" w:lastRowLastColumn="0"/>
            </w:pPr>
            <w:r>
              <w:t xml:space="preserve">Bitmapa obsahuje maximálně 4 barvy. Do jednoho bytu jsou zapsány 4 pixely tak, že významnější bit je vždy uveden vlevo. </w:t>
            </w:r>
            <w:r w:rsidR="004C0C8C">
              <w:t>Dvojice bitů je dekódována na hod</w:t>
            </w:r>
            <w:r w:rsidR="005C08A4">
              <w:t>n</w:t>
            </w:r>
            <w:r w:rsidR="004C0C8C">
              <w:t>otu 0 až 3.</w:t>
            </w:r>
          </w:p>
        </w:tc>
      </w:tr>
      <w:tr w:rsidR="00B77311" w14:paraId="4ED1E828" w14:textId="77777777" w:rsidTr="004C0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Pr>
          <w:p w14:paraId="4ED1E826" w14:textId="77777777" w:rsidR="00B77311" w:rsidRDefault="00B77311" w:rsidP="00220B2A">
            <w:pPr>
              <w:pStyle w:val="normlntext"/>
            </w:pPr>
            <w:r>
              <w:t>4</w:t>
            </w:r>
          </w:p>
        </w:tc>
        <w:tc>
          <w:tcPr>
            <w:tcW w:w="7826" w:type="dxa"/>
          </w:tcPr>
          <w:p w14:paraId="4ED1E827" w14:textId="3BB71CD8" w:rsidR="00B77311" w:rsidRDefault="004C0C8C" w:rsidP="00220B2A">
            <w:pPr>
              <w:pStyle w:val="normlntext"/>
              <w:cnfStyle w:val="000000100000" w:firstRow="0" w:lastRow="0" w:firstColumn="0" w:lastColumn="0" w:oddVBand="0" w:evenVBand="0" w:oddHBand="1" w:evenHBand="0" w:firstRowFirstColumn="0" w:firstRowLastColumn="0" w:lastRowFirstColumn="0" w:lastRowLastColumn="0"/>
            </w:pPr>
            <w:r>
              <w:t>Bitmapa má maximálně 16 barev. Každý pixel odpovídá jednomu záznamu v</w:t>
            </w:r>
            <w:r w:rsidR="000F48FF">
              <w:t> </w:t>
            </w:r>
            <w:r>
              <w:t>bitové mapě dle indexu, který se skládá ze 4 bitů. Jeden byte reprezentuje 2 pixely. Například hodnota 0x1F reprezentuje in</w:t>
            </w:r>
            <w:r w:rsidR="00042A02">
              <w:t>dex 1 a F (15), jedná se o 2. a </w:t>
            </w:r>
            <w:r>
              <w:t>16. záznam v</w:t>
            </w:r>
            <w:r w:rsidR="000F48FF">
              <w:t> </w:t>
            </w:r>
            <w:r>
              <w:t>bitové mapě. S</w:t>
            </w:r>
            <w:r w:rsidR="000F48FF">
              <w:t> </w:t>
            </w:r>
            <w:r>
              <w:t>tímto barevným režimem je možné použít komprimaci algoritmem RLE4</w:t>
            </w:r>
            <w:r w:rsidR="005F2787">
              <w:t>.</w:t>
            </w:r>
          </w:p>
        </w:tc>
      </w:tr>
      <w:tr w:rsidR="00B77311" w14:paraId="4ED1E82B" w14:textId="77777777" w:rsidTr="004C0C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Pr>
          <w:p w14:paraId="4ED1E829" w14:textId="77777777" w:rsidR="00B77311" w:rsidRDefault="00B77311" w:rsidP="00220B2A">
            <w:pPr>
              <w:pStyle w:val="normlntext"/>
            </w:pPr>
            <w:r>
              <w:t>8</w:t>
            </w:r>
          </w:p>
        </w:tc>
        <w:tc>
          <w:tcPr>
            <w:tcW w:w="7826" w:type="dxa"/>
          </w:tcPr>
          <w:p w14:paraId="4ED1E82A" w14:textId="77777777" w:rsidR="00B77311" w:rsidRDefault="004C0C8C" w:rsidP="00220B2A">
            <w:pPr>
              <w:pStyle w:val="normlntext"/>
              <w:cnfStyle w:val="000000010000" w:firstRow="0" w:lastRow="0" w:firstColumn="0" w:lastColumn="0" w:oddVBand="0" w:evenVBand="0" w:oddHBand="0" w:evenHBand="1" w:firstRowFirstColumn="0" w:firstRowLastColumn="0" w:lastRowFirstColumn="0" w:lastRowLastColumn="0"/>
            </w:pPr>
            <w:r>
              <w:t>Bitmapa má maximálně 256 barev. Pixel je reprezentován 1 bytem, který je odkazem do bitové mapy. Například hodnota 0x1F odpovídá 32. záznamu v</w:t>
            </w:r>
            <w:r w:rsidR="000F48FF">
              <w:t> </w:t>
            </w:r>
            <w:r>
              <w:t>bitové mapě. Tento barevný režim je možné kombinovat s</w:t>
            </w:r>
            <w:r w:rsidR="000F48FF">
              <w:t> </w:t>
            </w:r>
            <w:r>
              <w:t>komprimačním algoritmem RLE8.</w:t>
            </w:r>
          </w:p>
        </w:tc>
      </w:tr>
      <w:tr w:rsidR="00B77311" w14:paraId="4ED1E82E" w14:textId="77777777" w:rsidTr="004C0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Pr>
          <w:p w14:paraId="4ED1E82C" w14:textId="77777777" w:rsidR="00B77311" w:rsidRDefault="00B77311" w:rsidP="00220B2A">
            <w:pPr>
              <w:pStyle w:val="normlntext"/>
            </w:pPr>
            <w:r>
              <w:t>16</w:t>
            </w:r>
          </w:p>
        </w:tc>
        <w:tc>
          <w:tcPr>
            <w:tcW w:w="7826" w:type="dxa"/>
          </w:tcPr>
          <w:p w14:paraId="4ED1E82D" w14:textId="77777777" w:rsidR="00B77311" w:rsidRDefault="005C08A4" w:rsidP="00220B2A">
            <w:pPr>
              <w:pStyle w:val="normlntext"/>
              <w:cnfStyle w:val="000000100000" w:firstRow="0" w:lastRow="0" w:firstColumn="0" w:lastColumn="0" w:oddVBand="0" w:evenVBand="0" w:oddHBand="1" w:evenHBand="0" w:firstRowFirstColumn="0" w:firstRowLastColumn="0" w:lastRowFirstColumn="0" w:lastRowLastColumn="0"/>
            </w:pPr>
            <w:r>
              <w:t>Bitmapa má maximálně 65536 barev, člen bV5ClrUsed je nastaven na 0. Jednomu pixelu odpovídají 2 byty, data jsou uložena ve zpravidla ve formátu 5.5.5.1, kde barevné složky jsou zastoupeny po 5 bitech, jeden bit je možné využít pro alfa kanál.</w:t>
            </w:r>
          </w:p>
        </w:tc>
      </w:tr>
      <w:tr w:rsidR="00B77311" w14:paraId="4ED1E831" w14:textId="77777777" w:rsidTr="004C0C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Pr>
          <w:p w14:paraId="4ED1E82F" w14:textId="77777777" w:rsidR="00B77311" w:rsidRDefault="00B77311" w:rsidP="00220B2A">
            <w:pPr>
              <w:pStyle w:val="normlntext"/>
            </w:pPr>
            <w:r>
              <w:t>24</w:t>
            </w:r>
          </w:p>
        </w:tc>
        <w:tc>
          <w:tcPr>
            <w:tcW w:w="7826" w:type="dxa"/>
          </w:tcPr>
          <w:p w14:paraId="4ED1E830" w14:textId="77777777" w:rsidR="00B77311" w:rsidRPr="005C08A4" w:rsidRDefault="005C08A4" w:rsidP="00220B2A">
            <w:pPr>
              <w:pStyle w:val="normlntext"/>
              <w:cnfStyle w:val="000000010000" w:firstRow="0" w:lastRow="0" w:firstColumn="0" w:lastColumn="0" w:oddVBand="0" w:evenVBand="0" w:oddHBand="0" w:evenHBand="1" w:firstRowFirstColumn="0" w:firstRowLastColumn="0" w:lastRowFirstColumn="0" w:lastRowLastColumn="0"/>
            </w:pPr>
            <w:r>
              <w:t>Bitmapa má maximálně 2</w:t>
            </w:r>
            <w:r>
              <w:rPr>
                <w:vertAlign w:val="superscript"/>
              </w:rPr>
              <w:t>24</w:t>
            </w:r>
            <w:r>
              <w:t xml:space="preserve"> barev, člen bV5ClrUsed je nastaven na 0. Každá trojice bytů zastupuje jeden pixel.</w:t>
            </w:r>
          </w:p>
        </w:tc>
      </w:tr>
      <w:tr w:rsidR="004C0C8C" w14:paraId="4ED1E834" w14:textId="77777777" w:rsidTr="004C0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Pr>
          <w:p w14:paraId="4ED1E832" w14:textId="77777777" w:rsidR="004C0C8C" w:rsidRDefault="004C0C8C" w:rsidP="00220B2A">
            <w:pPr>
              <w:pStyle w:val="normlntext"/>
            </w:pPr>
            <w:r>
              <w:t>32</w:t>
            </w:r>
          </w:p>
        </w:tc>
        <w:tc>
          <w:tcPr>
            <w:tcW w:w="7826" w:type="dxa"/>
          </w:tcPr>
          <w:p w14:paraId="4ED1E833" w14:textId="77777777" w:rsidR="004C0C8C" w:rsidRDefault="005C08A4" w:rsidP="005C08A4">
            <w:pPr>
              <w:pStyle w:val="normlntext"/>
              <w:cnfStyle w:val="000000100000" w:firstRow="0" w:lastRow="0" w:firstColumn="0" w:lastColumn="0" w:oddVBand="0" w:evenVBand="0" w:oddHBand="1" w:evenHBand="0" w:firstRowFirstColumn="0" w:firstRowLastColumn="0" w:lastRowFirstColumn="0" w:lastRowLastColumn="0"/>
            </w:pPr>
            <w:r>
              <w:t>Bitmapa má maximálně 2</w:t>
            </w:r>
            <w:r>
              <w:rPr>
                <w:vertAlign w:val="superscript"/>
              </w:rPr>
              <w:t>32</w:t>
            </w:r>
            <w:r>
              <w:t xml:space="preserve"> barev, člen bV5ClrUsed je nastaven na 0. Každá čtveřice bytů zastupuje jeden pixel. V</w:t>
            </w:r>
            <w:r w:rsidR="000F48FF">
              <w:t> </w:t>
            </w:r>
            <w:r>
              <w:t>tomto režimu bývá definován alfa kanál. Všechny kanály mohou být definovány bitovou maskou.</w:t>
            </w:r>
          </w:p>
        </w:tc>
      </w:tr>
    </w:tbl>
    <w:p w14:paraId="4ED1E835" w14:textId="77777777" w:rsidR="00B77311" w:rsidRDefault="00B77311" w:rsidP="00220B2A">
      <w:pPr>
        <w:pStyle w:val="normlntext"/>
      </w:pPr>
    </w:p>
    <w:p w14:paraId="4ED1E836" w14:textId="77777777" w:rsidR="000F48FF" w:rsidRPr="000F48FF" w:rsidRDefault="000F48FF" w:rsidP="002B2D56">
      <w:pPr>
        <w:pStyle w:val="NadpisC"/>
      </w:pPr>
      <w:bookmarkStart w:id="53" w:name="_Toc448818349"/>
      <w:r>
        <w:lastRenderedPageBreak/>
        <w:t>Komprimace BMP</w:t>
      </w:r>
      <w:bookmarkEnd w:id="53"/>
    </w:p>
    <w:p w14:paraId="4ED1E837" w14:textId="7C331164" w:rsidR="000F48FF" w:rsidRDefault="000F48FF" w:rsidP="000F48FF">
      <w:pPr>
        <w:pStyle w:val="normlntext"/>
      </w:pPr>
      <w:r>
        <w:t>Ve formátu BMP je možno využít komprimaci pomocí algoritmu</w:t>
      </w:r>
      <w:r w:rsidR="00042A02">
        <w:t xml:space="preserve"> RLE. T</w:t>
      </w:r>
      <w:r>
        <w:t>ento režim je k dispozici pro bitmapy s 16 a 256 barvami. Komprimace zmenšuje celkovou velikost souboru. V souboru BMP je možno použít následující režimy:</w:t>
      </w:r>
    </w:p>
    <w:p w14:paraId="4ED1E838" w14:textId="77777777" w:rsidR="000F48FF" w:rsidRDefault="000F48FF" w:rsidP="000F48FF">
      <w:pPr>
        <w:pStyle w:val="normlntext"/>
        <w:numPr>
          <w:ilvl w:val="0"/>
          <w:numId w:val="33"/>
        </w:numPr>
      </w:pPr>
      <w:r w:rsidRPr="000F48FF">
        <w:rPr>
          <w:b/>
        </w:rPr>
        <w:t>Komprimace bitmap s</w:t>
      </w:r>
      <w:r>
        <w:rPr>
          <w:b/>
        </w:rPr>
        <w:t xml:space="preserve"> </w:t>
      </w:r>
      <w:r w:rsidRPr="000F48FF">
        <w:rPr>
          <w:b/>
        </w:rPr>
        <w:t>256 barvami</w:t>
      </w:r>
      <w:r>
        <w:t xml:space="preserve"> – v tomto případě je hodnota parametru bV5Compresion nastavena na BI_RLE8.</w:t>
      </w:r>
    </w:p>
    <w:p w14:paraId="4ED1E839" w14:textId="77777777" w:rsidR="000F48FF" w:rsidRDefault="000F48FF" w:rsidP="000F48FF">
      <w:pPr>
        <w:pStyle w:val="normlntext"/>
        <w:numPr>
          <w:ilvl w:val="0"/>
          <w:numId w:val="33"/>
        </w:numPr>
      </w:pPr>
      <w:r w:rsidRPr="000F48FF">
        <w:rPr>
          <w:b/>
        </w:rPr>
        <w:t xml:space="preserve">Komprimace bitmap s 16 barvami </w:t>
      </w:r>
      <w:r w:rsidRPr="000F48FF">
        <w:t>-</w:t>
      </w:r>
      <w:r>
        <w:t xml:space="preserve"> </w:t>
      </w:r>
      <w:r w:rsidRPr="000F48FF">
        <w:t>v tomto případě je hodnota pa</w:t>
      </w:r>
      <w:r>
        <w:t>rametru bV5Compresion nastavena na BI_RLE4</w:t>
      </w:r>
      <w:r w:rsidRPr="000F48FF">
        <w:t>.</w:t>
      </w:r>
    </w:p>
    <w:p w14:paraId="4ED1E83A" w14:textId="77777777" w:rsidR="002B2D56" w:rsidRPr="000E3129" w:rsidRDefault="002B2D56" w:rsidP="002B2D56">
      <w:pPr>
        <w:pStyle w:val="NadpisC"/>
        <w:numPr>
          <w:ilvl w:val="3"/>
          <w:numId w:val="12"/>
        </w:numPr>
        <w:rPr>
          <w:sz w:val="24"/>
          <w:szCs w:val="24"/>
        </w:rPr>
      </w:pPr>
      <w:bookmarkStart w:id="54" w:name="_Toc448818350"/>
      <w:r w:rsidRPr="000E3129">
        <w:rPr>
          <w:sz w:val="24"/>
          <w:szCs w:val="24"/>
        </w:rPr>
        <w:t>Algoritmus RLE8</w:t>
      </w:r>
      <w:bookmarkEnd w:id="54"/>
    </w:p>
    <w:p w14:paraId="4ED1E83B" w14:textId="77777777" w:rsidR="002B2D56" w:rsidRDefault="002B2D56" w:rsidP="002B2D56">
      <w:pPr>
        <w:pStyle w:val="normlntext"/>
      </w:pPr>
      <w:r>
        <w:t>Algoritmus RLE8 umožňuje komprimovat obraz, který obsahuje až 256 barev. Pracuje ve dvou režimech:</w:t>
      </w:r>
    </w:p>
    <w:p w14:paraId="4ED1E83C" w14:textId="77777777" w:rsidR="00492940" w:rsidRDefault="002B2D56" w:rsidP="00492940">
      <w:pPr>
        <w:pStyle w:val="normlntext"/>
        <w:numPr>
          <w:ilvl w:val="0"/>
          <w:numId w:val="36"/>
        </w:numPr>
      </w:pPr>
      <w:r w:rsidRPr="00492940">
        <w:rPr>
          <w:b/>
        </w:rPr>
        <w:t>Kódovací režim</w:t>
      </w:r>
      <w:r>
        <w:t xml:space="preserve"> – skupina informací se skládá z</w:t>
      </w:r>
      <w:r w:rsidR="00492940">
        <w:t> </w:t>
      </w:r>
      <w:r>
        <w:t>dvojice</w:t>
      </w:r>
      <w:r w:rsidR="00492940">
        <w:t xml:space="preserve"> bajtů. První byte určuje počet pixelů, které budou mít index barvy určený druhým bytem. První byte může být nastaven na nulu, což je úniková hodnota, podle druhého bytů se identifikuje interpretace úniku, hodnoty druhého bytu mohou být:</w:t>
      </w:r>
    </w:p>
    <w:p w14:paraId="4ED1E83D" w14:textId="77777777" w:rsidR="00492940" w:rsidRDefault="00492940" w:rsidP="00492940">
      <w:pPr>
        <w:pStyle w:val="normlntext"/>
        <w:numPr>
          <w:ilvl w:val="1"/>
          <w:numId w:val="36"/>
        </w:numPr>
      </w:pPr>
      <w:r>
        <w:t>0 – Konec řádku.</w:t>
      </w:r>
    </w:p>
    <w:p w14:paraId="4ED1E83E" w14:textId="77777777" w:rsidR="00492940" w:rsidRDefault="00492940" w:rsidP="00492940">
      <w:pPr>
        <w:pStyle w:val="normlntext"/>
        <w:numPr>
          <w:ilvl w:val="1"/>
          <w:numId w:val="36"/>
        </w:numPr>
      </w:pPr>
      <w:r>
        <w:t>1 – Konec bitmapy.</w:t>
      </w:r>
    </w:p>
    <w:p w14:paraId="4ED1E83F" w14:textId="77777777" w:rsidR="00492940" w:rsidRDefault="00492940" w:rsidP="00492940">
      <w:pPr>
        <w:pStyle w:val="normlntext"/>
        <w:numPr>
          <w:ilvl w:val="1"/>
          <w:numId w:val="36"/>
        </w:numPr>
      </w:pPr>
      <w:r>
        <w:t>2 – Delta – dva následující byty za touto hodnotou obsahují bezznaménkové hodnoty horizontálního a vertikálního posunutí pixelů od aktuální pozice.</w:t>
      </w:r>
    </w:p>
    <w:p w14:paraId="4ED1E840" w14:textId="4E2F160C" w:rsidR="002A1EFA" w:rsidRPr="002B2D56" w:rsidRDefault="00492940" w:rsidP="002A1EFA">
      <w:pPr>
        <w:pStyle w:val="normlntext"/>
        <w:numPr>
          <w:ilvl w:val="0"/>
          <w:numId w:val="36"/>
        </w:numPr>
      </w:pPr>
      <w:r w:rsidRPr="002A1EFA">
        <w:rPr>
          <w:b/>
        </w:rPr>
        <w:t>Absolutní režim</w:t>
      </w:r>
      <w:r>
        <w:t xml:space="preserve"> – tento mód je signalizován hodno</w:t>
      </w:r>
      <w:r w:rsidR="00042A02">
        <w:t>to</w:t>
      </w:r>
      <w:r>
        <w:t>u nula v prvním bytu páru, druhý byte určuje</w:t>
      </w:r>
      <w:r w:rsidR="002A1EFA">
        <w:t>,</w:t>
      </w:r>
      <w:r>
        <w:t xml:space="preserve"> kolik následujících bytu není komprimováno</w:t>
      </w:r>
      <w:r w:rsidR="002A1EFA">
        <w:t xml:space="preserve">. Pokud je počet nekomprimovaných bytů lichý, přidává se jeden byte s nulovou hodnotou pro zarovnání. Sekvence </w:t>
      </w:r>
      <w:r w:rsidR="002A1EFA" w:rsidRPr="002A1EFA">
        <w:t>00 03 00 01 02 00</w:t>
      </w:r>
      <w:r w:rsidR="00664A2B">
        <w:t xml:space="preserve"> bude dekódováno</w:t>
      </w:r>
      <w:r w:rsidR="002A1EFA">
        <w:t xml:space="preserve"> jako 00 01 02, sekvence 00 04 00 01 02 03 jako 00 01 02 03.</w:t>
      </w:r>
    </w:p>
    <w:p w14:paraId="4ED1E841" w14:textId="77777777" w:rsidR="002A1EFA" w:rsidRDefault="002A1EFA" w:rsidP="003A1F95">
      <w:pPr>
        <w:pStyle w:val="normlntext"/>
        <w:keepNext/>
        <w:jc w:val="center"/>
      </w:pPr>
      <w:r>
        <w:rPr>
          <w:noProof/>
        </w:rPr>
        <w:lastRenderedPageBreak/>
        <w:drawing>
          <wp:inline distT="0" distB="0" distL="0" distR="0" wp14:anchorId="4ED1EA12" wp14:editId="46000A02">
            <wp:extent cx="2942739" cy="2719346"/>
            <wp:effectExtent l="0" t="0" r="0" b="5080"/>
            <wp:docPr id="4" name="Obrázek 4" descr="http://www.binaryessence.com/dct/enG00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naryessence.com/dct/enG00017.gif"/>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942739" cy="2719346"/>
                    </a:xfrm>
                    <a:prstGeom prst="rect">
                      <a:avLst/>
                    </a:prstGeom>
                    <a:noFill/>
                    <a:ln>
                      <a:noFill/>
                    </a:ln>
                  </pic:spPr>
                </pic:pic>
              </a:graphicData>
            </a:graphic>
          </wp:inline>
        </w:drawing>
      </w:r>
    </w:p>
    <w:p w14:paraId="4ED1E842" w14:textId="0B791648" w:rsidR="002A1EFA" w:rsidRDefault="002A1EFA" w:rsidP="003A1F95">
      <w:pPr>
        <w:pStyle w:val="normlntextkurzva"/>
        <w:jc w:val="center"/>
      </w:pPr>
      <w:bookmarkStart w:id="55" w:name="_Toc448766024"/>
      <w:r>
        <w:t xml:space="preserve">Obrázek </w:t>
      </w:r>
      <w:r w:rsidR="00FE3094">
        <w:fldChar w:fldCharType="begin"/>
      </w:r>
      <w:r w:rsidR="00FE3094">
        <w:instrText xml:space="preserve"> SEQ Obrázek \* ARABIC </w:instrText>
      </w:r>
      <w:r w:rsidR="00FE3094">
        <w:fldChar w:fldCharType="separate"/>
      </w:r>
      <w:r w:rsidR="00DA6597">
        <w:rPr>
          <w:noProof/>
        </w:rPr>
        <w:t>5</w:t>
      </w:r>
      <w:r w:rsidR="00FE3094">
        <w:rPr>
          <w:noProof/>
        </w:rPr>
        <w:fldChar w:fldCharType="end"/>
      </w:r>
      <w:r>
        <w:t xml:space="preserve"> Schéma dekódování </w:t>
      </w:r>
      <w:r w:rsidR="00EF0E0B">
        <w:t xml:space="preserve">pomocí </w:t>
      </w:r>
      <w:r>
        <w:t>RLE8</w:t>
      </w:r>
      <w:sdt>
        <w:sdtPr>
          <w:id w:val="-502748393"/>
          <w:citation/>
        </w:sdtPr>
        <w:sdtEndPr/>
        <w:sdtContent>
          <w:r>
            <w:fldChar w:fldCharType="begin"/>
          </w:r>
          <w:r>
            <w:instrText xml:space="preserve"> CITATION Bin16 \l 1029 </w:instrText>
          </w:r>
          <w:r>
            <w:fldChar w:fldCharType="separate"/>
          </w:r>
          <w:r w:rsidR="001323C3">
            <w:rPr>
              <w:noProof/>
            </w:rPr>
            <w:t xml:space="preserve"> [9]</w:t>
          </w:r>
          <w:r>
            <w:fldChar w:fldCharType="end"/>
          </w:r>
        </w:sdtContent>
      </w:sdt>
      <w:bookmarkEnd w:id="55"/>
    </w:p>
    <w:p w14:paraId="4ED1E843" w14:textId="77777777" w:rsidR="000E3129" w:rsidRPr="000E3129" w:rsidRDefault="000E3129" w:rsidP="000E3129">
      <w:pPr>
        <w:pStyle w:val="NadpisC"/>
        <w:numPr>
          <w:ilvl w:val="3"/>
          <w:numId w:val="12"/>
        </w:numPr>
        <w:rPr>
          <w:sz w:val="24"/>
        </w:rPr>
      </w:pPr>
      <w:bookmarkStart w:id="56" w:name="_Toc448818351"/>
      <w:r w:rsidRPr="000E3129">
        <w:rPr>
          <w:sz w:val="24"/>
        </w:rPr>
        <w:t>Algoritmus RLE4</w:t>
      </w:r>
      <w:bookmarkEnd w:id="56"/>
    </w:p>
    <w:p w14:paraId="4ED1E844" w14:textId="77777777" w:rsidR="000E3129" w:rsidRDefault="000E3129" w:rsidP="000E3129">
      <w:pPr>
        <w:pStyle w:val="normlntext"/>
      </w:pPr>
      <w:r>
        <w:t>Algoritmus RLE4 umožňuje komprimovat obraz, který obsahuje až 16 barev, tudíž jeho použití není moc rozšířené. Režimy kódování jsou obdobné jako v podání RLE8. RLE4 využívá 2 režimy kódování:</w:t>
      </w:r>
    </w:p>
    <w:p w14:paraId="4ED1E845" w14:textId="7D7DD588" w:rsidR="000E3129" w:rsidRDefault="000E3129" w:rsidP="00042A02">
      <w:pPr>
        <w:pStyle w:val="normlntext"/>
        <w:numPr>
          <w:ilvl w:val="0"/>
          <w:numId w:val="36"/>
        </w:numPr>
      </w:pPr>
      <w:r w:rsidRPr="00492940">
        <w:rPr>
          <w:b/>
        </w:rPr>
        <w:t>Kódovací režim</w:t>
      </w:r>
      <w:r>
        <w:t xml:space="preserve"> – skupina informací se skládá z dvojice bajtů. První byte určuje počet pixelů, které budou mít index</w:t>
      </w:r>
      <w:r w:rsidR="00664A2B">
        <w:t>y barev</w:t>
      </w:r>
      <w:r>
        <w:t xml:space="preserve"> určený</w:t>
      </w:r>
      <w:r w:rsidR="00664A2B">
        <w:t>ch</w:t>
      </w:r>
      <w:r>
        <w:t xml:space="preserve"> druhým bytem. </w:t>
      </w:r>
      <w:r w:rsidR="00664A2B">
        <w:t xml:space="preserve">Druhý byte obsahuje dva indexy barev. První barva je zahrnuta v čtyřech bitech s vyšší významností, druhá ve čtyřech bitech s nižší významností. </w:t>
      </w:r>
      <w:r>
        <w:t>První byte může být nastaven na nulu, což je úni</w:t>
      </w:r>
      <w:r w:rsidR="00042A02">
        <w:t>ková hodnota. Podle druhého bytu</w:t>
      </w:r>
      <w:r>
        <w:t xml:space="preserve"> se identifikuje interpretace úniku, hodnoty druhého bytu mohou být:</w:t>
      </w:r>
    </w:p>
    <w:p w14:paraId="4ED1E846" w14:textId="77777777" w:rsidR="000E3129" w:rsidRDefault="000E3129" w:rsidP="000E3129">
      <w:pPr>
        <w:pStyle w:val="normlntext"/>
        <w:numPr>
          <w:ilvl w:val="1"/>
          <w:numId w:val="36"/>
        </w:numPr>
      </w:pPr>
      <w:r>
        <w:t>0 – Konec řádku.</w:t>
      </w:r>
    </w:p>
    <w:p w14:paraId="4ED1E847" w14:textId="77777777" w:rsidR="000E3129" w:rsidRDefault="000E3129" w:rsidP="000E3129">
      <w:pPr>
        <w:pStyle w:val="normlntext"/>
        <w:numPr>
          <w:ilvl w:val="1"/>
          <w:numId w:val="36"/>
        </w:numPr>
      </w:pPr>
      <w:r>
        <w:t>1 – Konec bitmapy.</w:t>
      </w:r>
    </w:p>
    <w:p w14:paraId="4ED1E848" w14:textId="77777777" w:rsidR="000E3129" w:rsidRDefault="000E3129" w:rsidP="000E3129">
      <w:pPr>
        <w:pStyle w:val="normlntext"/>
        <w:numPr>
          <w:ilvl w:val="1"/>
          <w:numId w:val="36"/>
        </w:numPr>
      </w:pPr>
      <w:r>
        <w:t>2 – Delta – dva následující byty za touto hodnotou obsahují bezznaménkové hodnoty horizontálního a vertikálního posunutí pixelů od aktuální pozice.</w:t>
      </w:r>
    </w:p>
    <w:p w14:paraId="4ED1E849" w14:textId="5F75C3BB" w:rsidR="000E3129" w:rsidRDefault="000E3129" w:rsidP="00EF0E0B">
      <w:pPr>
        <w:pStyle w:val="normlntext"/>
        <w:numPr>
          <w:ilvl w:val="0"/>
          <w:numId w:val="36"/>
        </w:numPr>
      </w:pPr>
      <w:r w:rsidRPr="002A1EFA">
        <w:rPr>
          <w:b/>
        </w:rPr>
        <w:t>Absolutní režim</w:t>
      </w:r>
      <w:r>
        <w:t xml:space="preserve"> – tento mód je signalizován hodno</w:t>
      </w:r>
      <w:r w:rsidR="00042A02">
        <w:t>to</w:t>
      </w:r>
      <w:r>
        <w:t xml:space="preserve">u nula v prvním bytu páru, druhý byte určuje, kolik následujících bytu není komprimováno. </w:t>
      </w:r>
      <w:r w:rsidR="00664A2B">
        <w:t>Pokud je počet bytů použitých pro nekomprimované hodnoty lichý</w:t>
      </w:r>
      <w:r>
        <w:t xml:space="preserve">, přidává se jeden byte </w:t>
      </w:r>
      <w:r>
        <w:lastRenderedPageBreak/>
        <w:t xml:space="preserve">s nulovou hodnotou pro zarovnání. Sekvence </w:t>
      </w:r>
      <w:r w:rsidR="00664A2B" w:rsidRPr="00664A2B">
        <w:t>00 04 12 34</w:t>
      </w:r>
      <w:r w:rsidR="00664A2B">
        <w:t xml:space="preserve"> bude dekódováno jako </w:t>
      </w:r>
      <w:r w:rsidR="00EF0E0B">
        <w:t>1 2 3 4</w:t>
      </w:r>
      <w:r>
        <w:t xml:space="preserve">, sekvence </w:t>
      </w:r>
      <w:r w:rsidR="00EF0E0B" w:rsidRPr="00EF0E0B">
        <w:t>00 05 12 34 50 00</w:t>
      </w:r>
      <w:r w:rsidR="00EF0E0B">
        <w:t xml:space="preserve"> </w:t>
      </w:r>
      <w:r>
        <w:t xml:space="preserve">jako </w:t>
      </w:r>
      <w:r w:rsidR="00EF0E0B">
        <w:t>1 2 3 4 5</w:t>
      </w:r>
      <w:r>
        <w:t>.</w:t>
      </w:r>
    </w:p>
    <w:p w14:paraId="4ED1E84A" w14:textId="77777777" w:rsidR="00EF0E0B" w:rsidRDefault="00664A2B" w:rsidP="003A1F95">
      <w:pPr>
        <w:pStyle w:val="normlntext"/>
        <w:keepNext/>
        <w:jc w:val="center"/>
      </w:pPr>
      <w:r>
        <w:rPr>
          <w:noProof/>
        </w:rPr>
        <w:drawing>
          <wp:inline distT="0" distB="0" distL="0" distR="0" wp14:anchorId="4ED1EA14" wp14:editId="4ED1EA15">
            <wp:extent cx="2957055" cy="2718000"/>
            <wp:effectExtent l="0" t="0" r="0" b="6350"/>
            <wp:docPr id="9" name="Obrázek 9" descr="http://www.binaryessence.com/dct/enG00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inaryessence.com/dct/enG00023.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7055" cy="2718000"/>
                    </a:xfrm>
                    <a:prstGeom prst="rect">
                      <a:avLst/>
                    </a:prstGeom>
                    <a:noFill/>
                    <a:ln>
                      <a:noFill/>
                    </a:ln>
                  </pic:spPr>
                </pic:pic>
              </a:graphicData>
            </a:graphic>
          </wp:inline>
        </w:drawing>
      </w:r>
    </w:p>
    <w:p w14:paraId="4ED1E84B" w14:textId="3F58709E" w:rsidR="00664A2B" w:rsidRPr="002B2D56" w:rsidRDefault="00EF0E0B" w:rsidP="003A1F95">
      <w:pPr>
        <w:pStyle w:val="normlntextkurzva"/>
        <w:jc w:val="center"/>
      </w:pPr>
      <w:bookmarkStart w:id="57" w:name="_Toc448766025"/>
      <w:r>
        <w:t xml:space="preserve">Obrázek </w:t>
      </w:r>
      <w:r w:rsidR="00FE3094">
        <w:fldChar w:fldCharType="begin"/>
      </w:r>
      <w:r w:rsidR="00FE3094">
        <w:instrText xml:space="preserve"> SEQ Obrázek \* ARABIC </w:instrText>
      </w:r>
      <w:r w:rsidR="00FE3094">
        <w:fldChar w:fldCharType="separate"/>
      </w:r>
      <w:r w:rsidR="00DA6597">
        <w:rPr>
          <w:noProof/>
        </w:rPr>
        <w:t>6</w:t>
      </w:r>
      <w:r w:rsidR="00FE3094">
        <w:rPr>
          <w:noProof/>
        </w:rPr>
        <w:fldChar w:fldCharType="end"/>
      </w:r>
      <w:r>
        <w:t xml:space="preserve"> Schéma dekódování pomocí RLE4</w:t>
      </w:r>
      <w:sdt>
        <w:sdtPr>
          <w:id w:val="1794474616"/>
          <w:citation/>
        </w:sdtPr>
        <w:sdtEndPr/>
        <w:sdtContent>
          <w:r>
            <w:fldChar w:fldCharType="begin"/>
          </w:r>
          <w:r>
            <w:instrText xml:space="preserve"> CITATION Bin161 \l 1029 </w:instrText>
          </w:r>
          <w:r>
            <w:fldChar w:fldCharType="separate"/>
          </w:r>
          <w:r w:rsidR="001323C3">
            <w:rPr>
              <w:noProof/>
            </w:rPr>
            <w:t xml:space="preserve"> [10]</w:t>
          </w:r>
          <w:r>
            <w:fldChar w:fldCharType="end"/>
          </w:r>
        </w:sdtContent>
      </w:sdt>
      <w:bookmarkEnd w:id="57"/>
    </w:p>
    <w:p w14:paraId="4ED1E84C" w14:textId="77777777" w:rsidR="000E3129" w:rsidRDefault="00234D65" w:rsidP="00234D65">
      <w:pPr>
        <w:pStyle w:val="NadpisC"/>
      </w:pPr>
      <w:bookmarkStart w:id="58" w:name="_Toc448818352"/>
      <w:r>
        <w:t>Obrazová data v souboru BMP</w:t>
      </w:r>
      <w:bookmarkEnd w:id="58"/>
    </w:p>
    <w:p w14:paraId="4ED1E84D" w14:textId="77777777" w:rsidR="00234D65" w:rsidRDefault="00F7388A" w:rsidP="00F7388A">
      <w:pPr>
        <w:pStyle w:val="normlntext"/>
      </w:pPr>
      <w:r>
        <w:t>O formátu a systému uložení dat už byla zmínka v předchozích kapitolách. Jednou ze zvláštností uložení dat v souboru je směr zápisu. Data jsou zapisována zdola nahoru. První řádek zapsaný v souboru je posledním řádkem bitmapy.</w:t>
      </w:r>
    </w:p>
    <w:p w14:paraId="4ED1E84E" w14:textId="594CD29B" w:rsidR="00F7388A" w:rsidRDefault="00F7388A" w:rsidP="00F7388A">
      <w:pPr>
        <w:pStyle w:val="normlntext"/>
      </w:pPr>
      <w:r>
        <w:t>Podobně, jako tomu bylo u RLE8 či RLE4, dochází i v případě nekomprimovaných dat v zarovnávání. V případě nekomprimovaných dat se zarovnává na 4 byty. Počet bytů na řádek je určen následujícím vzorcem</w:t>
      </w:r>
      <w:r w:rsidR="005F2787">
        <w:t xml:space="preserve"> (1)</w:t>
      </w:r>
      <w: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597"/>
      </w:tblGrid>
      <w:tr w:rsidR="005F2787" w14:paraId="60688CE4" w14:textId="77777777" w:rsidTr="005F2787">
        <w:tc>
          <w:tcPr>
            <w:tcW w:w="8330" w:type="dxa"/>
            <w:vAlign w:val="center"/>
          </w:tcPr>
          <w:p w14:paraId="5DED0CC0" w14:textId="003422B9" w:rsidR="005F2787" w:rsidRDefault="005F2787" w:rsidP="005F2787">
            <w:pPr>
              <w:pStyle w:val="normlntext"/>
              <w:jc w:val="center"/>
            </w:pPr>
            <m:oMathPara>
              <m:oMath>
                <m:r>
                  <m:rPr>
                    <m:sty m:val="p"/>
                  </m:rPr>
                  <w:rPr>
                    <w:rFonts w:ascii="Cambria Math" w:hAnsi="Cambria Math"/>
                  </w:rPr>
                  <m:t xml:space="preserve">Velikost řádku= </m:t>
                </m:r>
                <m:d>
                  <m:dPr>
                    <m:ctrlPr>
                      <w:rPr>
                        <w:rFonts w:ascii="Cambria Math" w:hAnsi="Cambria Math"/>
                      </w:rPr>
                    </m:ctrlPr>
                  </m:dPr>
                  <m:e>
                    <m:f>
                      <m:fPr>
                        <m:ctrlPr>
                          <w:rPr>
                            <w:rFonts w:ascii="Cambria Math" w:hAnsi="Cambria Math"/>
                          </w:rPr>
                        </m:ctrlPr>
                      </m:fPr>
                      <m:num>
                        <m:r>
                          <m:rPr>
                            <m:sty m:val="p"/>
                          </m:rPr>
                          <w:rPr>
                            <w:rFonts w:ascii="Cambria Math" w:hAnsi="Cambria Math"/>
                          </w:rPr>
                          <m:t>Počet bitů na pixel*šířka obrazu+31</m:t>
                        </m:r>
                      </m:num>
                      <m:den>
                        <m:r>
                          <m:rPr>
                            <m:sty m:val="p"/>
                          </m:rPr>
                          <w:rPr>
                            <w:rFonts w:ascii="Cambria Math" w:hAnsi="Cambria Math"/>
                          </w:rPr>
                          <m:t>32</m:t>
                        </m:r>
                      </m:den>
                    </m:f>
                  </m:e>
                </m:d>
                <m:r>
                  <m:rPr>
                    <m:sty m:val="p"/>
                  </m:rPr>
                  <w:rPr>
                    <w:rFonts w:ascii="Cambria Math" w:hAnsi="Cambria Math"/>
                  </w:rPr>
                  <m:t>*4</m:t>
                </m:r>
              </m:oMath>
            </m:oMathPara>
          </w:p>
        </w:tc>
        <w:tc>
          <w:tcPr>
            <w:tcW w:w="597" w:type="dxa"/>
            <w:vAlign w:val="center"/>
          </w:tcPr>
          <w:p w14:paraId="6A0F1A15" w14:textId="4CCEA013" w:rsidR="005F2787" w:rsidRDefault="005F2787" w:rsidP="005F2787">
            <w:pPr>
              <w:pStyle w:val="normlntext"/>
              <w:jc w:val="center"/>
            </w:pPr>
            <w:r>
              <w:t>(1)</w:t>
            </w:r>
          </w:p>
        </w:tc>
      </w:tr>
    </w:tbl>
    <w:p w14:paraId="4ED1E850" w14:textId="77777777" w:rsidR="00234D65" w:rsidRDefault="00103B5B" w:rsidP="00D82DF2">
      <w:pPr>
        <w:pStyle w:val="NadpisB"/>
      </w:pPr>
      <w:bookmarkStart w:id="59" w:name="_Toc448818353"/>
      <w:r>
        <w:t>JPEG</w:t>
      </w:r>
      <w:bookmarkEnd w:id="59"/>
    </w:p>
    <w:p w14:paraId="4ED1E851" w14:textId="3A56DD5A" w:rsidR="00103B5B" w:rsidRDefault="00103B5B" w:rsidP="00103B5B">
      <w:pPr>
        <w:pStyle w:val="normlntext"/>
      </w:pPr>
      <w:r w:rsidRPr="00103B5B">
        <w:t xml:space="preserve">JPEG je zkratka z Joint </w:t>
      </w:r>
      <w:proofErr w:type="spellStart"/>
      <w:r w:rsidRPr="00103B5B">
        <w:t>Photographic</w:t>
      </w:r>
      <w:proofErr w:type="spellEnd"/>
      <w:r w:rsidRPr="00103B5B">
        <w:t xml:space="preserve"> </w:t>
      </w:r>
      <w:proofErr w:type="spellStart"/>
      <w:r w:rsidRPr="00103B5B">
        <w:t>Experts</w:t>
      </w:r>
      <w:proofErr w:type="spellEnd"/>
      <w:r w:rsidRPr="00103B5B">
        <w:t xml:space="preserve"> Group, což je název komise, která byla ustanovena v roce 1986 a v roce 1992 vytvořila standard pro ukládání a kompresi obrazů. JPEG pou</w:t>
      </w:r>
      <w:r w:rsidR="00042A02">
        <w:t xml:space="preserve">žívá ztrátovou kompresi, neboli </w:t>
      </w:r>
      <w:r w:rsidRPr="00103B5B">
        <w:t xml:space="preserve">výsledek je jiný než originál! Rozdíl je ale okem nepostřehnutelný a navíc stupeň komprese je možné v poměrně širokém rozsahu měnit. JPEG tak vyhoví jak tam, kde je potřeba maximální kvalita fotografie (např. tisk), tak tam, </w:t>
      </w:r>
      <w:r w:rsidR="00042A02">
        <w:lastRenderedPageBreak/>
        <w:t>kde je preferována velikost souboru </w:t>
      </w:r>
      <w:r w:rsidRPr="00103B5B">
        <w:t>(internet,</w:t>
      </w:r>
      <w:r w:rsidR="00042A02">
        <w:t> </w:t>
      </w:r>
      <w:r w:rsidRPr="00103B5B">
        <w:t>mail).</w:t>
      </w:r>
      <w:r w:rsidRPr="00103B5B">
        <w:br/>
      </w:r>
      <w:r w:rsidRPr="00103B5B">
        <w:br/>
        <w:t>Finální úspora velikosti souboru záleží nejen na nastaveném stupni komprese</w:t>
      </w:r>
      <w:r w:rsidR="00042A02">
        <w:t>,</w:t>
      </w:r>
      <w:r w:rsidRPr="00103B5B">
        <w:t xml:space="preserve"> ale i na obsahu fotografie. Ostré fotografie plné jemných detailů (např. pole nebo tráva) lze zkomprimovat mnohem méně než např. jemn</w:t>
      </w:r>
      <w:r w:rsidR="003A1F95">
        <w:t>ý portrét s rozostřeným pozadím</w:t>
      </w:r>
      <w:sdt>
        <w:sdtPr>
          <w:id w:val="230511552"/>
          <w:citation/>
        </w:sdtPr>
        <w:sdtEndPr/>
        <w:sdtContent>
          <w:r>
            <w:fldChar w:fldCharType="begin"/>
          </w:r>
          <w:r>
            <w:instrText xml:space="preserve"> CITATION Pih07 \l 1029 </w:instrText>
          </w:r>
          <w:r>
            <w:fldChar w:fldCharType="separate"/>
          </w:r>
          <w:r w:rsidR="001323C3">
            <w:rPr>
              <w:noProof/>
            </w:rPr>
            <w:t xml:space="preserve"> [11]</w:t>
          </w:r>
          <w:r>
            <w:fldChar w:fldCharType="end"/>
          </w:r>
        </w:sdtContent>
      </w:sdt>
      <w:r w:rsidR="003A1F95">
        <w:t>.</w:t>
      </w:r>
    </w:p>
    <w:p w14:paraId="4ED1E852" w14:textId="3A2D819E" w:rsidR="00103B5B" w:rsidRDefault="0030402B" w:rsidP="00103B5B">
      <w:pPr>
        <w:pStyle w:val="normlntext"/>
      </w:pPr>
      <w:r>
        <w:t>Standard JPEG popis</w:t>
      </w:r>
      <w:r w:rsidR="00103B5B">
        <w:t>uje 4 způsoby činnosti (módy):</w:t>
      </w:r>
    </w:p>
    <w:p w14:paraId="4ED1E853" w14:textId="77777777" w:rsidR="00103B5B" w:rsidRDefault="00103B5B" w:rsidP="00103B5B">
      <w:pPr>
        <w:pStyle w:val="normlntext"/>
        <w:numPr>
          <w:ilvl w:val="0"/>
          <w:numId w:val="37"/>
        </w:numPr>
      </w:pPr>
      <w:r>
        <w:t>sekvenční DCT kódování, při kterém je každý prvek obrázku zakódován v jediném zleva doprava, seshora dolů,</w:t>
      </w:r>
    </w:p>
    <w:p w14:paraId="4ED1E854" w14:textId="77777777" w:rsidR="00103B5B" w:rsidRDefault="00103B5B" w:rsidP="00103B5B">
      <w:pPr>
        <w:pStyle w:val="normlntext"/>
        <w:numPr>
          <w:ilvl w:val="0"/>
          <w:numId w:val="37"/>
        </w:numPr>
      </w:pPr>
      <w:r>
        <w:t>progresivní (postupné) DCT kódování, při kterém je obrázek zakódován v rámci několika přechodů přes originál, kterého cílem je poskytnout urychleně alespoň hrubý náčrt obrázku, pokud je celkový čas přenosu dlouhý,</w:t>
      </w:r>
    </w:p>
    <w:p w14:paraId="4ED1E855" w14:textId="77777777" w:rsidR="00103B5B" w:rsidRDefault="00103B5B" w:rsidP="00103B5B">
      <w:pPr>
        <w:pStyle w:val="normlntext"/>
        <w:numPr>
          <w:ilvl w:val="0"/>
          <w:numId w:val="37"/>
        </w:numPr>
      </w:pPr>
      <w:r>
        <w:t>bezeztrátové kódování, v případě, že chceme zachovat věrný obraz originálu,</w:t>
      </w:r>
    </w:p>
    <w:p w14:paraId="4ED1E856" w14:textId="5470CE40" w:rsidR="00103B5B" w:rsidRDefault="00103B5B" w:rsidP="00103B5B">
      <w:pPr>
        <w:pStyle w:val="normlntext"/>
        <w:numPr>
          <w:ilvl w:val="0"/>
          <w:numId w:val="37"/>
        </w:numPr>
      </w:pPr>
      <w:r>
        <w:t>hierarchické kódování,</w:t>
      </w:r>
      <w:r w:rsidR="00AE7F59">
        <w:t xml:space="preserve"> pokud chceme získa</w:t>
      </w:r>
      <w:r w:rsidR="003A1F95">
        <w:t>t obrázek s různými rozlišeními</w:t>
      </w:r>
      <w:sdt>
        <w:sdtPr>
          <w:id w:val="393943384"/>
          <w:citation/>
        </w:sdtPr>
        <w:sdtEndPr/>
        <w:sdtContent>
          <w:r w:rsidR="00AE354A">
            <w:fldChar w:fldCharType="begin"/>
          </w:r>
          <w:r w:rsidR="00AE354A">
            <w:instrText xml:space="preserve"> CITATION Čap00 \l 1029 </w:instrText>
          </w:r>
          <w:r w:rsidR="00AE354A">
            <w:fldChar w:fldCharType="separate"/>
          </w:r>
          <w:r w:rsidR="001323C3">
            <w:rPr>
              <w:noProof/>
            </w:rPr>
            <w:t xml:space="preserve"> [12]</w:t>
          </w:r>
          <w:r w:rsidR="00AE354A">
            <w:fldChar w:fldCharType="end"/>
          </w:r>
        </w:sdtContent>
      </w:sdt>
      <w:r w:rsidR="003A1F95">
        <w:t>.</w:t>
      </w:r>
    </w:p>
    <w:p w14:paraId="4ED1E857" w14:textId="77777777" w:rsidR="00E859B0" w:rsidRDefault="00E57175" w:rsidP="00E859B0">
      <w:pPr>
        <w:pStyle w:val="NadpisC"/>
      </w:pPr>
      <w:bookmarkStart w:id="60" w:name="_Toc448818354"/>
      <w:r>
        <w:t>Sekvenční JPEG kodér</w:t>
      </w:r>
      <w:bookmarkEnd w:id="60"/>
    </w:p>
    <w:p w14:paraId="4ED1E858" w14:textId="77777777" w:rsidR="00514883" w:rsidRDefault="00514883" w:rsidP="00514883">
      <w:pPr>
        <w:pStyle w:val="normlntext"/>
        <w:keepNext/>
      </w:pPr>
      <w:r w:rsidRPr="00514883">
        <w:rPr>
          <w:noProof/>
        </w:rPr>
        <w:drawing>
          <wp:anchor distT="0" distB="0" distL="114300" distR="114300" simplePos="0" relativeHeight="251666432" behindDoc="0" locked="0" layoutInCell="1" allowOverlap="1" wp14:anchorId="43256E95" wp14:editId="5BD4D6FE">
            <wp:simplePos x="0" y="0"/>
            <wp:positionH relativeFrom="margin">
              <wp:align>center</wp:align>
            </wp:positionH>
            <wp:positionV relativeFrom="paragraph">
              <wp:posOffset>635</wp:posOffset>
            </wp:positionV>
            <wp:extent cx="5486400" cy="3200400"/>
            <wp:effectExtent l="19050" t="0" r="57150" b="0"/>
            <wp:wrapSquare wrapText="bothSides"/>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page">
              <wp14:pctWidth>0</wp14:pctWidth>
            </wp14:sizeRelH>
            <wp14:sizeRelV relativeFrom="page">
              <wp14:pctHeight>0</wp14:pctHeight>
            </wp14:sizeRelV>
          </wp:anchor>
        </w:drawing>
      </w:r>
    </w:p>
    <w:p w14:paraId="4ED1E859" w14:textId="04116A8A" w:rsidR="00514883" w:rsidRDefault="00514883" w:rsidP="003A1F95">
      <w:pPr>
        <w:pStyle w:val="normlntextkurzva"/>
        <w:jc w:val="center"/>
      </w:pPr>
      <w:bookmarkStart w:id="61" w:name="_Toc448766026"/>
      <w:r>
        <w:t xml:space="preserve">Obrázek </w:t>
      </w:r>
      <w:r w:rsidR="00FE3094">
        <w:fldChar w:fldCharType="begin"/>
      </w:r>
      <w:r w:rsidR="00FE3094">
        <w:instrText xml:space="preserve"> SEQ Obrázek \* ARABIC </w:instrText>
      </w:r>
      <w:r w:rsidR="00FE3094">
        <w:fldChar w:fldCharType="separate"/>
      </w:r>
      <w:r w:rsidR="00DA6597">
        <w:rPr>
          <w:noProof/>
        </w:rPr>
        <w:t>7</w:t>
      </w:r>
      <w:r w:rsidR="00FE3094">
        <w:rPr>
          <w:noProof/>
        </w:rPr>
        <w:fldChar w:fldCharType="end"/>
      </w:r>
      <w:r>
        <w:t xml:space="preserve"> Blokov</w:t>
      </w:r>
      <w:r w:rsidR="003A1F95">
        <w:t>é schéma sekvenčního kodéru JPEG</w:t>
      </w:r>
      <w:sdt>
        <w:sdtPr>
          <w:id w:val="121899757"/>
          <w:citation/>
        </w:sdtPr>
        <w:sdtEndPr/>
        <w:sdtContent>
          <w:r>
            <w:fldChar w:fldCharType="begin"/>
          </w:r>
          <w:r>
            <w:instrText xml:space="preserve"> CITATION Čap00 \l 1029 </w:instrText>
          </w:r>
          <w:r>
            <w:fldChar w:fldCharType="separate"/>
          </w:r>
          <w:r w:rsidR="001323C3">
            <w:rPr>
              <w:noProof/>
            </w:rPr>
            <w:t xml:space="preserve"> [12]</w:t>
          </w:r>
          <w:r>
            <w:fldChar w:fldCharType="end"/>
          </w:r>
        </w:sdtContent>
      </w:sdt>
      <w:bookmarkEnd w:id="61"/>
    </w:p>
    <w:p w14:paraId="4ED1E85A" w14:textId="7BF8F8E3" w:rsidR="00B83362" w:rsidRDefault="00E859B0" w:rsidP="00E859B0">
      <w:pPr>
        <w:pStyle w:val="normlntext"/>
      </w:pPr>
      <w:r>
        <w:lastRenderedPageBreak/>
        <w:t>Vzorky originálu v rozmezí &lt;0,</w:t>
      </w:r>
      <w:r w:rsidR="0030402B">
        <w:t xml:space="preserve"> </w:t>
      </w:r>
      <w:r>
        <w:t>2</w:t>
      </w:r>
      <w:r w:rsidRPr="00E859B0">
        <w:rPr>
          <w:vertAlign w:val="superscript"/>
        </w:rPr>
        <w:t>p-1</w:t>
      </w:r>
      <w:r>
        <w:t>&gt; jsou posunuty o jeden bit, čímž se změní jejich vyjádření (v aritme</w:t>
      </w:r>
      <w:r w:rsidR="00FA45B4">
        <w:t>tice se znaménkem) o hodnotu -2</w:t>
      </w:r>
      <w:r>
        <w:rPr>
          <w:vertAlign w:val="superscript"/>
        </w:rPr>
        <w:t>p-1</w:t>
      </w:r>
      <w:r>
        <w:t xml:space="preserve">. Pro černobílé obrázky s p=8 se původní rozsah </w:t>
      </w:r>
      <w:r w:rsidR="00B83362">
        <w:t>vzorků z intervalu &lt;0,</w:t>
      </w:r>
      <w:r w:rsidR="0030402B">
        <w:t xml:space="preserve"> </w:t>
      </w:r>
      <w:r w:rsidR="00B83362">
        <w:t>255&gt; zobrazí do intervalu &lt;-</w:t>
      </w:r>
      <w:r w:rsidR="0030402B">
        <w:t>128, +127&gt;</w:t>
      </w:r>
      <w:r w:rsidR="00B83362">
        <w:t>.</w:t>
      </w:r>
    </w:p>
    <w:p w14:paraId="4ED1E85B" w14:textId="0417B512" w:rsidR="00E859B0" w:rsidRDefault="00B83362" w:rsidP="00E859B0">
      <w:pPr>
        <w:pStyle w:val="normlntext"/>
      </w:pPr>
      <w:r>
        <w:t>Tyto hodnoty se poté transformují do frekvenčního oboru pomocí přímé diskrétní kosinové transformace (FDCT) za pomoci následující</w:t>
      </w:r>
      <w:r w:rsidR="005F2787">
        <w:t xml:space="preserve">ho </w:t>
      </w:r>
      <w:r>
        <w:t>vztah</w:t>
      </w:r>
      <w:r w:rsidR="005F2787">
        <w:t>u (2)</w:t>
      </w:r>
      <w: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597"/>
      </w:tblGrid>
      <w:tr w:rsidR="005F2787" w14:paraId="48441BD1" w14:textId="77777777" w:rsidTr="005F2787">
        <w:tc>
          <w:tcPr>
            <w:tcW w:w="8330" w:type="dxa"/>
            <w:vAlign w:val="center"/>
          </w:tcPr>
          <w:p w14:paraId="58411061" w14:textId="3CC89459" w:rsidR="005F2787" w:rsidRDefault="005F2787" w:rsidP="005F2787">
            <w:pPr>
              <w:pStyle w:val="normlntext"/>
              <w:jc w:val="center"/>
            </w:pPr>
            <m:oMathPara>
              <m:oMath>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C(v)</m:t>
                </m:r>
                <m:nary>
                  <m:naryPr>
                    <m:chr m:val="∑"/>
                    <m:limLoc m:val="undOvr"/>
                    <m:ctrlPr>
                      <w:rPr>
                        <w:rFonts w:ascii="Cambria Math" w:hAnsi="Cambria Math"/>
                        <w:i/>
                      </w:rPr>
                    </m:ctrlPr>
                  </m:naryPr>
                  <m:sub>
                    <m:r>
                      <w:rPr>
                        <w:rFonts w:ascii="Cambria Math" w:hAnsi="Cambria Math"/>
                      </w:rPr>
                      <m:t>x=0</m:t>
                    </m:r>
                  </m:sub>
                  <m:sup>
                    <m:r>
                      <w:rPr>
                        <w:rFonts w:ascii="Cambria Math" w:hAnsi="Cambria Math"/>
                      </w:rPr>
                      <m:t>7</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7</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cos</m:t>
                        </m:r>
                        <m:f>
                          <m:fPr>
                            <m:ctrlPr>
                              <w:rPr>
                                <w:rFonts w:ascii="Cambria Math" w:hAnsi="Cambria Math"/>
                                <w:i/>
                              </w:rPr>
                            </m:ctrlPr>
                          </m:fPr>
                          <m:num>
                            <m:d>
                              <m:dPr>
                                <m:ctrlPr>
                                  <w:rPr>
                                    <w:rFonts w:ascii="Cambria Math" w:hAnsi="Cambria Math"/>
                                    <w:i/>
                                  </w:rPr>
                                </m:ctrlPr>
                              </m:dPr>
                              <m:e>
                                <m:r>
                                  <w:rPr>
                                    <w:rFonts w:ascii="Cambria Math" w:hAnsi="Cambria Math"/>
                                  </w:rPr>
                                  <m:t>2x+1</m:t>
                                </m:r>
                              </m:e>
                            </m:d>
                            <m:r>
                              <w:rPr>
                                <w:rFonts w:ascii="Cambria Math" w:hAnsi="Cambria Math"/>
                              </w:rPr>
                              <m:t>uπ</m:t>
                            </m:r>
                          </m:num>
                          <m:den>
                            <m:r>
                              <w:rPr>
                                <w:rFonts w:ascii="Cambria Math" w:hAnsi="Cambria Math"/>
                              </w:rPr>
                              <m:t>16</m:t>
                            </m:r>
                          </m:den>
                        </m:f>
                        <m:r>
                          <w:rPr>
                            <w:rFonts w:ascii="Cambria Math" w:hAnsi="Cambria Math"/>
                          </w:rPr>
                          <m:t>cos</m:t>
                        </m:r>
                        <m:f>
                          <m:fPr>
                            <m:ctrlPr>
                              <w:rPr>
                                <w:rFonts w:ascii="Cambria Math" w:hAnsi="Cambria Math"/>
                                <w:i/>
                              </w:rPr>
                            </m:ctrlPr>
                          </m:fPr>
                          <m:num>
                            <m:d>
                              <m:dPr>
                                <m:ctrlPr>
                                  <w:rPr>
                                    <w:rFonts w:ascii="Cambria Math" w:hAnsi="Cambria Math"/>
                                    <w:i/>
                                  </w:rPr>
                                </m:ctrlPr>
                              </m:dPr>
                              <m:e>
                                <m:r>
                                  <w:rPr>
                                    <w:rFonts w:ascii="Cambria Math" w:hAnsi="Cambria Math"/>
                                  </w:rPr>
                                  <m:t>2y+1</m:t>
                                </m:r>
                              </m:e>
                            </m:d>
                            <m:r>
                              <w:rPr>
                                <w:rFonts w:ascii="Cambria Math" w:hAnsi="Cambria Math"/>
                              </w:rPr>
                              <m:t>vπ</m:t>
                            </m:r>
                          </m:num>
                          <m:den>
                            <m:r>
                              <w:rPr>
                                <w:rFonts w:ascii="Cambria Math" w:hAnsi="Cambria Math"/>
                              </w:rPr>
                              <m:t>16</m:t>
                            </m:r>
                          </m:den>
                        </m:f>
                      </m:e>
                    </m:nary>
                  </m:e>
                </m:nary>
              </m:oMath>
            </m:oMathPara>
          </w:p>
        </w:tc>
        <w:tc>
          <w:tcPr>
            <w:tcW w:w="597" w:type="dxa"/>
            <w:vAlign w:val="center"/>
          </w:tcPr>
          <w:p w14:paraId="531E30D4" w14:textId="343674E9" w:rsidR="005F2787" w:rsidRDefault="005F2787" w:rsidP="005F2787">
            <w:pPr>
              <w:pStyle w:val="normlntext"/>
              <w:jc w:val="center"/>
            </w:pPr>
            <w:r>
              <w:t>(2)</w:t>
            </w:r>
          </w:p>
        </w:tc>
      </w:tr>
    </w:tbl>
    <w:p w14:paraId="4ED1E85D" w14:textId="77777777" w:rsidR="008F1B28" w:rsidRDefault="008F1B28" w:rsidP="00E859B0">
      <w:pPr>
        <w:pStyle w:val="normlntext"/>
      </w:pPr>
      <w:r>
        <w:t>kde</w:t>
      </w:r>
    </w:p>
    <w:p w14:paraId="4ED1E85E" w14:textId="77777777" w:rsidR="008F1B28" w:rsidRDefault="008F1B28" w:rsidP="00E859B0">
      <w:pPr>
        <w:pStyle w:val="normlntext"/>
      </w:pPr>
      <w:r>
        <w:tab/>
      </w:r>
      <m:oMath>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tab/>
        <w:t>pro u=0</w:t>
      </w:r>
    </w:p>
    <w:p w14:paraId="4ED1E85F" w14:textId="77777777" w:rsidR="008F1B28" w:rsidRDefault="008F1B28" w:rsidP="00E859B0">
      <w:pPr>
        <w:pStyle w:val="normlntext"/>
      </w:pPr>
      <w:r>
        <w:tab/>
      </w:r>
      <m:oMath>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=1</m:t>
        </m:r>
      </m:oMath>
      <w:r>
        <w:tab/>
        <w:t>pro u&gt;0</w:t>
      </w:r>
    </w:p>
    <w:p w14:paraId="4ED1E860" w14:textId="77777777" w:rsidR="008F1B28" w:rsidRDefault="008F1B28" w:rsidP="008F1B28">
      <w:pPr>
        <w:pStyle w:val="normlntext"/>
      </w:pPr>
      <w:r>
        <w:tab/>
      </w:r>
      <m:oMath>
        <m:r>
          <w:rPr>
            <w:rFonts w:ascii="Cambria Math" w:hAnsi="Cambria Math"/>
          </w:rPr>
          <m:t>C</m:t>
        </m:r>
        <m:d>
          <m:dPr>
            <m:ctrlPr>
              <w:rPr>
                <w:rFonts w:ascii="Cambria Math" w:hAnsi="Cambria Math"/>
                <w:i/>
              </w:rPr>
            </m:ctrlPr>
          </m:dPr>
          <m:e>
            <m:r>
              <w:rPr>
                <w:rFonts w:ascii="Cambria Math" w:hAnsi="Cambria Math"/>
              </w:rPr>
              <m:t>v</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tab/>
        <w:t>pro v=0</w:t>
      </w:r>
    </w:p>
    <w:p w14:paraId="4ED1E861" w14:textId="77777777" w:rsidR="008F1B28" w:rsidRDefault="008F1B28" w:rsidP="008F1B28">
      <w:pPr>
        <w:pStyle w:val="normlntext"/>
      </w:pPr>
      <w:r>
        <w:tab/>
      </w:r>
      <m:oMath>
        <m:r>
          <w:rPr>
            <w:rFonts w:ascii="Cambria Math" w:hAnsi="Cambria Math"/>
          </w:rPr>
          <m:t>C</m:t>
        </m:r>
        <m:d>
          <m:dPr>
            <m:ctrlPr>
              <w:rPr>
                <w:rFonts w:ascii="Cambria Math" w:hAnsi="Cambria Math"/>
                <w:i/>
              </w:rPr>
            </m:ctrlPr>
          </m:dPr>
          <m:e>
            <m:r>
              <w:rPr>
                <w:rFonts w:ascii="Cambria Math" w:hAnsi="Cambria Math"/>
              </w:rPr>
              <m:t>v</m:t>
            </m:r>
          </m:e>
        </m:d>
        <m:r>
          <w:rPr>
            <w:rFonts w:ascii="Cambria Math" w:hAnsi="Cambria Math"/>
          </w:rPr>
          <m:t>=1</m:t>
        </m:r>
      </m:oMath>
      <w:r>
        <w:tab/>
        <w:t>pro v&gt;0</w:t>
      </w:r>
    </w:p>
    <w:p w14:paraId="4ED1E863" w14:textId="08A01C44" w:rsidR="00AA2D97" w:rsidRDefault="00AA2D97" w:rsidP="008F1B28">
      <w:pPr>
        <w:pStyle w:val="normlntext"/>
      </w:pPr>
      <w:r>
        <w:t xml:space="preserve">Transformovaný 64bodový diskrétní signál je funkcí dvou prostorových rozměrů </w:t>
      </w:r>
      <w:r w:rsidRPr="00897BC7">
        <w:rPr>
          <w:i/>
        </w:rPr>
        <w:t>x</w:t>
      </w:r>
      <w:r>
        <w:t xml:space="preserve"> a </w:t>
      </w:r>
      <w:r w:rsidRPr="00897BC7">
        <w:rPr>
          <w:i/>
        </w:rPr>
        <w:t>y</w:t>
      </w:r>
      <w:r>
        <w:t xml:space="preserve"> a jeho komponenty jsou nazývány prostorovými frekvencemi anebo DCT koeficienty.</w:t>
      </w:r>
      <w:r w:rsidR="00897BC7">
        <w:t xml:space="preserve"> </w:t>
      </w:r>
      <w:proofErr w:type="gramStart"/>
      <w:r w:rsidR="00570379">
        <w:t>Koeficient F(0,0</w:t>
      </w:r>
      <w:proofErr w:type="gramEnd"/>
      <w:r w:rsidR="00570379">
        <w:t>) je nazýván DC koeficientem a zbývajících 63 koeficientů AC koeficienty.</w:t>
      </w:r>
    </w:p>
    <w:p w14:paraId="4ED1E864" w14:textId="39648671" w:rsidR="00570379" w:rsidRDefault="00570379" w:rsidP="008F1B28">
      <w:pPr>
        <w:pStyle w:val="normlntext"/>
      </w:pPr>
      <w:r>
        <w:t>Pro typický blok obrázku 8</w:t>
      </w:r>
      <w:r w:rsidR="00EA01BB">
        <w:t> </w:t>
      </w:r>
      <w:r>
        <w:t>x</w:t>
      </w:r>
      <w:r w:rsidR="00EA01BB">
        <w:t> </w:t>
      </w:r>
      <w:r>
        <w:t xml:space="preserve">8 pixelů má většina prostorových koeficientů nulové anebo téměř nulové hodnoty a nemusí být kódována. Tato skutečnost je základem komprimace. V dalších kroku se všech 64 koeficientů kvantizuje </w:t>
      </w:r>
      <w:r w:rsidR="0030402B">
        <w:t>podle 64prvkové kvantizační tabu</w:t>
      </w:r>
      <w:r>
        <w:t xml:space="preserve">lky, specifikované aplikací. </w:t>
      </w:r>
      <w:proofErr w:type="spellStart"/>
      <w:r>
        <w:t>Kvantizace</w:t>
      </w:r>
      <w:proofErr w:type="spellEnd"/>
      <w:r>
        <w:t xml:space="preserve"> redukuje amplitudu koeficientů, které buď nepřispívají, anebo přispívají jen málo ke kvalitě obrázku, za účelem zvětšení počtu koeficientů s nulovou hodnotou. Účelem </w:t>
      </w:r>
      <w:proofErr w:type="spellStart"/>
      <w:r>
        <w:t>kvantizace</w:t>
      </w:r>
      <w:proofErr w:type="spellEnd"/>
      <w:r>
        <w:t xml:space="preserve"> je také odstranění informace, která není vizuálně pozorovatelná. </w:t>
      </w:r>
      <w:proofErr w:type="spellStart"/>
      <w:r>
        <w:t>Kvantizace</w:t>
      </w:r>
      <w:proofErr w:type="spellEnd"/>
      <w:r>
        <w:t xml:space="preserve"> se vykonává podle následujícího vztahu</w:t>
      </w:r>
      <w:r w:rsidR="00897BC7">
        <w:t xml:space="preserve"> (3)</w:t>
      </w:r>
      <w: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597"/>
      </w:tblGrid>
      <w:tr w:rsidR="00897BC7" w14:paraId="4E9E2EE9" w14:textId="77777777" w:rsidTr="00A87721">
        <w:tc>
          <w:tcPr>
            <w:tcW w:w="8330" w:type="dxa"/>
            <w:vAlign w:val="center"/>
          </w:tcPr>
          <w:p w14:paraId="3BFB6207" w14:textId="743CFE43" w:rsidR="00897BC7" w:rsidRDefault="00FE3094" w:rsidP="00A87721">
            <w:pPr>
              <w:pStyle w:val="normlntext"/>
              <w:jc w:val="center"/>
            </w:pPr>
            <m:oMathPara>
              <m:oMath>
                <m:sSub>
                  <m:sSubPr>
                    <m:ctrlPr>
                      <w:rPr>
                        <w:rFonts w:ascii="Cambria Math" w:hAnsi="Cambria Math"/>
                        <w:i/>
                      </w:rPr>
                    </m:ctrlPr>
                  </m:sSubPr>
                  <m:e>
                    <m:r>
                      <w:rPr>
                        <w:rFonts w:ascii="Cambria Math" w:hAnsi="Cambria Math"/>
                      </w:rPr>
                      <m:t>F</m:t>
                    </m:r>
                  </m:e>
                  <m:sub>
                    <m:r>
                      <w:rPr>
                        <w:rFonts w:ascii="Cambria Math" w:hAnsi="Cambria Math"/>
                      </w:rPr>
                      <m:t>q</m:t>
                    </m:r>
                  </m:sub>
                </m:sSub>
                <m:d>
                  <m:dPr>
                    <m:ctrlPr>
                      <w:rPr>
                        <w:rFonts w:ascii="Cambria Math" w:hAnsi="Cambria Math"/>
                        <w:i/>
                      </w:rPr>
                    </m:ctrlPr>
                  </m:dPr>
                  <m:e>
                    <m:r>
                      <w:rPr>
                        <w:rFonts w:ascii="Cambria Math" w:hAnsi="Cambria Math"/>
                      </w:rPr>
                      <m:t>u,v</m:t>
                    </m:r>
                  </m:e>
                </m:d>
                <m:r>
                  <w:rPr>
                    <w:rFonts w:ascii="Cambria Math" w:hAnsi="Cambria Math"/>
                  </w:rPr>
                  <m:t>=round</m:t>
                </m:r>
                <m:d>
                  <m:dPr>
                    <m:begChr m:val="⌊"/>
                    <m:endChr m:val="⌋"/>
                    <m:ctrlPr>
                      <w:rPr>
                        <w:rFonts w:ascii="Cambria Math" w:hAnsi="Cambria Math"/>
                        <w:i/>
                      </w:rPr>
                    </m:ctrlPr>
                  </m:dPr>
                  <m:e>
                    <m:f>
                      <m:fPr>
                        <m:ctrlPr>
                          <w:rPr>
                            <w:rFonts w:ascii="Cambria Math" w:hAnsi="Cambria Math"/>
                            <w:i/>
                          </w:rPr>
                        </m:ctrlPr>
                      </m:fPr>
                      <m:num>
                        <m:r>
                          <w:rPr>
                            <w:rFonts w:ascii="Cambria Math" w:hAnsi="Cambria Math"/>
                          </w:rPr>
                          <m:t>F(u,v)</m:t>
                        </m:r>
                      </m:num>
                      <m:den>
                        <m:r>
                          <w:rPr>
                            <w:rFonts w:ascii="Cambria Math" w:hAnsi="Cambria Math"/>
                          </w:rPr>
                          <m:t>Q(u,v)</m:t>
                        </m:r>
                      </m:den>
                    </m:f>
                  </m:e>
                </m:d>
              </m:oMath>
            </m:oMathPara>
          </w:p>
        </w:tc>
        <w:tc>
          <w:tcPr>
            <w:tcW w:w="597" w:type="dxa"/>
            <w:vAlign w:val="center"/>
          </w:tcPr>
          <w:p w14:paraId="35EC8B06" w14:textId="0DC5C7C0" w:rsidR="00897BC7" w:rsidRDefault="00897BC7" w:rsidP="00897BC7">
            <w:pPr>
              <w:pStyle w:val="normlntext"/>
              <w:jc w:val="center"/>
            </w:pPr>
            <w:r>
              <w:t>(3)</w:t>
            </w:r>
          </w:p>
        </w:tc>
      </w:tr>
    </w:tbl>
    <w:p w14:paraId="4ED1E866" w14:textId="77777777" w:rsidR="00570379" w:rsidRDefault="00D57FA1" w:rsidP="008F1B28">
      <w:pPr>
        <w:pStyle w:val="normlntext"/>
      </w:pPr>
      <w:proofErr w:type="gramStart"/>
      <w:r>
        <w:t>k</w:t>
      </w:r>
      <w:r w:rsidR="00570379">
        <w:t>de Q(</w:t>
      </w:r>
      <w:proofErr w:type="spellStart"/>
      <w:r w:rsidR="00570379">
        <w:t>u,v</w:t>
      </w:r>
      <w:proofErr w:type="spellEnd"/>
      <w:r w:rsidR="00570379">
        <w:t>) jsou</w:t>
      </w:r>
      <w:proofErr w:type="gramEnd"/>
      <w:r w:rsidR="00570379">
        <w:t xml:space="preserve"> kvantizační koeficienty specifikované v kvantizační tabulce. Každý </w:t>
      </w:r>
      <w:proofErr w:type="gramStart"/>
      <w:r w:rsidR="00570379">
        <w:t>prvek Q(</w:t>
      </w:r>
      <w:proofErr w:type="spellStart"/>
      <w:r w:rsidR="00570379">
        <w:t>u,v</w:t>
      </w:r>
      <w:proofErr w:type="spellEnd"/>
      <w:r w:rsidR="00570379">
        <w:t>) je</w:t>
      </w:r>
      <w:proofErr w:type="gramEnd"/>
      <w:r w:rsidR="00570379">
        <w:t xml:space="preserve"> číslo z intervalu 1 až 255, které specifikuje krok </w:t>
      </w:r>
      <w:proofErr w:type="spellStart"/>
      <w:r w:rsidR="00570379">
        <w:t>kvantizace</w:t>
      </w:r>
      <w:proofErr w:type="spellEnd"/>
      <w:r>
        <w:t xml:space="preserve"> pro odpovídající DCT koeficient.</w:t>
      </w:r>
    </w:p>
    <w:p w14:paraId="4ED1E867" w14:textId="77777777" w:rsidR="00D57FA1" w:rsidRDefault="00D57FA1" w:rsidP="008F1B28">
      <w:pPr>
        <w:pStyle w:val="normlntext"/>
      </w:pPr>
      <w:r>
        <w:lastRenderedPageBreak/>
        <w:t xml:space="preserve">Po </w:t>
      </w:r>
      <w:proofErr w:type="spellStart"/>
      <w:r>
        <w:t>kvantizaci</w:t>
      </w:r>
      <w:proofErr w:type="spellEnd"/>
      <w:r>
        <w:t xml:space="preserve"> se 63 AC koeficientů uspořádá do „</w:t>
      </w:r>
      <w:proofErr w:type="spellStart"/>
      <w:r>
        <w:t>cik-cak</w:t>
      </w:r>
      <w:proofErr w:type="spellEnd"/>
      <w:r>
        <w:t>“ posloupnosti, jak je ukázáno na následujícím obrázku.</w:t>
      </w:r>
    </w:p>
    <w:p w14:paraId="4ED1E868" w14:textId="77777777" w:rsidR="00D57FA1" w:rsidRDefault="00D57FA1" w:rsidP="003A1F95">
      <w:pPr>
        <w:pStyle w:val="normlntext"/>
        <w:keepNext/>
        <w:jc w:val="center"/>
      </w:pPr>
      <w:r>
        <w:rPr>
          <w:noProof/>
        </w:rPr>
        <w:drawing>
          <wp:inline distT="0" distB="0" distL="0" distR="0" wp14:anchorId="4ED1EA18" wp14:editId="4ED1EA19">
            <wp:extent cx="2771143" cy="2552369"/>
            <wp:effectExtent l="0" t="0" r="0" b="63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grayscl/>
                    </a:blip>
                    <a:stretch>
                      <a:fillRect/>
                    </a:stretch>
                  </pic:blipFill>
                  <pic:spPr>
                    <a:xfrm>
                      <a:off x="0" y="0"/>
                      <a:ext cx="2772411" cy="2553537"/>
                    </a:xfrm>
                    <a:prstGeom prst="rect">
                      <a:avLst/>
                    </a:prstGeom>
                  </pic:spPr>
                </pic:pic>
              </a:graphicData>
            </a:graphic>
          </wp:inline>
        </w:drawing>
      </w:r>
    </w:p>
    <w:p w14:paraId="4ED1E869" w14:textId="0B2045CD" w:rsidR="00D57FA1" w:rsidRPr="008F1B28" w:rsidRDefault="00D57FA1" w:rsidP="003A1F95">
      <w:pPr>
        <w:pStyle w:val="normlntextkurzva"/>
        <w:jc w:val="center"/>
      </w:pPr>
      <w:bookmarkStart w:id="62" w:name="_Toc448766027"/>
      <w:r>
        <w:t xml:space="preserve">Obrázek </w:t>
      </w:r>
      <w:r w:rsidR="00FE3094">
        <w:fldChar w:fldCharType="begin"/>
      </w:r>
      <w:r w:rsidR="00FE3094">
        <w:instrText xml:space="preserve"> SEQ Obrázek \* ARABIC </w:instrText>
      </w:r>
      <w:r w:rsidR="00FE3094">
        <w:fldChar w:fldCharType="separate"/>
      </w:r>
      <w:r w:rsidR="00DA6597">
        <w:rPr>
          <w:noProof/>
        </w:rPr>
        <w:t>8</w:t>
      </w:r>
      <w:r w:rsidR="00FE3094">
        <w:rPr>
          <w:noProof/>
        </w:rPr>
        <w:fldChar w:fldCharType="end"/>
      </w:r>
      <w:r>
        <w:t xml:space="preserve"> </w:t>
      </w:r>
      <w:proofErr w:type="spellStart"/>
      <w:r>
        <w:t>Cik-cak</w:t>
      </w:r>
      <w:proofErr w:type="spellEnd"/>
      <w:r>
        <w:t xml:space="preserve"> upořádání AC koeficientů</w:t>
      </w:r>
      <w:sdt>
        <w:sdtPr>
          <w:id w:val="1246226699"/>
          <w:citation/>
        </w:sdtPr>
        <w:sdtEndPr/>
        <w:sdtContent>
          <w:r>
            <w:fldChar w:fldCharType="begin"/>
          </w:r>
          <w:r>
            <w:instrText xml:space="preserve"> CITATION Enc20 \l 1029 </w:instrText>
          </w:r>
          <w:r>
            <w:fldChar w:fldCharType="separate"/>
          </w:r>
          <w:r w:rsidR="001323C3">
            <w:rPr>
              <w:noProof/>
            </w:rPr>
            <w:t xml:space="preserve"> [13]</w:t>
          </w:r>
          <w:r>
            <w:fldChar w:fldCharType="end"/>
          </w:r>
        </w:sdtContent>
      </w:sdt>
      <w:bookmarkEnd w:id="62"/>
    </w:p>
    <w:p w14:paraId="4ED1E86A" w14:textId="77777777" w:rsidR="008F1B28" w:rsidRDefault="00787290" w:rsidP="00E859B0">
      <w:pPr>
        <w:pStyle w:val="normlntext"/>
      </w:pPr>
      <w:r>
        <w:t>Toto uspořádání umožní další fázi kódování (entropické kódování) tím, že koeficienty příslušné nižším frekvencím, které budou pravděpodobněji nenulové, budou zpracovány dříve než koeficienty odpovídající vyšším frekvencím.</w:t>
      </w:r>
    </w:p>
    <w:p w14:paraId="4ED1E86C" w14:textId="21373C5F" w:rsidR="00787290" w:rsidRDefault="00787290" w:rsidP="00E859B0">
      <w:pPr>
        <w:pStyle w:val="normlntext"/>
      </w:pPr>
      <w:r>
        <w:t>DC koeficienty reprezentující průměrné hodnoty 64 vzorků obrázku jsou zakódovány s použitím prediktivních metod.</w:t>
      </w:r>
      <w:r w:rsidR="00897BC7">
        <w:t xml:space="preserve"> </w:t>
      </w:r>
      <w:r>
        <w:t>Použití prediktivního kódování pro DC koeficienty je zdůvodněno tím, že mezi DC koeficienty sousedních bloků s rozměrem 8</w:t>
      </w:r>
      <w:r w:rsidR="00EA01BB">
        <w:t> </w:t>
      </w:r>
      <w:r>
        <w:t>x</w:t>
      </w:r>
      <w:r w:rsidR="00EA01BB">
        <w:t> </w:t>
      </w:r>
      <w:r>
        <w:t xml:space="preserve">8 je obvykle silná korelace. V důsledku toho je možné ještě zvýšit stupeň komprimace. Poslední částí kodéru JPEG je entropické kódování, které umožňuje zvýšení komprimace tím, že zakóduje </w:t>
      </w:r>
      <w:proofErr w:type="spellStart"/>
      <w:r>
        <w:t>kvantizované</w:t>
      </w:r>
      <w:proofErr w:type="spellEnd"/>
      <w:r>
        <w:t xml:space="preserve"> DCT koeficienty do kompaktnější podoby. JPEG standard definuje dvě metody entropického kódování: </w:t>
      </w:r>
      <w:proofErr w:type="spellStart"/>
      <w:r>
        <w:t>Huffmanovo</w:t>
      </w:r>
      <w:proofErr w:type="spellEnd"/>
      <w:r>
        <w:t xml:space="preserve"> k</w:t>
      </w:r>
      <w:r w:rsidR="0079624F">
        <w:t xml:space="preserve">ódování a aritmetické kódování. Běžné sekvenční kodéry JPEG používají </w:t>
      </w:r>
      <w:proofErr w:type="spellStart"/>
      <w:r w:rsidR="0079624F">
        <w:t>Huffmanovo</w:t>
      </w:r>
      <w:proofErr w:type="spellEnd"/>
      <w:r w:rsidR="0079624F">
        <w:t xml:space="preserve"> kódování.</w:t>
      </w:r>
    </w:p>
    <w:p w14:paraId="4ED1E86D" w14:textId="77777777" w:rsidR="0079624F" w:rsidRDefault="007C1DD0" w:rsidP="00E859B0">
      <w:pPr>
        <w:pStyle w:val="normlntext"/>
      </w:pPr>
      <w:proofErr w:type="spellStart"/>
      <w:r>
        <w:t>Huffmanův</w:t>
      </w:r>
      <w:proofErr w:type="spellEnd"/>
      <w:r>
        <w:t xml:space="preserve"> kodér konvertuje DCT koeficienty získané </w:t>
      </w:r>
      <w:proofErr w:type="spellStart"/>
      <w:r>
        <w:t>kvantizací</w:t>
      </w:r>
      <w:proofErr w:type="spellEnd"/>
      <w:r>
        <w:t xml:space="preserve"> do kompaktní binární posloupnosti ve dvou krocích:</w:t>
      </w:r>
    </w:p>
    <w:p w14:paraId="4ED1E86E" w14:textId="77777777" w:rsidR="007C1DD0" w:rsidRDefault="007C1DD0" w:rsidP="007C1DD0">
      <w:pPr>
        <w:pStyle w:val="normlntext"/>
        <w:numPr>
          <w:ilvl w:val="0"/>
          <w:numId w:val="38"/>
        </w:numPr>
      </w:pPr>
      <w:r>
        <w:t>jako mezikrok je vytvořena posloupnost symbolů,</w:t>
      </w:r>
    </w:p>
    <w:p w14:paraId="4ED1E86F" w14:textId="77777777" w:rsidR="007C1DD0" w:rsidRDefault="007C1DD0" w:rsidP="007C1DD0">
      <w:pPr>
        <w:pStyle w:val="normlntext"/>
        <w:numPr>
          <w:ilvl w:val="0"/>
          <w:numId w:val="38"/>
        </w:numPr>
      </w:pPr>
      <w:r>
        <w:t xml:space="preserve">z posloupnosti symbolů je vytvořena binární posloupnost pomocí </w:t>
      </w:r>
      <w:proofErr w:type="spellStart"/>
      <w:r>
        <w:t>Huffmanových</w:t>
      </w:r>
      <w:proofErr w:type="spellEnd"/>
      <w:r>
        <w:t xml:space="preserve"> tabulek.</w:t>
      </w:r>
    </w:p>
    <w:p w14:paraId="4ED1E870" w14:textId="77777777" w:rsidR="007C1DD0" w:rsidRDefault="00D5299A" w:rsidP="007B5DAD">
      <w:pPr>
        <w:pStyle w:val="normlntext"/>
      </w:pPr>
      <w:r>
        <w:t>V posloupnosti symbolů každý pár symbolů reprezentuje AC koeficient</w:t>
      </w:r>
    </w:p>
    <w:p w14:paraId="4ED1E871" w14:textId="77777777" w:rsidR="00D5299A" w:rsidRDefault="00D5299A" w:rsidP="007B5DAD">
      <w:pPr>
        <w:pStyle w:val="normlntext"/>
        <w:rPr>
          <w:b/>
        </w:rPr>
      </w:pPr>
      <w:r>
        <w:lastRenderedPageBreak/>
        <w:tab/>
      </w:r>
      <w:r w:rsidR="00837373">
        <w:t xml:space="preserve">Symbol 1 </w:t>
      </w:r>
      <w:r w:rsidR="00837373">
        <w:tab/>
      </w:r>
      <w:r w:rsidR="007B5DAD">
        <w:tab/>
      </w:r>
      <w:r w:rsidR="007B5DAD" w:rsidRPr="00837373">
        <w:t>Symbol</w:t>
      </w:r>
      <w:r w:rsidR="00837373">
        <w:t> </w:t>
      </w:r>
      <w:r w:rsidRPr="00837373">
        <w:t>2</w:t>
      </w:r>
      <w:r>
        <w:br/>
      </w:r>
      <w:r>
        <w:tab/>
      </w:r>
      <w:r w:rsidRPr="00D5299A">
        <w:rPr>
          <w:b/>
        </w:rPr>
        <w:t>(d</w:t>
      </w:r>
      <w:r w:rsidR="007B5DAD">
        <w:rPr>
          <w:b/>
        </w:rPr>
        <w:t xml:space="preserve">élka, </w:t>
      </w:r>
      <w:proofErr w:type="gramStart"/>
      <w:r w:rsidR="007B5DAD">
        <w:rPr>
          <w:b/>
        </w:rPr>
        <w:t>počet)</w:t>
      </w:r>
      <w:r w:rsidR="007B5DAD">
        <w:rPr>
          <w:b/>
        </w:rPr>
        <w:tab/>
      </w:r>
      <w:r w:rsidR="00837373">
        <w:rPr>
          <w:b/>
        </w:rPr>
        <w:tab/>
      </w:r>
      <w:r w:rsidRPr="00D5299A">
        <w:rPr>
          <w:b/>
        </w:rPr>
        <w:t>(amplituda</w:t>
      </w:r>
      <w:proofErr w:type="gramEnd"/>
      <w:r w:rsidRPr="00D5299A">
        <w:rPr>
          <w:b/>
        </w:rPr>
        <w:t>)</w:t>
      </w:r>
    </w:p>
    <w:p w14:paraId="4ED1E872" w14:textId="77777777" w:rsidR="00D5299A" w:rsidRDefault="00D5299A" w:rsidP="007B5DAD">
      <w:pPr>
        <w:pStyle w:val="normlntext"/>
      </w:pPr>
      <w:r>
        <w:t>kde:</w:t>
      </w:r>
    </w:p>
    <w:p w14:paraId="4ED1E873" w14:textId="77777777" w:rsidR="00D5299A" w:rsidRDefault="00D5299A" w:rsidP="00D5299A">
      <w:pPr>
        <w:pStyle w:val="normlntext"/>
        <w:numPr>
          <w:ilvl w:val="0"/>
          <w:numId w:val="39"/>
        </w:numPr>
      </w:pPr>
      <w:r>
        <w:rPr>
          <w:b/>
        </w:rPr>
        <w:t>délka</w:t>
      </w:r>
      <w:r>
        <w:t xml:space="preserve"> je číslo určující počet za sebou jdoucích AC koeficientů s nulovou hodnotou, předcházejících nenulový AC koeficient. Hodnota parametrů je v rozmezí 0 až 15, což si vyžaduje pro její reprezentaci 4 bity.</w:t>
      </w:r>
    </w:p>
    <w:p w14:paraId="4ED1E874" w14:textId="77777777" w:rsidR="00D5299A" w:rsidRDefault="000F06C8" w:rsidP="00D5299A">
      <w:pPr>
        <w:pStyle w:val="normlntext"/>
        <w:numPr>
          <w:ilvl w:val="0"/>
          <w:numId w:val="39"/>
        </w:numPr>
      </w:pPr>
      <w:r>
        <w:rPr>
          <w:b/>
        </w:rPr>
        <w:t>p</w:t>
      </w:r>
      <w:r w:rsidR="00D5299A">
        <w:rPr>
          <w:b/>
        </w:rPr>
        <w:t>očet</w:t>
      </w:r>
      <w:r w:rsidR="00D5299A">
        <w:t xml:space="preserve"> je číslo udávající počet bitů, pomocí kterých je vyjádřena velikost koeficientu amplituda. Počet </w:t>
      </w:r>
      <w:r>
        <w:t>bitů je v rozmezí 0 až 10, takže pro reprezentaci potřebujeme 4 bity.</w:t>
      </w:r>
    </w:p>
    <w:p w14:paraId="4ED1E875" w14:textId="77777777" w:rsidR="000F06C8" w:rsidRPr="007B5DAD" w:rsidRDefault="000F06C8" w:rsidP="00D5299A">
      <w:pPr>
        <w:pStyle w:val="normlntext"/>
        <w:numPr>
          <w:ilvl w:val="0"/>
          <w:numId w:val="39"/>
        </w:numPr>
        <w:rPr>
          <w:b/>
        </w:rPr>
      </w:pPr>
      <w:r w:rsidRPr="000F06C8">
        <w:rPr>
          <w:b/>
        </w:rPr>
        <w:t>amplituda</w:t>
      </w:r>
      <w:r>
        <w:t xml:space="preserve"> udává velikost nenulového AC koeficientu v rozmezí od -1023</w:t>
      </w:r>
      <w:r w:rsidR="00837373">
        <w:t xml:space="preserve"> po 1023</w:t>
      </w:r>
      <w:r>
        <w:t>, což si vyžaduje až 10 bitů.</w:t>
      </w:r>
    </w:p>
    <w:p w14:paraId="4ED1E876" w14:textId="77777777" w:rsidR="007B5DAD" w:rsidRDefault="007B5DAD" w:rsidP="007B5DAD">
      <w:pPr>
        <w:pStyle w:val="normlntext"/>
      </w:pPr>
      <w:r>
        <w:t>Například, pokud by posloupnost AC koeficientů byla (0,0,0,0,0,0,476), její symbolická reprezentace bude (</w:t>
      </w:r>
      <w:proofErr w:type="gramStart"/>
      <w:r>
        <w:t>6,9) (476</w:t>
      </w:r>
      <w:proofErr w:type="gramEnd"/>
      <w:r>
        <w:t>), protože posloupnost obsahuje 6 nulových hodnot, tj. délka=6, počet=9 a amplituda=476.</w:t>
      </w:r>
    </w:p>
    <w:p w14:paraId="4ED1E877" w14:textId="77777777" w:rsidR="007B5DAD" w:rsidRDefault="007B5DAD" w:rsidP="007B5DAD">
      <w:pPr>
        <w:pStyle w:val="normlntext"/>
      </w:pPr>
      <w:r>
        <w:t>Pokud by hodnota parametru délka byla větší než 15, potom hodnota prvního symbolu (15,0) je interpretována jako symbol rozšíření s hodnotou délka=16.</w:t>
      </w:r>
    </w:p>
    <w:p w14:paraId="4ED1E879" w14:textId="1763F971" w:rsidR="007B5DAD" w:rsidRDefault="007B5DAD" w:rsidP="007B5DAD">
      <w:pPr>
        <w:pStyle w:val="normlntext"/>
      </w:pPr>
      <w:r>
        <w:t>Za sebou mohou následovat nejvíce tři tato rozšíření.</w:t>
      </w:r>
      <w:r w:rsidR="00897BC7">
        <w:t xml:space="preserve"> </w:t>
      </w:r>
      <w:r>
        <w:t>Například, pokud bychom měli za sebou symboly (</w:t>
      </w:r>
      <w:proofErr w:type="gramStart"/>
      <w:r>
        <w:t>15,0) (15,0</w:t>
      </w:r>
      <w:proofErr w:type="gramEnd"/>
      <w:r>
        <w:t>) (7,4) (12), znamená to, že délka má hodnotu 16+16+7, počet hodnotu 4 a amplituda hodnotu 12.</w:t>
      </w:r>
    </w:p>
    <w:p w14:paraId="4ED1E87A" w14:textId="77777777" w:rsidR="007B5DAD" w:rsidRDefault="007B5DAD" w:rsidP="007B5DAD">
      <w:pPr>
        <w:pStyle w:val="normlntext"/>
      </w:pPr>
      <w:r>
        <w:t>Symbol (0,0) označuje konec bloku (EOB) a slouží k ukončení každého bloku 8x8 bodů.</w:t>
      </w:r>
    </w:p>
    <w:p w14:paraId="4ED1E87B" w14:textId="77777777" w:rsidR="007B5DAD" w:rsidRDefault="007B5DAD" w:rsidP="007B5DAD">
      <w:pPr>
        <w:pStyle w:val="normlntext"/>
      </w:pPr>
      <w:r>
        <w:t>Pro DC koeficienty se symbolická reprezentace skládá ze symbolů:</w:t>
      </w:r>
    </w:p>
    <w:p w14:paraId="4ED1E87C" w14:textId="77777777" w:rsidR="00837373" w:rsidRDefault="00837373" w:rsidP="007B5DAD">
      <w:pPr>
        <w:pStyle w:val="normlntext"/>
        <w:rPr>
          <w:b/>
        </w:rPr>
      </w:pPr>
      <w:r>
        <w:tab/>
        <w:t>Symbol 1</w:t>
      </w:r>
      <w:r>
        <w:tab/>
        <w:t>Symbol 2</w:t>
      </w:r>
      <w:r>
        <w:br/>
      </w:r>
      <w:r>
        <w:tab/>
      </w:r>
      <w:r w:rsidRPr="00837373">
        <w:rPr>
          <w:b/>
        </w:rPr>
        <w:t>(</w:t>
      </w:r>
      <w:proofErr w:type="gramStart"/>
      <w:r w:rsidRPr="00837373">
        <w:rPr>
          <w:b/>
        </w:rPr>
        <w:t>počet)</w:t>
      </w:r>
      <w:r w:rsidRPr="00837373">
        <w:rPr>
          <w:b/>
        </w:rPr>
        <w:tab/>
      </w:r>
      <w:r w:rsidRPr="00837373">
        <w:rPr>
          <w:b/>
        </w:rPr>
        <w:tab/>
        <w:t>(amplituda</w:t>
      </w:r>
      <w:proofErr w:type="gramEnd"/>
      <w:r w:rsidRPr="00837373">
        <w:rPr>
          <w:b/>
        </w:rPr>
        <w:t>)</w:t>
      </w:r>
    </w:p>
    <w:p w14:paraId="4ED1E87D" w14:textId="77777777" w:rsidR="00837373" w:rsidRDefault="00837373" w:rsidP="007B5DAD">
      <w:pPr>
        <w:pStyle w:val="normlntext"/>
      </w:pPr>
      <w:r>
        <w:t>Koeficienty DC se kódují diferenciálně a jejich rozsah je dvojnásobný vůči rozsahu AC koeficientů, je to interval &lt;-2047,2047&gt;.</w:t>
      </w:r>
    </w:p>
    <w:p w14:paraId="4ED1E87E" w14:textId="77777777" w:rsidR="00837373" w:rsidRDefault="00837373" w:rsidP="007B5DAD">
      <w:pPr>
        <w:pStyle w:val="normlntext"/>
      </w:pPr>
      <w:r>
        <w:t xml:space="preserve">Druhým krokem </w:t>
      </w:r>
      <w:proofErr w:type="spellStart"/>
      <w:r>
        <w:t>Huffmanova</w:t>
      </w:r>
      <w:proofErr w:type="spellEnd"/>
      <w:r>
        <w:t xml:space="preserve"> kódování je konverze meziproduktu, posloupnosti symbolů do binární posloupnosti. V této fázi jsou symboly nahrazeny kódem proměnlivé délky, nejprve se zakódují DC koeficienty a poté AC koeficienty.</w:t>
      </w:r>
    </w:p>
    <w:p w14:paraId="4ED1E87F" w14:textId="71651DF8" w:rsidR="00837373" w:rsidRDefault="00837373" w:rsidP="007B5DAD">
      <w:pPr>
        <w:pStyle w:val="normlntext"/>
      </w:pPr>
      <w:r>
        <w:lastRenderedPageBreak/>
        <w:t>Každý Symbol1 (pro DC i AC koeficienty) se zakóduje pomocí kódu s proměnlivou délkou VLC (</w:t>
      </w:r>
      <w:proofErr w:type="spellStart"/>
      <w:r>
        <w:t>variable-length</w:t>
      </w:r>
      <w:proofErr w:type="spellEnd"/>
      <w:r>
        <w:t xml:space="preserve"> </w:t>
      </w:r>
      <w:proofErr w:type="spellStart"/>
      <w:r>
        <w:t>code</w:t>
      </w:r>
      <w:proofErr w:type="spellEnd"/>
      <w:r>
        <w:t xml:space="preserve">) podle </w:t>
      </w:r>
      <w:proofErr w:type="spellStart"/>
      <w:r>
        <w:t>Huffmanovy</w:t>
      </w:r>
      <w:proofErr w:type="spellEnd"/>
      <w:r>
        <w:t xml:space="preserve"> tabulky, vytvořené speciálně pro každý prvek obrázku. Symbol 2 je zakódován pomocí kódu variabilní délky pro celá čísla VLI (</w:t>
      </w:r>
      <w:proofErr w:type="spellStart"/>
      <w:r>
        <w:t>variable-length</w:t>
      </w:r>
      <w:proofErr w:type="spellEnd"/>
      <w:r>
        <w:t xml:space="preserve"> </w:t>
      </w:r>
      <w:proofErr w:type="spellStart"/>
      <w:r>
        <w:t>integer</w:t>
      </w:r>
      <w:proofErr w:type="spellEnd"/>
      <w:r>
        <w:t>), kterého délka je uvedena v následující tabulce</w:t>
      </w:r>
      <w:r w:rsidR="00897BC7">
        <w:t xml:space="preserve"> 9</w:t>
      </w:r>
      <w:r>
        <w:t>.</w:t>
      </w:r>
    </w:p>
    <w:p w14:paraId="4ED1E880" w14:textId="70226E69" w:rsidR="00850AD4" w:rsidRDefault="00850AD4" w:rsidP="00897BC7">
      <w:pPr>
        <w:pStyle w:val="normlntextkurzva"/>
        <w:jc w:val="center"/>
      </w:pPr>
      <w:bookmarkStart w:id="63" w:name="_Toc448344715"/>
      <w:r>
        <w:t xml:space="preserve">Tabulka </w:t>
      </w:r>
      <w:r w:rsidR="00FE3094">
        <w:fldChar w:fldCharType="begin"/>
      </w:r>
      <w:r w:rsidR="00FE3094">
        <w:instrText xml:space="preserve"> SEQ Tabulka \* ARABIC </w:instrText>
      </w:r>
      <w:r w:rsidR="00FE3094">
        <w:fldChar w:fldCharType="separate"/>
      </w:r>
      <w:r w:rsidR="00834E76">
        <w:rPr>
          <w:noProof/>
        </w:rPr>
        <w:t>9</w:t>
      </w:r>
      <w:r w:rsidR="00FE3094">
        <w:rPr>
          <w:noProof/>
        </w:rPr>
        <w:fldChar w:fldCharType="end"/>
      </w:r>
      <w:r>
        <w:t xml:space="preserve"> Hodnota </w:t>
      </w:r>
      <w:proofErr w:type="spellStart"/>
      <w:r>
        <w:t>Huffmanových</w:t>
      </w:r>
      <w:proofErr w:type="spellEnd"/>
      <w:r>
        <w:t xml:space="preserve"> kódů pro Symbol 2 pro AC koeficienty</w:t>
      </w:r>
      <w:sdt>
        <w:sdtPr>
          <w:id w:val="-1815639563"/>
          <w:citation/>
        </w:sdtPr>
        <w:sdtEndPr/>
        <w:sdtContent>
          <w:r>
            <w:fldChar w:fldCharType="begin"/>
          </w:r>
          <w:r>
            <w:instrText xml:space="preserve"> CITATION Čap00 \l 1029 </w:instrText>
          </w:r>
          <w:r>
            <w:fldChar w:fldCharType="separate"/>
          </w:r>
          <w:r w:rsidR="001323C3">
            <w:rPr>
              <w:noProof/>
            </w:rPr>
            <w:t xml:space="preserve"> [12]</w:t>
          </w:r>
          <w:r>
            <w:fldChar w:fldCharType="end"/>
          </w:r>
        </w:sdtContent>
      </w:sdt>
      <w:bookmarkEnd w:id="63"/>
    </w:p>
    <w:tbl>
      <w:tblPr>
        <w:tblStyle w:val="Svtlmkazvraznn5"/>
        <w:tblW w:w="0" w:type="auto"/>
        <w:jc w:val="center"/>
        <w:tblLook w:val="04A0" w:firstRow="1" w:lastRow="0" w:firstColumn="1" w:lastColumn="0" w:noHBand="0" w:noVBand="1"/>
      </w:tblPr>
      <w:tblGrid>
        <w:gridCol w:w="750"/>
        <w:gridCol w:w="2718"/>
      </w:tblGrid>
      <w:tr w:rsidR="00837373" w14:paraId="4ED1E883" w14:textId="77777777" w:rsidTr="00897BC7">
        <w:trPr>
          <w:cnfStyle w:val="100000000000" w:firstRow="1" w:lastRow="0" w:firstColumn="0" w:lastColumn="0" w:oddVBand="0" w:evenVBand="0" w:oddHBand="0"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tcPr>
          <w:p w14:paraId="4ED1E881" w14:textId="77777777" w:rsidR="00837373" w:rsidRPr="00837373" w:rsidRDefault="00837373" w:rsidP="00B507F4">
            <w:pPr>
              <w:pStyle w:val="normlntext"/>
              <w:jc w:val="center"/>
              <w:rPr>
                <w:b w:val="0"/>
              </w:rPr>
            </w:pPr>
            <w:r w:rsidRPr="00837373">
              <w:rPr>
                <w:b w:val="0"/>
              </w:rPr>
              <w:t>Počet</w:t>
            </w:r>
          </w:p>
        </w:tc>
        <w:tc>
          <w:tcPr>
            <w:tcW w:w="0" w:type="auto"/>
          </w:tcPr>
          <w:p w14:paraId="4ED1E882" w14:textId="77777777" w:rsidR="00837373" w:rsidRPr="00837373" w:rsidRDefault="00837373" w:rsidP="00B507F4">
            <w:pPr>
              <w:pStyle w:val="normlntext"/>
              <w:jc w:val="left"/>
              <w:cnfStyle w:val="100000000000" w:firstRow="1" w:lastRow="0" w:firstColumn="0" w:lastColumn="0" w:oddVBand="0" w:evenVBand="0" w:oddHBand="0" w:evenHBand="0" w:firstRowFirstColumn="0" w:firstRowLastColumn="0" w:lastRowFirstColumn="0" w:lastRowLastColumn="0"/>
              <w:rPr>
                <w:b w:val="0"/>
              </w:rPr>
            </w:pPr>
            <w:r w:rsidRPr="00837373">
              <w:rPr>
                <w:b w:val="0"/>
              </w:rPr>
              <w:t>Rozsah amplitud</w:t>
            </w:r>
          </w:p>
        </w:tc>
      </w:tr>
      <w:tr w:rsidR="00837373" w14:paraId="4ED1E886" w14:textId="77777777" w:rsidTr="00897BC7">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tcPr>
          <w:p w14:paraId="4ED1E884" w14:textId="77777777" w:rsidR="00837373" w:rsidRDefault="00837373" w:rsidP="00B507F4">
            <w:pPr>
              <w:pStyle w:val="normlntext"/>
              <w:jc w:val="center"/>
            </w:pPr>
            <w:r>
              <w:t>1</w:t>
            </w:r>
          </w:p>
        </w:tc>
        <w:tc>
          <w:tcPr>
            <w:tcW w:w="0" w:type="auto"/>
          </w:tcPr>
          <w:p w14:paraId="4ED1E885" w14:textId="77777777" w:rsidR="00837373" w:rsidRDefault="00837373" w:rsidP="00B507F4">
            <w:pPr>
              <w:pStyle w:val="normlntext"/>
              <w:jc w:val="left"/>
              <w:cnfStyle w:val="000000100000" w:firstRow="0" w:lastRow="0" w:firstColumn="0" w:lastColumn="0" w:oddVBand="0" w:evenVBand="0" w:oddHBand="1" w:evenHBand="0" w:firstRowFirstColumn="0" w:firstRowLastColumn="0" w:lastRowFirstColumn="0" w:lastRowLastColumn="0"/>
            </w:pPr>
            <w:r>
              <w:t>&lt;-1,1&gt;</w:t>
            </w:r>
          </w:p>
        </w:tc>
      </w:tr>
      <w:tr w:rsidR="00837373" w14:paraId="4ED1E889" w14:textId="77777777" w:rsidTr="00897BC7">
        <w:trPr>
          <w:cnfStyle w:val="000000010000" w:firstRow="0" w:lastRow="0" w:firstColumn="0" w:lastColumn="0" w:oddVBand="0" w:evenVBand="0" w:oddHBand="0" w:evenHBand="1"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tcPr>
          <w:p w14:paraId="4ED1E887" w14:textId="77777777" w:rsidR="00837373" w:rsidRDefault="00837373" w:rsidP="00B507F4">
            <w:pPr>
              <w:pStyle w:val="normlntext"/>
              <w:jc w:val="center"/>
            </w:pPr>
            <w:r>
              <w:t>2</w:t>
            </w:r>
          </w:p>
        </w:tc>
        <w:tc>
          <w:tcPr>
            <w:tcW w:w="0" w:type="auto"/>
          </w:tcPr>
          <w:p w14:paraId="4ED1E888" w14:textId="77777777" w:rsidR="00837373" w:rsidRDefault="00837373" w:rsidP="00B507F4">
            <w:pPr>
              <w:pStyle w:val="normlntext"/>
              <w:jc w:val="left"/>
              <w:cnfStyle w:val="000000010000" w:firstRow="0" w:lastRow="0" w:firstColumn="0" w:lastColumn="0" w:oddVBand="0" w:evenVBand="0" w:oddHBand="0" w:evenHBand="1" w:firstRowFirstColumn="0" w:firstRowLastColumn="0" w:lastRowFirstColumn="0" w:lastRowLastColumn="0"/>
            </w:pPr>
            <w:r>
              <w:t>&lt;-3,-2&gt;&lt;2,3&gt;</w:t>
            </w:r>
          </w:p>
        </w:tc>
      </w:tr>
      <w:tr w:rsidR="00837373" w14:paraId="4ED1E88C" w14:textId="77777777" w:rsidTr="00897BC7">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tcPr>
          <w:p w14:paraId="4ED1E88A" w14:textId="77777777" w:rsidR="00837373" w:rsidRDefault="00837373" w:rsidP="00B507F4">
            <w:pPr>
              <w:pStyle w:val="normlntext"/>
              <w:jc w:val="center"/>
            </w:pPr>
            <w:r>
              <w:t>3</w:t>
            </w:r>
          </w:p>
        </w:tc>
        <w:tc>
          <w:tcPr>
            <w:tcW w:w="0" w:type="auto"/>
          </w:tcPr>
          <w:p w14:paraId="4ED1E88B" w14:textId="77777777" w:rsidR="00837373" w:rsidRDefault="00837373" w:rsidP="00B507F4">
            <w:pPr>
              <w:pStyle w:val="normlntext"/>
              <w:jc w:val="left"/>
              <w:cnfStyle w:val="000000100000" w:firstRow="0" w:lastRow="0" w:firstColumn="0" w:lastColumn="0" w:oddVBand="0" w:evenVBand="0" w:oddHBand="1" w:evenHBand="0" w:firstRowFirstColumn="0" w:firstRowLastColumn="0" w:lastRowFirstColumn="0" w:lastRowLastColumn="0"/>
            </w:pPr>
            <w:r>
              <w:t>&lt;-7,-4&gt;&lt;4,7&gt;</w:t>
            </w:r>
          </w:p>
        </w:tc>
      </w:tr>
      <w:tr w:rsidR="00837373" w14:paraId="4ED1E88F" w14:textId="77777777" w:rsidTr="00897BC7">
        <w:trPr>
          <w:cnfStyle w:val="000000010000" w:firstRow="0" w:lastRow="0" w:firstColumn="0" w:lastColumn="0" w:oddVBand="0" w:evenVBand="0" w:oddHBand="0" w:evenHBand="1"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tcPr>
          <w:p w14:paraId="4ED1E88D" w14:textId="77777777" w:rsidR="00837373" w:rsidRDefault="00837373" w:rsidP="00B507F4">
            <w:pPr>
              <w:pStyle w:val="normlntext"/>
              <w:jc w:val="center"/>
            </w:pPr>
            <w:r>
              <w:t>4</w:t>
            </w:r>
          </w:p>
        </w:tc>
        <w:tc>
          <w:tcPr>
            <w:tcW w:w="0" w:type="auto"/>
          </w:tcPr>
          <w:p w14:paraId="4ED1E88E" w14:textId="77777777" w:rsidR="00837373" w:rsidRDefault="00837373" w:rsidP="00B507F4">
            <w:pPr>
              <w:pStyle w:val="normlntext"/>
              <w:jc w:val="left"/>
              <w:cnfStyle w:val="000000010000" w:firstRow="0" w:lastRow="0" w:firstColumn="0" w:lastColumn="0" w:oddVBand="0" w:evenVBand="0" w:oddHBand="0" w:evenHBand="1" w:firstRowFirstColumn="0" w:firstRowLastColumn="0" w:lastRowFirstColumn="0" w:lastRowLastColumn="0"/>
            </w:pPr>
            <w:r>
              <w:t>&lt;-15,-8&gt;&lt;8,15&gt;</w:t>
            </w:r>
          </w:p>
        </w:tc>
      </w:tr>
      <w:tr w:rsidR="00837373" w14:paraId="4ED1E892" w14:textId="77777777" w:rsidTr="00897BC7">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tcPr>
          <w:p w14:paraId="4ED1E890" w14:textId="77777777" w:rsidR="00837373" w:rsidRDefault="00837373" w:rsidP="00B507F4">
            <w:pPr>
              <w:pStyle w:val="normlntext"/>
              <w:jc w:val="center"/>
            </w:pPr>
            <w:r>
              <w:t>5</w:t>
            </w:r>
          </w:p>
        </w:tc>
        <w:tc>
          <w:tcPr>
            <w:tcW w:w="0" w:type="auto"/>
          </w:tcPr>
          <w:p w14:paraId="4ED1E891" w14:textId="77777777" w:rsidR="00837373" w:rsidRDefault="00837373" w:rsidP="00B507F4">
            <w:pPr>
              <w:pStyle w:val="normlntext"/>
              <w:jc w:val="left"/>
              <w:cnfStyle w:val="000000100000" w:firstRow="0" w:lastRow="0" w:firstColumn="0" w:lastColumn="0" w:oddVBand="0" w:evenVBand="0" w:oddHBand="1" w:evenHBand="0" w:firstRowFirstColumn="0" w:firstRowLastColumn="0" w:lastRowFirstColumn="0" w:lastRowLastColumn="0"/>
            </w:pPr>
            <w:r>
              <w:t>&lt;-31,-16&gt;&lt;16,31&gt;</w:t>
            </w:r>
          </w:p>
        </w:tc>
      </w:tr>
      <w:tr w:rsidR="00837373" w14:paraId="4ED1E895" w14:textId="77777777" w:rsidTr="00897BC7">
        <w:trPr>
          <w:cnfStyle w:val="000000010000" w:firstRow="0" w:lastRow="0" w:firstColumn="0" w:lastColumn="0" w:oddVBand="0" w:evenVBand="0" w:oddHBand="0" w:evenHBand="1"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tcPr>
          <w:p w14:paraId="4ED1E893" w14:textId="77777777" w:rsidR="00837373" w:rsidRDefault="00837373" w:rsidP="00B507F4">
            <w:pPr>
              <w:pStyle w:val="normlntext"/>
              <w:jc w:val="center"/>
            </w:pPr>
            <w:r>
              <w:t>6</w:t>
            </w:r>
          </w:p>
        </w:tc>
        <w:tc>
          <w:tcPr>
            <w:tcW w:w="0" w:type="auto"/>
          </w:tcPr>
          <w:p w14:paraId="4ED1E894" w14:textId="77777777" w:rsidR="00837373" w:rsidRDefault="00B507F4" w:rsidP="00B507F4">
            <w:pPr>
              <w:pStyle w:val="normlntext"/>
              <w:jc w:val="left"/>
              <w:cnfStyle w:val="000000010000" w:firstRow="0" w:lastRow="0" w:firstColumn="0" w:lastColumn="0" w:oddVBand="0" w:evenVBand="0" w:oddHBand="0" w:evenHBand="1" w:firstRowFirstColumn="0" w:firstRowLastColumn="0" w:lastRowFirstColumn="0" w:lastRowLastColumn="0"/>
            </w:pPr>
            <w:r>
              <w:t>&lt;-63,-32&gt;&lt;32,63&gt;</w:t>
            </w:r>
          </w:p>
        </w:tc>
      </w:tr>
      <w:tr w:rsidR="00837373" w14:paraId="4ED1E898" w14:textId="77777777" w:rsidTr="00897BC7">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tcPr>
          <w:p w14:paraId="4ED1E896" w14:textId="77777777" w:rsidR="00837373" w:rsidRDefault="00837373" w:rsidP="00B507F4">
            <w:pPr>
              <w:pStyle w:val="normlntext"/>
              <w:jc w:val="center"/>
            </w:pPr>
            <w:r>
              <w:t>7</w:t>
            </w:r>
          </w:p>
        </w:tc>
        <w:tc>
          <w:tcPr>
            <w:tcW w:w="0" w:type="auto"/>
          </w:tcPr>
          <w:p w14:paraId="4ED1E897" w14:textId="77777777" w:rsidR="00837373" w:rsidRDefault="00B507F4" w:rsidP="00B507F4">
            <w:pPr>
              <w:pStyle w:val="normlntext"/>
              <w:jc w:val="left"/>
              <w:cnfStyle w:val="000000100000" w:firstRow="0" w:lastRow="0" w:firstColumn="0" w:lastColumn="0" w:oddVBand="0" w:evenVBand="0" w:oddHBand="1" w:evenHBand="0" w:firstRowFirstColumn="0" w:firstRowLastColumn="0" w:lastRowFirstColumn="0" w:lastRowLastColumn="0"/>
            </w:pPr>
            <w:r>
              <w:t>&lt;-127,-64&gt;&lt;64,128&gt;</w:t>
            </w:r>
          </w:p>
        </w:tc>
      </w:tr>
      <w:tr w:rsidR="00837373" w14:paraId="4ED1E89B" w14:textId="77777777" w:rsidTr="00897BC7">
        <w:trPr>
          <w:cnfStyle w:val="000000010000" w:firstRow="0" w:lastRow="0" w:firstColumn="0" w:lastColumn="0" w:oddVBand="0" w:evenVBand="0" w:oddHBand="0" w:evenHBand="1"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tcPr>
          <w:p w14:paraId="4ED1E899" w14:textId="77777777" w:rsidR="00837373" w:rsidRDefault="00837373" w:rsidP="00B507F4">
            <w:pPr>
              <w:pStyle w:val="normlntext"/>
              <w:jc w:val="center"/>
            </w:pPr>
            <w:r>
              <w:t>8</w:t>
            </w:r>
          </w:p>
        </w:tc>
        <w:tc>
          <w:tcPr>
            <w:tcW w:w="0" w:type="auto"/>
          </w:tcPr>
          <w:p w14:paraId="4ED1E89A" w14:textId="77777777" w:rsidR="00837373" w:rsidRDefault="00B507F4" w:rsidP="00B507F4">
            <w:pPr>
              <w:pStyle w:val="normlntext"/>
              <w:jc w:val="left"/>
              <w:cnfStyle w:val="000000010000" w:firstRow="0" w:lastRow="0" w:firstColumn="0" w:lastColumn="0" w:oddVBand="0" w:evenVBand="0" w:oddHBand="0" w:evenHBand="1" w:firstRowFirstColumn="0" w:firstRowLastColumn="0" w:lastRowFirstColumn="0" w:lastRowLastColumn="0"/>
            </w:pPr>
            <w:r>
              <w:t>&lt;-255,-128&gt;&lt;128,255&gt;</w:t>
            </w:r>
          </w:p>
        </w:tc>
      </w:tr>
      <w:tr w:rsidR="00837373" w14:paraId="4ED1E89E" w14:textId="77777777" w:rsidTr="00897BC7">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tcPr>
          <w:p w14:paraId="4ED1E89C" w14:textId="77777777" w:rsidR="00837373" w:rsidRDefault="00837373" w:rsidP="00B507F4">
            <w:pPr>
              <w:pStyle w:val="normlntext"/>
              <w:jc w:val="center"/>
            </w:pPr>
            <w:r>
              <w:t>9</w:t>
            </w:r>
          </w:p>
        </w:tc>
        <w:tc>
          <w:tcPr>
            <w:tcW w:w="0" w:type="auto"/>
          </w:tcPr>
          <w:p w14:paraId="4ED1E89D" w14:textId="77777777" w:rsidR="00837373" w:rsidRDefault="00B507F4" w:rsidP="00B507F4">
            <w:pPr>
              <w:pStyle w:val="normlntext"/>
              <w:jc w:val="left"/>
              <w:cnfStyle w:val="000000100000" w:firstRow="0" w:lastRow="0" w:firstColumn="0" w:lastColumn="0" w:oddVBand="0" w:evenVBand="0" w:oddHBand="1" w:evenHBand="0" w:firstRowFirstColumn="0" w:firstRowLastColumn="0" w:lastRowFirstColumn="0" w:lastRowLastColumn="0"/>
            </w:pPr>
            <w:r>
              <w:t>&lt;-511,-256&gt;&lt;256,511&gt;</w:t>
            </w:r>
          </w:p>
        </w:tc>
      </w:tr>
      <w:tr w:rsidR="00837373" w14:paraId="4ED1E8A1" w14:textId="77777777" w:rsidTr="00897BC7">
        <w:trPr>
          <w:cnfStyle w:val="000000010000" w:firstRow="0" w:lastRow="0" w:firstColumn="0" w:lastColumn="0" w:oddVBand="0" w:evenVBand="0" w:oddHBand="0" w:evenHBand="1"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tcPr>
          <w:p w14:paraId="4ED1E89F" w14:textId="77777777" w:rsidR="00837373" w:rsidRDefault="00837373" w:rsidP="00B507F4">
            <w:pPr>
              <w:pStyle w:val="normlntext"/>
              <w:jc w:val="center"/>
            </w:pPr>
            <w:r>
              <w:t>10</w:t>
            </w:r>
          </w:p>
        </w:tc>
        <w:tc>
          <w:tcPr>
            <w:tcW w:w="0" w:type="auto"/>
          </w:tcPr>
          <w:p w14:paraId="4ED1E8A0" w14:textId="77777777" w:rsidR="00837373" w:rsidRDefault="00B507F4" w:rsidP="00B507F4">
            <w:pPr>
              <w:pStyle w:val="normlntext"/>
              <w:jc w:val="left"/>
              <w:cnfStyle w:val="000000010000" w:firstRow="0" w:lastRow="0" w:firstColumn="0" w:lastColumn="0" w:oddVBand="0" w:evenVBand="0" w:oddHBand="0" w:evenHBand="1" w:firstRowFirstColumn="0" w:firstRowLastColumn="0" w:lastRowFirstColumn="0" w:lastRowLastColumn="0"/>
            </w:pPr>
            <w:r>
              <w:t>&lt;-1023,-512&gt;&lt;512,1023&gt;</w:t>
            </w:r>
          </w:p>
        </w:tc>
      </w:tr>
    </w:tbl>
    <w:p w14:paraId="0D913EEF" w14:textId="77777777" w:rsidR="00425AB8" w:rsidRDefault="00425AB8" w:rsidP="00514883">
      <w:pPr>
        <w:pStyle w:val="normlntext"/>
      </w:pPr>
    </w:p>
    <w:p w14:paraId="4ED1E8A2" w14:textId="2C1C034C" w:rsidR="00E57175" w:rsidRDefault="00850AD4" w:rsidP="00514883">
      <w:pPr>
        <w:pStyle w:val="normlntext"/>
      </w:pPr>
      <w:r>
        <w:t>Například AC koeficient reprezentovaný jako symboly (</w:t>
      </w:r>
      <w:proofErr w:type="gramStart"/>
      <w:r>
        <w:t>1,4) (12</w:t>
      </w:r>
      <w:proofErr w:type="gramEnd"/>
      <w:r>
        <w:t>) se zakóduje do binární posloupnosti (1111101101100), kde (111110110) je hodnota VCL získaná z </w:t>
      </w:r>
      <w:proofErr w:type="spellStart"/>
      <w:r>
        <w:t>Huffmanových</w:t>
      </w:r>
      <w:proofErr w:type="spellEnd"/>
      <w:r>
        <w:t xml:space="preserve"> tabulek a (1100) j</w:t>
      </w:r>
      <w:r w:rsidR="0017193E">
        <w:t>e hodnota VLI kódu pro číslo 12</w:t>
      </w:r>
      <w:sdt>
        <w:sdtPr>
          <w:id w:val="303589235"/>
          <w:citation/>
        </w:sdtPr>
        <w:sdtEndPr/>
        <w:sdtContent>
          <w:r w:rsidR="00514883">
            <w:fldChar w:fldCharType="begin"/>
          </w:r>
          <w:r w:rsidR="00514883">
            <w:instrText xml:space="preserve"> CITATION Čap00 \l 1029 </w:instrText>
          </w:r>
          <w:r w:rsidR="00514883">
            <w:fldChar w:fldCharType="separate"/>
          </w:r>
          <w:r w:rsidR="001323C3">
            <w:rPr>
              <w:noProof/>
            </w:rPr>
            <w:t xml:space="preserve"> [12]</w:t>
          </w:r>
          <w:r w:rsidR="00514883">
            <w:fldChar w:fldCharType="end"/>
          </w:r>
        </w:sdtContent>
      </w:sdt>
      <w:r w:rsidR="0017193E">
        <w:t>.</w:t>
      </w:r>
    </w:p>
    <w:p w14:paraId="4ED1E8A3" w14:textId="77777777" w:rsidR="00E57175" w:rsidRDefault="00E57175" w:rsidP="00E57175">
      <w:pPr>
        <w:pStyle w:val="NadpisC"/>
        <w:numPr>
          <w:ilvl w:val="2"/>
          <w:numId w:val="40"/>
        </w:numPr>
      </w:pPr>
      <w:bookmarkStart w:id="64" w:name="_Toc448818355"/>
      <w:r>
        <w:t>Sekvenční JPEG dekodér</w:t>
      </w:r>
      <w:bookmarkEnd w:id="64"/>
    </w:p>
    <w:p w14:paraId="4ED1E8A4" w14:textId="77777777" w:rsidR="00E57175" w:rsidRDefault="00E57175" w:rsidP="00425AB8">
      <w:pPr>
        <w:pStyle w:val="normlntext"/>
      </w:pPr>
      <w:r>
        <w:t>Při sekvenčním JPEG dekódování jsou kroky, které jsme udělali při kódování obrazu, prováděny v opačném pořadí, jak je uvedeno v následujícím schématu.</w:t>
      </w:r>
    </w:p>
    <w:p w14:paraId="4ED1E8A5" w14:textId="77777777" w:rsidR="00E57175" w:rsidRDefault="00E57175" w:rsidP="00E57175">
      <w:pPr>
        <w:keepNext/>
      </w:pPr>
      <w:r>
        <w:rPr>
          <w:noProof/>
        </w:rPr>
        <w:lastRenderedPageBreak/>
        <w:drawing>
          <wp:anchor distT="0" distB="0" distL="114300" distR="114300" simplePos="0" relativeHeight="251667456" behindDoc="0" locked="0" layoutInCell="1" allowOverlap="1" wp14:anchorId="5A4F744B" wp14:editId="2753FDB8">
            <wp:simplePos x="0" y="0"/>
            <wp:positionH relativeFrom="column">
              <wp:posOffset>15875</wp:posOffset>
            </wp:positionH>
            <wp:positionV relativeFrom="paragraph">
              <wp:posOffset>-3810</wp:posOffset>
            </wp:positionV>
            <wp:extent cx="5486400" cy="3200400"/>
            <wp:effectExtent l="19050" t="0" r="19050" b="0"/>
            <wp:wrapSquare wrapText="bothSides"/>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page">
              <wp14:pctWidth>0</wp14:pctWidth>
            </wp14:sizeRelH>
            <wp14:sizeRelV relativeFrom="page">
              <wp14:pctHeight>0</wp14:pctHeight>
            </wp14:sizeRelV>
          </wp:anchor>
        </w:drawing>
      </w:r>
    </w:p>
    <w:p w14:paraId="4ED1E8A6" w14:textId="0F48B108" w:rsidR="00E57175" w:rsidRDefault="00E57175" w:rsidP="0017193E">
      <w:pPr>
        <w:pStyle w:val="normlntextkurzva"/>
        <w:jc w:val="center"/>
      </w:pPr>
      <w:bookmarkStart w:id="65" w:name="_Toc448766028"/>
      <w:r>
        <w:t xml:space="preserve">Obrázek </w:t>
      </w:r>
      <w:r w:rsidR="00FE3094">
        <w:fldChar w:fldCharType="begin"/>
      </w:r>
      <w:r w:rsidR="00FE3094">
        <w:instrText xml:space="preserve"> SEQ Obrázek \* ARABIC </w:instrText>
      </w:r>
      <w:r w:rsidR="00FE3094">
        <w:fldChar w:fldCharType="separate"/>
      </w:r>
      <w:r w:rsidR="00DA6597">
        <w:rPr>
          <w:noProof/>
        </w:rPr>
        <w:t>9</w:t>
      </w:r>
      <w:r w:rsidR="00FE3094">
        <w:rPr>
          <w:noProof/>
        </w:rPr>
        <w:fldChar w:fldCharType="end"/>
      </w:r>
      <w:r>
        <w:t xml:space="preserve"> Blokové schéma sekvenčního dekodéru JPEG </w:t>
      </w:r>
      <w:sdt>
        <w:sdtPr>
          <w:id w:val="508960716"/>
          <w:citation/>
        </w:sdtPr>
        <w:sdtEndPr/>
        <w:sdtContent>
          <w:r>
            <w:fldChar w:fldCharType="begin"/>
          </w:r>
          <w:r>
            <w:instrText xml:space="preserve"> CITATION Čap00 \l 1029 </w:instrText>
          </w:r>
          <w:r>
            <w:fldChar w:fldCharType="separate"/>
          </w:r>
          <w:r w:rsidR="001323C3">
            <w:rPr>
              <w:noProof/>
            </w:rPr>
            <w:t>[12]</w:t>
          </w:r>
          <w:r>
            <w:fldChar w:fldCharType="end"/>
          </w:r>
        </w:sdtContent>
      </w:sdt>
      <w:bookmarkEnd w:id="65"/>
    </w:p>
    <w:p w14:paraId="4ED1E8A7" w14:textId="2DA24993" w:rsidR="006A7489" w:rsidRPr="006A7489" w:rsidRDefault="00E57175" w:rsidP="006A7489">
      <w:pPr>
        <w:pStyle w:val="normlntext"/>
      </w:pPr>
      <w:r>
        <w:t xml:space="preserve">Nejprve se na zakódovaná binární data použije entropický dekodér (např. </w:t>
      </w:r>
      <w:proofErr w:type="spellStart"/>
      <w:r>
        <w:t>Huffmanův</w:t>
      </w:r>
      <w:proofErr w:type="spellEnd"/>
      <w:r>
        <w:t>). Ten převede binární posloupnost na</w:t>
      </w:r>
      <w:r w:rsidR="006A7489">
        <w:t xml:space="preserve"> posloupnost symbolů pomocí tabulek </w:t>
      </w:r>
      <w:proofErr w:type="spellStart"/>
      <w:r w:rsidR="006A7489">
        <w:t>Huffmanových</w:t>
      </w:r>
      <w:proofErr w:type="spellEnd"/>
      <w:r w:rsidR="006A7489">
        <w:t xml:space="preserve"> kódů (VLC kód) a VLI dekódování a poté symboly </w:t>
      </w:r>
      <w:r w:rsidR="00EA01BB">
        <w:t>převede na posloupnost DCT koefi</w:t>
      </w:r>
      <w:r w:rsidR="006A7489">
        <w:t xml:space="preserve">cientů. Poté se provede </w:t>
      </w:r>
      <w:proofErr w:type="spellStart"/>
      <w:r w:rsidR="006A7489">
        <w:t>dekvantizace</w:t>
      </w:r>
      <w:proofErr w:type="spellEnd"/>
      <w:r w:rsidR="006A7489">
        <w:t xml:space="preserve"> pomocí funkce: </w:t>
      </w:r>
      <m:oMath>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d>
          <m:dPr>
            <m:ctrlPr>
              <w:rPr>
                <w:rFonts w:ascii="Cambria Math" w:hAnsi="Cambria Math"/>
                <w:i/>
              </w:rPr>
            </m:ctrlPr>
          </m:dPr>
          <m:e>
            <m:r>
              <w:rPr>
                <w:rFonts w:ascii="Cambria Math" w:hAnsi="Cambria Math"/>
              </w:rPr>
              <m:t>u,v</m:t>
            </m:r>
          </m:e>
        </m:d>
        <m:r>
          <w:rPr>
            <w:rFonts w:ascii="Cambria Math" w:hAnsi="Cambria Math"/>
          </w:rPr>
          <m:t>*Q(u,v)</m:t>
        </m:r>
      </m:oMath>
    </w:p>
    <w:p w14:paraId="4ED1E8A8" w14:textId="409CAAF1" w:rsidR="006A7489" w:rsidRDefault="006A7489" w:rsidP="006A7489">
      <w:pPr>
        <w:pStyle w:val="normlntext"/>
      </w:pPr>
      <w:r>
        <w:t xml:space="preserve">Pak se na </w:t>
      </w:r>
      <w:proofErr w:type="spellStart"/>
      <w:r>
        <w:t>dekvantizované</w:t>
      </w:r>
      <w:proofErr w:type="spellEnd"/>
      <w:r>
        <w:t xml:space="preserve"> koeficienty aplikuje inverzní diskrétní kosinová transformace (IDCT), která převede koeficienty z frekvenčního oboru zpět do prostorového oboru. IDCT je definovaná vztahem</w:t>
      </w:r>
      <w:r w:rsidR="00897BC7">
        <w:t xml:space="preserve"> (4)</w:t>
      </w:r>
      <w: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597"/>
      </w:tblGrid>
      <w:tr w:rsidR="00897BC7" w14:paraId="76BC2EA5" w14:textId="77777777" w:rsidTr="00A87721">
        <w:tc>
          <w:tcPr>
            <w:tcW w:w="8330" w:type="dxa"/>
            <w:vAlign w:val="center"/>
          </w:tcPr>
          <w:p w14:paraId="3CF34378" w14:textId="35861DB6" w:rsidR="00897BC7" w:rsidRDefault="00897BC7" w:rsidP="00A87721">
            <w:pPr>
              <w:pStyle w:val="normlntext"/>
              <w:jc w:val="center"/>
            </w:pPr>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u=0</m:t>
                        </m:r>
                      </m:sub>
                      <m:sup>
                        <m:r>
                          <w:rPr>
                            <w:rFonts w:ascii="Cambria Math" w:hAnsi="Cambria Math"/>
                          </w:rPr>
                          <m:t>7</m:t>
                        </m:r>
                      </m:sup>
                      <m:e>
                        <m:nary>
                          <m:naryPr>
                            <m:chr m:val="∑"/>
                            <m:limLoc m:val="undOvr"/>
                            <m:ctrlPr>
                              <w:rPr>
                                <w:rFonts w:ascii="Cambria Math" w:hAnsi="Cambria Math"/>
                                <w:i/>
                              </w:rPr>
                            </m:ctrlPr>
                          </m:naryPr>
                          <m:sub>
                            <m:r>
                              <w:rPr>
                                <w:rFonts w:ascii="Cambria Math" w:hAnsi="Cambria Math"/>
                              </w:rPr>
                              <m:t>v=0</m:t>
                            </m:r>
                          </m:sub>
                          <m:sup>
                            <m:r>
                              <w:rPr>
                                <w:rFonts w:ascii="Cambria Math" w:hAnsi="Cambria Math"/>
                              </w:rPr>
                              <m:t>7</m:t>
                            </m:r>
                          </m:sup>
                          <m:e>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v</m:t>
                                </m:r>
                              </m:e>
                            </m:d>
                            <m:r>
                              <w:rPr>
                                <w:rFonts w:ascii="Cambria Math" w:hAnsi="Cambria Math"/>
                              </w:rPr>
                              <m:t>f(u,v)cos</m:t>
                            </m:r>
                            <m:f>
                              <m:fPr>
                                <m:ctrlPr>
                                  <w:rPr>
                                    <w:rFonts w:ascii="Cambria Math" w:hAnsi="Cambria Math"/>
                                    <w:i/>
                                  </w:rPr>
                                </m:ctrlPr>
                              </m:fPr>
                              <m:num>
                                <m:d>
                                  <m:dPr>
                                    <m:ctrlPr>
                                      <w:rPr>
                                        <w:rFonts w:ascii="Cambria Math" w:hAnsi="Cambria Math"/>
                                        <w:i/>
                                      </w:rPr>
                                    </m:ctrlPr>
                                  </m:dPr>
                                  <m:e>
                                    <m:r>
                                      <w:rPr>
                                        <w:rFonts w:ascii="Cambria Math" w:hAnsi="Cambria Math"/>
                                      </w:rPr>
                                      <m:t>2x+1</m:t>
                                    </m:r>
                                  </m:e>
                                </m:d>
                                <m:r>
                                  <w:rPr>
                                    <w:rFonts w:ascii="Cambria Math" w:hAnsi="Cambria Math"/>
                                  </w:rPr>
                                  <m:t>uπ</m:t>
                                </m:r>
                              </m:num>
                              <m:den>
                                <m:r>
                                  <w:rPr>
                                    <w:rFonts w:ascii="Cambria Math" w:hAnsi="Cambria Math"/>
                                  </w:rPr>
                                  <m:t>16</m:t>
                                </m:r>
                              </m:den>
                            </m:f>
                            <m:r>
                              <w:rPr>
                                <w:rFonts w:ascii="Cambria Math" w:hAnsi="Cambria Math"/>
                              </w:rPr>
                              <m:t>cos</m:t>
                            </m:r>
                            <m:f>
                              <m:fPr>
                                <m:ctrlPr>
                                  <w:rPr>
                                    <w:rFonts w:ascii="Cambria Math" w:hAnsi="Cambria Math"/>
                                    <w:i/>
                                  </w:rPr>
                                </m:ctrlPr>
                              </m:fPr>
                              <m:num>
                                <m:d>
                                  <m:dPr>
                                    <m:ctrlPr>
                                      <w:rPr>
                                        <w:rFonts w:ascii="Cambria Math" w:hAnsi="Cambria Math"/>
                                        <w:i/>
                                      </w:rPr>
                                    </m:ctrlPr>
                                  </m:dPr>
                                  <m:e>
                                    <m:r>
                                      <w:rPr>
                                        <w:rFonts w:ascii="Cambria Math" w:hAnsi="Cambria Math"/>
                                      </w:rPr>
                                      <m:t>2y+1</m:t>
                                    </m:r>
                                  </m:e>
                                </m:d>
                                <m:r>
                                  <w:rPr>
                                    <w:rFonts w:ascii="Cambria Math" w:hAnsi="Cambria Math"/>
                                  </w:rPr>
                                  <m:t>vπ</m:t>
                                </m:r>
                              </m:num>
                              <m:den>
                                <m:r>
                                  <w:rPr>
                                    <w:rFonts w:ascii="Cambria Math" w:hAnsi="Cambria Math"/>
                                  </w:rPr>
                                  <m:t>16</m:t>
                                </m:r>
                              </m:den>
                            </m:f>
                          </m:e>
                        </m:nary>
                      </m:e>
                    </m:nary>
                  </m:e>
                </m:d>
              </m:oMath>
            </m:oMathPara>
          </w:p>
        </w:tc>
        <w:tc>
          <w:tcPr>
            <w:tcW w:w="597" w:type="dxa"/>
            <w:vAlign w:val="center"/>
          </w:tcPr>
          <w:p w14:paraId="5B701AAC" w14:textId="07EB91B7" w:rsidR="00897BC7" w:rsidRDefault="00897BC7" w:rsidP="00897BC7">
            <w:pPr>
              <w:pStyle w:val="normlntext"/>
              <w:jc w:val="center"/>
            </w:pPr>
            <w:r>
              <w:t>(4)</w:t>
            </w:r>
          </w:p>
        </w:tc>
      </w:tr>
    </w:tbl>
    <w:p w14:paraId="4ED1E8AA" w14:textId="77777777" w:rsidR="006A7489" w:rsidRDefault="006A7489" w:rsidP="006A7489">
      <w:pPr>
        <w:pStyle w:val="normlntext"/>
      </w:pPr>
      <w:r>
        <w:t>kde</w:t>
      </w:r>
    </w:p>
    <w:p w14:paraId="4ED1E8AB" w14:textId="77777777" w:rsidR="006A7489" w:rsidRDefault="006A7489" w:rsidP="006A7489">
      <w:pPr>
        <w:pStyle w:val="normlntext"/>
      </w:pPr>
      <w:r>
        <w:tab/>
      </w:r>
      <m:oMath>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tab/>
        <w:t>pro u=0</w:t>
      </w:r>
    </w:p>
    <w:p w14:paraId="4ED1E8AC" w14:textId="77777777" w:rsidR="006A7489" w:rsidRDefault="006A7489" w:rsidP="006A7489">
      <w:pPr>
        <w:pStyle w:val="normlntext"/>
      </w:pPr>
      <w:r>
        <w:tab/>
      </w:r>
      <m:oMath>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=1</m:t>
        </m:r>
      </m:oMath>
      <w:r>
        <w:tab/>
        <w:t>pro u&gt;0</w:t>
      </w:r>
    </w:p>
    <w:p w14:paraId="4ED1E8AD" w14:textId="77777777" w:rsidR="006A7489" w:rsidRDefault="006A7489" w:rsidP="006A7489">
      <w:pPr>
        <w:pStyle w:val="normlntext"/>
      </w:pPr>
      <w:r>
        <w:tab/>
      </w:r>
      <m:oMath>
        <m:r>
          <w:rPr>
            <w:rFonts w:ascii="Cambria Math" w:hAnsi="Cambria Math"/>
          </w:rPr>
          <m:t>C</m:t>
        </m:r>
        <m:d>
          <m:dPr>
            <m:ctrlPr>
              <w:rPr>
                <w:rFonts w:ascii="Cambria Math" w:hAnsi="Cambria Math"/>
                <w:i/>
              </w:rPr>
            </m:ctrlPr>
          </m:dPr>
          <m:e>
            <m:r>
              <w:rPr>
                <w:rFonts w:ascii="Cambria Math" w:hAnsi="Cambria Math"/>
              </w:rPr>
              <m:t>v</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tab/>
        <w:t>pro v=0</w:t>
      </w:r>
    </w:p>
    <w:p w14:paraId="4ED1E8AE" w14:textId="77777777" w:rsidR="006A7489" w:rsidRDefault="006A7489" w:rsidP="006A7489">
      <w:pPr>
        <w:pStyle w:val="normlntext"/>
      </w:pPr>
      <w:r>
        <w:tab/>
      </w:r>
      <m:oMath>
        <m:r>
          <w:rPr>
            <w:rFonts w:ascii="Cambria Math" w:hAnsi="Cambria Math"/>
          </w:rPr>
          <m:t>C</m:t>
        </m:r>
        <m:d>
          <m:dPr>
            <m:ctrlPr>
              <w:rPr>
                <w:rFonts w:ascii="Cambria Math" w:hAnsi="Cambria Math"/>
                <w:i/>
              </w:rPr>
            </m:ctrlPr>
          </m:dPr>
          <m:e>
            <m:r>
              <w:rPr>
                <w:rFonts w:ascii="Cambria Math" w:hAnsi="Cambria Math"/>
              </w:rPr>
              <m:t>v</m:t>
            </m:r>
          </m:e>
        </m:d>
        <m:r>
          <w:rPr>
            <w:rFonts w:ascii="Cambria Math" w:hAnsi="Cambria Math"/>
          </w:rPr>
          <m:t>=1</m:t>
        </m:r>
      </m:oMath>
      <w:r>
        <w:tab/>
        <w:t>pro v&gt;0</w:t>
      </w:r>
    </w:p>
    <w:p w14:paraId="4ED1E8AF" w14:textId="0D4F6BBF" w:rsidR="00FA45B4" w:rsidRDefault="00FA45B4" w:rsidP="006A7489">
      <w:pPr>
        <w:pStyle w:val="normlntext"/>
      </w:pPr>
      <w:r>
        <w:t>Poslední krok spočívá v posunu hodnot dekomprimovaných vzorků do intervalu &lt;0,2</w:t>
      </w:r>
      <w:r>
        <w:rPr>
          <w:vertAlign w:val="superscript"/>
        </w:rPr>
        <w:t>p-1</w:t>
      </w:r>
      <w:r>
        <w:t>&gt;</w:t>
      </w:r>
      <w:sdt>
        <w:sdtPr>
          <w:id w:val="-1465661631"/>
          <w:citation/>
        </w:sdtPr>
        <w:sdtEndPr/>
        <w:sdtContent>
          <w:r>
            <w:fldChar w:fldCharType="begin"/>
          </w:r>
          <w:r>
            <w:instrText xml:space="preserve"> CITATION Čap00 \l 1029 </w:instrText>
          </w:r>
          <w:r>
            <w:fldChar w:fldCharType="separate"/>
          </w:r>
          <w:r w:rsidR="001323C3">
            <w:rPr>
              <w:noProof/>
            </w:rPr>
            <w:t xml:space="preserve"> [12]</w:t>
          </w:r>
          <w:r>
            <w:fldChar w:fldCharType="end"/>
          </w:r>
        </w:sdtContent>
      </w:sdt>
      <w:r w:rsidR="00897BC7">
        <w:t>.</w:t>
      </w:r>
    </w:p>
    <w:p w14:paraId="4ED1E8B0" w14:textId="77777777" w:rsidR="00843043" w:rsidRDefault="00843043" w:rsidP="00843043">
      <w:pPr>
        <w:pStyle w:val="NadpisC"/>
      </w:pPr>
      <w:bookmarkStart w:id="66" w:name="_Toc448818356"/>
      <w:r>
        <w:lastRenderedPageBreak/>
        <w:t>Struktura souboru JPEG</w:t>
      </w:r>
      <w:bookmarkEnd w:id="66"/>
    </w:p>
    <w:p w14:paraId="4ED1E8B2" w14:textId="67BA31D5" w:rsidR="00843043" w:rsidRDefault="00843043" w:rsidP="00843043">
      <w:pPr>
        <w:pStyle w:val="normlntext"/>
      </w:pPr>
      <w:r>
        <w:t>Soubory typu JFIF/JPEG jsou rozděleny do takzvaných segmentů (</w:t>
      </w:r>
      <w:proofErr w:type="spellStart"/>
      <w:r w:rsidRPr="00843043">
        <w:rPr>
          <w:i/>
        </w:rPr>
        <w:t>segments</w:t>
      </w:r>
      <w:proofErr w:type="spellEnd"/>
      <w:r>
        <w:t>), kde každý segment je představován proudem bytů o maximální délce 65535. Každý segment začíná takzvanou značkou (</w:t>
      </w:r>
      <w:proofErr w:type="spellStart"/>
      <w:r w:rsidRPr="00843043">
        <w:rPr>
          <w:i/>
        </w:rPr>
        <w:t>marker</w:t>
      </w:r>
      <w:proofErr w:type="spellEnd"/>
      <w:r>
        <w:t xml:space="preserve">), což je dvoubytová hodnota, kde první byte má vždy hodnotu </w:t>
      </w:r>
      <w:r w:rsidRPr="00843043">
        <w:rPr>
          <w:b/>
        </w:rPr>
        <w:t>0×ff</w:t>
      </w:r>
      <w:r>
        <w:t xml:space="preserve"> (tj. 255 decimálně) a druhý byte nabývá podle typu značky hodnot od </w:t>
      </w:r>
      <w:r w:rsidRPr="00843043">
        <w:rPr>
          <w:b/>
        </w:rPr>
        <w:t>0×01</w:t>
      </w:r>
      <w:r>
        <w:t xml:space="preserve"> do </w:t>
      </w:r>
      <w:r w:rsidRPr="00843043">
        <w:rPr>
          <w:b/>
        </w:rPr>
        <w:t>0×fe</w:t>
      </w:r>
      <w:r>
        <w:t xml:space="preserve">. Hodnoty </w:t>
      </w:r>
      <w:r w:rsidRPr="00843043">
        <w:rPr>
          <w:b/>
        </w:rPr>
        <w:t>0×00</w:t>
      </w:r>
      <w:r>
        <w:t xml:space="preserve"> a </w:t>
      </w:r>
      <w:r w:rsidRPr="00843043">
        <w:rPr>
          <w:b/>
        </w:rPr>
        <w:t>0×ff</w:t>
      </w:r>
      <w:r>
        <w:t xml:space="preserve"> u druhého byte značky nejsou použity, aby se zaručila synchronizace v případě, že při přenosu obrázku dojde k chybě. Pokud k takové situaci dojde, postačuje, aby dekodér našel v proudu bytů hodnotu </w:t>
      </w:r>
      <w:r w:rsidRPr="00843043">
        <w:rPr>
          <w:b/>
        </w:rPr>
        <w:t>0×ff</w:t>
      </w:r>
      <w:r>
        <w:t xml:space="preserve"> následovanou hodnotou </w:t>
      </w:r>
      <w:r w:rsidRPr="00843043">
        <w:rPr>
          <w:b/>
        </w:rPr>
        <w:t>0×01–0×fe</w:t>
      </w:r>
      <w:r>
        <w:t xml:space="preserve"> a může provést synchronizaci s tím, že předchozí data sice nebude umět rekonstruovat, ale zbytek obrázku už ano.</w:t>
      </w:r>
    </w:p>
    <w:p w14:paraId="4ED1E8B3" w14:textId="3E2EADB3" w:rsidR="00843043" w:rsidRPr="00843043" w:rsidRDefault="00843043" w:rsidP="00834611">
      <w:pPr>
        <w:pStyle w:val="normlntext"/>
      </w:pPr>
      <w:r>
        <w:t xml:space="preserve">Z tohoto důvodu se v samotných datech nikdy nesmí objevit samostatná hodnota </w:t>
      </w:r>
      <w:r w:rsidRPr="00843043">
        <w:rPr>
          <w:b/>
        </w:rPr>
        <w:t>0×ff</w:t>
      </w:r>
      <w:r>
        <w:t xml:space="preserve">, ale musí být doplněna bytem s hodnotou </w:t>
      </w:r>
      <w:r w:rsidRPr="00843043">
        <w:rPr>
          <w:b/>
        </w:rPr>
        <w:t>0×00</w:t>
      </w:r>
      <w:r>
        <w:t xml:space="preserve">. Pro nás má tato struktura jednu výhodu – při zkoumání obsahu souborů JFIF/JPEG nám postačí v hexadecimálním editoru hledat výskyt bytů </w:t>
      </w:r>
      <w:r w:rsidRPr="00843043">
        <w:rPr>
          <w:b/>
        </w:rPr>
        <w:t>0×ff</w:t>
      </w:r>
      <w:r>
        <w:t xml:space="preserve"> následovaných nenulovou hodnotou a podle této dvojice bytů již víme, jaký segment na tomto místě začíná. Máme totiž jistotu, že takto uspořádaná dvojice bytů vždy značí začátek segmentu, v datech by se nikdy neměla objevit</w:t>
      </w:r>
      <w:sdt>
        <w:sdtPr>
          <w:id w:val="-1001649200"/>
          <w:citation/>
        </w:sdtPr>
        <w:sdtEndPr/>
        <w:sdtContent>
          <w:r w:rsidR="00834611">
            <w:fldChar w:fldCharType="begin"/>
          </w:r>
          <w:r w:rsidR="00834611">
            <w:instrText xml:space="preserve"> CITATION Tiš07 \l 1029 </w:instrText>
          </w:r>
          <w:r w:rsidR="00834611">
            <w:fldChar w:fldCharType="separate"/>
          </w:r>
          <w:r w:rsidR="001323C3">
            <w:rPr>
              <w:noProof/>
            </w:rPr>
            <w:t xml:space="preserve"> [14]</w:t>
          </w:r>
          <w:r w:rsidR="00834611">
            <w:fldChar w:fldCharType="end"/>
          </w:r>
        </w:sdtContent>
      </w:sdt>
      <w:r w:rsidR="0017193E">
        <w:t>.</w:t>
      </w:r>
    </w:p>
    <w:p w14:paraId="4ED1E8B4" w14:textId="49B755DF" w:rsidR="00834611" w:rsidRDefault="00834611" w:rsidP="00897BC7">
      <w:pPr>
        <w:pStyle w:val="normlntextkurzva"/>
        <w:jc w:val="center"/>
      </w:pPr>
      <w:bookmarkStart w:id="67" w:name="_Toc448344716"/>
      <w:r>
        <w:t xml:space="preserve">Tabulka </w:t>
      </w:r>
      <w:r w:rsidR="00FE3094">
        <w:fldChar w:fldCharType="begin"/>
      </w:r>
      <w:r w:rsidR="00FE3094">
        <w:instrText xml:space="preserve"> SEQ Tabulka \* ARABIC </w:instrText>
      </w:r>
      <w:r w:rsidR="00FE3094">
        <w:fldChar w:fldCharType="separate"/>
      </w:r>
      <w:r w:rsidR="00834E76">
        <w:rPr>
          <w:noProof/>
        </w:rPr>
        <w:t>10</w:t>
      </w:r>
      <w:r w:rsidR="00FE3094">
        <w:rPr>
          <w:noProof/>
        </w:rPr>
        <w:fldChar w:fldCharType="end"/>
      </w:r>
      <w:r>
        <w:t xml:space="preserve"> Nejdůležitější značky v souborech JPEG</w:t>
      </w:r>
      <w:sdt>
        <w:sdtPr>
          <w:id w:val="332724659"/>
          <w:citation/>
        </w:sdtPr>
        <w:sdtEndPr/>
        <w:sdtContent>
          <w:r>
            <w:fldChar w:fldCharType="begin"/>
          </w:r>
          <w:r>
            <w:instrText xml:space="preserve"> CITATION Tiš07 \l 1029 </w:instrText>
          </w:r>
          <w:r>
            <w:fldChar w:fldCharType="separate"/>
          </w:r>
          <w:r w:rsidR="001323C3">
            <w:rPr>
              <w:noProof/>
            </w:rPr>
            <w:t xml:space="preserve"> [14]</w:t>
          </w:r>
          <w:r>
            <w:fldChar w:fldCharType="end"/>
          </w:r>
        </w:sdtContent>
      </w:sdt>
      <w:bookmarkEnd w:id="67"/>
    </w:p>
    <w:tbl>
      <w:tblPr>
        <w:tblStyle w:val="Svtlmkazvraznn5"/>
        <w:tblW w:w="0" w:type="auto"/>
        <w:tblLook w:val="04A0" w:firstRow="1" w:lastRow="0" w:firstColumn="1" w:lastColumn="0" w:noHBand="0" w:noVBand="1"/>
      </w:tblPr>
      <w:tblGrid>
        <w:gridCol w:w="1009"/>
        <w:gridCol w:w="2020"/>
        <w:gridCol w:w="1167"/>
        <w:gridCol w:w="4807"/>
      </w:tblGrid>
      <w:tr w:rsidR="00843043" w:rsidRPr="00843043" w14:paraId="4ED1E8B9" w14:textId="77777777" w:rsidTr="0083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D1E8B5" w14:textId="77777777" w:rsidR="00843043" w:rsidRPr="00843043" w:rsidRDefault="00843043" w:rsidP="005D6C29">
            <w:r w:rsidRPr="00843043">
              <w:t>Značka</w:t>
            </w:r>
          </w:p>
        </w:tc>
        <w:tc>
          <w:tcPr>
            <w:tcW w:w="0" w:type="auto"/>
            <w:hideMark/>
          </w:tcPr>
          <w:p w14:paraId="4ED1E8B6" w14:textId="77777777" w:rsidR="00843043" w:rsidRPr="00843043" w:rsidRDefault="00843043" w:rsidP="005D6C29">
            <w:pPr>
              <w:cnfStyle w:val="100000000000" w:firstRow="1" w:lastRow="0" w:firstColumn="0" w:lastColumn="0" w:oddVBand="0" w:evenVBand="0" w:oddHBand="0" w:evenHBand="0" w:firstRowFirstColumn="0" w:firstRowLastColumn="0" w:lastRowFirstColumn="0" w:lastRowLastColumn="0"/>
            </w:pPr>
            <w:r w:rsidRPr="00843043">
              <w:t>Plný název</w:t>
            </w:r>
          </w:p>
        </w:tc>
        <w:tc>
          <w:tcPr>
            <w:tcW w:w="0" w:type="auto"/>
            <w:hideMark/>
          </w:tcPr>
          <w:p w14:paraId="4ED1E8B7" w14:textId="77777777" w:rsidR="00843043" w:rsidRPr="00843043" w:rsidRDefault="00843043" w:rsidP="005D6C29">
            <w:pPr>
              <w:cnfStyle w:val="100000000000" w:firstRow="1" w:lastRow="0" w:firstColumn="0" w:lastColumn="0" w:oddVBand="0" w:evenVBand="0" w:oddHBand="0" w:evenHBand="0" w:firstRowFirstColumn="0" w:firstRowLastColumn="0" w:lastRowFirstColumn="0" w:lastRowLastColumn="0"/>
            </w:pPr>
            <w:r w:rsidRPr="00843043">
              <w:t>Hodnota</w:t>
            </w:r>
          </w:p>
        </w:tc>
        <w:tc>
          <w:tcPr>
            <w:tcW w:w="0" w:type="auto"/>
            <w:hideMark/>
          </w:tcPr>
          <w:p w14:paraId="4ED1E8B8" w14:textId="77777777" w:rsidR="00843043" w:rsidRPr="00843043" w:rsidRDefault="00843043" w:rsidP="005D6C29">
            <w:pPr>
              <w:cnfStyle w:val="100000000000" w:firstRow="1" w:lastRow="0" w:firstColumn="0" w:lastColumn="0" w:oddVBand="0" w:evenVBand="0" w:oddHBand="0" w:evenHBand="0" w:firstRowFirstColumn="0" w:firstRowLastColumn="0" w:lastRowFirstColumn="0" w:lastRowLastColumn="0"/>
            </w:pPr>
            <w:r w:rsidRPr="00843043">
              <w:t>Význam</w:t>
            </w:r>
          </w:p>
        </w:tc>
      </w:tr>
      <w:tr w:rsidR="00843043" w:rsidRPr="00843043" w14:paraId="4ED1E8BE" w14:textId="77777777" w:rsidTr="0083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D1E8BA" w14:textId="77777777" w:rsidR="00843043" w:rsidRPr="00843043" w:rsidRDefault="00843043" w:rsidP="005D6C29">
            <w:r w:rsidRPr="00843043">
              <w:t>SOI</w:t>
            </w:r>
          </w:p>
        </w:tc>
        <w:tc>
          <w:tcPr>
            <w:tcW w:w="0" w:type="auto"/>
            <w:hideMark/>
          </w:tcPr>
          <w:p w14:paraId="4ED1E8BB"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 xml:space="preserve">Start </w:t>
            </w:r>
            <w:proofErr w:type="spellStart"/>
            <w:r w:rsidRPr="00843043">
              <w:t>Of</w:t>
            </w:r>
            <w:proofErr w:type="spellEnd"/>
            <w:r w:rsidRPr="00843043">
              <w:t xml:space="preserve"> Image</w:t>
            </w:r>
          </w:p>
        </w:tc>
        <w:tc>
          <w:tcPr>
            <w:tcW w:w="0" w:type="auto"/>
            <w:hideMark/>
          </w:tcPr>
          <w:p w14:paraId="4ED1E8BC"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0×ffd8</w:t>
            </w:r>
          </w:p>
        </w:tc>
        <w:tc>
          <w:tcPr>
            <w:tcW w:w="0" w:type="auto"/>
            <w:hideMark/>
          </w:tcPr>
          <w:p w14:paraId="4ED1E8BD"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značka umístěná na začátku souboru</w:t>
            </w:r>
          </w:p>
        </w:tc>
      </w:tr>
      <w:tr w:rsidR="00843043" w:rsidRPr="00843043" w14:paraId="4ED1E8C3" w14:textId="77777777" w:rsidTr="00834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D1E8BF" w14:textId="77777777" w:rsidR="00843043" w:rsidRPr="00843043" w:rsidRDefault="00843043" w:rsidP="005D6C29">
            <w:r w:rsidRPr="00843043">
              <w:t>EOI</w:t>
            </w:r>
          </w:p>
        </w:tc>
        <w:tc>
          <w:tcPr>
            <w:tcW w:w="0" w:type="auto"/>
            <w:hideMark/>
          </w:tcPr>
          <w:p w14:paraId="4ED1E8C0"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 xml:space="preserve">End </w:t>
            </w:r>
            <w:proofErr w:type="spellStart"/>
            <w:r w:rsidRPr="00843043">
              <w:t>Of</w:t>
            </w:r>
            <w:proofErr w:type="spellEnd"/>
            <w:r w:rsidRPr="00843043">
              <w:t xml:space="preserve"> Image</w:t>
            </w:r>
          </w:p>
        </w:tc>
        <w:tc>
          <w:tcPr>
            <w:tcW w:w="0" w:type="auto"/>
            <w:hideMark/>
          </w:tcPr>
          <w:p w14:paraId="4ED1E8C1"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0×ffd9</w:t>
            </w:r>
          </w:p>
        </w:tc>
        <w:tc>
          <w:tcPr>
            <w:tcW w:w="0" w:type="auto"/>
            <w:hideMark/>
          </w:tcPr>
          <w:p w14:paraId="4ED1E8C2"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značka umístěná na konci souboru</w:t>
            </w:r>
          </w:p>
        </w:tc>
      </w:tr>
      <w:tr w:rsidR="00843043" w:rsidRPr="00843043" w14:paraId="4ED1E8C8" w14:textId="77777777" w:rsidTr="0083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D1E8C4" w14:textId="77777777" w:rsidR="00843043" w:rsidRPr="00843043" w:rsidRDefault="00843043" w:rsidP="005D6C29">
            <w:proofErr w:type="spellStart"/>
            <w:r w:rsidRPr="00843043">
              <w:t>RSTi</w:t>
            </w:r>
            <w:proofErr w:type="spellEnd"/>
          </w:p>
        </w:tc>
        <w:tc>
          <w:tcPr>
            <w:tcW w:w="0" w:type="auto"/>
            <w:hideMark/>
          </w:tcPr>
          <w:p w14:paraId="4ED1E8C5"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 xml:space="preserve">Restart </w:t>
            </w:r>
            <w:proofErr w:type="spellStart"/>
            <w:r w:rsidRPr="00843043">
              <w:t>Marker</w:t>
            </w:r>
            <w:proofErr w:type="spellEnd"/>
            <w:r w:rsidRPr="00843043">
              <w:t xml:space="preserve"> i</w:t>
            </w:r>
          </w:p>
        </w:tc>
        <w:tc>
          <w:tcPr>
            <w:tcW w:w="0" w:type="auto"/>
            <w:hideMark/>
          </w:tcPr>
          <w:p w14:paraId="4ED1E8C6"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0×ffd0+i</w:t>
            </w:r>
          </w:p>
        </w:tc>
        <w:tc>
          <w:tcPr>
            <w:tcW w:w="0" w:type="auto"/>
            <w:hideMark/>
          </w:tcPr>
          <w:p w14:paraId="4ED1E8C7"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značky určené pro synchronizaci (pokud jsou značky použity, tak se periodicky opakují)</w:t>
            </w:r>
          </w:p>
        </w:tc>
      </w:tr>
      <w:tr w:rsidR="00843043" w:rsidRPr="00843043" w14:paraId="4ED1E8CD" w14:textId="77777777" w:rsidTr="00834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D1E8C9" w14:textId="77777777" w:rsidR="00843043" w:rsidRPr="00843043" w:rsidRDefault="00843043" w:rsidP="005D6C29">
            <w:r w:rsidRPr="00843043">
              <w:t>SOF0</w:t>
            </w:r>
          </w:p>
        </w:tc>
        <w:tc>
          <w:tcPr>
            <w:tcW w:w="0" w:type="auto"/>
            <w:hideMark/>
          </w:tcPr>
          <w:p w14:paraId="4ED1E8CA"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 xml:space="preserve">Start </w:t>
            </w:r>
            <w:proofErr w:type="spellStart"/>
            <w:r w:rsidRPr="00843043">
              <w:t>Of</w:t>
            </w:r>
            <w:proofErr w:type="spellEnd"/>
            <w:r w:rsidRPr="00843043">
              <w:t xml:space="preserve"> </w:t>
            </w:r>
            <w:proofErr w:type="spellStart"/>
            <w:proofErr w:type="gramStart"/>
            <w:r w:rsidRPr="00843043">
              <w:t>Frame</w:t>
            </w:r>
            <w:proofErr w:type="spellEnd"/>
            <w:proofErr w:type="gramEnd"/>
            <w:r w:rsidRPr="00843043">
              <w:t xml:space="preserve"> 0</w:t>
            </w:r>
          </w:p>
        </w:tc>
        <w:tc>
          <w:tcPr>
            <w:tcW w:w="0" w:type="auto"/>
            <w:hideMark/>
          </w:tcPr>
          <w:p w14:paraId="4ED1E8CB"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0×ffc0</w:t>
            </w:r>
          </w:p>
        </w:tc>
        <w:tc>
          <w:tcPr>
            <w:tcW w:w="0" w:type="auto"/>
            <w:hideMark/>
          </w:tcPr>
          <w:p w14:paraId="4ED1E8CC"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specifikace tvaru obrazových dat</w:t>
            </w:r>
          </w:p>
        </w:tc>
      </w:tr>
      <w:tr w:rsidR="00843043" w:rsidRPr="00843043" w14:paraId="4ED1E8D2" w14:textId="77777777" w:rsidTr="0083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D1E8CE" w14:textId="77777777" w:rsidR="00843043" w:rsidRPr="00843043" w:rsidRDefault="00843043" w:rsidP="005D6C29">
            <w:r w:rsidRPr="00843043">
              <w:t>SOS</w:t>
            </w:r>
          </w:p>
        </w:tc>
        <w:tc>
          <w:tcPr>
            <w:tcW w:w="0" w:type="auto"/>
            <w:hideMark/>
          </w:tcPr>
          <w:p w14:paraId="4ED1E8CF"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 xml:space="preserve">Start </w:t>
            </w:r>
            <w:proofErr w:type="spellStart"/>
            <w:r w:rsidRPr="00843043">
              <w:t>Of</w:t>
            </w:r>
            <w:proofErr w:type="spellEnd"/>
            <w:r w:rsidRPr="00843043">
              <w:t xml:space="preserve"> </w:t>
            </w:r>
            <w:proofErr w:type="spellStart"/>
            <w:r w:rsidRPr="00843043">
              <w:t>Scan</w:t>
            </w:r>
            <w:proofErr w:type="spellEnd"/>
          </w:p>
        </w:tc>
        <w:tc>
          <w:tcPr>
            <w:tcW w:w="0" w:type="auto"/>
            <w:hideMark/>
          </w:tcPr>
          <w:p w14:paraId="4ED1E8D0"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0×ffda</w:t>
            </w:r>
          </w:p>
        </w:tc>
        <w:tc>
          <w:tcPr>
            <w:tcW w:w="0" w:type="auto"/>
            <w:hideMark/>
          </w:tcPr>
          <w:p w14:paraId="4ED1E8D1"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začátek vlastních kódovaných obrazových dat</w:t>
            </w:r>
          </w:p>
        </w:tc>
      </w:tr>
      <w:tr w:rsidR="00843043" w:rsidRPr="00843043" w14:paraId="4ED1E8D7" w14:textId="77777777" w:rsidTr="00834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D1E8D3" w14:textId="77777777" w:rsidR="00843043" w:rsidRPr="00843043" w:rsidRDefault="00843043" w:rsidP="005D6C29">
            <w:r w:rsidRPr="00843043">
              <w:t>APP0</w:t>
            </w:r>
          </w:p>
        </w:tc>
        <w:tc>
          <w:tcPr>
            <w:tcW w:w="0" w:type="auto"/>
            <w:hideMark/>
          </w:tcPr>
          <w:p w14:paraId="4ED1E8D4"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proofErr w:type="spellStart"/>
            <w:r w:rsidRPr="00843043">
              <w:t>Application</w:t>
            </w:r>
            <w:proofErr w:type="spellEnd"/>
            <w:r w:rsidRPr="00843043">
              <w:t xml:space="preserve"> </w:t>
            </w:r>
            <w:proofErr w:type="spellStart"/>
            <w:r w:rsidRPr="00843043">
              <w:t>Marker</w:t>
            </w:r>
            <w:proofErr w:type="spellEnd"/>
          </w:p>
        </w:tc>
        <w:tc>
          <w:tcPr>
            <w:tcW w:w="0" w:type="auto"/>
            <w:hideMark/>
          </w:tcPr>
          <w:p w14:paraId="4ED1E8D5"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0×ffe0</w:t>
            </w:r>
          </w:p>
        </w:tc>
        <w:tc>
          <w:tcPr>
            <w:tcW w:w="0" w:type="auto"/>
            <w:hideMark/>
          </w:tcPr>
          <w:p w14:paraId="4ED1E8D6"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značka identifikující soubor JFIF</w:t>
            </w:r>
          </w:p>
        </w:tc>
      </w:tr>
      <w:tr w:rsidR="00843043" w:rsidRPr="00843043" w14:paraId="4ED1E8DC" w14:textId="77777777" w:rsidTr="0083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D1E8D8" w14:textId="77777777" w:rsidR="00843043" w:rsidRPr="00843043" w:rsidRDefault="00843043" w:rsidP="005D6C29">
            <w:r w:rsidRPr="00843043">
              <w:t>COM</w:t>
            </w:r>
          </w:p>
        </w:tc>
        <w:tc>
          <w:tcPr>
            <w:tcW w:w="0" w:type="auto"/>
            <w:hideMark/>
          </w:tcPr>
          <w:p w14:paraId="4ED1E8D9"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Comment</w:t>
            </w:r>
          </w:p>
        </w:tc>
        <w:tc>
          <w:tcPr>
            <w:tcW w:w="0" w:type="auto"/>
            <w:hideMark/>
          </w:tcPr>
          <w:p w14:paraId="4ED1E8DA"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0×fffe</w:t>
            </w:r>
          </w:p>
        </w:tc>
        <w:tc>
          <w:tcPr>
            <w:tcW w:w="0" w:type="auto"/>
            <w:hideMark/>
          </w:tcPr>
          <w:p w14:paraId="4ED1E8DB"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jednoduchý textový komentář se zadanou délkou</w:t>
            </w:r>
          </w:p>
        </w:tc>
      </w:tr>
      <w:tr w:rsidR="00843043" w:rsidRPr="00843043" w14:paraId="4ED1E8E1" w14:textId="77777777" w:rsidTr="00834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D1E8DD" w14:textId="77777777" w:rsidR="00843043" w:rsidRPr="00843043" w:rsidRDefault="00843043" w:rsidP="005D6C29">
            <w:r w:rsidRPr="00843043">
              <w:t>DNL</w:t>
            </w:r>
          </w:p>
        </w:tc>
        <w:tc>
          <w:tcPr>
            <w:tcW w:w="0" w:type="auto"/>
            <w:hideMark/>
          </w:tcPr>
          <w:p w14:paraId="4ED1E8DE"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proofErr w:type="spellStart"/>
            <w:r w:rsidRPr="00843043">
              <w:t>Define</w:t>
            </w:r>
            <w:proofErr w:type="spellEnd"/>
            <w:r w:rsidRPr="00843043">
              <w:t xml:space="preserve"> </w:t>
            </w:r>
            <w:proofErr w:type="spellStart"/>
            <w:r w:rsidRPr="00843043">
              <w:t>Number</w:t>
            </w:r>
            <w:proofErr w:type="spellEnd"/>
            <w:r w:rsidRPr="00843043">
              <w:t xml:space="preserve"> </w:t>
            </w:r>
            <w:proofErr w:type="spellStart"/>
            <w:r w:rsidRPr="00843043">
              <w:t>Of</w:t>
            </w:r>
            <w:proofErr w:type="spellEnd"/>
            <w:r w:rsidRPr="00843043">
              <w:t xml:space="preserve"> Lines</w:t>
            </w:r>
          </w:p>
        </w:tc>
        <w:tc>
          <w:tcPr>
            <w:tcW w:w="0" w:type="auto"/>
            <w:hideMark/>
          </w:tcPr>
          <w:p w14:paraId="4ED1E8DF"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0×ffdc</w:t>
            </w:r>
          </w:p>
        </w:tc>
        <w:tc>
          <w:tcPr>
            <w:tcW w:w="0" w:type="auto"/>
            <w:hideMark/>
          </w:tcPr>
          <w:p w14:paraId="4ED1E8E0"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počet řádků (dnes se již nepoužívá)</w:t>
            </w:r>
          </w:p>
        </w:tc>
      </w:tr>
      <w:tr w:rsidR="00843043" w:rsidRPr="00843043" w14:paraId="4ED1E8E6" w14:textId="77777777" w:rsidTr="0083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D1E8E2" w14:textId="77777777" w:rsidR="00843043" w:rsidRPr="00843043" w:rsidRDefault="00843043" w:rsidP="005D6C29">
            <w:r w:rsidRPr="00843043">
              <w:t>DRI</w:t>
            </w:r>
          </w:p>
        </w:tc>
        <w:tc>
          <w:tcPr>
            <w:tcW w:w="0" w:type="auto"/>
            <w:hideMark/>
          </w:tcPr>
          <w:p w14:paraId="4ED1E8E3"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proofErr w:type="spellStart"/>
            <w:r w:rsidRPr="00843043">
              <w:t>Define</w:t>
            </w:r>
            <w:proofErr w:type="spellEnd"/>
            <w:r w:rsidRPr="00843043">
              <w:t xml:space="preserve"> Restart Interval</w:t>
            </w:r>
          </w:p>
        </w:tc>
        <w:tc>
          <w:tcPr>
            <w:tcW w:w="0" w:type="auto"/>
            <w:hideMark/>
          </w:tcPr>
          <w:p w14:paraId="4ED1E8E4"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0×ffdd</w:t>
            </w:r>
          </w:p>
        </w:tc>
        <w:tc>
          <w:tcPr>
            <w:tcW w:w="0" w:type="auto"/>
            <w:hideMark/>
          </w:tcPr>
          <w:p w14:paraId="4ED1E8E5"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 xml:space="preserve">interval výskytu synchronizačních značek </w:t>
            </w:r>
            <w:proofErr w:type="spellStart"/>
            <w:r w:rsidRPr="00843043">
              <w:t>RSTi</w:t>
            </w:r>
            <w:proofErr w:type="spellEnd"/>
          </w:p>
        </w:tc>
      </w:tr>
      <w:tr w:rsidR="00843043" w:rsidRPr="00843043" w14:paraId="4ED1E8EB" w14:textId="77777777" w:rsidTr="00834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D1E8E7" w14:textId="77777777" w:rsidR="00843043" w:rsidRPr="00843043" w:rsidRDefault="00843043" w:rsidP="005D6C29">
            <w:r w:rsidRPr="00843043">
              <w:t>DQT</w:t>
            </w:r>
          </w:p>
        </w:tc>
        <w:tc>
          <w:tcPr>
            <w:tcW w:w="0" w:type="auto"/>
            <w:hideMark/>
          </w:tcPr>
          <w:p w14:paraId="4ED1E8E8"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proofErr w:type="spellStart"/>
            <w:r w:rsidRPr="00843043">
              <w:t>Define</w:t>
            </w:r>
            <w:proofErr w:type="spellEnd"/>
            <w:r w:rsidRPr="00843043">
              <w:t xml:space="preserve"> </w:t>
            </w:r>
            <w:proofErr w:type="spellStart"/>
            <w:r w:rsidRPr="00843043">
              <w:t>Quantization</w:t>
            </w:r>
            <w:proofErr w:type="spellEnd"/>
            <w:r w:rsidRPr="00843043">
              <w:t xml:space="preserve"> Table</w:t>
            </w:r>
          </w:p>
        </w:tc>
        <w:tc>
          <w:tcPr>
            <w:tcW w:w="0" w:type="auto"/>
            <w:hideMark/>
          </w:tcPr>
          <w:p w14:paraId="4ED1E8E9"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0×ffdb</w:t>
            </w:r>
          </w:p>
        </w:tc>
        <w:tc>
          <w:tcPr>
            <w:tcW w:w="0" w:type="auto"/>
            <w:hideMark/>
          </w:tcPr>
          <w:p w14:paraId="4ED1E8EA"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začátek segmentu koeficientů kvantizační tabulky</w:t>
            </w:r>
          </w:p>
        </w:tc>
      </w:tr>
      <w:tr w:rsidR="00843043" w:rsidRPr="00843043" w14:paraId="4ED1E8F0" w14:textId="77777777" w:rsidTr="0083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D1E8EC" w14:textId="77777777" w:rsidR="00843043" w:rsidRPr="00843043" w:rsidRDefault="00843043" w:rsidP="005D6C29">
            <w:r w:rsidRPr="00843043">
              <w:t>DHT</w:t>
            </w:r>
          </w:p>
        </w:tc>
        <w:tc>
          <w:tcPr>
            <w:tcW w:w="0" w:type="auto"/>
            <w:hideMark/>
          </w:tcPr>
          <w:p w14:paraId="4ED1E8ED"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proofErr w:type="spellStart"/>
            <w:r w:rsidRPr="00843043">
              <w:t>Define</w:t>
            </w:r>
            <w:proofErr w:type="spellEnd"/>
            <w:r w:rsidRPr="00843043">
              <w:t xml:space="preserve"> </w:t>
            </w:r>
            <w:proofErr w:type="spellStart"/>
            <w:r w:rsidRPr="00843043">
              <w:t>Huffman</w:t>
            </w:r>
            <w:proofErr w:type="spellEnd"/>
            <w:r w:rsidRPr="00843043">
              <w:t xml:space="preserve"> Table</w:t>
            </w:r>
          </w:p>
        </w:tc>
        <w:tc>
          <w:tcPr>
            <w:tcW w:w="0" w:type="auto"/>
            <w:hideMark/>
          </w:tcPr>
          <w:p w14:paraId="4ED1E8EE"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0×ffc4</w:t>
            </w:r>
          </w:p>
        </w:tc>
        <w:tc>
          <w:tcPr>
            <w:tcW w:w="0" w:type="auto"/>
            <w:hideMark/>
          </w:tcPr>
          <w:p w14:paraId="4ED1E8EF"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 xml:space="preserve">začátek segmentu kódových slov </w:t>
            </w:r>
            <w:proofErr w:type="spellStart"/>
            <w:r w:rsidRPr="00843043">
              <w:t>Huffmanova</w:t>
            </w:r>
            <w:proofErr w:type="spellEnd"/>
            <w:r w:rsidRPr="00843043">
              <w:t xml:space="preserve"> kódování</w:t>
            </w:r>
          </w:p>
        </w:tc>
      </w:tr>
    </w:tbl>
    <w:p w14:paraId="4ED1E8F1" w14:textId="77777777" w:rsidR="004F565E" w:rsidRPr="004F565E" w:rsidRDefault="004F565E" w:rsidP="004F565E">
      <w:pPr>
        <w:pStyle w:val="NadpisC"/>
        <w:numPr>
          <w:ilvl w:val="3"/>
          <w:numId w:val="12"/>
        </w:numPr>
        <w:rPr>
          <w:sz w:val="24"/>
        </w:rPr>
      </w:pPr>
      <w:bookmarkStart w:id="68" w:name="_Toc448818357"/>
      <w:r w:rsidRPr="004F565E">
        <w:rPr>
          <w:sz w:val="24"/>
        </w:rPr>
        <w:lastRenderedPageBreak/>
        <w:t>Hlavička souborů JPEG</w:t>
      </w:r>
      <w:bookmarkEnd w:id="68"/>
    </w:p>
    <w:p w14:paraId="4ED1E8F2" w14:textId="36DA9D14" w:rsidR="004F565E" w:rsidRDefault="004F565E" w:rsidP="004F565E">
      <w:pPr>
        <w:pStyle w:val="normlntext"/>
        <w:spacing w:before="240"/>
      </w:pPr>
      <w:r>
        <w:t xml:space="preserve">Samotná hlavička souboru typu JPEG začíná dvojicí bytů s hodnotou </w:t>
      </w:r>
      <w:r w:rsidRPr="004F565E">
        <w:rPr>
          <w:b/>
        </w:rPr>
        <w:t>0×ff</w:t>
      </w:r>
      <w:r>
        <w:t xml:space="preserve"> a </w:t>
      </w:r>
      <w:r w:rsidRPr="004F565E">
        <w:rPr>
          <w:b/>
        </w:rPr>
        <w:t>0×d8</w:t>
      </w:r>
      <w:r>
        <w:t xml:space="preserve">. Jak již víme z předchozího popisu, dvojice bytů začínající hodnotou </w:t>
      </w:r>
      <w:r w:rsidRPr="004F565E">
        <w:rPr>
          <w:b/>
        </w:rPr>
        <w:t>0×ff</w:t>
      </w:r>
      <w:r>
        <w:t xml:space="preserve"> představuje značku, v tomto případě se jedná o značku SOI (</w:t>
      </w:r>
      <w:r w:rsidRPr="004F565E">
        <w:rPr>
          <w:i/>
        </w:rPr>
        <w:t xml:space="preserve">Start </w:t>
      </w:r>
      <w:proofErr w:type="spellStart"/>
      <w:r w:rsidRPr="004F565E">
        <w:rPr>
          <w:i/>
        </w:rPr>
        <w:t>Of</w:t>
      </w:r>
      <w:proofErr w:type="spellEnd"/>
      <w:r w:rsidRPr="004F565E">
        <w:rPr>
          <w:i/>
        </w:rPr>
        <w:t xml:space="preserve"> Image</w:t>
      </w:r>
      <w:r>
        <w:t xml:space="preserve">). Za touto značkou následuje segment nazvaný APP0, který začíná značkou s hodnotou </w:t>
      </w:r>
      <w:r w:rsidRPr="004F565E">
        <w:rPr>
          <w:b/>
        </w:rPr>
        <w:t>0×ff</w:t>
      </w:r>
      <w:r>
        <w:t xml:space="preserve"> a </w:t>
      </w:r>
      <w:r w:rsidRPr="004F565E">
        <w:rPr>
          <w:b/>
        </w:rPr>
        <w:t>0×e0</w:t>
      </w:r>
      <w:r>
        <w:t xml:space="preserve">. Za touto značkou je uložena dvoubytová hodnota segmentu, která musí </w:t>
      </w:r>
      <w:r w:rsidR="004F32D2">
        <w:t>být větší nebo rovna šestnácti</w:t>
      </w:r>
      <w:sdt>
        <w:sdtPr>
          <w:id w:val="-1657996061"/>
          <w:citation/>
        </w:sdtPr>
        <w:sdtEndPr/>
        <w:sdtContent>
          <w:r w:rsidR="004F32D2">
            <w:fldChar w:fldCharType="begin"/>
          </w:r>
          <w:r w:rsidR="004F32D2">
            <w:instrText xml:space="preserve"> CITATION Tiš07 \l 1029 </w:instrText>
          </w:r>
          <w:r w:rsidR="004F32D2">
            <w:fldChar w:fldCharType="separate"/>
          </w:r>
          <w:r w:rsidR="001323C3">
            <w:rPr>
              <w:noProof/>
            </w:rPr>
            <w:t xml:space="preserve"> [14]</w:t>
          </w:r>
          <w:r w:rsidR="004F32D2">
            <w:fldChar w:fldCharType="end"/>
          </w:r>
        </w:sdtContent>
      </w:sdt>
      <w:r w:rsidR="0017193E">
        <w:t>.</w:t>
      </w:r>
    </w:p>
    <w:p w14:paraId="4ED1E8F3" w14:textId="77777777" w:rsidR="004F565E" w:rsidRDefault="004F32D2" w:rsidP="004F565E">
      <w:pPr>
        <w:pStyle w:val="normlntext"/>
        <w:spacing w:before="240"/>
      </w:pPr>
      <w:r>
        <w:t>Hlavička souboru JPEG obsahuje základní informace o obrazu, označení souboru, verzi JPEG použitou ke komprimaci, údaje o rozlišení a velikost náhledového obrázku.</w:t>
      </w:r>
    </w:p>
    <w:p w14:paraId="4ED1E8F4" w14:textId="19662EFF" w:rsidR="004F32D2" w:rsidRDefault="004F32D2" w:rsidP="00897BC7">
      <w:pPr>
        <w:pStyle w:val="normlntextkurzva"/>
        <w:jc w:val="center"/>
      </w:pPr>
      <w:bookmarkStart w:id="69" w:name="_Toc448344717"/>
      <w:r>
        <w:t xml:space="preserve">Tabulka </w:t>
      </w:r>
      <w:r w:rsidR="00FE3094">
        <w:fldChar w:fldCharType="begin"/>
      </w:r>
      <w:r w:rsidR="00FE3094">
        <w:instrText xml:space="preserve"> SEQ Tabulka \* ARABIC </w:instrText>
      </w:r>
      <w:r w:rsidR="00FE3094">
        <w:fldChar w:fldCharType="separate"/>
      </w:r>
      <w:r w:rsidR="00834E76">
        <w:rPr>
          <w:noProof/>
        </w:rPr>
        <w:t>11</w:t>
      </w:r>
      <w:r w:rsidR="00FE3094">
        <w:rPr>
          <w:noProof/>
        </w:rPr>
        <w:fldChar w:fldCharType="end"/>
      </w:r>
      <w:r>
        <w:t xml:space="preserve"> Rozložení bytů v hlavičce souboru JPEG </w:t>
      </w:r>
      <w:sdt>
        <w:sdtPr>
          <w:id w:val="-226075185"/>
          <w:citation/>
        </w:sdtPr>
        <w:sdtEndPr/>
        <w:sdtContent>
          <w:r>
            <w:fldChar w:fldCharType="begin"/>
          </w:r>
          <w:r>
            <w:instrText xml:space="preserve"> CITATION Tiš07 \l 1029 </w:instrText>
          </w:r>
          <w:r>
            <w:fldChar w:fldCharType="separate"/>
          </w:r>
          <w:r w:rsidR="001323C3">
            <w:rPr>
              <w:noProof/>
            </w:rPr>
            <w:t>[14]</w:t>
          </w:r>
          <w:r>
            <w:fldChar w:fldCharType="end"/>
          </w:r>
        </w:sdtContent>
      </w:sdt>
      <w:bookmarkEnd w:id="69"/>
    </w:p>
    <w:tbl>
      <w:tblPr>
        <w:tblStyle w:val="Svtlmkazvraznn5"/>
        <w:tblW w:w="0" w:type="auto"/>
        <w:jc w:val="center"/>
        <w:tblLook w:val="04A0" w:firstRow="1" w:lastRow="0" w:firstColumn="1" w:lastColumn="0" w:noHBand="0" w:noVBand="1"/>
      </w:tblPr>
      <w:tblGrid>
        <w:gridCol w:w="865"/>
        <w:gridCol w:w="5022"/>
      </w:tblGrid>
      <w:tr w:rsidR="004F565E" w:rsidRPr="004F565E" w14:paraId="4ED1E8F7" w14:textId="77777777" w:rsidTr="00897B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D1E8F5" w14:textId="77777777" w:rsidR="004F565E" w:rsidRPr="004F565E" w:rsidRDefault="004F565E" w:rsidP="005D6C29">
            <w:r w:rsidRPr="004F565E">
              <w:t>Offset</w:t>
            </w:r>
          </w:p>
        </w:tc>
        <w:tc>
          <w:tcPr>
            <w:tcW w:w="0" w:type="auto"/>
            <w:hideMark/>
          </w:tcPr>
          <w:p w14:paraId="4ED1E8F6" w14:textId="77777777" w:rsidR="004F565E" w:rsidRPr="004F565E" w:rsidRDefault="004F565E" w:rsidP="005D6C29">
            <w:pPr>
              <w:cnfStyle w:val="100000000000" w:firstRow="1" w:lastRow="0" w:firstColumn="0" w:lastColumn="0" w:oddVBand="0" w:evenVBand="0" w:oddHBand="0" w:evenHBand="0" w:firstRowFirstColumn="0" w:firstRowLastColumn="0" w:lastRowFirstColumn="0" w:lastRowLastColumn="0"/>
            </w:pPr>
            <w:r w:rsidRPr="004F565E">
              <w:t>Význam sekvence</w:t>
            </w:r>
          </w:p>
        </w:tc>
      </w:tr>
      <w:tr w:rsidR="004F565E" w:rsidRPr="004F565E" w14:paraId="4ED1E8FA" w14:textId="77777777" w:rsidTr="00897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D1E8F8" w14:textId="77777777" w:rsidR="004F565E" w:rsidRPr="004F565E" w:rsidRDefault="004F565E" w:rsidP="005D6C29">
            <w:r w:rsidRPr="004F565E">
              <w:t>00</w:t>
            </w:r>
          </w:p>
        </w:tc>
        <w:tc>
          <w:tcPr>
            <w:tcW w:w="0" w:type="auto"/>
            <w:hideMark/>
          </w:tcPr>
          <w:p w14:paraId="4ED1E8F9" w14:textId="77777777" w:rsidR="004F565E" w:rsidRPr="004F565E" w:rsidRDefault="004F565E" w:rsidP="005D6C29">
            <w:pPr>
              <w:cnfStyle w:val="000000100000" w:firstRow="0" w:lastRow="0" w:firstColumn="0" w:lastColumn="0" w:oddVBand="0" w:evenVBand="0" w:oddHBand="1" w:evenHBand="0" w:firstRowFirstColumn="0" w:firstRowLastColumn="0" w:lastRowFirstColumn="0" w:lastRowLastColumn="0"/>
            </w:pPr>
            <w:r w:rsidRPr="004F565E">
              <w:t xml:space="preserve">značka SOI – Start </w:t>
            </w:r>
            <w:proofErr w:type="spellStart"/>
            <w:r w:rsidRPr="004F565E">
              <w:t>Of</w:t>
            </w:r>
            <w:proofErr w:type="spellEnd"/>
            <w:r w:rsidRPr="004F565E">
              <w:t xml:space="preserve"> Image</w:t>
            </w:r>
          </w:p>
        </w:tc>
      </w:tr>
      <w:tr w:rsidR="004F565E" w:rsidRPr="004F565E" w14:paraId="4ED1E8FD" w14:textId="77777777" w:rsidTr="00897B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D1E8FB" w14:textId="77777777" w:rsidR="004F565E" w:rsidRPr="004F565E" w:rsidRDefault="004F565E" w:rsidP="005D6C29">
            <w:r w:rsidRPr="004F565E">
              <w:t>02</w:t>
            </w:r>
          </w:p>
        </w:tc>
        <w:tc>
          <w:tcPr>
            <w:tcW w:w="0" w:type="auto"/>
            <w:hideMark/>
          </w:tcPr>
          <w:p w14:paraId="4ED1E8FC" w14:textId="77777777" w:rsidR="004F565E" w:rsidRPr="004F565E" w:rsidRDefault="004F565E" w:rsidP="005D6C29">
            <w:pPr>
              <w:cnfStyle w:val="000000010000" w:firstRow="0" w:lastRow="0" w:firstColumn="0" w:lastColumn="0" w:oddVBand="0" w:evenVBand="0" w:oddHBand="0" w:evenHBand="1" w:firstRowFirstColumn="0" w:firstRowLastColumn="0" w:lastRowFirstColumn="0" w:lastRowLastColumn="0"/>
            </w:pPr>
            <w:r w:rsidRPr="004F565E">
              <w:t>značka APP0 – začátek stejnojmenného segmentu</w:t>
            </w:r>
          </w:p>
        </w:tc>
      </w:tr>
      <w:tr w:rsidR="004F565E" w:rsidRPr="004F565E" w14:paraId="4ED1E900" w14:textId="77777777" w:rsidTr="00897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D1E8FE" w14:textId="77777777" w:rsidR="004F565E" w:rsidRPr="004F565E" w:rsidRDefault="004F565E" w:rsidP="005D6C29">
            <w:r w:rsidRPr="004F565E">
              <w:t>04</w:t>
            </w:r>
          </w:p>
        </w:tc>
        <w:tc>
          <w:tcPr>
            <w:tcW w:w="0" w:type="auto"/>
            <w:hideMark/>
          </w:tcPr>
          <w:p w14:paraId="4ED1E8FF" w14:textId="77777777" w:rsidR="004F565E" w:rsidRPr="004F565E" w:rsidRDefault="004F565E" w:rsidP="005D6C29">
            <w:pPr>
              <w:cnfStyle w:val="000000100000" w:firstRow="0" w:lastRow="0" w:firstColumn="0" w:lastColumn="0" w:oddVBand="0" w:evenVBand="0" w:oddHBand="1" w:evenHBand="0" w:firstRowFirstColumn="0" w:firstRowLastColumn="0" w:lastRowFirstColumn="0" w:lastRowLastColumn="0"/>
            </w:pPr>
            <w:r w:rsidRPr="004F565E">
              <w:t>délka</w:t>
            </w:r>
            <w:r>
              <w:t xml:space="preserve"> segmentu APP0 </w:t>
            </w:r>
            <w:r w:rsidRPr="004F565E">
              <w:t>(včetně samotné délky)</w:t>
            </w:r>
          </w:p>
        </w:tc>
      </w:tr>
      <w:tr w:rsidR="004F565E" w:rsidRPr="004F565E" w14:paraId="4ED1E903" w14:textId="77777777" w:rsidTr="00897B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D1E901" w14:textId="77777777" w:rsidR="004F565E" w:rsidRPr="004F565E" w:rsidRDefault="004F565E" w:rsidP="005D6C29">
            <w:r w:rsidRPr="004F565E">
              <w:t>06</w:t>
            </w:r>
          </w:p>
        </w:tc>
        <w:tc>
          <w:tcPr>
            <w:tcW w:w="0" w:type="auto"/>
            <w:hideMark/>
          </w:tcPr>
          <w:p w14:paraId="4ED1E902" w14:textId="77777777" w:rsidR="004F565E" w:rsidRPr="004F565E" w:rsidRDefault="004F565E" w:rsidP="005D6C29">
            <w:pPr>
              <w:cnfStyle w:val="000000010000" w:firstRow="0" w:lastRow="0" w:firstColumn="0" w:lastColumn="0" w:oddVBand="0" w:evenVBand="0" w:oddHBand="0" w:evenHBand="1" w:firstRowFirstColumn="0" w:firstRowLastColumn="0" w:lastRowFirstColumn="0" w:lastRowLastColumn="0"/>
            </w:pPr>
            <w:r w:rsidRPr="004F565E">
              <w:t>nulou ukončený řetězec „JFIF“</w:t>
            </w:r>
          </w:p>
        </w:tc>
      </w:tr>
      <w:tr w:rsidR="004F565E" w:rsidRPr="004F565E" w14:paraId="4ED1E906" w14:textId="77777777" w:rsidTr="00897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D1E904" w14:textId="77777777" w:rsidR="004F565E" w:rsidRPr="004F565E" w:rsidRDefault="004F565E" w:rsidP="005D6C29">
            <w:r w:rsidRPr="004F565E">
              <w:t>11</w:t>
            </w:r>
          </w:p>
        </w:tc>
        <w:tc>
          <w:tcPr>
            <w:tcW w:w="0" w:type="auto"/>
            <w:hideMark/>
          </w:tcPr>
          <w:p w14:paraId="4ED1E905" w14:textId="77777777" w:rsidR="004F565E" w:rsidRPr="004F565E" w:rsidRDefault="004F565E" w:rsidP="005D6C29">
            <w:pPr>
              <w:cnfStyle w:val="000000100000" w:firstRow="0" w:lastRow="0" w:firstColumn="0" w:lastColumn="0" w:oddVBand="0" w:evenVBand="0" w:oddHBand="1" w:evenHBand="0" w:firstRowFirstColumn="0" w:firstRowLastColumn="0" w:lastRowFirstColumn="0" w:lastRowLastColumn="0"/>
            </w:pPr>
            <w:r w:rsidRPr="004F565E">
              <w:t>číslo verze</w:t>
            </w:r>
          </w:p>
        </w:tc>
      </w:tr>
      <w:tr w:rsidR="004F565E" w:rsidRPr="004F565E" w14:paraId="4ED1E909" w14:textId="77777777" w:rsidTr="00897B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D1E907" w14:textId="77777777" w:rsidR="004F565E" w:rsidRPr="004F565E" w:rsidRDefault="004F565E" w:rsidP="005D6C29">
            <w:r w:rsidRPr="004F565E">
              <w:t>12</w:t>
            </w:r>
          </w:p>
        </w:tc>
        <w:tc>
          <w:tcPr>
            <w:tcW w:w="0" w:type="auto"/>
            <w:hideMark/>
          </w:tcPr>
          <w:p w14:paraId="4ED1E908" w14:textId="77777777" w:rsidR="004F565E" w:rsidRPr="004F565E" w:rsidRDefault="004F565E" w:rsidP="005D6C29">
            <w:pPr>
              <w:cnfStyle w:val="000000010000" w:firstRow="0" w:lastRow="0" w:firstColumn="0" w:lastColumn="0" w:oddVBand="0" w:evenVBand="0" w:oddHBand="0" w:evenHBand="1" w:firstRowFirstColumn="0" w:firstRowLastColumn="0" w:lastRowFirstColumn="0" w:lastRowLastColumn="0"/>
            </w:pPr>
            <w:r w:rsidRPr="004F565E">
              <w:t>číslo subverze</w:t>
            </w:r>
          </w:p>
        </w:tc>
      </w:tr>
      <w:tr w:rsidR="004F565E" w:rsidRPr="004F565E" w14:paraId="4ED1E90C" w14:textId="77777777" w:rsidTr="00897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D1E90A" w14:textId="77777777" w:rsidR="004F565E" w:rsidRPr="004F565E" w:rsidRDefault="004F565E" w:rsidP="005D6C29">
            <w:r w:rsidRPr="004F565E">
              <w:t>13</w:t>
            </w:r>
          </w:p>
        </w:tc>
        <w:tc>
          <w:tcPr>
            <w:tcW w:w="0" w:type="auto"/>
            <w:hideMark/>
          </w:tcPr>
          <w:p w14:paraId="4ED1E90B" w14:textId="77777777" w:rsidR="004F565E" w:rsidRPr="004F565E" w:rsidRDefault="004F565E" w:rsidP="005D6C29">
            <w:pPr>
              <w:cnfStyle w:val="000000100000" w:firstRow="0" w:lastRow="0" w:firstColumn="0" w:lastColumn="0" w:oddVBand="0" w:evenVBand="0" w:oddHBand="1" w:evenHBand="0" w:firstRowFirstColumn="0" w:firstRowLastColumn="0" w:lastRowFirstColumn="0" w:lastRowLastColumn="0"/>
            </w:pPr>
            <w:r>
              <w:t xml:space="preserve">jednotky </w:t>
            </w:r>
            <w:r w:rsidRPr="004F565E">
              <w:t>rozlišení obrázku</w:t>
            </w:r>
          </w:p>
        </w:tc>
      </w:tr>
      <w:tr w:rsidR="004F565E" w:rsidRPr="004F565E" w14:paraId="4ED1E90F" w14:textId="77777777" w:rsidTr="00897B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D1E90D" w14:textId="77777777" w:rsidR="004F565E" w:rsidRPr="004F565E" w:rsidRDefault="004F565E" w:rsidP="005D6C29">
            <w:r w:rsidRPr="004F565E">
              <w:t>14</w:t>
            </w:r>
          </w:p>
        </w:tc>
        <w:tc>
          <w:tcPr>
            <w:tcW w:w="0" w:type="auto"/>
            <w:hideMark/>
          </w:tcPr>
          <w:p w14:paraId="4ED1E90E" w14:textId="77777777" w:rsidR="004F565E" w:rsidRPr="004F565E" w:rsidRDefault="004F565E" w:rsidP="005D6C29">
            <w:pPr>
              <w:cnfStyle w:val="000000010000" w:firstRow="0" w:lastRow="0" w:firstColumn="0" w:lastColumn="0" w:oddVBand="0" w:evenVBand="0" w:oddHBand="0" w:evenHBand="1" w:firstRowFirstColumn="0" w:firstRowLastColumn="0" w:lastRowFirstColumn="0" w:lastRowLastColumn="0"/>
            </w:pPr>
            <w:r w:rsidRPr="004F565E">
              <w:t>horizontální rozlišení</w:t>
            </w:r>
          </w:p>
        </w:tc>
      </w:tr>
      <w:tr w:rsidR="004F565E" w:rsidRPr="004F565E" w14:paraId="4ED1E912" w14:textId="77777777" w:rsidTr="00897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D1E910" w14:textId="77777777" w:rsidR="004F565E" w:rsidRPr="004F565E" w:rsidRDefault="004F565E" w:rsidP="005D6C29">
            <w:r w:rsidRPr="004F565E">
              <w:t>16</w:t>
            </w:r>
          </w:p>
        </w:tc>
        <w:tc>
          <w:tcPr>
            <w:tcW w:w="0" w:type="auto"/>
            <w:hideMark/>
          </w:tcPr>
          <w:p w14:paraId="4ED1E911" w14:textId="77777777" w:rsidR="004F565E" w:rsidRPr="004F565E" w:rsidRDefault="004F565E" w:rsidP="005D6C29">
            <w:pPr>
              <w:cnfStyle w:val="000000100000" w:firstRow="0" w:lastRow="0" w:firstColumn="0" w:lastColumn="0" w:oddVBand="0" w:evenVBand="0" w:oddHBand="1" w:evenHBand="0" w:firstRowFirstColumn="0" w:firstRowLastColumn="0" w:lastRowFirstColumn="0" w:lastRowLastColumn="0"/>
            </w:pPr>
            <w:r w:rsidRPr="004F565E">
              <w:t>vertikální rozlišení</w:t>
            </w:r>
          </w:p>
        </w:tc>
      </w:tr>
      <w:tr w:rsidR="004F565E" w:rsidRPr="004F565E" w14:paraId="4ED1E915" w14:textId="77777777" w:rsidTr="00897B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D1E913" w14:textId="77777777" w:rsidR="004F565E" w:rsidRPr="004F565E" w:rsidRDefault="004F565E" w:rsidP="005D6C29">
            <w:r w:rsidRPr="004F565E">
              <w:t>18</w:t>
            </w:r>
          </w:p>
        </w:tc>
        <w:tc>
          <w:tcPr>
            <w:tcW w:w="0" w:type="auto"/>
            <w:hideMark/>
          </w:tcPr>
          <w:p w14:paraId="4ED1E914" w14:textId="77777777" w:rsidR="004F565E" w:rsidRPr="004F565E" w:rsidRDefault="004F565E" w:rsidP="005D6C29">
            <w:pPr>
              <w:cnfStyle w:val="000000010000" w:firstRow="0" w:lastRow="0" w:firstColumn="0" w:lastColumn="0" w:oddVBand="0" w:evenVBand="0" w:oddHBand="0" w:evenHBand="1" w:firstRowFirstColumn="0" w:firstRowLastColumn="0" w:lastRowFirstColumn="0" w:lastRowLastColumn="0"/>
            </w:pPr>
            <w:r w:rsidRPr="004F565E">
              <w:t>šířka náhledového</w:t>
            </w:r>
          </w:p>
        </w:tc>
      </w:tr>
      <w:tr w:rsidR="004F565E" w:rsidRPr="004F565E" w14:paraId="4ED1E918" w14:textId="77777777" w:rsidTr="00897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D1E916" w14:textId="77777777" w:rsidR="004F565E" w:rsidRPr="004F565E" w:rsidRDefault="004F565E" w:rsidP="005D6C29">
            <w:r w:rsidRPr="004F565E">
              <w:t>19</w:t>
            </w:r>
          </w:p>
        </w:tc>
        <w:tc>
          <w:tcPr>
            <w:tcW w:w="0" w:type="auto"/>
            <w:hideMark/>
          </w:tcPr>
          <w:p w14:paraId="4ED1E917" w14:textId="77777777" w:rsidR="004F565E" w:rsidRPr="004F565E" w:rsidRDefault="004F565E" w:rsidP="005D6C29">
            <w:pPr>
              <w:cnfStyle w:val="000000100000" w:firstRow="0" w:lastRow="0" w:firstColumn="0" w:lastColumn="0" w:oddVBand="0" w:evenVBand="0" w:oddHBand="1" w:evenHBand="0" w:firstRowFirstColumn="0" w:firstRowLastColumn="0" w:lastRowFirstColumn="0" w:lastRowLastColumn="0"/>
            </w:pPr>
            <w:r w:rsidRPr="004F565E">
              <w:t>výška náhledového</w:t>
            </w:r>
          </w:p>
        </w:tc>
      </w:tr>
    </w:tbl>
    <w:p w14:paraId="4ED1E919" w14:textId="77777777" w:rsidR="004F32D2" w:rsidRDefault="004F32D2" w:rsidP="004F32D2">
      <w:pPr>
        <w:pStyle w:val="NadpisC"/>
        <w:numPr>
          <w:ilvl w:val="3"/>
          <w:numId w:val="12"/>
        </w:numPr>
      </w:pPr>
      <w:bookmarkStart w:id="70" w:name="_Toc448818358"/>
      <w:r>
        <w:t>Kvantizační tabulky</w:t>
      </w:r>
      <w:bookmarkEnd w:id="70"/>
    </w:p>
    <w:p w14:paraId="4ED1E91A" w14:textId="77777777" w:rsidR="004F32D2" w:rsidRDefault="004F32D2" w:rsidP="004F32D2">
      <w:pPr>
        <w:pStyle w:val="normlntext"/>
      </w:pPr>
      <w:r>
        <w:t xml:space="preserve">Jednou z velmi důležitých informací, které je možné v těchto souborech nalézt, jsou tabulky kvantizačních koeficientů použitých při </w:t>
      </w:r>
      <w:proofErr w:type="spellStart"/>
      <w:r>
        <w:t>kvantizaci</w:t>
      </w:r>
      <w:proofErr w:type="spellEnd"/>
      <w:r>
        <w:t xml:space="preserve"> prováděné ihned po DCT. Tyto tabulky začínají značkou </w:t>
      </w:r>
      <w:r>
        <w:rPr>
          <w:rStyle w:val="Siln"/>
        </w:rPr>
        <w:t>DQT</w:t>
      </w:r>
      <w:r>
        <w:t xml:space="preserve">, která je v souboru identifikovatelná dvojicí bytů </w:t>
      </w:r>
      <w:r>
        <w:rPr>
          <w:rStyle w:val="Siln"/>
        </w:rPr>
        <w:t>0×ffdb</w:t>
      </w:r>
      <w:r>
        <w:t xml:space="preserve">. Po této dvojici bytů následuje délka, opět uložená jako dvoubytové slovo. Ihned po délce je umístěn velmi důležitý byte, ve kterém je zakódován jak typ tabulky, tak i počet bitů použitých pro uložení jednotlivých koeficientů. </w:t>
      </w:r>
      <w:r w:rsidR="000656D1">
        <w:t xml:space="preserve">Horní polovina bytu určuje počet bitů na koeficient (0=8 bitů, jinak 16 bitů), dolní polovina bytu obsahuje číslo </w:t>
      </w:r>
      <w:proofErr w:type="spellStart"/>
      <w:r w:rsidR="000656D1">
        <w:t>kvantovací</w:t>
      </w:r>
      <w:proofErr w:type="spellEnd"/>
      <w:r w:rsidR="000656D1">
        <w:t xml:space="preserve"> tabulky (0-3).</w:t>
      </w:r>
    </w:p>
    <w:p w14:paraId="4ED1E91B" w14:textId="6482D862" w:rsidR="000656D1" w:rsidRDefault="000656D1" w:rsidP="004F32D2">
      <w:pPr>
        <w:pStyle w:val="normlntext"/>
      </w:pPr>
      <w:r>
        <w:t xml:space="preserve">Po těchto údajích již následují hodnoty jednotlivých kvantizačních koeficientů, které jsou uspořádány podle </w:t>
      </w:r>
      <w:proofErr w:type="spellStart"/>
      <w:r>
        <w:t>cik-cak</w:t>
      </w:r>
      <w:proofErr w:type="spellEnd"/>
      <w:r>
        <w:t xml:space="preserve"> sekvence. Těchto koeficientů je vždy 64 a jsou tedy uloženy buď na 64 bytech (8 bitů na koeficient) nebo na 128 bytech (16 bitů na koeficient). Teoreticky </w:t>
      </w:r>
      <w:r>
        <w:lastRenderedPageBreak/>
        <w:t>je sice možné do souboru uložit až 16 </w:t>
      </w:r>
      <w:proofErr w:type="spellStart"/>
      <w:r>
        <w:t>kvantovacích</w:t>
      </w:r>
      <w:proofErr w:type="spellEnd"/>
      <w:r>
        <w:t xml:space="preserve"> tabulek, ve skutečnosti jsou však ukládány pouze tabulky dvě: první pro barvové koeficienty </w:t>
      </w:r>
      <w:r>
        <w:rPr>
          <w:i/>
          <w:iCs/>
        </w:rPr>
        <w:t>Y</w:t>
      </w:r>
      <w:r>
        <w:t xml:space="preserve">, druhá pro barvové koeficienty </w:t>
      </w:r>
      <w:proofErr w:type="spellStart"/>
      <w:r>
        <w:rPr>
          <w:i/>
          <w:iCs/>
        </w:rPr>
        <w:t>C</w:t>
      </w:r>
      <w:r>
        <w:rPr>
          <w:i/>
          <w:iCs/>
          <w:vertAlign w:val="subscript"/>
        </w:rPr>
        <w:t>b</w:t>
      </w:r>
      <w:proofErr w:type="spellEnd"/>
      <w:r>
        <w:t xml:space="preserve"> a </w:t>
      </w:r>
      <w:proofErr w:type="spellStart"/>
      <w:r>
        <w:rPr>
          <w:i/>
          <w:iCs/>
        </w:rPr>
        <w:t>C</w:t>
      </w:r>
      <w:r>
        <w:rPr>
          <w:i/>
          <w:iCs/>
          <w:vertAlign w:val="subscript"/>
        </w:rPr>
        <w:t>r</w:t>
      </w:r>
      <w:proofErr w:type="spellEnd"/>
      <w:sdt>
        <w:sdtPr>
          <w:id w:val="45578883"/>
          <w:citation/>
        </w:sdtPr>
        <w:sdtEndPr/>
        <w:sdtContent>
          <w:r>
            <w:fldChar w:fldCharType="begin"/>
          </w:r>
          <w:r>
            <w:instrText xml:space="preserve"> CITATION Tiš07 \l 1029 </w:instrText>
          </w:r>
          <w:r>
            <w:fldChar w:fldCharType="separate"/>
          </w:r>
          <w:r w:rsidR="001323C3">
            <w:rPr>
              <w:noProof/>
            </w:rPr>
            <w:t xml:space="preserve"> [14]</w:t>
          </w:r>
          <w:r>
            <w:fldChar w:fldCharType="end"/>
          </w:r>
        </w:sdtContent>
      </w:sdt>
      <w:r w:rsidR="0017193E">
        <w:t>.</w:t>
      </w:r>
    </w:p>
    <w:p w14:paraId="4ED1E91C" w14:textId="77777777" w:rsidR="000656D1" w:rsidRDefault="000656D1" w:rsidP="000656D1">
      <w:pPr>
        <w:pStyle w:val="NadpisC"/>
        <w:numPr>
          <w:ilvl w:val="3"/>
          <w:numId w:val="12"/>
        </w:numPr>
      </w:pPr>
      <w:bookmarkStart w:id="71" w:name="_Toc448818359"/>
      <w:proofErr w:type="spellStart"/>
      <w:r>
        <w:t>Huffmanovy</w:t>
      </w:r>
      <w:proofErr w:type="spellEnd"/>
      <w:r>
        <w:t xml:space="preserve"> kódovací tabulky</w:t>
      </w:r>
      <w:bookmarkEnd w:id="71"/>
    </w:p>
    <w:p w14:paraId="4ED1E91D" w14:textId="77777777" w:rsidR="000656D1" w:rsidRDefault="000656D1" w:rsidP="000656D1">
      <w:pPr>
        <w:pStyle w:val="normlntext"/>
      </w:pPr>
      <w:proofErr w:type="spellStart"/>
      <w:r>
        <w:t>Huffmanovy</w:t>
      </w:r>
      <w:proofErr w:type="spellEnd"/>
      <w:r>
        <w:t xml:space="preserve"> kódovací tabulky začínají značkou </w:t>
      </w:r>
      <w:r>
        <w:rPr>
          <w:rStyle w:val="Siln"/>
        </w:rPr>
        <w:t>DHT</w:t>
      </w:r>
      <w:r>
        <w:t xml:space="preserve">, která je v souboru identifikovatelná dvojicí bytů </w:t>
      </w:r>
      <w:r>
        <w:rPr>
          <w:rStyle w:val="Siln"/>
        </w:rPr>
        <w:t>0×ffc4</w:t>
      </w:r>
      <w:r>
        <w:t>. Za touto dvojicí bytů následuje délka segmentu (dva byte) a posléze jeden byte se zakódovaným číslem a typem tabulky.</w:t>
      </w:r>
    </w:p>
    <w:p w14:paraId="4ED1E91E" w14:textId="0AB41DEB" w:rsidR="000656D1" w:rsidRDefault="000656D1" w:rsidP="00897BC7">
      <w:pPr>
        <w:pStyle w:val="normlntextkurzva"/>
        <w:jc w:val="center"/>
      </w:pPr>
      <w:bookmarkStart w:id="72" w:name="_Toc448344718"/>
      <w:r>
        <w:t xml:space="preserve">Tabulka </w:t>
      </w:r>
      <w:r w:rsidR="00FE3094">
        <w:fldChar w:fldCharType="begin"/>
      </w:r>
      <w:r w:rsidR="00FE3094">
        <w:instrText xml:space="preserve"> SEQ Tabulka \* ARABIC </w:instrText>
      </w:r>
      <w:r w:rsidR="00FE3094">
        <w:fldChar w:fldCharType="separate"/>
      </w:r>
      <w:r w:rsidR="00834E76">
        <w:rPr>
          <w:noProof/>
        </w:rPr>
        <w:t>12</w:t>
      </w:r>
      <w:r w:rsidR="00FE3094">
        <w:rPr>
          <w:noProof/>
        </w:rPr>
        <w:fldChar w:fldCharType="end"/>
      </w:r>
      <w:r>
        <w:t xml:space="preserve"> Popis bytu specifikující </w:t>
      </w:r>
      <w:proofErr w:type="spellStart"/>
      <w:r>
        <w:t>Huffmanovu</w:t>
      </w:r>
      <w:proofErr w:type="spellEnd"/>
      <w:r>
        <w:t xml:space="preserve"> tabulku</w:t>
      </w:r>
      <w:sdt>
        <w:sdtPr>
          <w:id w:val="-1872213169"/>
          <w:citation/>
        </w:sdtPr>
        <w:sdtEndPr/>
        <w:sdtContent>
          <w:r>
            <w:fldChar w:fldCharType="begin"/>
          </w:r>
          <w:r>
            <w:instrText xml:space="preserve"> CITATION Tiš07 \l 1029 </w:instrText>
          </w:r>
          <w:r>
            <w:fldChar w:fldCharType="separate"/>
          </w:r>
          <w:r w:rsidR="001323C3">
            <w:rPr>
              <w:noProof/>
            </w:rPr>
            <w:t xml:space="preserve"> [14]</w:t>
          </w:r>
          <w:r>
            <w:fldChar w:fldCharType="end"/>
          </w:r>
        </w:sdtContent>
      </w:sdt>
      <w:bookmarkEnd w:id="72"/>
    </w:p>
    <w:tbl>
      <w:tblPr>
        <w:tblStyle w:val="Svtlmkazvraznn5"/>
        <w:tblW w:w="0" w:type="auto"/>
        <w:jc w:val="center"/>
        <w:tblLook w:val="04A0" w:firstRow="1" w:lastRow="0" w:firstColumn="1" w:lastColumn="0" w:noHBand="0" w:noVBand="1"/>
      </w:tblPr>
      <w:tblGrid>
        <w:gridCol w:w="663"/>
        <w:gridCol w:w="5282"/>
      </w:tblGrid>
      <w:tr w:rsidR="000656D1" w:rsidRPr="000656D1" w14:paraId="4ED1E921" w14:textId="77777777" w:rsidTr="00897B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D1E91F" w14:textId="77777777" w:rsidR="000656D1" w:rsidRPr="000656D1" w:rsidRDefault="000656D1" w:rsidP="005D6C29">
            <w:r w:rsidRPr="000656D1">
              <w:t>Bity</w:t>
            </w:r>
          </w:p>
        </w:tc>
        <w:tc>
          <w:tcPr>
            <w:tcW w:w="0" w:type="auto"/>
            <w:hideMark/>
          </w:tcPr>
          <w:p w14:paraId="4ED1E920" w14:textId="77777777" w:rsidR="000656D1" w:rsidRPr="000656D1" w:rsidRDefault="000656D1" w:rsidP="005D6C29">
            <w:pPr>
              <w:cnfStyle w:val="100000000000" w:firstRow="1" w:lastRow="0" w:firstColumn="0" w:lastColumn="0" w:oddVBand="0" w:evenVBand="0" w:oddHBand="0" w:evenHBand="0" w:firstRowFirstColumn="0" w:firstRowLastColumn="0" w:lastRowFirstColumn="0" w:lastRowLastColumn="0"/>
            </w:pPr>
            <w:r w:rsidRPr="000656D1">
              <w:t>Význam</w:t>
            </w:r>
          </w:p>
        </w:tc>
      </w:tr>
      <w:tr w:rsidR="000656D1" w:rsidRPr="000656D1" w14:paraId="4ED1E924" w14:textId="77777777" w:rsidTr="00897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D1E922" w14:textId="77777777" w:rsidR="000656D1" w:rsidRPr="000656D1" w:rsidRDefault="000656D1" w:rsidP="005D6C29">
            <w:proofErr w:type="gramStart"/>
            <w:r w:rsidRPr="000656D1">
              <w:t>0..3</w:t>
            </w:r>
            <w:proofErr w:type="gramEnd"/>
          </w:p>
        </w:tc>
        <w:tc>
          <w:tcPr>
            <w:tcW w:w="0" w:type="auto"/>
            <w:hideMark/>
          </w:tcPr>
          <w:p w14:paraId="4ED1E923" w14:textId="77777777" w:rsidR="000656D1" w:rsidRPr="000656D1" w:rsidRDefault="000656D1" w:rsidP="005D6C29">
            <w:pPr>
              <w:cnfStyle w:val="000000100000" w:firstRow="0" w:lastRow="0" w:firstColumn="0" w:lastColumn="0" w:oddVBand="0" w:evenVBand="0" w:oddHBand="1" w:evenHBand="0" w:firstRowFirstColumn="0" w:firstRowLastColumn="0" w:lastRowFirstColumn="0" w:lastRowLastColumn="0"/>
            </w:pPr>
            <w:r w:rsidRPr="000656D1">
              <w:t xml:space="preserve">číslo </w:t>
            </w:r>
            <w:proofErr w:type="spellStart"/>
            <w:r w:rsidRPr="000656D1">
              <w:t>Huffmanov</w:t>
            </w:r>
            <w:r>
              <w:t>y</w:t>
            </w:r>
            <w:proofErr w:type="spellEnd"/>
            <w:r>
              <w:t xml:space="preserve"> kódovací tabulky z rozsahu 0 až </w:t>
            </w:r>
            <w:r w:rsidRPr="000656D1">
              <w:t>3</w:t>
            </w:r>
          </w:p>
        </w:tc>
      </w:tr>
      <w:tr w:rsidR="000656D1" w:rsidRPr="000656D1" w14:paraId="4ED1E927" w14:textId="77777777" w:rsidTr="00897B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D1E925" w14:textId="77777777" w:rsidR="000656D1" w:rsidRPr="000656D1" w:rsidRDefault="000656D1" w:rsidP="005D6C29">
            <w:r w:rsidRPr="000656D1">
              <w:t>4</w:t>
            </w:r>
          </w:p>
        </w:tc>
        <w:tc>
          <w:tcPr>
            <w:tcW w:w="0" w:type="auto"/>
            <w:hideMark/>
          </w:tcPr>
          <w:p w14:paraId="4ED1E926" w14:textId="77777777" w:rsidR="000656D1" w:rsidRPr="000656D1" w:rsidRDefault="000656D1" w:rsidP="005D6C29">
            <w:pPr>
              <w:cnfStyle w:val="000000010000" w:firstRow="0" w:lastRow="0" w:firstColumn="0" w:lastColumn="0" w:oddVBand="0" w:evenVBand="0" w:oddHBand="0" w:evenHBand="1" w:firstRowFirstColumn="0" w:firstRowLastColumn="0" w:lastRowFirstColumn="0" w:lastRowLastColumn="0"/>
            </w:pPr>
            <w:r w:rsidRPr="000656D1">
              <w:t>typ kódovací tabulky 0=DC, 1=AC</w:t>
            </w:r>
          </w:p>
        </w:tc>
      </w:tr>
      <w:tr w:rsidR="000656D1" w:rsidRPr="000656D1" w14:paraId="4ED1E92A" w14:textId="77777777" w:rsidTr="00897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D1E928" w14:textId="77777777" w:rsidR="000656D1" w:rsidRPr="000656D1" w:rsidRDefault="000656D1" w:rsidP="005D6C29">
            <w:proofErr w:type="gramStart"/>
            <w:r w:rsidRPr="000656D1">
              <w:t>5..7</w:t>
            </w:r>
            <w:proofErr w:type="gramEnd"/>
          </w:p>
        </w:tc>
        <w:tc>
          <w:tcPr>
            <w:tcW w:w="0" w:type="auto"/>
            <w:hideMark/>
          </w:tcPr>
          <w:p w14:paraId="4ED1E929" w14:textId="77777777" w:rsidR="000656D1" w:rsidRPr="000656D1" w:rsidRDefault="000656D1" w:rsidP="005D6C29">
            <w:pPr>
              <w:cnfStyle w:val="000000100000" w:firstRow="0" w:lastRow="0" w:firstColumn="0" w:lastColumn="0" w:oddVBand="0" w:evenVBand="0" w:oddHBand="1" w:evenHBand="0" w:firstRowFirstColumn="0" w:firstRowLastColumn="0" w:lastRowFirstColumn="0" w:lastRowLastColumn="0"/>
            </w:pPr>
            <w:r w:rsidRPr="000656D1">
              <w:t>tyto bity musí být nastaveny na nulu</w:t>
            </w:r>
          </w:p>
        </w:tc>
      </w:tr>
    </w:tbl>
    <w:p w14:paraId="4ED1E92B" w14:textId="1B0E4A0D" w:rsidR="000656D1" w:rsidRDefault="000656D1" w:rsidP="000656D1">
      <w:pPr>
        <w:pStyle w:val="normlntext"/>
        <w:spacing w:before="240"/>
      </w:pPr>
      <w:r>
        <w:t xml:space="preserve">Po těchto údajích následuje sekvence šestnácti bytů, které obsahují počty symbolů pro délky kódových slov 1 až 16. Součet hodnot těchto bytů udává celkový počet kódů, který musí být menší než 256 (maximální délka kódového slova je však šestnáct bitů, protože </w:t>
      </w:r>
      <w:proofErr w:type="spellStart"/>
      <w:r>
        <w:t>Huffmanův</w:t>
      </w:r>
      <w:proofErr w:type="spellEnd"/>
      <w:r>
        <w:t xml:space="preserve"> kód je prefixový). Následuje </w:t>
      </w:r>
      <w:r>
        <w:rPr>
          <w:i/>
          <w:iCs/>
        </w:rPr>
        <w:t>n</w:t>
      </w:r>
      <w:r>
        <w:t xml:space="preserve"> bytů (</w:t>
      </w:r>
      <w:r>
        <w:rPr>
          <w:i/>
          <w:iCs/>
        </w:rPr>
        <w:t>n</w:t>
      </w:r>
      <w:r>
        <w:t>=počet kódů), ve kterých jsou postupně uloženy symboly, ze kterých se při inicializaci dekodéru vytváří binární strom</w:t>
      </w:r>
      <w:sdt>
        <w:sdtPr>
          <w:id w:val="912355781"/>
          <w:citation/>
        </w:sdtPr>
        <w:sdtEndPr/>
        <w:sdtContent>
          <w:r>
            <w:fldChar w:fldCharType="begin"/>
          </w:r>
          <w:r>
            <w:instrText xml:space="preserve"> CITATION Tiš07 \l 1029 </w:instrText>
          </w:r>
          <w:r>
            <w:fldChar w:fldCharType="separate"/>
          </w:r>
          <w:r w:rsidR="001323C3">
            <w:rPr>
              <w:noProof/>
            </w:rPr>
            <w:t xml:space="preserve"> [14]</w:t>
          </w:r>
          <w:r>
            <w:fldChar w:fldCharType="end"/>
          </w:r>
        </w:sdtContent>
      </w:sdt>
      <w:r w:rsidR="0017193E">
        <w:t>.</w:t>
      </w:r>
    </w:p>
    <w:p w14:paraId="4ED1E92C" w14:textId="77777777" w:rsidR="000656D1" w:rsidRDefault="000656D1" w:rsidP="000656D1">
      <w:pPr>
        <w:pStyle w:val="NadpisC"/>
        <w:numPr>
          <w:ilvl w:val="3"/>
          <w:numId w:val="12"/>
        </w:numPr>
      </w:pPr>
      <w:bookmarkStart w:id="73" w:name="_Toc448818360"/>
      <w:r>
        <w:t>Informace o obrazových datech</w:t>
      </w:r>
      <w:bookmarkEnd w:id="73"/>
    </w:p>
    <w:p w14:paraId="4ED1E92D" w14:textId="54931D09" w:rsidR="000656D1" w:rsidRDefault="002A18E8" w:rsidP="000656D1">
      <w:pPr>
        <w:pStyle w:val="normlntext"/>
      </w:pPr>
      <w:r>
        <w:t>Informace o obrazových datech</w:t>
      </w:r>
      <w:r w:rsidR="000656D1">
        <w:t xml:space="preserve"> jsou specifikována blokem </w:t>
      </w:r>
      <w:r w:rsidR="00765CE1" w:rsidRPr="00765CE1">
        <w:rPr>
          <w:b/>
        </w:rPr>
        <w:t>SOF0</w:t>
      </w:r>
      <w:r w:rsidR="00765CE1">
        <w:t xml:space="preserve"> (</w:t>
      </w:r>
      <w:r w:rsidR="00765CE1" w:rsidRPr="00765CE1">
        <w:rPr>
          <w:i/>
        </w:rPr>
        <w:t xml:space="preserve">Start </w:t>
      </w:r>
      <w:proofErr w:type="spellStart"/>
      <w:r w:rsidR="00765CE1" w:rsidRPr="00765CE1">
        <w:rPr>
          <w:i/>
        </w:rPr>
        <w:t>of</w:t>
      </w:r>
      <w:proofErr w:type="spellEnd"/>
      <w:r w:rsidR="00765CE1" w:rsidRPr="00765CE1">
        <w:rPr>
          <w:i/>
        </w:rPr>
        <w:t xml:space="preserve"> </w:t>
      </w:r>
      <w:proofErr w:type="spellStart"/>
      <w:proofErr w:type="gramStart"/>
      <w:r w:rsidR="00765CE1" w:rsidRPr="00765CE1">
        <w:rPr>
          <w:i/>
        </w:rPr>
        <w:t>Frame</w:t>
      </w:r>
      <w:proofErr w:type="spellEnd"/>
      <w:proofErr w:type="gramEnd"/>
      <w:r w:rsidR="00765CE1">
        <w:t>)</w:t>
      </w:r>
      <w:r>
        <w:t>, ten</w:t>
      </w:r>
      <w:r w:rsidR="00765CE1">
        <w:t xml:space="preserve"> je v souboru </w:t>
      </w:r>
      <w:r>
        <w:t>identifikován</w:t>
      </w:r>
      <w:r w:rsidR="00765CE1">
        <w:t xml:space="preserve"> dvojicí bytů </w:t>
      </w:r>
      <w:r w:rsidR="00765CE1" w:rsidRPr="00765CE1">
        <w:rPr>
          <w:b/>
        </w:rPr>
        <w:t>0xffc0</w:t>
      </w:r>
      <w:r w:rsidR="00765CE1">
        <w:t xml:space="preserve">. Za touto dvojicí bytů následuje délka segmentu, bitové rozlišení na pixel, výška a šířka v pixelech, počet barevných komponent </w:t>
      </w:r>
      <w:r w:rsidR="00C71268">
        <w:t>a </w:t>
      </w:r>
      <w:r w:rsidR="0097455F">
        <w:t>samotné údaje o jednotlivých k</w:t>
      </w:r>
      <w:r w:rsidR="00765CE1">
        <w:t>omponentách</w:t>
      </w:r>
      <w:r>
        <w:t xml:space="preserve"> a </w:t>
      </w:r>
      <w:proofErr w:type="spellStart"/>
      <w:r>
        <w:t>podvzorkování</w:t>
      </w:r>
      <w:proofErr w:type="spellEnd"/>
      <w:r w:rsidR="00765CE1">
        <w:t>.</w:t>
      </w:r>
    </w:p>
    <w:p w14:paraId="4ED1E92E" w14:textId="77777777" w:rsidR="0097455F" w:rsidRDefault="0097455F" w:rsidP="0097455F">
      <w:pPr>
        <w:pStyle w:val="NadpisC"/>
        <w:numPr>
          <w:ilvl w:val="3"/>
          <w:numId w:val="12"/>
        </w:numPr>
      </w:pPr>
      <w:bookmarkStart w:id="74" w:name="_Toc448818361"/>
      <w:r>
        <w:t>Obrazová data</w:t>
      </w:r>
      <w:bookmarkEnd w:id="74"/>
    </w:p>
    <w:p w14:paraId="4ED1E92F" w14:textId="77777777" w:rsidR="002A18E8" w:rsidRPr="002A18E8" w:rsidRDefault="002A18E8" w:rsidP="002A18E8">
      <w:pPr>
        <w:pStyle w:val="normlntext"/>
      </w:pPr>
      <w:r>
        <w:t xml:space="preserve">Obrazová data se nachází v souboru pod blokem SOS (Start </w:t>
      </w:r>
      <w:proofErr w:type="spellStart"/>
      <w:r>
        <w:t>of</w:t>
      </w:r>
      <w:proofErr w:type="spellEnd"/>
      <w:r>
        <w:t xml:space="preserve"> </w:t>
      </w:r>
      <w:proofErr w:type="spellStart"/>
      <w:r>
        <w:t>Scan</w:t>
      </w:r>
      <w:proofErr w:type="spellEnd"/>
      <w:r>
        <w:t xml:space="preserve">), blok je identifikován dvojicí bytů </w:t>
      </w:r>
      <w:r w:rsidRPr="002A18E8">
        <w:rPr>
          <w:b/>
        </w:rPr>
        <w:t>0xffda</w:t>
      </w:r>
      <w:r>
        <w:t xml:space="preserve">. Za touto dvojicí se tradičně nachází délka segmentu, následuje počet komponent a informace o pořadí komponent a údaje o příslušnosti </w:t>
      </w:r>
      <w:proofErr w:type="spellStart"/>
      <w:r>
        <w:t>Huffmanových</w:t>
      </w:r>
      <w:proofErr w:type="spellEnd"/>
      <w:r>
        <w:t xml:space="preserve"> tabulek. Za těmito údaji jsou umístěna komprimovaná data obrazu.</w:t>
      </w:r>
    </w:p>
    <w:p w14:paraId="4ED1E930" w14:textId="77777777" w:rsidR="0092160D" w:rsidRDefault="0092160D" w:rsidP="005D6C29">
      <w:pPr>
        <w:pStyle w:val="NadpisA"/>
      </w:pPr>
      <w:r>
        <w:br w:type="page"/>
      </w:r>
      <w:bookmarkStart w:id="75" w:name="_Toc448818362"/>
      <w:r w:rsidR="000A60C0">
        <w:lastRenderedPageBreak/>
        <w:t>Vlastní návrh a řešení</w:t>
      </w:r>
      <w:bookmarkEnd w:id="75"/>
    </w:p>
    <w:p w14:paraId="4ED1E931" w14:textId="77777777" w:rsidR="0092160D" w:rsidRPr="00D70095" w:rsidRDefault="000A60C0" w:rsidP="0092160D">
      <w:pPr>
        <w:pStyle w:val="normlntext"/>
      </w:pPr>
      <w:r>
        <w:t xml:space="preserve">Celá tato kapitola se bude zabývat vývojem hardwaru a softwaru pro </w:t>
      </w:r>
      <w:proofErr w:type="spellStart"/>
      <w:r>
        <w:t>Arduino</w:t>
      </w:r>
      <w:proofErr w:type="spellEnd"/>
      <w:r>
        <w:t xml:space="preserve">, pomocí kterého bude možno komprimovat a dekomprimovat rastrový obraz. Řešení bude kompatibilní s 8bitovou a 32bitovou verzí </w:t>
      </w:r>
      <w:proofErr w:type="spellStart"/>
      <w:r>
        <w:t>Arduino</w:t>
      </w:r>
      <w:proofErr w:type="spellEnd"/>
      <w:r>
        <w:t>. V závěru kapitoly bude otestována funkčnost celého řešení.</w:t>
      </w:r>
    </w:p>
    <w:p w14:paraId="4ED1E932" w14:textId="77777777" w:rsidR="0092160D" w:rsidRPr="00895883" w:rsidRDefault="000A60C0" w:rsidP="0092160D">
      <w:pPr>
        <w:pStyle w:val="NadpisB"/>
      </w:pPr>
      <w:bookmarkStart w:id="76" w:name="_Toc448818363"/>
      <w:r w:rsidRPr="00895883">
        <w:t xml:space="preserve">SRAM </w:t>
      </w:r>
      <w:proofErr w:type="spellStart"/>
      <w:r w:rsidRPr="00895883">
        <w:t>shield</w:t>
      </w:r>
      <w:proofErr w:type="spellEnd"/>
      <w:r w:rsidRPr="00895883">
        <w:tab/>
      </w:r>
      <w:r w:rsidR="00154AFB" w:rsidRPr="00895883">
        <w:t xml:space="preserve"> - rozšiřující deska pro </w:t>
      </w:r>
      <w:proofErr w:type="spellStart"/>
      <w:r w:rsidR="00154AFB" w:rsidRPr="00895883">
        <w:t>Arduino</w:t>
      </w:r>
      <w:bookmarkEnd w:id="76"/>
      <w:proofErr w:type="spellEnd"/>
    </w:p>
    <w:p w14:paraId="4ED1E933" w14:textId="1D51D6E7" w:rsidR="0092160D" w:rsidRDefault="001A05AB" w:rsidP="0092160D">
      <w:pPr>
        <w:pStyle w:val="normlntext"/>
      </w:pPr>
      <w:r>
        <w:t xml:space="preserve">Jelikož </w:t>
      </w:r>
      <w:r w:rsidR="000A60C0">
        <w:t xml:space="preserve">se již v začátcích </w:t>
      </w:r>
      <w:r>
        <w:t>vyskytly</w:t>
      </w:r>
      <w:r w:rsidR="000A60C0">
        <w:t xml:space="preserve"> problémy s velikostí SRAM paměti</w:t>
      </w:r>
      <w:r>
        <w:t xml:space="preserve">, kterou disponuje </w:t>
      </w:r>
      <w:proofErr w:type="spellStart"/>
      <w:r>
        <w:t>Arduino</w:t>
      </w:r>
      <w:proofErr w:type="spellEnd"/>
      <w:r>
        <w:t xml:space="preserve"> </w:t>
      </w:r>
      <w:proofErr w:type="spellStart"/>
      <w:r>
        <w:t>Mega</w:t>
      </w:r>
      <w:proofErr w:type="spellEnd"/>
      <w:r>
        <w:t>,</w:t>
      </w:r>
      <w:r w:rsidR="000A60C0">
        <w:t xml:space="preserve"> </w:t>
      </w:r>
      <w:r w:rsidR="00D9728F">
        <w:t>Bylo rozhodnuto, že bude k </w:t>
      </w:r>
      <w:proofErr w:type="spellStart"/>
      <w:r w:rsidR="00D9728F">
        <w:t>Arduino</w:t>
      </w:r>
      <w:proofErr w:type="spellEnd"/>
      <w:r w:rsidR="00D9728F">
        <w:t xml:space="preserve"> desce přidán externí SRAM čip.</w:t>
      </w:r>
      <w:r w:rsidR="00327AD4">
        <w:t xml:space="preserve"> Data, která budou dekomprimována či komprimována budou uložena na SD kartě, proto bude na do návrhu přidán i SD slot.</w:t>
      </w:r>
      <w:r w:rsidR="008B5DD7">
        <w:t xml:space="preserve"> </w:t>
      </w:r>
    </w:p>
    <w:p w14:paraId="5AE5A7F1" w14:textId="56B027FF" w:rsidR="00DA6597" w:rsidRPr="00D70095" w:rsidRDefault="00DA6597" w:rsidP="00897BC7">
      <w:pPr>
        <w:pStyle w:val="normlntext"/>
        <w:jc w:val="center"/>
      </w:pPr>
      <w:r>
        <w:rPr>
          <w:noProof/>
        </w:rPr>
        <mc:AlternateContent>
          <mc:Choice Requires="wps">
            <w:drawing>
              <wp:anchor distT="0" distB="0" distL="114300" distR="114300" simplePos="0" relativeHeight="251672576" behindDoc="0" locked="0" layoutInCell="1" allowOverlap="1" wp14:anchorId="1AEAAD1B" wp14:editId="37FFAE04">
                <wp:simplePos x="0" y="0"/>
                <wp:positionH relativeFrom="column">
                  <wp:posOffset>466090</wp:posOffset>
                </wp:positionH>
                <wp:positionV relativeFrom="paragraph">
                  <wp:posOffset>1830705</wp:posOffset>
                </wp:positionV>
                <wp:extent cx="4953000" cy="635"/>
                <wp:effectExtent l="0" t="0" r="0" b="0"/>
                <wp:wrapTight wrapText="bothSides">
                  <wp:wrapPolygon edited="0">
                    <wp:start x="0" y="0"/>
                    <wp:lineTo x="0" y="21600"/>
                    <wp:lineTo x="21600" y="21600"/>
                    <wp:lineTo x="21600" y="0"/>
                  </wp:wrapPolygon>
                </wp:wrapTight>
                <wp:docPr id="28" name="Textové pole 28"/>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14:paraId="28E38C35" w14:textId="35C0B693" w:rsidR="005F2787" w:rsidRPr="002502A1" w:rsidRDefault="005F2787" w:rsidP="00DA6597">
                            <w:pPr>
                              <w:pStyle w:val="normlntextkurzva"/>
                              <w:jc w:val="center"/>
                              <w:rPr>
                                <w:rFonts w:ascii="Times New Roman" w:hAnsi="Times New Roman"/>
                                <w:noProof/>
                              </w:rPr>
                            </w:pPr>
                            <w:bookmarkStart w:id="77" w:name="_Toc448766029"/>
                            <w:r>
                              <w:t xml:space="preserve">Obrázek </w:t>
                            </w:r>
                            <w:r w:rsidR="00FE3094">
                              <w:fldChar w:fldCharType="begin"/>
                            </w:r>
                            <w:r w:rsidR="00FE3094">
                              <w:instrText xml:space="preserve"> SEQ Obrázek \* ARABIC </w:instrText>
                            </w:r>
                            <w:r w:rsidR="00FE3094">
                              <w:fldChar w:fldCharType="separate"/>
                            </w:r>
                            <w:r>
                              <w:rPr>
                                <w:noProof/>
                              </w:rPr>
                              <w:t>10</w:t>
                            </w:r>
                            <w:r w:rsidR="00FE3094">
                              <w:rPr>
                                <w:noProof/>
                              </w:rPr>
                              <w:fldChar w:fldCharType="end"/>
                            </w:r>
                            <w:r>
                              <w:t xml:space="preserve"> Hardwarová architektura řešení</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ové pole 28" o:spid="_x0000_s1026" type="#_x0000_t202" style="position:absolute;left:0;text-align:left;margin-left:36.7pt;margin-top:144.15pt;width:390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" stroked="f">
                <v:textbox style="mso-fit-shape-to-text:t" inset="0,0,0,0">
                  <w:txbxContent>
                    <w:p w14:paraId="28E38C35" w14:textId="35C0B693" w:rsidR="005F2787" w:rsidRPr="002502A1" w:rsidRDefault="005F2787" w:rsidP="00DA6597">
                      <w:pPr>
                        <w:pStyle w:val="normlntextkurzva"/>
                        <w:jc w:val="center"/>
                        <w:rPr>
                          <w:rFonts w:ascii="Times New Roman" w:hAnsi="Times New Roman"/>
                          <w:noProof/>
                        </w:rPr>
                      </w:pPr>
                      <w:bookmarkStart w:id="78" w:name="_Toc448766029"/>
                      <w:r>
                        <w:t xml:space="preserve">Obrázek </w:t>
                      </w:r>
                      <w:fldSimple w:instr=" SEQ Obrázek \* ARABIC ">
                        <w:r>
                          <w:rPr>
                            <w:noProof/>
                          </w:rPr>
                          <w:t>10</w:t>
                        </w:r>
                      </w:fldSimple>
                      <w:r>
                        <w:t xml:space="preserve"> Hardwarová architektura řešení</w:t>
                      </w:r>
                      <w:bookmarkEnd w:id="78"/>
                    </w:p>
                  </w:txbxContent>
                </v:textbox>
                <w10:wrap type="tight"/>
              </v:shape>
            </w:pict>
          </mc:Fallback>
        </mc:AlternateContent>
      </w:r>
      <w:r w:rsidR="00897BC7">
        <w:rPr>
          <w:noProof/>
        </w:rPr>
        <w:drawing>
          <wp:inline distT="0" distB="0" distL="0" distR="0" wp14:anchorId="112B4D1C" wp14:editId="475D05B1">
            <wp:extent cx="4880610" cy="162687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0610" cy="1626870"/>
                    </a:xfrm>
                    <a:prstGeom prst="rect">
                      <a:avLst/>
                    </a:prstGeom>
                    <a:noFill/>
                    <a:ln>
                      <a:noFill/>
                    </a:ln>
                  </pic:spPr>
                </pic:pic>
              </a:graphicData>
            </a:graphic>
          </wp:inline>
        </w:drawing>
      </w:r>
    </w:p>
    <w:p w14:paraId="4ED1E934" w14:textId="77777777" w:rsidR="0092160D" w:rsidRDefault="008B5DD7" w:rsidP="0092160D">
      <w:pPr>
        <w:pStyle w:val="NadpisC"/>
      </w:pPr>
      <w:bookmarkStart w:id="78" w:name="_Toc448818364"/>
      <w:r>
        <w:t>SPI SRAM</w:t>
      </w:r>
      <w:r w:rsidR="00154AFB">
        <w:t xml:space="preserve"> 23</w:t>
      </w:r>
      <w:r>
        <w:t>LC1024</w:t>
      </w:r>
      <w:bookmarkEnd w:id="78"/>
    </w:p>
    <w:p w14:paraId="4ED1E935" w14:textId="446570E9" w:rsidR="008B5DD7" w:rsidRDefault="008B5DD7" w:rsidP="008B5DD7">
      <w:pPr>
        <w:pStyle w:val="normlntext"/>
      </w:pPr>
      <w:r>
        <w:t xml:space="preserve">Při důkladném porovnávání různých čipů pamětí a možných zapojení </w:t>
      </w:r>
      <w:r w:rsidR="00D9728F">
        <w:t>byla nalezena následující řešení</w:t>
      </w:r>
      <w:r>
        <w:t>:</w:t>
      </w:r>
    </w:p>
    <w:p w14:paraId="4ED1E936" w14:textId="77777777" w:rsidR="008B5DD7" w:rsidRDefault="008B5DD7" w:rsidP="00154AFB">
      <w:pPr>
        <w:pStyle w:val="normlntext"/>
        <w:numPr>
          <w:ilvl w:val="0"/>
          <w:numId w:val="26"/>
        </w:numPr>
      </w:pPr>
      <w:r>
        <w:t>SRAM s adresací pomocí I/O pinů – tyto paměťové čipy nabízejí v t</w:t>
      </w:r>
      <w:r w:rsidR="00712084">
        <w:t>éto variantě daleko větší úložný</w:t>
      </w:r>
      <w:r>
        <w:t xml:space="preserve"> prostor, avšak k adresaci je potřeba vytvořit řadič, který by se staral o samotnou adresaci. Návrh takového řadiče není náročný z pohledu softwaru. Z pohledu hardwaru nastává problém v komplikovaném zapojení na plošném spoji. Takový plošný spoj je problematické vyrobit v domácích podmínkách,</w:t>
      </w:r>
    </w:p>
    <w:p w14:paraId="4ED1E937" w14:textId="3EFB5387" w:rsidR="0092160D" w:rsidRDefault="008B5DD7" w:rsidP="00154AFB">
      <w:pPr>
        <w:pStyle w:val="normlntext"/>
        <w:numPr>
          <w:ilvl w:val="0"/>
          <w:numId w:val="26"/>
        </w:numPr>
      </w:pPr>
      <w:r>
        <w:lastRenderedPageBreak/>
        <w:t xml:space="preserve">SRAM s adresací pomocí integrované sběrnice SPI nebo I2C -   ačkoliv je paměť těchto čipů značně omezena, obsluha paměti je o hodně jednodušší než v předchozí variantě. </w:t>
      </w:r>
      <w:r w:rsidR="00154AFB">
        <w:t>Po sběrnici, která má 2 - 4 vodiče</w:t>
      </w:r>
      <w:r w:rsidR="00712084">
        <w:t>,</w:t>
      </w:r>
      <w:r w:rsidR="00154AFB">
        <w:t xml:space="preserve"> se zašle adresa buňky, kterou chceme obsloužit a následně se provede čtení nebo zápis. Zapojení je jednoduché, jelikož tyto pamětí mívají zpravidla osm pinů, proto je ná</w:t>
      </w:r>
      <w:r w:rsidR="00C71268">
        <w:t>vrh plošného spoje jednodušší a </w:t>
      </w:r>
      <w:r w:rsidR="00154AFB">
        <w:t>následná výroba levnější.</w:t>
      </w:r>
    </w:p>
    <w:p w14:paraId="4ED1E938" w14:textId="37CA72BA" w:rsidR="00154AFB" w:rsidRDefault="00154AFB" w:rsidP="00154AFB">
      <w:pPr>
        <w:pStyle w:val="normlntext"/>
      </w:pPr>
      <w:r>
        <w:t xml:space="preserve">Při procházení oficiálního fóra </w:t>
      </w:r>
      <w:proofErr w:type="spellStart"/>
      <w:r>
        <w:t>Arduino</w:t>
      </w:r>
      <w:proofErr w:type="spellEnd"/>
      <w:r>
        <w:t xml:space="preserve"> </w:t>
      </w:r>
      <w:r w:rsidR="00D9728F">
        <w:t>bylo nalezeno</w:t>
      </w:r>
      <w:r>
        <w:t xml:space="preserve"> zapojení SRAM paměti 23LC1024 od uživatele </w:t>
      </w:r>
      <w:proofErr w:type="spellStart"/>
      <w:r>
        <w:t>Riva</w:t>
      </w:r>
      <w:proofErr w:type="spellEnd"/>
      <w:r>
        <w:t xml:space="preserve">, u zapojení byla přiložena i jednoduchá knihovna </w:t>
      </w:r>
      <w:proofErr w:type="spellStart"/>
      <w:r>
        <w:t>SpiRAM</w:t>
      </w:r>
      <w:proofErr w:type="spellEnd"/>
      <w:r>
        <w:t xml:space="preserve"> </w:t>
      </w:r>
      <w:sdt>
        <w:sdtPr>
          <w:id w:val="615190408"/>
          <w:citation/>
        </w:sdtPr>
        <w:sdtEndPr/>
        <w:sdtContent>
          <w:r>
            <w:fldChar w:fldCharType="begin"/>
          </w:r>
          <w:r>
            <w:instrText xml:space="preserve"> CITATION nUVhITZT2I4oWeMo \l 1029 </w:instrText>
          </w:r>
          <w:r>
            <w:fldChar w:fldCharType="separate"/>
          </w:r>
          <w:r w:rsidR="001323C3">
            <w:rPr>
              <w:noProof/>
            </w:rPr>
            <w:t>[15]</w:t>
          </w:r>
          <w:r>
            <w:fldChar w:fldCharType="end"/>
          </w:r>
        </w:sdtContent>
      </w:sdt>
      <w:r>
        <w:t xml:space="preserve">, </w:t>
      </w:r>
      <w:r w:rsidR="00D9728F">
        <w:t>která byla otestována a použita v</w:t>
      </w:r>
      <w:r>
        <w:t xml:space="preserve"> řešení.</w:t>
      </w:r>
    </w:p>
    <w:p w14:paraId="5920FE44" w14:textId="77225446" w:rsidR="00834E76" w:rsidRDefault="00834E76" w:rsidP="00897BC7">
      <w:pPr>
        <w:pStyle w:val="normlntextkurzva"/>
        <w:jc w:val="center"/>
      </w:pPr>
      <w:bookmarkStart w:id="79" w:name="_Toc448344719"/>
      <w:r>
        <w:t xml:space="preserve">Tabulka </w:t>
      </w:r>
      <w:r w:rsidR="00FE3094">
        <w:fldChar w:fldCharType="begin"/>
      </w:r>
      <w:r w:rsidR="00FE3094">
        <w:instrText xml:space="preserve"> SEQ Tabulka \* ARABIC </w:instrText>
      </w:r>
      <w:r w:rsidR="00FE3094">
        <w:fldChar w:fldCharType="separate"/>
      </w:r>
      <w:r>
        <w:rPr>
          <w:noProof/>
        </w:rPr>
        <w:t>13</w:t>
      </w:r>
      <w:r w:rsidR="00FE3094">
        <w:rPr>
          <w:noProof/>
        </w:rPr>
        <w:fldChar w:fldCharType="end"/>
      </w:r>
      <w:r>
        <w:t xml:space="preserve"> Základní parametry paměti 23LC1024</w:t>
      </w:r>
      <w:bookmarkEnd w:id="79"/>
    </w:p>
    <w:tbl>
      <w:tblPr>
        <w:tblStyle w:val="Svtlmkazvraznn5"/>
        <w:tblW w:w="0" w:type="auto"/>
        <w:jc w:val="center"/>
        <w:tblLook w:val="04A0" w:firstRow="1" w:lastRow="0" w:firstColumn="1" w:lastColumn="0" w:noHBand="0" w:noVBand="1"/>
      </w:tblPr>
      <w:tblGrid>
        <w:gridCol w:w="2196"/>
        <w:gridCol w:w="1963"/>
      </w:tblGrid>
      <w:tr w:rsidR="00834E76" w14:paraId="717A0B44" w14:textId="77777777" w:rsidTr="00897B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A0E241D" w14:textId="326CAF09" w:rsidR="00834E76" w:rsidRDefault="00834E76" w:rsidP="00834E76">
            <w:pPr>
              <w:pStyle w:val="normlntext"/>
            </w:pPr>
            <w:r>
              <w:t>Vlastnost</w:t>
            </w:r>
          </w:p>
        </w:tc>
        <w:tc>
          <w:tcPr>
            <w:tcW w:w="0" w:type="auto"/>
          </w:tcPr>
          <w:p w14:paraId="1B8C53DD" w14:textId="0E83AB5D" w:rsidR="00834E76" w:rsidRDefault="00834E76" w:rsidP="00834E76">
            <w:pPr>
              <w:pStyle w:val="normlntext"/>
              <w:cnfStyle w:val="100000000000" w:firstRow="1" w:lastRow="0" w:firstColumn="0" w:lastColumn="0" w:oddVBand="0" w:evenVBand="0" w:oddHBand="0" w:evenHBand="0" w:firstRowFirstColumn="0" w:firstRowLastColumn="0" w:lastRowFirstColumn="0" w:lastRowLastColumn="0"/>
            </w:pPr>
            <w:r>
              <w:t>Hodnota</w:t>
            </w:r>
          </w:p>
        </w:tc>
      </w:tr>
      <w:tr w:rsidR="00834E76" w14:paraId="3344B170" w14:textId="77777777" w:rsidTr="00897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20F2291" w14:textId="6C51C003" w:rsidR="00834E76" w:rsidRDefault="00834E76" w:rsidP="00834E76">
            <w:pPr>
              <w:pStyle w:val="normlntext"/>
            </w:pPr>
            <w:r>
              <w:t>Velikost paměti</w:t>
            </w:r>
          </w:p>
        </w:tc>
        <w:tc>
          <w:tcPr>
            <w:tcW w:w="0" w:type="auto"/>
          </w:tcPr>
          <w:p w14:paraId="49AE000C" w14:textId="08418636" w:rsidR="00834E76" w:rsidRDefault="00834E76" w:rsidP="00834E76">
            <w:pPr>
              <w:pStyle w:val="normlntext"/>
              <w:cnfStyle w:val="000000100000" w:firstRow="0" w:lastRow="0" w:firstColumn="0" w:lastColumn="0" w:oddVBand="0" w:evenVBand="0" w:oddHBand="1" w:evenHBand="0" w:firstRowFirstColumn="0" w:firstRowLastColumn="0" w:lastRowFirstColumn="0" w:lastRowLastColumn="0"/>
            </w:pPr>
            <w:r>
              <w:t xml:space="preserve">1 </w:t>
            </w:r>
            <w:proofErr w:type="spellStart"/>
            <w:r>
              <w:t>Mb</w:t>
            </w:r>
            <w:proofErr w:type="spellEnd"/>
            <w:r>
              <w:t xml:space="preserve"> (128K x 8b)</w:t>
            </w:r>
          </w:p>
        </w:tc>
      </w:tr>
      <w:tr w:rsidR="00834E76" w14:paraId="471C5116" w14:textId="77777777" w:rsidTr="00897B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D57F0CC" w14:textId="174019E5" w:rsidR="00834E76" w:rsidRDefault="00834E76" w:rsidP="00834E76">
            <w:pPr>
              <w:pStyle w:val="normlntext"/>
            </w:pPr>
            <w:r>
              <w:t>Pracovní frekvence</w:t>
            </w:r>
          </w:p>
        </w:tc>
        <w:tc>
          <w:tcPr>
            <w:tcW w:w="0" w:type="auto"/>
          </w:tcPr>
          <w:p w14:paraId="61BDBD84" w14:textId="54C68AA0" w:rsidR="00834E76" w:rsidRDefault="00834E76" w:rsidP="00834E76">
            <w:pPr>
              <w:pStyle w:val="normlntext"/>
              <w:cnfStyle w:val="000000010000" w:firstRow="0" w:lastRow="0" w:firstColumn="0" w:lastColumn="0" w:oddVBand="0" w:evenVBand="0" w:oddHBand="0" w:evenHBand="1" w:firstRowFirstColumn="0" w:firstRowLastColumn="0" w:lastRowFirstColumn="0" w:lastRowLastColumn="0"/>
            </w:pPr>
            <w:r>
              <w:t>Až 20 MHz</w:t>
            </w:r>
          </w:p>
        </w:tc>
      </w:tr>
      <w:tr w:rsidR="00834E76" w14:paraId="12849A9A" w14:textId="77777777" w:rsidTr="00897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45F948E" w14:textId="112E21C3" w:rsidR="00834E76" w:rsidRDefault="00834E76" w:rsidP="00834E76">
            <w:pPr>
              <w:pStyle w:val="normlntext"/>
            </w:pPr>
            <w:r>
              <w:t>Napájecí napětí</w:t>
            </w:r>
          </w:p>
        </w:tc>
        <w:tc>
          <w:tcPr>
            <w:tcW w:w="0" w:type="auto"/>
          </w:tcPr>
          <w:p w14:paraId="01D2E415" w14:textId="2F1AAFA3" w:rsidR="00834E76" w:rsidRDefault="00834E76" w:rsidP="00834E76">
            <w:pPr>
              <w:pStyle w:val="normlntext"/>
              <w:cnfStyle w:val="000000100000" w:firstRow="0" w:lastRow="0" w:firstColumn="0" w:lastColumn="0" w:oddVBand="0" w:evenVBand="0" w:oddHBand="1" w:evenHBand="0" w:firstRowFirstColumn="0" w:firstRowLastColumn="0" w:lastRowFirstColumn="0" w:lastRowLastColumn="0"/>
            </w:pPr>
            <w:r>
              <w:t>2,5 – 5 V</w:t>
            </w:r>
          </w:p>
        </w:tc>
      </w:tr>
      <w:tr w:rsidR="00834E76" w14:paraId="2013CB58" w14:textId="77777777" w:rsidTr="00897B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42BB66E" w14:textId="31D1F8D4" w:rsidR="00834E76" w:rsidRDefault="00834E76" w:rsidP="00834E76">
            <w:pPr>
              <w:pStyle w:val="normlntext"/>
            </w:pPr>
            <w:r>
              <w:t>Sběrnice</w:t>
            </w:r>
          </w:p>
        </w:tc>
        <w:tc>
          <w:tcPr>
            <w:tcW w:w="0" w:type="auto"/>
          </w:tcPr>
          <w:p w14:paraId="1C025216" w14:textId="2DD0D868" w:rsidR="00834E76" w:rsidRDefault="00834E76" w:rsidP="00834E76">
            <w:pPr>
              <w:pStyle w:val="normlntext"/>
              <w:cnfStyle w:val="000000010000" w:firstRow="0" w:lastRow="0" w:firstColumn="0" w:lastColumn="0" w:oddVBand="0" w:evenVBand="0" w:oddHBand="0" w:evenHBand="1" w:firstRowFirstColumn="0" w:firstRowLastColumn="0" w:lastRowFirstColumn="0" w:lastRowLastColumn="0"/>
            </w:pPr>
            <w:r>
              <w:t>SPI</w:t>
            </w:r>
          </w:p>
        </w:tc>
      </w:tr>
    </w:tbl>
    <w:p w14:paraId="3FFC59F3" w14:textId="77777777" w:rsidR="00834E76" w:rsidRDefault="00834E76" w:rsidP="00834E76">
      <w:pPr>
        <w:pStyle w:val="normlntext"/>
      </w:pPr>
    </w:p>
    <w:p w14:paraId="4ED1E93E" w14:textId="77777777" w:rsidR="009E3B9F" w:rsidRDefault="009E3B9F" w:rsidP="009E3B9F">
      <w:pPr>
        <w:pStyle w:val="normlntext"/>
      </w:pPr>
      <w:r>
        <w:t xml:space="preserve">Díky napájecímu napětí 2,5 – 5 V a I/O pinům tolerantních k 5V logice je tato paměť vhodná bez jakýchkoli úprav zapojení pro </w:t>
      </w:r>
      <w:proofErr w:type="spellStart"/>
      <w:r>
        <w:t>Arduino</w:t>
      </w:r>
      <w:proofErr w:type="spellEnd"/>
      <w:r>
        <w:t xml:space="preserve"> </w:t>
      </w:r>
      <w:proofErr w:type="spellStart"/>
      <w:r>
        <w:t>Mega</w:t>
      </w:r>
      <w:proofErr w:type="spellEnd"/>
      <w:r>
        <w:t xml:space="preserve"> i </w:t>
      </w:r>
      <w:proofErr w:type="spellStart"/>
      <w:r>
        <w:t>Due</w:t>
      </w:r>
      <w:proofErr w:type="spellEnd"/>
      <w:r>
        <w:t>.</w:t>
      </w:r>
    </w:p>
    <w:p w14:paraId="4ED1E93F" w14:textId="77777777" w:rsidR="009E3B9F" w:rsidRDefault="009E3B9F" w:rsidP="004671EC">
      <w:pPr>
        <w:pStyle w:val="NadpisC"/>
      </w:pPr>
      <w:bookmarkStart w:id="80" w:name="_Toc448818365"/>
      <w:r>
        <w:t>SD slot</w:t>
      </w:r>
      <w:bookmarkEnd w:id="80"/>
    </w:p>
    <w:p w14:paraId="4ED1E940" w14:textId="3E9F49B5" w:rsidR="00327AD4" w:rsidRDefault="00327AD4" w:rsidP="00327AD4">
      <w:pPr>
        <w:pStyle w:val="normlntext"/>
      </w:pPr>
      <w:r>
        <w:t>Pro čtení a zápis je použita SD karta, proto bylo nutné do</w:t>
      </w:r>
      <w:r w:rsidR="00C71268">
        <w:t xml:space="preserve"> navrhovaného návrhu zahrnout i </w:t>
      </w:r>
      <w:r>
        <w:t>SD slot, do kterého bude vložena SD karta.</w:t>
      </w:r>
    </w:p>
    <w:p w14:paraId="4ED1E941" w14:textId="77777777" w:rsidR="00327AD4" w:rsidRDefault="00327AD4" w:rsidP="00327AD4">
      <w:pPr>
        <w:pStyle w:val="normlntext"/>
      </w:pPr>
      <w:r>
        <w:t xml:space="preserve">SD karta </w:t>
      </w:r>
      <w:proofErr w:type="gramStart"/>
      <w:r>
        <w:t>využívá</w:t>
      </w:r>
      <w:proofErr w:type="gramEnd"/>
      <w:r>
        <w:t xml:space="preserve"> pro komunikaci sběrnici </w:t>
      </w:r>
      <w:proofErr w:type="gramStart"/>
      <w:r>
        <w:t>SPI</w:t>
      </w:r>
      <w:proofErr w:type="gramEnd"/>
      <w:r>
        <w:t>, ale pouze v logice s napětím 3,3 V, připojení 5 V na piny SD karty může kartu nenávratně poškodit. Proto je nutné zapojení slotu součástky pro převod logiky na 3,3 V.</w:t>
      </w:r>
    </w:p>
    <w:p w14:paraId="4ED1E942" w14:textId="77777777" w:rsidR="00327AD4" w:rsidRDefault="00327AD4" w:rsidP="00327AD4">
      <w:pPr>
        <w:pStyle w:val="NadpisC"/>
      </w:pPr>
      <w:bookmarkStart w:id="81" w:name="_Toc448818366"/>
      <w:r>
        <w:lastRenderedPageBreak/>
        <w:t>Převodník pro SD kartu</w:t>
      </w:r>
      <w:bookmarkEnd w:id="81"/>
    </w:p>
    <w:p w14:paraId="4ED1E943" w14:textId="77777777" w:rsidR="00327AD4" w:rsidRDefault="00327AD4" w:rsidP="009E702F">
      <w:pPr>
        <w:pStyle w:val="normlntext"/>
      </w:pPr>
      <w:r>
        <w:t xml:space="preserve">Pro zachování kompatibility rozšiřující desky bylo nutné mezi </w:t>
      </w:r>
      <w:proofErr w:type="spellStart"/>
      <w:r>
        <w:t>Arduino</w:t>
      </w:r>
      <w:proofErr w:type="spellEnd"/>
      <w:r>
        <w:t xml:space="preserve"> a SD kartu zapojit převodník logiky. Pokud by deska byla používána pouze s </w:t>
      </w:r>
      <w:proofErr w:type="spellStart"/>
      <w:r>
        <w:t>Arduino</w:t>
      </w:r>
      <w:proofErr w:type="spellEnd"/>
      <w:r>
        <w:t xml:space="preserve"> </w:t>
      </w:r>
      <w:proofErr w:type="spellStart"/>
      <w:r>
        <w:t>Due</w:t>
      </w:r>
      <w:proofErr w:type="spellEnd"/>
      <w:r>
        <w:t xml:space="preserve">, logické oddělení by nutné nebylo, jelikož </w:t>
      </w:r>
      <w:proofErr w:type="spellStart"/>
      <w:r>
        <w:t>Arduino</w:t>
      </w:r>
      <w:proofErr w:type="spellEnd"/>
      <w:r>
        <w:t xml:space="preserve"> </w:t>
      </w:r>
      <w:proofErr w:type="spellStart"/>
      <w:r>
        <w:t>Due</w:t>
      </w:r>
      <w:proofErr w:type="spellEnd"/>
      <w:r>
        <w:t xml:space="preserve"> využívá logiku 3,3 V</w:t>
      </w:r>
      <w:r w:rsidR="009E702F">
        <w:t>.</w:t>
      </w:r>
    </w:p>
    <w:p w14:paraId="4ED1E944" w14:textId="208C164D" w:rsidR="005F1EF9" w:rsidRDefault="009E702F" w:rsidP="009E702F">
      <w:pPr>
        <w:pStyle w:val="normlntext"/>
      </w:pPr>
      <w:r>
        <w:t xml:space="preserve">V prvotních návrzích jsem zkoušel na plošný spoj navrhnout zapojení převodníků pomocí </w:t>
      </w:r>
      <w:r w:rsidR="00F276CC">
        <w:t xml:space="preserve">rezistorů a </w:t>
      </w:r>
      <w:r>
        <w:t>tranzistorů</w:t>
      </w:r>
      <w:r w:rsidR="00F276CC">
        <w:t xml:space="preserve"> přímo na plošném spoji</w:t>
      </w:r>
      <w:r>
        <w:t>, ale podotýkal jsem se s problém</w:t>
      </w:r>
      <w:r w:rsidR="00C71268">
        <w:t>y mnohonásobného křížení cest. P</w:t>
      </w:r>
      <w:r>
        <w:t xml:space="preserve">roto jsem využil externího převodníku, který je zapojen na </w:t>
      </w:r>
      <w:r w:rsidR="00F276CC">
        <w:t xml:space="preserve">jiném </w:t>
      </w:r>
      <w:r>
        <w:t>plošném spoji a má vstupy a výstupy vyvedeny na konektorové liště.</w:t>
      </w:r>
    </w:p>
    <w:p w14:paraId="4ED1E945" w14:textId="77777777" w:rsidR="005F1EF9" w:rsidRDefault="009E702F" w:rsidP="009E702F">
      <w:pPr>
        <w:pStyle w:val="normlntext"/>
      </w:pPr>
      <w:r>
        <w:t>Použitý převodník disponuje čtyřmi kanály s obousměrnou komunikací</w:t>
      </w:r>
      <w:r w:rsidR="007473E5">
        <w:t xml:space="preserve">. </w:t>
      </w:r>
      <w:r w:rsidR="005F1EF9">
        <w:t>Jelikož zapojení sběrnice vyžaduje pouze čtyři vodiče, je tento převodník optimální</w:t>
      </w:r>
      <w:r w:rsidR="00F276CC">
        <w:t>.</w:t>
      </w:r>
    </w:p>
    <w:p w14:paraId="4ED1E946" w14:textId="77777777" w:rsidR="005F1EF9" w:rsidRDefault="005F1EF9" w:rsidP="0017193E">
      <w:pPr>
        <w:pStyle w:val="normlntext"/>
        <w:keepNext/>
        <w:jc w:val="center"/>
      </w:pPr>
      <w:r>
        <w:rPr>
          <w:noProof/>
        </w:rPr>
        <w:drawing>
          <wp:inline distT="0" distB="0" distL="0" distR="0" wp14:anchorId="4ED1EA1C" wp14:editId="4ED1EA1D">
            <wp:extent cx="1940119" cy="1940119"/>
            <wp:effectExtent l="0" t="0" r="3175" b="317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itPřevodník.jpg"/>
                    <pic:cNvPicPr/>
                  </pic:nvPicPr>
                  <pic:blipFill>
                    <a:blip r:embed="rId31">
                      <a:extLst>
                        <a:ext uri="{28A0092B-C50C-407E-A947-70E740481C1C}">
                          <a14:useLocalDpi xmlns:a14="http://schemas.microsoft.com/office/drawing/2010/main" val="0"/>
                        </a:ext>
                      </a:extLst>
                    </a:blip>
                    <a:stretch>
                      <a:fillRect/>
                    </a:stretch>
                  </pic:blipFill>
                  <pic:spPr>
                    <a:xfrm>
                      <a:off x="0" y="0"/>
                      <a:ext cx="1940793" cy="1940793"/>
                    </a:xfrm>
                    <a:prstGeom prst="rect">
                      <a:avLst/>
                    </a:prstGeom>
                  </pic:spPr>
                </pic:pic>
              </a:graphicData>
            </a:graphic>
          </wp:inline>
        </w:drawing>
      </w:r>
    </w:p>
    <w:p w14:paraId="4ED1E947" w14:textId="0E3B97DD" w:rsidR="005F1EF9" w:rsidRDefault="005F1EF9" w:rsidP="0017193E">
      <w:pPr>
        <w:pStyle w:val="normlntextkurzva"/>
        <w:jc w:val="center"/>
      </w:pPr>
      <w:bookmarkStart w:id="82" w:name="_Toc448766030"/>
      <w:r>
        <w:t xml:space="preserve">Obrázek </w:t>
      </w:r>
      <w:r w:rsidR="00FE3094">
        <w:fldChar w:fldCharType="begin"/>
      </w:r>
      <w:r w:rsidR="00FE3094">
        <w:instrText xml:space="preserve"> SEQ Obrázek \* AR</w:instrText>
      </w:r>
      <w:r w:rsidR="00FE3094">
        <w:instrText xml:space="preserve">ABIC </w:instrText>
      </w:r>
      <w:r w:rsidR="00FE3094">
        <w:fldChar w:fldCharType="separate"/>
      </w:r>
      <w:r w:rsidR="00DA6597">
        <w:rPr>
          <w:noProof/>
        </w:rPr>
        <w:t>11</w:t>
      </w:r>
      <w:r w:rsidR="00FE3094">
        <w:rPr>
          <w:noProof/>
        </w:rPr>
        <w:fldChar w:fldCharType="end"/>
      </w:r>
      <w:r>
        <w:t xml:space="preserve"> </w:t>
      </w:r>
      <w:r w:rsidRPr="00834E76">
        <w:t>Použitý</w:t>
      </w:r>
      <w:r>
        <w:t xml:space="preserve"> </w:t>
      </w:r>
      <w:r w:rsidR="00D23FFC">
        <w:t>čtyř kanálový</w:t>
      </w:r>
      <w:r>
        <w:t xml:space="preserve"> logický převodník </w:t>
      </w:r>
      <w:sdt>
        <w:sdtPr>
          <w:id w:val="1297882087"/>
          <w:citation/>
        </w:sdtPr>
        <w:sdtEndPr/>
        <w:sdtContent>
          <w:r>
            <w:fldChar w:fldCharType="begin"/>
          </w:r>
          <w:r>
            <w:instrText xml:space="preserve"> CITATION BiD16 \l 1029 </w:instrText>
          </w:r>
          <w:r>
            <w:fldChar w:fldCharType="separate"/>
          </w:r>
          <w:r w:rsidR="001323C3">
            <w:rPr>
              <w:noProof/>
            </w:rPr>
            <w:t>[16]</w:t>
          </w:r>
          <w:r>
            <w:fldChar w:fldCharType="end"/>
          </w:r>
        </w:sdtContent>
      </w:sdt>
      <w:bookmarkEnd w:id="82"/>
    </w:p>
    <w:p w14:paraId="4ED1E948" w14:textId="77777777" w:rsidR="009E702F" w:rsidRDefault="007473E5" w:rsidP="009E702F">
      <w:pPr>
        <w:pStyle w:val="normlntext"/>
      </w:pPr>
      <w:r>
        <w:t xml:space="preserve">Zapojení každého kanálu je realizováno MOSFET tranzistorem </w:t>
      </w:r>
      <w:r w:rsidR="005F1EF9">
        <w:t xml:space="preserve">BSS138 </w:t>
      </w:r>
      <w:r>
        <w:t>a dvěma rezistory.</w:t>
      </w:r>
    </w:p>
    <w:p w14:paraId="4ED1E949" w14:textId="77777777" w:rsidR="00F276CC" w:rsidRDefault="00F276CC" w:rsidP="0017193E">
      <w:pPr>
        <w:pStyle w:val="normlntext"/>
        <w:keepNext/>
        <w:jc w:val="center"/>
      </w:pPr>
      <w:r>
        <w:rPr>
          <w:noProof/>
        </w:rPr>
        <w:drawing>
          <wp:inline distT="0" distB="0" distL="0" distR="0" wp14:anchorId="4ED1EA1E" wp14:editId="4ED1EA1F">
            <wp:extent cx="2926080" cy="2397269"/>
            <wp:effectExtent l="0" t="0" r="7620" b="317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level-shif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33341" cy="2403218"/>
                    </a:xfrm>
                    <a:prstGeom prst="rect">
                      <a:avLst/>
                    </a:prstGeom>
                  </pic:spPr>
                </pic:pic>
              </a:graphicData>
            </a:graphic>
          </wp:inline>
        </w:drawing>
      </w:r>
    </w:p>
    <w:p w14:paraId="4ED1E94A" w14:textId="1AA99711" w:rsidR="00F276CC" w:rsidRDefault="00F276CC" w:rsidP="0017193E">
      <w:pPr>
        <w:pStyle w:val="normlntextkurzva"/>
        <w:jc w:val="center"/>
      </w:pPr>
      <w:bookmarkStart w:id="83" w:name="_Toc448766031"/>
      <w:r>
        <w:t xml:space="preserve">Obrázek </w:t>
      </w:r>
      <w:r w:rsidR="00FE3094">
        <w:fldChar w:fldCharType="begin"/>
      </w:r>
      <w:r w:rsidR="00FE3094">
        <w:instrText xml:space="preserve"> SEQ Obrázek \* ARABIC </w:instrText>
      </w:r>
      <w:r w:rsidR="00FE3094">
        <w:fldChar w:fldCharType="separate"/>
      </w:r>
      <w:r w:rsidR="00DA6597">
        <w:rPr>
          <w:noProof/>
        </w:rPr>
        <w:t>12</w:t>
      </w:r>
      <w:r w:rsidR="00FE3094">
        <w:rPr>
          <w:noProof/>
        </w:rPr>
        <w:fldChar w:fldCharType="end"/>
      </w:r>
      <w:r>
        <w:t xml:space="preserve"> Zapojení jedn</w:t>
      </w:r>
      <w:r w:rsidR="0017193E">
        <w:t>oho kanálu logického převodníku</w:t>
      </w:r>
      <w:r>
        <w:t xml:space="preserve"> </w:t>
      </w:r>
      <w:sdt>
        <w:sdtPr>
          <w:id w:val="-1375153321"/>
          <w:citation/>
        </w:sdtPr>
        <w:sdtEndPr/>
        <w:sdtContent>
          <w:r>
            <w:fldChar w:fldCharType="begin"/>
          </w:r>
          <w:r>
            <w:instrText xml:space="preserve"> CITATION Vla11 \l 1029 </w:instrText>
          </w:r>
          <w:r>
            <w:fldChar w:fldCharType="separate"/>
          </w:r>
          <w:r w:rsidR="001323C3">
            <w:rPr>
              <w:noProof/>
            </w:rPr>
            <w:t>[17]</w:t>
          </w:r>
          <w:r>
            <w:fldChar w:fldCharType="end"/>
          </w:r>
        </w:sdtContent>
      </w:sdt>
      <w:bookmarkEnd w:id="83"/>
    </w:p>
    <w:p w14:paraId="4ED1E94B" w14:textId="77777777" w:rsidR="00F276CC" w:rsidRDefault="00F276CC" w:rsidP="00F276CC">
      <w:pPr>
        <w:pStyle w:val="normlntext"/>
      </w:pPr>
      <w:r>
        <w:lastRenderedPageBreak/>
        <w:t xml:space="preserve">Princip obvodu je docela jednoduchý. </w:t>
      </w:r>
      <w:r w:rsidRPr="00F276CC">
        <w:rPr>
          <w:i/>
        </w:rPr>
        <w:t>VL</w:t>
      </w:r>
      <w:r>
        <w:t xml:space="preserve"> označuje nižší napájecí napětí a </w:t>
      </w:r>
      <w:r w:rsidRPr="00F276CC">
        <w:rPr>
          <w:i/>
        </w:rPr>
        <w:t>VH</w:t>
      </w:r>
      <w:r>
        <w:t xml:space="preserve"> zase vyšší. </w:t>
      </w:r>
      <w:r w:rsidRPr="00F276CC">
        <w:rPr>
          <w:i/>
        </w:rPr>
        <w:t>SL</w:t>
      </w:r>
      <w:r>
        <w:t xml:space="preserve"> je signál s nižší (např. 3,3V) logikou a </w:t>
      </w:r>
      <w:r w:rsidRPr="00F276CC">
        <w:rPr>
          <w:i/>
        </w:rPr>
        <w:t>SH</w:t>
      </w:r>
      <w:r>
        <w:t xml:space="preserve"> zase vyšší (např. 5V). Pokud ani jedna strana nekomunikuje, </w:t>
      </w:r>
      <w:proofErr w:type="spellStart"/>
      <w:r>
        <w:t>pull</w:t>
      </w:r>
      <w:proofErr w:type="spellEnd"/>
      <w:r>
        <w:t xml:space="preserve">-up rezistory způsobí, že je linka na obou stranách v logické jedničce. Tedy SL=3,3V a SH=5V. Rozdíl napětí mezi vývody </w:t>
      </w:r>
      <w:r w:rsidRPr="00F276CC">
        <w:rPr>
          <w:i/>
        </w:rPr>
        <w:t>source</w:t>
      </w:r>
      <w:r>
        <w:t xml:space="preserve"> a </w:t>
      </w:r>
      <w:proofErr w:type="spellStart"/>
      <w:r w:rsidRPr="00F276CC">
        <w:rPr>
          <w:i/>
        </w:rPr>
        <w:t>gate</w:t>
      </w:r>
      <w:proofErr w:type="spellEnd"/>
      <w:r>
        <w:t xml:space="preserve"> tranzistory je blíz</w:t>
      </w:r>
      <w:r w:rsidR="00D31310">
        <w:t>ké nule a tranzistor je zavřen.</w:t>
      </w:r>
    </w:p>
    <w:p w14:paraId="4ED1E94C" w14:textId="39404C15" w:rsidR="00F276CC" w:rsidRDefault="00F276CC" w:rsidP="00F276CC">
      <w:pPr>
        <w:pStyle w:val="normlntext"/>
      </w:pPr>
      <w:r>
        <w:t xml:space="preserve">Jakmile levá strana (ta s nižším napětím) spojí linku se zemí (logická nula), rozdíl napětí mezi source a </w:t>
      </w:r>
      <w:proofErr w:type="spellStart"/>
      <w:r>
        <w:t>gate</w:t>
      </w:r>
      <w:proofErr w:type="spellEnd"/>
      <w:r>
        <w:t xml:space="preserve"> tranzistoru stoupne</w:t>
      </w:r>
      <w:r w:rsidR="00C71268">
        <w:t>,</w:t>
      </w:r>
      <w:r>
        <w:t xml:space="preserve"> a tím se otevře. Logická nula se objeví i na pravé straně.</w:t>
      </w:r>
    </w:p>
    <w:p w14:paraId="4ED1E94D" w14:textId="03EAD975" w:rsidR="00F276CC" w:rsidRDefault="00F276CC" w:rsidP="00F276CC">
      <w:pPr>
        <w:pStyle w:val="normlntext"/>
      </w:pPr>
      <w:r>
        <w:t xml:space="preserve">Pokud pravá strana spojí linku se zemí, dioda mezi </w:t>
      </w:r>
      <w:r w:rsidRPr="00F276CC">
        <w:rPr>
          <w:i/>
        </w:rPr>
        <w:t>source</w:t>
      </w:r>
      <w:r>
        <w:t xml:space="preserve"> a </w:t>
      </w:r>
      <w:proofErr w:type="spellStart"/>
      <w:r w:rsidRPr="00F276CC">
        <w:rPr>
          <w:i/>
        </w:rPr>
        <w:t>drain</w:t>
      </w:r>
      <w:proofErr w:type="spellEnd"/>
      <w:r>
        <w:t xml:space="preserve"> tranzistoru způsobí, že se zvětší rozdíl napětí mezi </w:t>
      </w:r>
      <w:r w:rsidRPr="00F276CC">
        <w:rPr>
          <w:i/>
        </w:rPr>
        <w:t xml:space="preserve">source </w:t>
      </w:r>
      <w:r>
        <w:t xml:space="preserve">a </w:t>
      </w:r>
      <w:proofErr w:type="spellStart"/>
      <w:r w:rsidRPr="00F276CC">
        <w:rPr>
          <w:u w:val="single"/>
        </w:rPr>
        <w:t>gate</w:t>
      </w:r>
      <w:proofErr w:type="spellEnd"/>
      <w:r>
        <w:t xml:space="preserve"> a tranzistor se otevře. Tím se na levé straně objeví logická nula</w:t>
      </w:r>
      <w:sdt>
        <w:sdtPr>
          <w:id w:val="140088219"/>
          <w:citation/>
        </w:sdtPr>
        <w:sdtEndPr/>
        <w:sdtContent>
          <w:r>
            <w:fldChar w:fldCharType="begin"/>
          </w:r>
          <w:r>
            <w:instrText xml:space="preserve"> CITATION Vla11 \l 1029 </w:instrText>
          </w:r>
          <w:r>
            <w:fldChar w:fldCharType="separate"/>
          </w:r>
          <w:r w:rsidR="001323C3">
            <w:rPr>
              <w:noProof/>
            </w:rPr>
            <w:t xml:space="preserve"> [17]</w:t>
          </w:r>
          <w:r>
            <w:fldChar w:fldCharType="end"/>
          </w:r>
        </w:sdtContent>
      </w:sdt>
      <w:r w:rsidR="0017193E">
        <w:t>.</w:t>
      </w:r>
    </w:p>
    <w:p w14:paraId="4ED1E94E" w14:textId="77777777" w:rsidR="004671EC" w:rsidRDefault="004671EC" w:rsidP="004671EC">
      <w:pPr>
        <w:pStyle w:val="NadpisC"/>
      </w:pPr>
      <w:bookmarkStart w:id="84" w:name="_Toc448818367"/>
      <w:r>
        <w:t xml:space="preserve">Zapojení SRAM </w:t>
      </w:r>
      <w:proofErr w:type="spellStart"/>
      <w:r>
        <w:t>shieldu</w:t>
      </w:r>
      <w:bookmarkEnd w:id="84"/>
      <w:proofErr w:type="spellEnd"/>
    </w:p>
    <w:p w14:paraId="4ED1E94F" w14:textId="77777777" w:rsidR="004671EC" w:rsidRDefault="004671EC" w:rsidP="00B200FE">
      <w:pPr>
        <w:pStyle w:val="normlntext"/>
      </w:pPr>
      <w:r>
        <w:t>Návrh rozšiřující desky vychází z </w:t>
      </w:r>
      <w:proofErr w:type="spellStart"/>
      <w:r>
        <w:t>Arduino</w:t>
      </w:r>
      <w:proofErr w:type="spellEnd"/>
      <w:r>
        <w:t xml:space="preserve"> </w:t>
      </w:r>
      <w:proofErr w:type="spellStart"/>
      <w:r>
        <w:t>Mega</w:t>
      </w:r>
      <w:proofErr w:type="spellEnd"/>
      <w:r>
        <w:t xml:space="preserve"> </w:t>
      </w:r>
      <w:proofErr w:type="spellStart"/>
      <w:r w:rsidR="00B200FE">
        <w:t>protoshieldu</w:t>
      </w:r>
      <w:proofErr w:type="spellEnd"/>
      <w:r w:rsidR="00B200FE">
        <w:rPr>
          <w:rStyle w:val="Znakapoznpodarou"/>
        </w:rPr>
        <w:footnoteReference w:id="3"/>
      </w:r>
      <w:r w:rsidR="00B200FE">
        <w:t>. Z </w:t>
      </w:r>
      <w:proofErr w:type="spellStart"/>
      <w:r w:rsidR="00B200FE">
        <w:t>protoshieldu</w:t>
      </w:r>
      <w:proofErr w:type="spellEnd"/>
      <w:r w:rsidR="00B200FE">
        <w:t xml:space="preserve"> byly odebrány veškeré nepotřebné kontakty, tlačítka a přebytečné konektorové lišty. </w:t>
      </w:r>
      <w:proofErr w:type="spellStart"/>
      <w:r w:rsidR="00B200FE">
        <w:t>Arduino</w:t>
      </w:r>
      <w:proofErr w:type="spellEnd"/>
      <w:r w:rsidR="00B200FE">
        <w:t xml:space="preserve"> </w:t>
      </w:r>
      <w:proofErr w:type="spellStart"/>
      <w:r w:rsidR="00B200FE">
        <w:t>Mega</w:t>
      </w:r>
      <w:proofErr w:type="spellEnd"/>
      <w:r w:rsidR="00B200FE">
        <w:t xml:space="preserve"> má sběrnici SPI vyvedenou na pinech 50, 51, 52, 53 a konektoru ISCP, </w:t>
      </w:r>
      <w:proofErr w:type="spellStart"/>
      <w:r w:rsidR="00B200FE">
        <w:t>Arduino</w:t>
      </w:r>
      <w:proofErr w:type="spellEnd"/>
      <w:r w:rsidR="00B200FE">
        <w:t xml:space="preserve"> </w:t>
      </w:r>
      <w:proofErr w:type="spellStart"/>
      <w:r w:rsidR="00B200FE">
        <w:t>Due</w:t>
      </w:r>
      <w:proofErr w:type="spellEnd"/>
      <w:r w:rsidR="00B200FE">
        <w:t xml:space="preserve"> pouze na konektoru ISCP. Z tohoto důvodu bylo nutné zapojit konektorovou lištu do středu </w:t>
      </w:r>
      <w:proofErr w:type="spellStart"/>
      <w:r w:rsidR="00B200FE">
        <w:t>shieldu</w:t>
      </w:r>
      <w:proofErr w:type="spellEnd"/>
      <w:r w:rsidR="00B200FE">
        <w:t xml:space="preserve">, aby </w:t>
      </w:r>
      <w:proofErr w:type="gramStart"/>
      <w:r w:rsidR="00B200FE">
        <w:t>byla</w:t>
      </w:r>
      <w:proofErr w:type="gramEnd"/>
      <w:r w:rsidR="00B200FE">
        <w:t xml:space="preserve"> komunikace skrze </w:t>
      </w:r>
      <w:proofErr w:type="gramStart"/>
      <w:r w:rsidR="00B200FE">
        <w:t>SPI</w:t>
      </w:r>
      <w:proofErr w:type="gramEnd"/>
      <w:r w:rsidR="00B200FE">
        <w:t xml:space="preserve"> možná na obou deskách.</w:t>
      </w:r>
      <w:r w:rsidR="006B5811">
        <w:t xml:space="preserve"> Kvůli zapojení převodníku úrovní byl na desku přidán přepínač (</w:t>
      </w:r>
      <w:proofErr w:type="spellStart"/>
      <w:r w:rsidR="006B5811">
        <w:t>jumper</w:t>
      </w:r>
      <w:proofErr w:type="spellEnd"/>
      <w:r w:rsidR="006B5811">
        <w:t>) vstupního napětí. Pro zapojení paměti 23LC1024 bylo použito katalogové zapojení.</w:t>
      </w:r>
    </w:p>
    <w:p w14:paraId="4ED1E950" w14:textId="77777777" w:rsidR="00996ED1" w:rsidRDefault="00803CCD" w:rsidP="0017193E">
      <w:pPr>
        <w:pStyle w:val="normlntext"/>
        <w:keepNext/>
        <w:jc w:val="center"/>
      </w:pPr>
      <w:r>
        <w:rPr>
          <w:noProof/>
        </w:rPr>
        <w:drawing>
          <wp:inline distT="0" distB="0" distL="0" distR="0" wp14:anchorId="4ED1EA20" wp14:editId="4ED1EA21">
            <wp:extent cx="3374143" cy="1959868"/>
            <wp:effectExtent l="0" t="0" r="0" b="254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4143" cy="1959868"/>
                    </a:xfrm>
                    <a:prstGeom prst="rect">
                      <a:avLst/>
                    </a:prstGeom>
                  </pic:spPr>
                </pic:pic>
              </a:graphicData>
            </a:graphic>
          </wp:inline>
        </w:drawing>
      </w:r>
    </w:p>
    <w:p w14:paraId="4ED1E951" w14:textId="366D63C6" w:rsidR="006B5811" w:rsidRDefault="00996ED1" w:rsidP="0017193E">
      <w:pPr>
        <w:pStyle w:val="normlntextkurzva"/>
        <w:jc w:val="center"/>
      </w:pPr>
      <w:bookmarkStart w:id="85" w:name="_Toc448766032"/>
      <w:r>
        <w:t xml:space="preserve">Obrázek </w:t>
      </w:r>
      <w:r w:rsidR="00FE3094">
        <w:fldChar w:fldCharType="begin"/>
      </w:r>
      <w:r w:rsidR="00FE3094">
        <w:instrText xml:space="preserve"> SEQ Ob</w:instrText>
      </w:r>
      <w:r w:rsidR="00FE3094">
        <w:instrText xml:space="preserve">rázek \* ARABIC </w:instrText>
      </w:r>
      <w:r w:rsidR="00FE3094">
        <w:fldChar w:fldCharType="separate"/>
      </w:r>
      <w:r w:rsidR="00DA6597">
        <w:rPr>
          <w:noProof/>
        </w:rPr>
        <w:t>13</w:t>
      </w:r>
      <w:r w:rsidR="00FE3094">
        <w:rPr>
          <w:noProof/>
        </w:rPr>
        <w:fldChar w:fldCharType="end"/>
      </w:r>
      <w:r>
        <w:t xml:space="preserve"> Plošný spoj SRAM </w:t>
      </w:r>
      <w:proofErr w:type="spellStart"/>
      <w:r>
        <w:t>shieldu</w:t>
      </w:r>
      <w:proofErr w:type="spellEnd"/>
      <w:r>
        <w:t>.</w:t>
      </w:r>
      <w:bookmarkEnd w:id="85"/>
    </w:p>
    <w:p w14:paraId="4ED1E952" w14:textId="77777777" w:rsidR="00B66427" w:rsidRDefault="00996ED1" w:rsidP="00996ED1">
      <w:pPr>
        <w:pStyle w:val="normlntext"/>
      </w:pPr>
      <w:r>
        <w:lastRenderedPageBreak/>
        <w:t xml:space="preserve">Externí paměť i SD karta komunikují s deskou </w:t>
      </w:r>
      <w:proofErr w:type="spellStart"/>
      <w:r>
        <w:t>Arduino</w:t>
      </w:r>
      <w:proofErr w:type="spellEnd"/>
      <w:r>
        <w:t xml:space="preserve"> po stejné sběrnici, jedinou odlišností je zapojení </w:t>
      </w:r>
      <w:r w:rsidRPr="00996ED1">
        <w:rPr>
          <w:i/>
        </w:rPr>
        <w:t>SS</w:t>
      </w:r>
      <w:r>
        <w:t xml:space="preserve"> (Slave </w:t>
      </w:r>
      <w:proofErr w:type="spellStart"/>
      <w:r>
        <w:t>Select</w:t>
      </w:r>
      <w:proofErr w:type="spellEnd"/>
      <w:r>
        <w:t>) pinu.</w:t>
      </w:r>
    </w:p>
    <w:p w14:paraId="4ED1E953" w14:textId="7003F4E4" w:rsidR="00B66427" w:rsidRDefault="00B66427" w:rsidP="00996ED1">
      <w:pPr>
        <w:pStyle w:val="normlntext"/>
      </w:pPr>
      <w:r>
        <w:t xml:space="preserve">Po zkoumání rozšířených </w:t>
      </w:r>
      <w:proofErr w:type="spellStart"/>
      <w:r>
        <w:t>shieldů</w:t>
      </w:r>
      <w:proofErr w:type="spellEnd"/>
      <w:r>
        <w:t xml:space="preserve">, které by </w:t>
      </w:r>
      <w:r w:rsidR="00C71268">
        <w:t>mohly být použity zároveň s tím</w:t>
      </w:r>
      <w:r>
        <w:t xml:space="preserve">to, jsem se rozhodl vyvést SS piny na následující piny </w:t>
      </w:r>
      <w:proofErr w:type="spellStart"/>
      <w:r>
        <w:t>Arduino</w:t>
      </w:r>
      <w:proofErr w:type="spellEnd"/>
      <w:r>
        <w:t>:</w:t>
      </w:r>
    </w:p>
    <w:p w14:paraId="4ED1E954" w14:textId="77777777" w:rsidR="00B200FE" w:rsidRDefault="00B66427" w:rsidP="004671EC">
      <w:pPr>
        <w:pStyle w:val="normlntext"/>
        <w:numPr>
          <w:ilvl w:val="0"/>
          <w:numId w:val="28"/>
        </w:numPr>
      </w:pPr>
      <w:r>
        <w:t>SS pin pro SD kartu – pin číslo 43,</w:t>
      </w:r>
    </w:p>
    <w:p w14:paraId="4ED1E955" w14:textId="77777777" w:rsidR="00B66427" w:rsidRDefault="00B66427" w:rsidP="004671EC">
      <w:pPr>
        <w:pStyle w:val="normlntext"/>
        <w:numPr>
          <w:ilvl w:val="0"/>
          <w:numId w:val="28"/>
        </w:numPr>
      </w:pPr>
      <w:r>
        <w:t>SS pin pro SRAM paměť – pin číslo 42.</w:t>
      </w:r>
    </w:p>
    <w:p w14:paraId="4ED1E956" w14:textId="77777777" w:rsidR="00712084" w:rsidRDefault="00B66427" w:rsidP="00712084">
      <w:pPr>
        <w:pStyle w:val="normlntext"/>
      </w:pPr>
      <w:r>
        <w:t xml:space="preserve">Pro využití všech nepoužitých pinů jsou v návrhu použity </w:t>
      </w:r>
      <w:proofErr w:type="spellStart"/>
      <w:r w:rsidR="00F26BC4">
        <w:t>dutinkové</w:t>
      </w:r>
      <w:proofErr w:type="spellEnd"/>
      <w:r>
        <w:t xml:space="preserve"> lišty s prodlouženými </w:t>
      </w:r>
      <w:r w:rsidR="00F26BC4">
        <w:t>kontakty. Lišta se deskou prostrčí a připájí, zbytek kontaktu</w:t>
      </w:r>
      <w:r>
        <w:t xml:space="preserve"> je možné</w:t>
      </w:r>
      <w:r w:rsidR="00F26BC4">
        <w:t xml:space="preserve"> zasunout do konektoru na desce </w:t>
      </w:r>
      <w:proofErr w:type="spellStart"/>
      <w:r w:rsidR="00F26BC4">
        <w:t>Arduino</w:t>
      </w:r>
      <w:proofErr w:type="spellEnd"/>
      <w:r w:rsidR="00F26BC4">
        <w:t xml:space="preserve">. Z pohledu ze shora je prodloužená </w:t>
      </w:r>
      <w:proofErr w:type="spellStart"/>
      <w:r w:rsidR="00F26BC4">
        <w:t>dutinková</w:t>
      </w:r>
      <w:proofErr w:type="spellEnd"/>
      <w:r w:rsidR="00F26BC4">
        <w:t xml:space="preserve"> lišta totožná s tou, která je použita na </w:t>
      </w:r>
      <w:proofErr w:type="spellStart"/>
      <w:r w:rsidR="00F26BC4">
        <w:t>Arduino</w:t>
      </w:r>
      <w:proofErr w:type="spellEnd"/>
      <w:r w:rsidR="00F26BC4">
        <w:t xml:space="preserve"> desce.</w:t>
      </w:r>
    </w:p>
    <w:p w14:paraId="2B8984D7" w14:textId="51066423" w:rsidR="002734D2" w:rsidRDefault="00834E76" w:rsidP="00712084">
      <w:pPr>
        <w:pStyle w:val="normlntext"/>
      </w:pPr>
      <w:r>
        <w:t>Schéma a zapojení je do diplomové práce vloženo jako příloha.</w:t>
      </w:r>
    </w:p>
    <w:p w14:paraId="7D3C7099" w14:textId="77777777" w:rsidR="002734D2" w:rsidRDefault="002734D2">
      <w:pPr>
        <w:rPr>
          <w:rFonts w:ascii="Times New Roman" w:hAnsi="Times New Roman"/>
        </w:rPr>
      </w:pPr>
      <w:r>
        <w:br w:type="page"/>
      </w:r>
    </w:p>
    <w:p w14:paraId="4ED1E957" w14:textId="77777777" w:rsidR="007D3898" w:rsidRDefault="00712084" w:rsidP="007D3898">
      <w:pPr>
        <w:pStyle w:val="NadpisB"/>
      </w:pPr>
      <w:bookmarkStart w:id="86" w:name="_Toc448818368"/>
      <w:r>
        <w:lastRenderedPageBreak/>
        <w:t>Softwarové řešení</w:t>
      </w:r>
      <w:bookmarkEnd w:id="86"/>
    </w:p>
    <w:p w14:paraId="4ED1E958" w14:textId="292A9125" w:rsidR="007D6C0D" w:rsidRDefault="007D6C0D" w:rsidP="007D6C0D">
      <w:pPr>
        <w:pStyle w:val="normlntext"/>
      </w:pPr>
      <w:r>
        <w:t xml:space="preserve">Vývojové desky </w:t>
      </w:r>
      <w:proofErr w:type="spellStart"/>
      <w:r>
        <w:t>Arduino</w:t>
      </w:r>
      <w:proofErr w:type="spellEnd"/>
      <w:r>
        <w:t xml:space="preserve"> neoplývají příliš velkým výpočetním výkonem</w:t>
      </w:r>
      <w:r w:rsidR="00C71268">
        <w:t>, hodí se převážně pro řízení. O</w:t>
      </w:r>
      <w:r>
        <w:t>braz se na nich ve většině případů pouze reprezentuje, proto byl celý vývoj dosti problematic</w:t>
      </w:r>
      <w:r w:rsidR="00C71268">
        <w:t xml:space="preserve">ký. Ze zdrojů </w:t>
      </w:r>
      <w:r>
        <w:t xml:space="preserve">bylo velice obtížné vyčíst informace, které by pro celý projekt byly přínosné. Problematiku komprese či dekomprese BMB či JPEG souboru na </w:t>
      </w:r>
      <w:proofErr w:type="spellStart"/>
      <w:r>
        <w:t>Arduinu</w:t>
      </w:r>
      <w:proofErr w:type="spellEnd"/>
      <w:r>
        <w:t xml:space="preserve"> komplexně nikdo neřešil, proto celá práce vznikala na zelené louce.</w:t>
      </w:r>
    </w:p>
    <w:p w14:paraId="4ED1E959" w14:textId="77777777" w:rsidR="007D6C0D" w:rsidRDefault="007D6C0D" w:rsidP="007D6C0D">
      <w:pPr>
        <w:pStyle w:val="normlntext"/>
      </w:pPr>
      <w:r>
        <w:t>Ze začátku bylo nutné nastudovat normu, ve které je popsán JPEG formát. Bohužel i ta se podotýká s některými nedostatky. Některé informace se v ní vyskytují dosti zkresleně, některé vůbec, proto bylo nutné informace obtížně dohledávat.</w:t>
      </w:r>
    </w:p>
    <w:p w14:paraId="4ED1E95A" w14:textId="6CC50D00" w:rsidR="007D6C0D" w:rsidRDefault="007D6C0D" w:rsidP="007D6C0D">
      <w:pPr>
        <w:pStyle w:val="normlntext"/>
      </w:pPr>
      <w:r>
        <w:t>Programy psané pro počítačové platformy je možno různými</w:t>
      </w:r>
      <w:r w:rsidR="00C71268">
        <w:t xml:space="preserve"> nástroji testovat a validovat. U</w:t>
      </w:r>
      <w:r>
        <w:t xml:space="preserve"> platformy </w:t>
      </w:r>
      <w:proofErr w:type="spellStart"/>
      <w:r>
        <w:t>Arduino</w:t>
      </w:r>
      <w:proofErr w:type="spellEnd"/>
      <w:r>
        <w:t xml:space="preserve"> je to problém. Jediná možnost</w:t>
      </w:r>
      <w:r w:rsidR="00C71268">
        <w:t>,</w:t>
      </w:r>
      <w:r>
        <w:t xml:space="preserve"> jak si ověřit funkčnost, správné výpočty a operace</w:t>
      </w:r>
      <w:r w:rsidR="00C71268">
        <w:t>,</w:t>
      </w:r>
      <w:r>
        <w:t xml:space="preserve"> je výpis do konzole, eventuálně do souboru na SD kartu. Celý tento p</w:t>
      </w:r>
      <w:r w:rsidR="00F307D8">
        <w:t>roces není možno automatizovat. Z</w:t>
      </w:r>
      <w:r>
        <w:t>měněný k</w:t>
      </w:r>
      <w:r w:rsidR="00A529BF">
        <w:t xml:space="preserve">ód je nutno znovu zkompilovat, nahrát do </w:t>
      </w:r>
      <w:proofErr w:type="spellStart"/>
      <w:r w:rsidR="00A529BF">
        <w:t>Arduina</w:t>
      </w:r>
      <w:proofErr w:type="spellEnd"/>
      <w:r w:rsidR="00A529BF">
        <w:t xml:space="preserve"> a data následně kontrolovat z výpisu. Pokud jsou výpočty náročné a v případě JPEG formátu jsou, je celý tento proces velice zdlouhavý.</w:t>
      </w:r>
    </w:p>
    <w:p w14:paraId="4ED1E95B" w14:textId="6D973A3E" w:rsidR="00A529BF" w:rsidRPr="007D6C0D" w:rsidRDefault="00A529BF" w:rsidP="007D6C0D">
      <w:pPr>
        <w:pStyle w:val="normlntext"/>
      </w:pPr>
      <w:r>
        <w:t xml:space="preserve">Celé softwarové řešení bylo vytvořeno postupným </w:t>
      </w:r>
      <w:proofErr w:type="spellStart"/>
      <w:r>
        <w:t>prototypováním</w:t>
      </w:r>
      <w:proofErr w:type="spellEnd"/>
      <w:r>
        <w:t>. Operace s BMP formátem nejsou nijak náročné, proto vývoj části pro operace s BMP</w:t>
      </w:r>
      <w:r w:rsidR="00F307D8">
        <w:t xml:space="preserve"> souborem nebyl příliš dlouhý. V</w:t>
      </w:r>
      <w:r>
        <w:t xml:space="preserve"> případě JPEG formátu byl vývoj o dost náročnější a tedy i podstatně delší. Vývoj také brzdil výpočetní výkon platformy </w:t>
      </w:r>
      <w:proofErr w:type="spellStart"/>
      <w:r>
        <w:t>Arduino</w:t>
      </w:r>
      <w:proofErr w:type="spellEnd"/>
      <w:r>
        <w:t>. Operace s JPEG formátem tvoří převážnou část této práce.</w:t>
      </w:r>
    </w:p>
    <w:p w14:paraId="4ED1E95C" w14:textId="77777777" w:rsidR="007D3898" w:rsidRDefault="007D3898" w:rsidP="007D3898">
      <w:pPr>
        <w:pStyle w:val="NadpisC"/>
      </w:pPr>
      <w:bookmarkStart w:id="87" w:name="_Toc448818369"/>
      <w:r>
        <w:t>Soubory pro ukládání dekomprimovaných dat</w:t>
      </w:r>
      <w:bookmarkEnd w:id="87"/>
    </w:p>
    <w:p w14:paraId="4ED1E95D" w14:textId="00042194" w:rsidR="007D3898" w:rsidRDefault="007D3898" w:rsidP="007D3898">
      <w:pPr>
        <w:pStyle w:val="normlntext"/>
      </w:pPr>
      <w:r>
        <w:t>Dekomprimovaná data je třeba ukládat do externí paměti, jelikož není možné je držet ve vnitřní paměti mikroprocesoru. Z tohoto důvodu jsem navrhl jednoduchý binární formát souboru, v kterém se nachází základní údaje o obraze</w:t>
      </w:r>
      <w:r w:rsidR="00F307D8">
        <w:t xml:space="preserve">. Jedná se o </w:t>
      </w:r>
      <w:r w:rsidR="00530E53">
        <w:t xml:space="preserve">rozměry či barevný formát, </w:t>
      </w:r>
      <w:r>
        <w:t>a samotná dekomprimovaná data.</w:t>
      </w:r>
    </w:p>
    <w:p w14:paraId="4ED1E95E" w14:textId="77777777" w:rsidR="007D3898" w:rsidRDefault="007D3898" w:rsidP="007D3898">
      <w:pPr>
        <w:pStyle w:val="normlntext"/>
      </w:pPr>
      <w:r>
        <w:t>Soubor podporuje název ve formátu 8.3 (8 znaků názvu a 3 znaky přípony</w:t>
      </w:r>
      <w:r w:rsidR="002B6E8E">
        <w:t>), který je nativně podporován knihovnou pro obsluhu SD karty.</w:t>
      </w:r>
      <w:r w:rsidR="00530E53">
        <w:t xml:space="preserve"> Dle dostupných zdrojů, je knihovna</w:t>
      </w:r>
      <w:r w:rsidR="000870BF">
        <w:t xml:space="preserve"> pro obsluhu SD karty</w:t>
      </w:r>
      <w:r w:rsidR="00530E53">
        <w:t xml:space="preserve"> schopna obsloužit i delší názvy, ale na deskách s mikroprocesory AVR bývají </w:t>
      </w:r>
      <w:r w:rsidR="000870BF">
        <w:t xml:space="preserve">s delšími názvy </w:t>
      </w:r>
      <w:r w:rsidR="00530E53">
        <w:t>problémy</w:t>
      </w:r>
      <w:r w:rsidR="000870BF">
        <w:t>, proto jsem použil stabilní řešení ve formátu 8.3</w:t>
      </w:r>
      <w:r w:rsidR="00530E53">
        <w:t>.</w:t>
      </w:r>
    </w:p>
    <w:p w14:paraId="4ED1E95F" w14:textId="77777777" w:rsidR="002B6E8E" w:rsidRDefault="002B6E8E" w:rsidP="007D3898">
      <w:pPr>
        <w:pStyle w:val="normlntext"/>
      </w:pPr>
      <w:r>
        <w:lastRenderedPageBreak/>
        <w:t xml:space="preserve">Šířka a výška obrazu, který může být do souboru uložen, musí být menší nebo rovna </w:t>
      </w:r>
      <w:r w:rsidRPr="002B6E8E">
        <w:t>65</w:t>
      </w:r>
      <w:r>
        <w:t> </w:t>
      </w:r>
      <w:r w:rsidRPr="002B6E8E">
        <w:t>535</w:t>
      </w:r>
      <w:r>
        <w:t xml:space="preserve"> bodů, což odpovídá datovému typu </w:t>
      </w:r>
      <w:proofErr w:type="spellStart"/>
      <w:r w:rsidRPr="002B6E8E">
        <w:rPr>
          <w:i/>
        </w:rPr>
        <w:t>unsigned</w:t>
      </w:r>
      <w:proofErr w:type="spellEnd"/>
      <w:r w:rsidRPr="002B6E8E">
        <w:rPr>
          <w:i/>
        </w:rPr>
        <w:t xml:space="preserve"> </w:t>
      </w:r>
      <w:proofErr w:type="spellStart"/>
      <w:r w:rsidRPr="002B6E8E">
        <w:rPr>
          <w:i/>
        </w:rPr>
        <w:t>int</w:t>
      </w:r>
      <w:proofErr w:type="spellEnd"/>
      <w:r>
        <w:t xml:space="preserve"> </w:t>
      </w:r>
      <w:r w:rsidR="00530E53">
        <w:t xml:space="preserve">(odpovídá 2 bytům) </w:t>
      </w:r>
      <w:r>
        <w:t>a zároveň je to maximální rozměr obrazu ve formátu JPEG.</w:t>
      </w:r>
    </w:p>
    <w:p w14:paraId="4ED1E960" w14:textId="77777777" w:rsidR="002B6E8E" w:rsidRDefault="002B6E8E" w:rsidP="007D3898">
      <w:pPr>
        <w:pStyle w:val="normlntext"/>
      </w:pPr>
      <w:r>
        <w:t>V souboru byl jeden byte rezervován pro barevný formát, díky kterému je možné rozlišit, jak barevné údaje zpracovávat. Momentálně je používán pouze pro formát RGB.</w:t>
      </w:r>
    </w:p>
    <w:p w14:paraId="4ED1E961" w14:textId="77777777" w:rsidR="002B6E8E" w:rsidRDefault="002B6E8E" w:rsidP="007D3898">
      <w:pPr>
        <w:pStyle w:val="normlntext"/>
      </w:pPr>
      <w:r>
        <w:t>Struktura souboru je následující:</w:t>
      </w:r>
    </w:p>
    <w:p w14:paraId="4ED1E962" w14:textId="77777777" w:rsidR="002B6E8E" w:rsidRDefault="002B6E8E" w:rsidP="002B6E8E">
      <w:pPr>
        <w:pStyle w:val="normlntext"/>
        <w:numPr>
          <w:ilvl w:val="0"/>
          <w:numId w:val="41"/>
        </w:numPr>
      </w:pPr>
      <w:r>
        <w:t xml:space="preserve">2 B </w:t>
      </w:r>
      <w:r w:rsidR="00765D07">
        <w:t>–</w:t>
      </w:r>
      <w:r>
        <w:t xml:space="preserve"> </w:t>
      </w:r>
      <w:r w:rsidR="00765D07">
        <w:t>šířka obrazu</w:t>
      </w:r>
      <w:r w:rsidR="00C70452">
        <w:t xml:space="preserve"> (</w:t>
      </w:r>
      <w:proofErr w:type="spellStart"/>
      <w:r w:rsidR="00C70452" w:rsidRPr="00C70452">
        <w:rPr>
          <w:i/>
        </w:rPr>
        <w:t>unsigned</w:t>
      </w:r>
      <w:proofErr w:type="spellEnd"/>
      <w:r w:rsidR="00C70452" w:rsidRPr="00C70452">
        <w:rPr>
          <w:i/>
        </w:rPr>
        <w:t xml:space="preserve"> </w:t>
      </w:r>
      <w:proofErr w:type="spellStart"/>
      <w:r w:rsidR="00C70452" w:rsidRPr="00C70452">
        <w:rPr>
          <w:i/>
        </w:rPr>
        <w:t>int</w:t>
      </w:r>
      <w:proofErr w:type="spellEnd"/>
      <w:r w:rsidR="00C70452">
        <w:t>)</w:t>
      </w:r>
      <w:r w:rsidR="00765D07">
        <w:t>,</w:t>
      </w:r>
    </w:p>
    <w:p w14:paraId="4ED1E963" w14:textId="77777777" w:rsidR="00765D07" w:rsidRDefault="00765D07" w:rsidP="002B6E8E">
      <w:pPr>
        <w:pStyle w:val="normlntext"/>
        <w:numPr>
          <w:ilvl w:val="0"/>
          <w:numId w:val="41"/>
        </w:numPr>
      </w:pPr>
      <w:r>
        <w:t>2 B – výška obrazu</w:t>
      </w:r>
      <w:r w:rsidR="00C70452">
        <w:t xml:space="preserve"> (</w:t>
      </w:r>
      <w:proofErr w:type="spellStart"/>
      <w:r w:rsidR="00C70452" w:rsidRPr="00C70452">
        <w:rPr>
          <w:i/>
        </w:rPr>
        <w:t>unsigned</w:t>
      </w:r>
      <w:proofErr w:type="spellEnd"/>
      <w:r w:rsidR="00C70452" w:rsidRPr="00C70452">
        <w:rPr>
          <w:i/>
        </w:rPr>
        <w:t xml:space="preserve"> </w:t>
      </w:r>
      <w:proofErr w:type="spellStart"/>
      <w:r w:rsidR="00C70452" w:rsidRPr="00C70452">
        <w:rPr>
          <w:i/>
        </w:rPr>
        <w:t>int</w:t>
      </w:r>
      <w:proofErr w:type="spellEnd"/>
      <w:r w:rsidR="00C70452">
        <w:t>)</w:t>
      </w:r>
      <w:r>
        <w:t>,</w:t>
      </w:r>
    </w:p>
    <w:p w14:paraId="4ED1E964" w14:textId="77777777" w:rsidR="00765D07" w:rsidRDefault="00765D07" w:rsidP="002B6E8E">
      <w:pPr>
        <w:pStyle w:val="normlntext"/>
        <w:numPr>
          <w:ilvl w:val="0"/>
          <w:numId w:val="41"/>
        </w:numPr>
      </w:pPr>
      <w:r>
        <w:t>1 B – barevný formát</w:t>
      </w:r>
      <w:r w:rsidR="00C70452">
        <w:t xml:space="preserve"> (</w:t>
      </w:r>
      <w:proofErr w:type="spellStart"/>
      <w:r w:rsidR="00C70452" w:rsidRPr="00C70452">
        <w:rPr>
          <w:i/>
        </w:rPr>
        <w:t>unsigned</w:t>
      </w:r>
      <w:proofErr w:type="spellEnd"/>
      <w:r w:rsidR="00C70452" w:rsidRPr="00C70452">
        <w:rPr>
          <w:i/>
        </w:rPr>
        <w:t xml:space="preserve"> </w:t>
      </w:r>
      <w:proofErr w:type="spellStart"/>
      <w:r w:rsidR="00C70452" w:rsidRPr="00C70452">
        <w:rPr>
          <w:i/>
        </w:rPr>
        <w:t>char</w:t>
      </w:r>
      <w:proofErr w:type="spellEnd"/>
      <w:r w:rsidR="00C70452">
        <w:t>)</w:t>
      </w:r>
      <w:r>
        <w:t>,</w:t>
      </w:r>
    </w:p>
    <w:p w14:paraId="4ED1E965" w14:textId="77777777" w:rsidR="00765D07" w:rsidRDefault="00765D07" w:rsidP="002B6E8E">
      <w:pPr>
        <w:pStyle w:val="normlntext"/>
        <w:numPr>
          <w:ilvl w:val="0"/>
          <w:numId w:val="41"/>
        </w:numPr>
      </w:pPr>
      <w:r>
        <w:t>Obrazová data – blok bytů, kde pro jeden pixel jsou použity 3 byty (</w:t>
      </w:r>
      <w:proofErr w:type="spellStart"/>
      <w:r w:rsidR="00C70452" w:rsidRPr="00C70452">
        <w:rPr>
          <w:i/>
        </w:rPr>
        <w:t>unsigned</w:t>
      </w:r>
      <w:proofErr w:type="spellEnd"/>
      <w:r w:rsidR="00C70452" w:rsidRPr="00C70452">
        <w:rPr>
          <w:i/>
        </w:rPr>
        <w:t xml:space="preserve"> </w:t>
      </w:r>
      <w:proofErr w:type="spellStart"/>
      <w:r w:rsidR="00C70452" w:rsidRPr="00C70452">
        <w:rPr>
          <w:i/>
        </w:rPr>
        <w:t>char</w:t>
      </w:r>
      <w:proofErr w:type="spellEnd"/>
      <w:r>
        <w:t>), v datech není použit žádný oddělovat řádků.</w:t>
      </w:r>
    </w:p>
    <w:p w14:paraId="4ED1E966" w14:textId="2E1085C5" w:rsidR="007A7D60" w:rsidRDefault="00765D07" w:rsidP="00765D07">
      <w:pPr>
        <w:pStyle w:val="normlntext"/>
      </w:pPr>
      <w:r>
        <w:t xml:space="preserve">O obsluhu vytváření souboru eventuální zápis údajů se stará třída </w:t>
      </w:r>
      <w:proofErr w:type="spellStart"/>
      <w:r w:rsidRPr="00765D07">
        <w:rPr>
          <w:i/>
        </w:rPr>
        <w:t>ExportFile</w:t>
      </w:r>
      <w:proofErr w:type="spellEnd"/>
      <w:r>
        <w:rPr>
          <w:i/>
        </w:rPr>
        <w:t>.</w:t>
      </w:r>
      <w:r>
        <w:t xml:space="preserve"> V této třídě je také vytvořena metoda pro vytvoření prázdného souboru pro </w:t>
      </w:r>
      <w:r w:rsidR="00C70452">
        <w:t>BMP a JPEG formát.</w:t>
      </w:r>
      <w:r>
        <w:t xml:space="preserve"> </w:t>
      </w:r>
      <w:r w:rsidR="0078567F">
        <w:t xml:space="preserve">Soubory jsou standardně ukládány do složky </w:t>
      </w:r>
      <w:r w:rsidR="0078567F" w:rsidRPr="00530E53">
        <w:rPr>
          <w:i/>
        </w:rPr>
        <w:t>EXPORT</w:t>
      </w:r>
      <w:r w:rsidR="00F307D8">
        <w:t xml:space="preserve"> na SD kartě. M</w:t>
      </w:r>
      <w:r w:rsidR="0078567F">
        <w:t>ísto, kam se mají soubory ukládat</w:t>
      </w:r>
      <w:r w:rsidR="007A7D60">
        <w:t>,</w:t>
      </w:r>
      <w:r w:rsidR="00530E53">
        <w:t xml:space="preserve"> je možné změnit úpravou maker</w:t>
      </w:r>
      <w:r w:rsidR="0078567F">
        <w:t xml:space="preserve"> </w:t>
      </w:r>
      <w:r w:rsidR="007A7D60" w:rsidRPr="007A7D60">
        <w:rPr>
          <w:i/>
        </w:rPr>
        <w:t>EXPORT_FOLDER</w:t>
      </w:r>
      <w:r w:rsidR="007A7D60">
        <w:t xml:space="preserve"> a </w:t>
      </w:r>
      <w:r w:rsidR="007A7D60" w:rsidRPr="007A7D60">
        <w:rPr>
          <w:i/>
        </w:rPr>
        <w:t>EXPORT_PATH</w:t>
      </w:r>
      <w:r w:rsidR="007A7D60">
        <w:rPr>
          <w:i/>
        </w:rPr>
        <w:t xml:space="preserve"> </w:t>
      </w:r>
      <w:r w:rsidR="007A7D60">
        <w:t xml:space="preserve">v hlavičkovém souboru </w:t>
      </w:r>
      <w:proofErr w:type="spellStart"/>
      <w:r w:rsidR="007A7D60" w:rsidRPr="007A7D60">
        <w:rPr>
          <w:i/>
        </w:rPr>
        <w:t>CommonMacros</w:t>
      </w:r>
      <w:proofErr w:type="spellEnd"/>
      <w:r w:rsidR="007A7D60">
        <w:t>. Hodnot</w:t>
      </w:r>
      <w:r w:rsidR="00F307D8">
        <w:t>y obou maker musí být totožné. Pouze u </w:t>
      </w:r>
      <w:r w:rsidR="007A7D60">
        <w:t xml:space="preserve">makra </w:t>
      </w:r>
      <w:r w:rsidR="007A7D60" w:rsidRPr="007A7D60">
        <w:rPr>
          <w:i/>
        </w:rPr>
        <w:t>EXPORT_PATH</w:t>
      </w:r>
      <w:r w:rsidR="007A7D60">
        <w:t xml:space="preserve">  je navíc lomítko, jelikož slo</w:t>
      </w:r>
      <w:r w:rsidR="00F307D8">
        <w:t>u</w:t>
      </w:r>
      <w:r w:rsidR="007A7D60">
        <w:t>ží pro vytvoření cesty výsledného souboru.</w:t>
      </w:r>
      <w:r w:rsidR="00530E53">
        <w:t xml:space="preserve"> Hodnota </w:t>
      </w:r>
      <w:r w:rsidR="00530E53" w:rsidRPr="00530E53">
        <w:rPr>
          <w:i/>
        </w:rPr>
        <w:t>EXPORT_FOLDER</w:t>
      </w:r>
      <w:r w:rsidR="00530E53">
        <w:t xml:space="preserve"> je použita pro zjiště</w:t>
      </w:r>
      <w:r w:rsidR="00F307D8">
        <w:t>ní existence složky pro export. V</w:t>
      </w:r>
      <w:r w:rsidR="00530E53">
        <w:t> případě, že složka neexistuje, je následně vytvořena.</w:t>
      </w:r>
    </w:p>
    <w:p w14:paraId="4ED1E967" w14:textId="77777777" w:rsidR="000870BF" w:rsidRDefault="00B41555" w:rsidP="000870BF">
      <w:pPr>
        <w:pStyle w:val="NadpisC"/>
      </w:pPr>
      <w:bookmarkStart w:id="88" w:name="_Toc448818370"/>
      <w:r>
        <w:t>Bitové čtení a zápis</w:t>
      </w:r>
      <w:bookmarkEnd w:id="88"/>
    </w:p>
    <w:p w14:paraId="4ED1E968" w14:textId="775203F8" w:rsidR="00B41555" w:rsidRDefault="00B41555" w:rsidP="00FF04BF">
      <w:pPr>
        <w:pStyle w:val="normlntext"/>
      </w:pPr>
      <w:r>
        <w:t xml:space="preserve">Ze specifikací komprimovaného obrazu v souboru BMP či JPEG vyplývá, </w:t>
      </w:r>
      <w:r w:rsidR="00F307D8">
        <w:t xml:space="preserve">že </w:t>
      </w:r>
      <w:r>
        <w:t>data jsou komprimována tak, aby zabírala co nejméně datového prostoru. Obraz v BMP může být uložen tak, že v jednom bytu</w:t>
      </w:r>
      <w:r w:rsidR="007B1288">
        <w:t xml:space="preserve"> je obsažen jeden či více pixelů</w:t>
      </w:r>
      <w:r w:rsidR="00F307D8">
        <w:t>. V</w:t>
      </w:r>
      <w:r>
        <w:t> případě JPEG je kódován</w:t>
      </w:r>
      <w:r w:rsidR="007B1288">
        <w:t xml:space="preserve">í jiné, ale také využívá zápis </w:t>
      </w:r>
      <w:r>
        <w:t>i čtení po jednotlivých bitech.</w:t>
      </w:r>
      <w:r w:rsidR="00FF04BF">
        <w:t xml:space="preserve"> </w:t>
      </w:r>
      <w:r>
        <w:t xml:space="preserve">Z těchto důvodů jsem napsal třídy </w:t>
      </w:r>
      <w:proofErr w:type="spellStart"/>
      <w:r w:rsidRPr="00B41555">
        <w:rPr>
          <w:i/>
        </w:rPr>
        <w:t>BitRead</w:t>
      </w:r>
      <w:proofErr w:type="spellEnd"/>
      <w:r>
        <w:t xml:space="preserve"> a </w:t>
      </w:r>
      <w:proofErr w:type="spellStart"/>
      <w:r w:rsidRPr="00B41555">
        <w:rPr>
          <w:i/>
        </w:rPr>
        <w:t>BitWrite</w:t>
      </w:r>
      <w:proofErr w:type="spellEnd"/>
      <w:r>
        <w:t>, které se starají o čtení a zápis bitů.</w:t>
      </w:r>
    </w:p>
    <w:p w14:paraId="4ED1E969" w14:textId="77777777" w:rsidR="00FF04BF" w:rsidRDefault="00FF04BF" w:rsidP="00FF04BF">
      <w:pPr>
        <w:pStyle w:val="normlntext"/>
      </w:pPr>
      <w:r>
        <w:t xml:space="preserve">Třída </w:t>
      </w:r>
      <w:proofErr w:type="spellStart"/>
      <w:r w:rsidRPr="00FF04BF">
        <w:rPr>
          <w:i/>
        </w:rPr>
        <w:t>BitRead</w:t>
      </w:r>
      <w:proofErr w:type="spellEnd"/>
      <w:r>
        <w:t xml:space="preserve"> je využívána pro čtení BMP i JPEG souboru, v případě BMP je použita pro čtení souboru s rozlišením 1 a 2 bity na pixel, pro čtení obrazových dat z JPEG souboru je použita vždy. Jedinou odlišností je konstruktor třídy. Pro BMP soubor je </w:t>
      </w:r>
      <w:proofErr w:type="gramStart"/>
      <w:r>
        <w:t>použit</w:t>
      </w:r>
      <w:proofErr w:type="gramEnd"/>
      <w:r>
        <w:t xml:space="preserve"> </w:t>
      </w:r>
      <w:r>
        <w:lastRenderedPageBreak/>
        <w:t xml:space="preserve">konstruktor s parametrem </w:t>
      </w:r>
      <w:proofErr w:type="spellStart"/>
      <w:proofErr w:type="gramStart"/>
      <w:r w:rsidR="007B1288">
        <w:rPr>
          <w:i/>
        </w:rPr>
        <w:t>f</w:t>
      </w:r>
      <w:r w:rsidRPr="00FF04BF">
        <w:rPr>
          <w:i/>
        </w:rPr>
        <w:t>ile</w:t>
      </w:r>
      <w:proofErr w:type="spellEnd"/>
      <w:proofErr w:type="gramEnd"/>
      <w:r w:rsidR="00DD770C">
        <w:t xml:space="preserve"> (s</w:t>
      </w:r>
      <w:r>
        <w:t xml:space="preserve">oubor). Pro JPEG je konstruktor </w:t>
      </w:r>
      <w:proofErr w:type="gramStart"/>
      <w:r>
        <w:t>přetížen</w:t>
      </w:r>
      <w:proofErr w:type="gramEnd"/>
      <w:r>
        <w:t xml:space="preserve"> </w:t>
      </w:r>
      <w:r w:rsidR="007B1288">
        <w:t>přidáním</w:t>
      </w:r>
      <w:r>
        <w:t xml:space="preserve"> parametr</w:t>
      </w:r>
      <w:r w:rsidR="007B1288">
        <w:t>u</w:t>
      </w:r>
      <w:r>
        <w:t xml:space="preserve"> </w:t>
      </w:r>
      <w:proofErr w:type="gramStart"/>
      <w:r w:rsidR="007B1288" w:rsidRPr="007B1288">
        <w:rPr>
          <w:i/>
        </w:rPr>
        <w:t>type</w:t>
      </w:r>
      <w:proofErr w:type="gramEnd"/>
      <w:r w:rsidR="007B1288">
        <w:t xml:space="preserve"> (pro JPEG nastaven na 1).</w:t>
      </w:r>
    </w:p>
    <w:p w14:paraId="4ED1E96A" w14:textId="77777777" w:rsidR="007B1288" w:rsidRDefault="007B1288" w:rsidP="00FF04BF">
      <w:pPr>
        <w:pStyle w:val="normlntext"/>
      </w:pPr>
      <w:r>
        <w:t xml:space="preserve">Zápis obrazových JPEG je specifický tím, že pokud se v datech vyskytuje hodnota 0xFF, musí být následován hodnotou 0, aby nebyl rozeznán jako </w:t>
      </w:r>
      <w:proofErr w:type="spellStart"/>
      <w:r>
        <w:t>marker</w:t>
      </w:r>
      <w:proofErr w:type="spellEnd"/>
      <w:r>
        <w:t xml:space="preserve"> pro jednotlivé segmenty, které se v JPEG vyskytují. Tato hodnota 0 se při dekódování vypouští, proto je v této třídě pravidlo vypuštění hodnoty 0 jestliže následuje po hodnotě 0xFF.</w:t>
      </w:r>
    </w:p>
    <w:p w14:paraId="4ED1E96B" w14:textId="77777777" w:rsidR="007B1288" w:rsidRDefault="007B1288" w:rsidP="00FF04BF">
      <w:pPr>
        <w:pStyle w:val="normlntext"/>
      </w:pPr>
      <w:r>
        <w:t xml:space="preserve">Přečtení jednoho bitu se provádí metodou </w:t>
      </w:r>
      <w:proofErr w:type="spellStart"/>
      <w:r w:rsidRPr="00DD770C">
        <w:rPr>
          <w:i/>
        </w:rPr>
        <w:t>readBit</w:t>
      </w:r>
      <w:proofErr w:type="spellEnd"/>
      <w:r w:rsidRPr="00DD770C">
        <w:rPr>
          <w:i/>
        </w:rPr>
        <w:t>()</w:t>
      </w:r>
      <w:r>
        <w:t xml:space="preserve">, která vrací hodnotu </w:t>
      </w:r>
      <w:r w:rsidR="00DD770C">
        <w:t xml:space="preserve">datového typu </w:t>
      </w:r>
      <w:proofErr w:type="spellStart"/>
      <w:r w:rsidRPr="00DD770C">
        <w:rPr>
          <w:i/>
        </w:rPr>
        <w:t>unsigned</w:t>
      </w:r>
      <w:proofErr w:type="spellEnd"/>
      <w:r w:rsidRPr="00DD770C">
        <w:rPr>
          <w:i/>
        </w:rPr>
        <w:t xml:space="preserve"> </w:t>
      </w:r>
      <w:proofErr w:type="spellStart"/>
      <w:r w:rsidRPr="00DD770C">
        <w:rPr>
          <w:i/>
        </w:rPr>
        <w:t>char</w:t>
      </w:r>
      <w:proofErr w:type="spellEnd"/>
      <w:r w:rsidR="00DD770C">
        <w:t xml:space="preserve"> s hodnotou 0 nebo 1. </w:t>
      </w:r>
      <w:r>
        <w:t>Pro vyčištění načtených proměnných slouží metoda</w:t>
      </w:r>
      <w:r w:rsidR="00DD770C">
        <w:t xml:space="preserve"> </w:t>
      </w:r>
      <w:r w:rsidR="00DD770C" w:rsidRPr="00DD770C">
        <w:rPr>
          <w:i/>
        </w:rPr>
        <w:t>flush()</w:t>
      </w:r>
      <w:r w:rsidR="00DD770C">
        <w:t>.</w:t>
      </w:r>
    </w:p>
    <w:p w14:paraId="4ED1E96C" w14:textId="77777777" w:rsidR="009A2B36" w:rsidRDefault="00DD770C" w:rsidP="009A2B36">
      <w:pPr>
        <w:pStyle w:val="normlntext"/>
      </w:pPr>
      <w:r>
        <w:t xml:space="preserve">Třída </w:t>
      </w:r>
      <w:proofErr w:type="spellStart"/>
      <w:r w:rsidRPr="00E112DA">
        <w:rPr>
          <w:i/>
        </w:rPr>
        <w:t>BitWrite</w:t>
      </w:r>
      <w:proofErr w:type="spellEnd"/>
      <w:r>
        <w:t xml:space="preserve"> je využita pouze pro zápis JPEG souboru. Konstruktor je </w:t>
      </w:r>
      <w:proofErr w:type="gramStart"/>
      <w:r>
        <w:t>tvořen</w:t>
      </w:r>
      <w:proofErr w:type="gramEnd"/>
      <w:r>
        <w:t xml:space="preserve"> parametrem </w:t>
      </w:r>
      <w:proofErr w:type="spellStart"/>
      <w:proofErr w:type="gramStart"/>
      <w:r w:rsidRPr="00E112DA">
        <w:rPr>
          <w:i/>
        </w:rPr>
        <w:t>file</w:t>
      </w:r>
      <w:proofErr w:type="spellEnd"/>
      <w:proofErr w:type="gramEnd"/>
      <w:r>
        <w:t xml:space="preserve"> (soubor). </w:t>
      </w:r>
      <w:r w:rsidR="00E112DA">
        <w:t xml:space="preserve">Jelikož jsem třídu navrhoval pro zápis dat pro JPEG, má vestavěnou logiku pro zápis hodnoty 0 po hodnotě 0xFF, z důvodu, který je rozebrán výše. Zápis obsluhuje metoda </w:t>
      </w:r>
      <w:proofErr w:type="spellStart"/>
      <w:r w:rsidR="00E112DA" w:rsidRPr="00E112DA">
        <w:rPr>
          <w:i/>
        </w:rPr>
        <w:t>writeValue</w:t>
      </w:r>
      <w:proofErr w:type="spellEnd"/>
      <w:r w:rsidR="00E112DA" w:rsidRPr="00E112DA">
        <w:rPr>
          <w:i/>
        </w:rPr>
        <w:t>()</w:t>
      </w:r>
      <w:r w:rsidR="00E112DA">
        <w:t xml:space="preserve"> s parametry </w:t>
      </w:r>
      <w:proofErr w:type="spellStart"/>
      <w:r w:rsidR="00E112DA" w:rsidRPr="00E112DA">
        <w:rPr>
          <w:i/>
        </w:rPr>
        <w:t>value</w:t>
      </w:r>
      <w:proofErr w:type="spellEnd"/>
      <w:r w:rsidR="00E112DA">
        <w:t xml:space="preserve"> a </w:t>
      </w:r>
      <w:proofErr w:type="spellStart"/>
      <w:r w:rsidR="00E112DA" w:rsidRPr="00E112DA">
        <w:rPr>
          <w:i/>
        </w:rPr>
        <w:t>length</w:t>
      </w:r>
      <w:proofErr w:type="spellEnd"/>
      <w:r w:rsidR="00E112DA">
        <w:t xml:space="preserve">. Proměnná </w:t>
      </w:r>
      <w:proofErr w:type="spellStart"/>
      <w:r w:rsidR="00E112DA" w:rsidRPr="00E112DA">
        <w:rPr>
          <w:i/>
        </w:rPr>
        <w:t>value</w:t>
      </w:r>
      <w:proofErr w:type="spellEnd"/>
      <w:r w:rsidR="00E112DA">
        <w:t xml:space="preserve"> slouží pro předání zapisované hodnoty a proměnná </w:t>
      </w:r>
      <w:proofErr w:type="spellStart"/>
      <w:r w:rsidR="00E112DA" w:rsidRPr="00E112DA">
        <w:rPr>
          <w:i/>
        </w:rPr>
        <w:t>length</w:t>
      </w:r>
      <w:proofErr w:type="spellEnd"/>
      <w:r w:rsidR="00E112DA">
        <w:t xml:space="preserve"> pro předání bitové délky zápisu. Pro zápis hodnot, které jsou momentálně v</w:t>
      </w:r>
      <w:r w:rsidR="00697C58">
        <w:t> </w:t>
      </w:r>
      <w:proofErr w:type="spellStart"/>
      <w:r w:rsidR="00E112DA">
        <w:t>bufferu</w:t>
      </w:r>
      <w:proofErr w:type="spellEnd"/>
      <w:r w:rsidR="00697C58">
        <w:t>,</w:t>
      </w:r>
      <w:r w:rsidR="00E112DA">
        <w:t xml:space="preserve"> slouží metoda</w:t>
      </w:r>
      <w:r w:rsidR="00697C58">
        <w:t xml:space="preserve"> </w:t>
      </w:r>
      <w:proofErr w:type="spellStart"/>
      <w:r w:rsidR="00697C58" w:rsidRPr="00697C58">
        <w:rPr>
          <w:i/>
        </w:rPr>
        <w:t>writeLast</w:t>
      </w:r>
      <w:proofErr w:type="spellEnd"/>
      <w:r w:rsidR="00697C58" w:rsidRPr="00697C58">
        <w:rPr>
          <w:i/>
        </w:rPr>
        <w:t>()</w:t>
      </w:r>
      <w:r w:rsidR="00697C58">
        <w:t>, používá se převážně k zápisu posledních hodnot.</w:t>
      </w:r>
    </w:p>
    <w:p w14:paraId="4ED1E96D" w14:textId="77777777" w:rsidR="00084B69" w:rsidRDefault="00084B69" w:rsidP="00084B69">
      <w:pPr>
        <w:pStyle w:val="NadpisC"/>
      </w:pPr>
      <w:bookmarkStart w:id="89" w:name="_Toc448818371"/>
      <w:r>
        <w:t>Čtení BMP souboru</w:t>
      </w:r>
      <w:bookmarkEnd w:id="89"/>
    </w:p>
    <w:p w14:paraId="4ED1E96E" w14:textId="77777777" w:rsidR="00835A97" w:rsidRDefault="00084B69" w:rsidP="00084B69">
      <w:pPr>
        <w:pStyle w:val="normlntext"/>
      </w:pPr>
      <w:r>
        <w:t xml:space="preserve">O čtení BMP souboru se stará stejnojmenná třída BMP. </w:t>
      </w:r>
      <w:r w:rsidR="00835A97">
        <w:t xml:space="preserve">Čtení se iniciuje metodou </w:t>
      </w:r>
      <w:r w:rsidR="00835A97" w:rsidRPr="00835A97">
        <w:rPr>
          <w:i/>
        </w:rPr>
        <w:t>open(</w:t>
      </w:r>
      <w:proofErr w:type="spellStart"/>
      <w:r w:rsidR="00835A97" w:rsidRPr="00835A97">
        <w:rPr>
          <w:i/>
        </w:rPr>
        <w:t>char</w:t>
      </w:r>
      <w:proofErr w:type="spellEnd"/>
      <w:r w:rsidR="00835A97" w:rsidRPr="00835A97">
        <w:rPr>
          <w:i/>
        </w:rPr>
        <w:t xml:space="preserve"> *</w:t>
      </w:r>
      <w:proofErr w:type="spellStart"/>
      <w:r w:rsidR="00835A97" w:rsidRPr="00835A97">
        <w:rPr>
          <w:i/>
        </w:rPr>
        <w:t>inputFile</w:t>
      </w:r>
      <w:proofErr w:type="spellEnd"/>
      <w:r w:rsidR="00835A97" w:rsidRPr="00835A97">
        <w:rPr>
          <w:i/>
        </w:rPr>
        <w:t>)</w:t>
      </w:r>
      <w:r w:rsidR="00835A97">
        <w:t xml:space="preserve">, která požaduje odkaz na název souboru. Daný soubor je následně otevřen, ze souboru jsou vyčteny hlavičky, které uchovávají informaci o souboru, pro přehlednost a jednodušší operaci jsou hlavičky uloženy do struktur </w:t>
      </w:r>
      <w:proofErr w:type="spellStart"/>
      <w:r w:rsidR="00835A97" w:rsidRPr="00835A97">
        <w:rPr>
          <w:i/>
        </w:rPr>
        <w:t>BMPHeader_Segment</w:t>
      </w:r>
      <w:proofErr w:type="spellEnd"/>
      <w:r w:rsidR="00835A97">
        <w:t xml:space="preserve"> a </w:t>
      </w:r>
      <w:r w:rsidR="00835A97" w:rsidRPr="00835A97">
        <w:rPr>
          <w:i/>
        </w:rPr>
        <w:t>BITMAPV5HEADER_Segment</w:t>
      </w:r>
      <w:r w:rsidR="00835A97">
        <w:t xml:space="preserve">. Data ve struktuře </w:t>
      </w:r>
      <w:proofErr w:type="spellStart"/>
      <w:r w:rsidR="00835A97" w:rsidRPr="00835A97">
        <w:rPr>
          <w:i/>
        </w:rPr>
        <w:t>BMPHeader_Segment</w:t>
      </w:r>
      <w:proofErr w:type="spellEnd"/>
      <w:r w:rsidR="00835A97">
        <w:t xml:space="preserve"> obsahují pouze základní informace o </w:t>
      </w:r>
      <w:r w:rsidR="00A51A02">
        <w:t>souboru (identifikátor</w:t>
      </w:r>
      <w:r w:rsidR="00835A97">
        <w:t xml:space="preserve">, velikost souboru a odsazení </w:t>
      </w:r>
      <w:r w:rsidR="00A51A02">
        <w:t xml:space="preserve">hlavičky nesoucí informace o </w:t>
      </w:r>
      <w:r w:rsidR="00835A97">
        <w:t>obrazových dat</w:t>
      </w:r>
      <w:r w:rsidR="00A51A02">
        <w:t>ech</w:t>
      </w:r>
      <w:r w:rsidR="00835A97">
        <w:t xml:space="preserve"> od začátku souboru)</w:t>
      </w:r>
      <w:r w:rsidR="00A51A02">
        <w:t xml:space="preserve">. Struktura </w:t>
      </w:r>
      <w:r w:rsidR="00A51A02" w:rsidRPr="00835A97">
        <w:rPr>
          <w:i/>
        </w:rPr>
        <w:t>BITMAPV5HEADER_Segment</w:t>
      </w:r>
      <w:r w:rsidR="00A51A02">
        <w:t xml:space="preserve"> nese informace o obrazu (rozměry, komprese, bitová hloubka a jiné). </w:t>
      </w:r>
      <w:r w:rsidR="00835A97">
        <w:t>Data z těchto hlaviček jsou dále použita pro správné přečtení či dekomprimování obrazových dat.</w:t>
      </w:r>
    </w:p>
    <w:p w14:paraId="4ED1E96F" w14:textId="634FBCAB" w:rsidR="00924774" w:rsidRDefault="0005725F" w:rsidP="00084B69">
      <w:pPr>
        <w:pStyle w:val="normlntext"/>
      </w:pPr>
      <w:r>
        <w:t xml:space="preserve">Pro dekompresi dat jsou nejdůležitější data ve struktuře </w:t>
      </w:r>
      <w:r>
        <w:rPr>
          <w:i/>
        </w:rPr>
        <w:t>BITMAPV5HEADER_Segment</w:t>
      </w:r>
      <w:r>
        <w:t xml:space="preserve">, kterými se bude řídit celá dekomprese. </w:t>
      </w:r>
      <w:r w:rsidR="00F307D8">
        <w:t>Nejdříve dojd</w:t>
      </w:r>
      <w:r w:rsidR="00835A97">
        <w:t>e</w:t>
      </w:r>
      <w:r w:rsidR="00F307D8">
        <w:t xml:space="preserve"> k</w:t>
      </w:r>
      <w:r w:rsidR="00835A97">
        <w:t xml:space="preserve"> porovnání informace o kompresi, která </w:t>
      </w:r>
      <w:r>
        <w:t xml:space="preserve">je načtena do proměnné </w:t>
      </w:r>
      <w:r w:rsidRPr="0005725F">
        <w:rPr>
          <w:i/>
        </w:rPr>
        <w:t>bV5Compression</w:t>
      </w:r>
      <w:r w:rsidR="00F307D8">
        <w:t>. Z</w:t>
      </w:r>
      <w:r>
        <w:t>de se rozhodn</w:t>
      </w:r>
      <w:r w:rsidR="00F307D8">
        <w:t>e</w:t>
      </w:r>
      <w:r>
        <w:t xml:space="preserve">, zda jsou data </w:t>
      </w:r>
      <w:r>
        <w:lastRenderedPageBreak/>
        <w:t xml:space="preserve">komprimována či nikoliv. Pokud jsou data komprimována, je tato hodnota dále porovnána k rozeznání typu komprese (RLE4 či RLE8). </w:t>
      </w:r>
    </w:p>
    <w:p w14:paraId="4ED1E970" w14:textId="00DAB72A" w:rsidR="00924774" w:rsidRDefault="0005725F" w:rsidP="00084B69">
      <w:pPr>
        <w:pStyle w:val="normlntext"/>
      </w:pPr>
      <w:r>
        <w:t>Dále je detekována bitová hloubka a počet barev použitých v</w:t>
      </w:r>
      <w:r w:rsidR="00924774">
        <w:t> obraze.</w:t>
      </w:r>
      <w:r>
        <w:t xml:space="preserve"> </w:t>
      </w:r>
      <w:r w:rsidR="00924774">
        <w:t>V</w:t>
      </w:r>
      <w:r>
        <w:t> případě bitové hloubky 1, 2, 4 či 8 bitů na pixel, jsou obrazová data zastoupena číslem, které odpovídá záznamu v barevné pale</w:t>
      </w:r>
      <w:r w:rsidR="00F307D8">
        <w:t>tě, která je v souboru uložena. J</w:t>
      </w:r>
      <w:r w:rsidR="00924774">
        <w:t xml:space="preserve">e tedy nutné tuto paletu také načíst. Paleta je pro svou velikost (až 256 barev) načtena do paměti SRAM na rozšiřujícím </w:t>
      </w:r>
      <w:proofErr w:type="spellStart"/>
      <w:r w:rsidR="00924774">
        <w:t>shieldu</w:t>
      </w:r>
      <w:proofErr w:type="spellEnd"/>
      <w:r w:rsidR="00924774">
        <w:t>.</w:t>
      </w:r>
    </w:p>
    <w:p w14:paraId="4ED1E971" w14:textId="551E5EDB" w:rsidR="00C7032E" w:rsidRDefault="00924774" w:rsidP="00084B69">
      <w:pPr>
        <w:pStyle w:val="normlntext"/>
      </w:pPr>
      <w:r>
        <w:t>Následuje samotné dekódování obrazový</w:t>
      </w:r>
      <w:r w:rsidR="00F307D8">
        <w:t>ch dat. D</w:t>
      </w:r>
      <w:r>
        <w:t>ata jsou uložena do souboru, který byl pro tento účel navrhnut. Pokud je použita komprese RLE4 nebo RLE8, data se nejprve dekomprimují a poté se dle příslušných odkazů uloží odpovídající hodnoty RGB z palety do souboru. Pokud se jedná o nekomprimovaný obraz, dochází ke čtení hodnot patřičné bitové délky a následné id</w:t>
      </w:r>
      <w:r w:rsidR="00F307D8">
        <w:t>entifikaci RGB barvy z palety. P</w:t>
      </w:r>
      <w:r>
        <w:t xml:space="preserve">oté je tato RGB barva zapsána do souboru. Jedinou výjimku tvoří barevná hloubka 24 bitů, při této bitové hloubce není použita komprese ani </w:t>
      </w:r>
      <w:r w:rsidR="00C7032E">
        <w:t>barevná paleta. Data se tedy pouze načtou a uloží do souboru. Z důvodu, že čtení a násl</w:t>
      </w:r>
      <w:r w:rsidR="000E0A4B">
        <w:t>edný zápis je velice pomalé, načte se nejprve</w:t>
      </w:r>
      <w:r w:rsidR="00C7032E">
        <w:t xml:space="preserve"> jeden řádek obrazu do SRAM paměti a až poté je zapsán do souboru.</w:t>
      </w:r>
    </w:p>
    <w:p w14:paraId="4ED1E972" w14:textId="77777777" w:rsidR="00C7032E" w:rsidRDefault="00C7032E" w:rsidP="00084B69">
      <w:pPr>
        <w:pStyle w:val="normlntext"/>
      </w:pPr>
      <w:r>
        <w:t>Jedinou zvláštností BMP souboru je zápis od spodní části obrazu, proto je nutné data ze souboru, kde jsou již dekódována, zapsat do výsledného v opačném pořadí řádků, jinak by byl obraz při reprezentaci zrcadlově převrácen.</w:t>
      </w:r>
    </w:p>
    <w:p w14:paraId="4ED1E973" w14:textId="77777777" w:rsidR="00C7032E" w:rsidRDefault="00C7032E" w:rsidP="00C7032E">
      <w:pPr>
        <w:pStyle w:val="NadpisC"/>
      </w:pPr>
      <w:bookmarkStart w:id="90" w:name="_Toc448818372"/>
      <w:r>
        <w:t>Zápis BMP souboru</w:t>
      </w:r>
      <w:bookmarkEnd w:id="90"/>
    </w:p>
    <w:p w14:paraId="4ED1E974" w14:textId="674A030A" w:rsidR="00AA4059" w:rsidRDefault="00AA4059" w:rsidP="00AA4059">
      <w:pPr>
        <w:pStyle w:val="normlntext"/>
      </w:pPr>
      <w:r>
        <w:t>Pro zápis obrazu do BMP souboru je použit 24bitový formát RGB bez komprese. Tento barevný formát je nejpoužívanější. Pro informace o obrazových datech je použita hlavička BIT</w:t>
      </w:r>
      <w:r w:rsidR="00865686">
        <w:t>MAPFILEHEADER o délce 40 bytů. A</w:t>
      </w:r>
      <w:r>
        <w:t xml:space="preserve">čkoli mohla být vybrána i novější verze hlavičky, nebylo to potřeba. </w:t>
      </w:r>
      <w:r w:rsidRPr="00F14B75">
        <w:t>Položky</w:t>
      </w:r>
      <w:r w:rsidR="00F14B75" w:rsidRPr="00F14B75">
        <w:t xml:space="preserve"> této hlavičky plně vyhovují obsahu,</w:t>
      </w:r>
      <w:r w:rsidRPr="00F14B75">
        <w:t xml:space="preserve"> jelikož máme o obraze pouze informace o rozměru a barevném formátu, popřípadě hodnoty, které se počítají z těchto informací.</w:t>
      </w:r>
    </w:p>
    <w:p w14:paraId="4ED1E975" w14:textId="31700BFB" w:rsidR="00F65FEA" w:rsidRPr="00F65FEA" w:rsidRDefault="00AA4059" w:rsidP="00AA4059">
      <w:pPr>
        <w:pStyle w:val="normlntext"/>
      </w:pPr>
      <w:r>
        <w:t xml:space="preserve">O uložení se stará metoda </w:t>
      </w:r>
      <w:proofErr w:type="spellStart"/>
      <w:r w:rsidRPr="00F65FEA">
        <w:rPr>
          <w:i/>
        </w:rPr>
        <w:t>writeFile</w:t>
      </w:r>
      <w:proofErr w:type="spellEnd"/>
      <w:r w:rsidRPr="00F65FEA">
        <w:rPr>
          <w:i/>
        </w:rPr>
        <w:t>(</w:t>
      </w:r>
      <w:proofErr w:type="spellStart"/>
      <w:r w:rsidR="00F65FEA" w:rsidRPr="00F65FEA">
        <w:rPr>
          <w:i/>
        </w:rPr>
        <w:t>char</w:t>
      </w:r>
      <w:proofErr w:type="spellEnd"/>
      <w:r w:rsidR="00F65FEA" w:rsidRPr="00F65FEA">
        <w:rPr>
          <w:i/>
        </w:rPr>
        <w:t xml:space="preserve"> *</w:t>
      </w:r>
      <w:proofErr w:type="spellStart"/>
      <w:r w:rsidR="00F65FEA" w:rsidRPr="00F65FEA">
        <w:rPr>
          <w:i/>
        </w:rPr>
        <w:t>inputImage</w:t>
      </w:r>
      <w:proofErr w:type="spellEnd"/>
      <w:r w:rsidRPr="00F65FEA">
        <w:rPr>
          <w:i/>
        </w:rPr>
        <w:t>)</w:t>
      </w:r>
      <w:r w:rsidR="00F65FEA">
        <w:t>, která požaduje odkaz na jméno dekomprimovaného souboru s </w:t>
      </w:r>
      <w:proofErr w:type="gramStart"/>
      <w:r w:rsidR="00F65FEA">
        <w:t>příponou</w:t>
      </w:r>
      <w:proofErr w:type="gramEnd"/>
      <w:r w:rsidR="00F65FEA">
        <w:t xml:space="preserve"> .</w:t>
      </w:r>
      <w:proofErr w:type="gramStart"/>
      <w:r w:rsidR="00F65FEA">
        <w:t>bin</w:t>
      </w:r>
      <w:proofErr w:type="gramEnd"/>
      <w:r w:rsidR="00F65FEA">
        <w:t>. Ze vstupního so</w:t>
      </w:r>
      <w:r w:rsidR="00204EAE">
        <w:t>uboru se načtou informace o </w:t>
      </w:r>
      <w:r w:rsidR="00F65FEA">
        <w:t>rozměru obrazu, z</w:t>
      </w:r>
      <w:r w:rsidR="00204EAE">
        <w:t>e</w:t>
      </w:r>
      <w:r w:rsidR="00F65FEA">
        <w:t> kterých je vypočítána délka jednoho řádku v bytech a také počet nulových bytů, které se použijí pro zarovnání řádku (počet bytů na řádek musí být násobek 4). Následně je vytvořen soubor s </w:t>
      </w:r>
      <w:proofErr w:type="gramStart"/>
      <w:r w:rsidR="00F65FEA">
        <w:t>příponou .</w:t>
      </w:r>
      <w:proofErr w:type="spellStart"/>
      <w:r w:rsidR="00F65FEA">
        <w:t>bmp</w:t>
      </w:r>
      <w:proofErr w:type="spellEnd"/>
      <w:proofErr w:type="gramEnd"/>
      <w:r w:rsidR="00204EAE">
        <w:t>,</w:t>
      </w:r>
      <w:r w:rsidR="00F65FEA">
        <w:t xml:space="preserve"> do kterého se zapíše hlavička </w:t>
      </w:r>
      <w:r w:rsidR="00F65FEA">
        <w:lastRenderedPageBreak/>
        <w:t>souboru s patřičnými informacemi a odsazením obrazových dat od začátku souboru. Dále následuje hlavička, která nese informace o obrazových datech (formát, komprese, rozměry). Jelikož jsou řádky v BMP souboru zapsána v opačném pořadí, je potřeb</w:t>
      </w:r>
      <w:r w:rsidR="00204EAE">
        <w:t xml:space="preserve">a číst vstupní data od konce. V </w:t>
      </w:r>
      <w:r w:rsidR="00F65FEA">
        <w:t>každém cyklu je nutné vypočít</w:t>
      </w:r>
      <w:r w:rsidR="00204EAE">
        <w:t>at offset ve vstupním souboru a </w:t>
      </w:r>
      <w:r w:rsidR="00F65FEA">
        <w:t>řádek obrazových dat přepsat do výstupního souboru. Jakmile jsou data přepsána, jsou všechny použité soubory uzavřeny a tím je zápis dokončen.</w:t>
      </w:r>
    </w:p>
    <w:p w14:paraId="4ED1E976" w14:textId="77777777" w:rsidR="00B94481" w:rsidRDefault="00ED7CC7" w:rsidP="00ED7CC7">
      <w:pPr>
        <w:pStyle w:val="NadpisC"/>
      </w:pPr>
      <w:bookmarkStart w:id="91" w:name="_Toc448818373"/>
      <w:r>
        <w:t>Čtení a dekódování JPEG</w:t>
      </w:r>
      <w:bookmarkEnd w:id="91"/>
    </w:p>
    <w:p w14:paraId="4ED1E977" w14:textId="77777777" w:rsidR="00ED7CC7" w:rsidRDefault="00ED7CC7" w:rsidP="003F61E2">
      <w:pPr>
        <w:pStyle w:val="normlntext"/>
      </w:pPr>
      <w:r>
        <w:t>JPEG formát se vyznačuje použitím pro obrazy, ve kterých se vyskytuje velké množství barev. Pro maximální kompresi a robustnost výsledného souboru používá velké množství operací</w:t>
      </w:r>
      <w:r w:rsidR="003F61E2">
        <w:t>. Vstupní obraz je podroben</w:t>
      </w:r>
      <w:r>
        <w:t xml:space="preserve"> </w:t>
      </w:r>
      <w:proofErr w:type="spellStart"/>
      <w:r>
        <w:t>podvzorkování</w:t>
      </w:r>
      <w:proofErr w:type="spellEnd"/>
      <w:r>
        <w:t xml:space="preserve"> barev</w:t>
      </w:r>
      <w:r w:rsidR="003F61E2">
        <w:t>ného kanálu, diskrétní kosinové</w:t>
      </w:r>
      <w:r>
        <w:t xml:space="preserve"> transformaci, </w:t>
      </w:r>
      <w:proofErr w:type="spellStart"/>
      <w:r>
        <w:t>kvantizaci</w:t>
      </w:r>
      <w:proofErr w:type="spellEnd"/>
      <w:r>
        <w:t xml:space="preserve">, </w:t>
      </w:r>
      <w:proofErr w:type="spellStart"/>
      <w:r w:rsidR="003F61E2">
        <w:t>cik-cak</w:t>
      </w:r>
      <w:proofErr w:type="spellEnd"/>
      <w:r w:rsidR="003F61E2">
        <w:t xml:space="preserve"> kó</w:t>
      </w:r>
      <w:r>
        <w:t>dování,</w:t>
      </w:r>
      <w:r w:rsidR="003F61E2">
        <w:t xml:space="preserve"> diferenčnímu kódování a nakonec </w:t>
      </w:r>
      <w:proofErr w:type="spellStart"/>
      <w:r w:rsidR="003F61E2">
        <w:t>Huffmanovu</w:t>
      </w:r>
      <w:proofErr w:type="spellEnd"/>
      <w:r w:rsidR="003F61E2">
        <w:t xml:space="preserve"> kódování.</w:t>
      </w:r>
    </w:p>
    <w:p w14:paraId="4ED1E978" w14:textId="385293C8" w:rsidR="003F61E2" w:rsidRDefault="003F61E2" w:rsidP="003F61E2">
      <w:pPr>
        <w:pStyle w:val="normlntext"/>
      </w:pPr>
      <w:r>
        <w:t>Na platformě s </w:t>
      </w:r>
      <w:proofErr w:type="spellStart"/>
      <w:r>
        <w:t>mikrokontrolérem</w:t>
      </w:r>
      <w:proofErr w:type="spellEnd"/>
      <w:r>
        <w:t xml:space="preserve"> se dekódování obrazu z JPEG řeší zřídka, a většinou je takové řešení omezeno na konkrétní hardware. Na platformě </w:t>
      </w:r>
      <w:proofErr w:type="spellStart"/>
      <w:r>
        <w:t>Arduino</w:t>
      </w:r>
      <w:proofErr w:type="spellEnd"/>
      <w:r>
        <w:t xml:space="preserve"> tato problematika řešena nebyla a informace, které jsou k dispozici praví, že výpočetní výkon vývojové desky je na dekompresi obrazu z JPEG souboru příliš malý. Výpočetní výkon sice malý být může, ale není řečeno, že tato problematika není řešitelná</w:t>
      </w:r>
      <w:r w:rsidR="00204EAE">
        <w:t>. P</w:t>
      </w:r>
      <w:r>
        <w:t>roto bylo vyvinuto následující řešení, které umožňuje dekompresi obrazu z JPEG formátu s pomocí externí SRAM paměti.</w:t>
      </w:r>
    </w:p>
    <w:p w14:paraId="4ED1E979" w14:textId="32C33CF6" w:rsidR="009E7B02" w:rsidRDefault="003F61E2" w:rsidP="003F61E2">
      <w:pPr>
        <w:pStyle w:val="normlntext"/>
      </w:pPr>
      <w:r>
        <w:t xml:space="preserve">O dekompresi obrazu se stará třída </w:t>
      </w:r>
      <w:r w:rsidRPr="00586297">
        <w:rPr>
          <w:i/>
        </w:rPr>
        <w:t>JPEG</w:t>
      </w:r>
      <w:r w:rsidR="00586297">
        <w:t xml:space="preserve">. Dekomprimování obrazu začíná voláním metody </w:t>
      </w:r>
      <w:r w:rsidR="00586297" w:rsidRPr="00586297">
        <w:rPr>
          <w:i/>
        </w:rPr>
        <w:t>open(</w:t>
      </w:r>
      <w:proofErr w:type="spellStart"/>
      <w:r w:rsidR="00586297" w:rsidRPr="00586297">
        <w:rPr>
          <w:i/>
        </w:rPr>
        <w:t>char</w:t>
      </w:r>
      <w:proofErr w:type="spellEnd"/>
      <w:r w:rsidR="00586297" w:rsidRPr="00586297">
        <w:rPr>
          <w:i/>
        </w:rPr>
        <w:t xml:space="preserve"> * </w:t>
      </w:r>
      <w:proofErr w:type="spellStart"/>
      <w:r w:rsidR="00586297" w:rsidRPr="00586297">
        <w:rPr>
          <w:i/>
        </w:rPr>
        <w:t>inputFile</w:t>
      </w:r>
      <w:proofErr w:type="spellEnd"/>
      <w:r w:rsidR="00586297" w:rsidRPr="00586297">
        <w:rPr>
          <w:i/>
        </w:rPr>
        <w:t>)</w:t>
      </w:r>
      <w:r w:rsidR="00586297">
        <w:t>, která má vstupní parametr název souboru s </w:t>
      </w:r>
      <w:proofErr w:type="gramStart"/>
      <w:r w:rsidR="00586297">
        <w:t>příponou .</w:t>
      </w:r>
      <w:proofErr w:type="spellStart"/>
      <w:r w:rsidR="00586297">
        <w:t>jpg</w:t>
      </w:r>
      <w:proofErr w:type="spellEnd"/>
      <w:proofErr w:type="gramEnd"/>
      <w:r w:rsidR="00586297">
        <w:t xml:space="preserve">. Soubor se skládá z několika segmentů, ve kterých jsou ukryty informace o souboru, obraze, tabulky pro dekódování </w:t>
      </w:r>
      <w:r w:rsidR="00204EAE">
        <w:t xml:space="preserve">a také tabulky pro </w:t>
      </w:r>
      <w:proofErr w:type="spellStart"/>
      <w:r w:rsidR="00204EAE">
        <w:t>kvantizaci</w:t>
      </w:r>
      <w:proofErr w:type="spellEnd"/>
      <w:r w:rsidR="00204EAE">
        <w:t>. V</w:t>
      </w:r>
      <w:r w:rsidR="00586297">
        <w:t xml:space="preserve">šechna důležitá data je potřeba před zahájením dekomprese načíst. </w:t>
      </w:r>
    </w:p>
    <w:p w14:paraId="4ED1E97A" w14:textId="289B094C" w:rsidR="00586297" w:rsidRDefault="00586297" w:rsidP="003F61E2">
      <w:pPr>
        <w:pStyle w:val="normlntext"/>
      </w:pPr>
      <w:r>
        <w:t>Ze souboru je nejdříve načten segment APP0 nebo APP1, který nese informace o souboru, a jeho identifikátor, rozlišení, verzi JPEG, případně náhledový obrázek. Následuje segment DQT, který</w:t>
      </w:r>
      <w:r w:rsidR="00204EAE">
        <w:t xml:space="preserve"> obsahuje kvantizační tabulky. Ty mohou být až 4, ale z</w:t>
      </w:r>
      <w:r>
        <w:t>pravidla bývají použity pou</w:t>
      </w:r>
      <w:r w:rsidR="00204EAE">
        <w:t>ze 2. J</w:t>
      </w:r>
      <w:r>
        <w:t xml:space="preserve">edna pro luminiscenční složku a druhá pro barvonosné složky. Tabulky je nutno dekódovat pomocí </w:t>
      </w:r>
      <w:proofErr w:type="spellStart"/>
      <w:r>
        <w:t>cik-cak</w:t>
      </w:r>
      <w:proofErr w:type="spellEnd"/>
      <w:r>
        <w:t xml:space="preserve"> algoritmu, který obstarává třída </w:t>
      </w:r>
      <w:proofErr w:type="spellStart"/>
      <w:r w:rsidRPr="00586297">
        <w:rPr>
          <w:i/>
        </w:rPr>
        <w:t>ZigZag</w:t>
      </w:r>
      <w:proofErr w:type="spellEnd"/>
      <w:r>
        <w:t xml:space="preserve">. </w:t>
      </w:r>
      <w:r w:rsidR="009E7B02">
        <w:t xml:space="preserve">Dalším segmentem je segment SOF0, který obsahuje informace o obraze. Nejdůležitější informace jsou rozměry obrazu, bitová přesnost, počet barevných komponent, pořadí komponent, příslušné </w:t>
      </w:r>
      <w:r w:rsidR="009E7B02">
        <w:lastRenderedPageBreak/>
        <w:t xml:space="preserve">označení tabulek pro dekódování a informace o </w:t>
      </w:r>
      <w:proofErr w:type="spellStart"/>
      <w:r w:rsidR="009E7B02">
        <w:t>podvzorkování</w:t>
      </w:r>
      <w:proofErr w:type="spellEnd"/>
      <w:r w:rsidR="009E7B02">
        <w:t xml:space="preserve">. Poslední segment, který je nutno načíst před dekompresí je segment DHT, který obsahuje </w:t>
      </w:r>
      <w:proofErr w:type="spellStart"/>
      <w:r w:rsidR="009E7B02">
        <w:t>Huffmanovy</w:t>
      </w:r>
      <w:proofErr w:type="spellEnd"/>
      <w:r w:rsidR="009E7B02">
        <w:t xml:space="preserve"> kódovací tabulk</w:t>
      </w:r>
      <w:r w:rsidR="00204EAE">
        <w:t>y. T</w:t>
      </w:r>
      <w:r w:rsidR="009E7B02">
        <w:t>y jsou zpravidla 4, 2 pro DC složky a 2 pro AC složky obrazu. Hodnoty těchto tabulek jsou načteny na začátek SRAM paměti, jelikož hodnot v jedné tabulce může být až 255</w:t>
      </w:r>
      <w:r w:rsidR="008C3A85">
        <w:t>.</w:t>
      </w:r>
    </w:p>
    <w:p w14:paraId="4ED1E97B" w14:textId="3BF2BB91" w:rsidR="009E7B02" w:rsidRPr="00586297" w:rsidRDefault="009E7B02" w:rsidP="003F61E2">
      <w:pPr>
        <w:pStyle w:val="normlntext"/>
      </w:pPr>
      <w:r>
        <w:t>Nyní následuje samotné dekódování obrazových dat</w:t>
      </w:r>
      <w:r w:rsidR="008C3A85">
        <w:t>. Celý obraz v JPEG formátu je kódován pomocí MCU</w:t>
      </w:r>
      <w:r w:rsidR="008C3A85">
        <w:rPr>
          <w:rStyle w:val="Znakapoznpodarou"/>
        </w:rPr>
        <w:footnoteReference w:id="4"/>
      </w:r>
      <w:r w:rsidR="008C3A85">
        <w:t xml:space="preserve">, což je blok 8x8 pixelů při </w:t>
      </w:r>
      <w:proofErr w:type="spellStart"/>
      <w:r w:rsidR="008C3A85">
        <w:t>nepodvzorkované</w:t>
      </w:r>
      <w:proofErr w:type="spellEnd"/>
      <w:r w:rsidR="008C3A85">
        <w:t xml:space="preserve"> složce, případně 16x16 při </w:t>
      </w:r>
      <w:proofErr w:type="spellStart"/>
      <w:r w:rsidR="008C3A85">
        <w:t>podvzorkované</w:t>
      </w:r>
      <w:proofErr w:type="spellEnd"/>
      <w:r w:rsidR="008C3A85">
        <w:t xml:space="preserve">. Pokud je obraz </w:t>
      </w:r>
      <w:proofErr w:type="spellStart"/>
      <w:r w:rsidR="008C3A85">
        <w:t>nepodvzorkován</w:t>
      </w:r>
      <w:proofErr w:type="spellEnd"/>
      <w:r w:rsidR="008C3A85">
        <w:t>, jsou n</w:t>
      </w:r>
      <w:r w:rsidR="00204EAE">
        <w:t xml:space="preserve">ačteny 3 bloky MCU (Y, </w:t>
      </w:r>
      <w:proofErr w:type="spellStart"/>
      <w:r w:rsidR="00204EAE">
        <w:t>Cb</w:t>
      </w:r>
      <w:proofErr w:type="spellEnd"/>
      <w:r w:rsidR="00204EAE">
        <w:t xml:space="preserve"> a </w:t>
      </w:r>
      <w:proofErr w:type="spellStart"/>
      <w:r w:rsidR="00204EAE">
        <w:t>Cr</w:t>
      </w:r>
      <w:proofErr w:type="spellEnd"/>
      <w:r w:rsidR="00204EAE">
        <w:t>)</w:t>
      </w:r>
      <w:r w:rsidR="008C3A85">
        <w:t xml:space="preserve"> pro obrazovou plochu 8x8 pixelů. V případě, že je použito </w:t>
      </w:r>
      <w:proofErr w:type="spellStart"/>
      <w:r w:rsidR="008C3A85">
        <w:t>podvzorkování</w:t>
      </w:r>
      <w:proofErr w:type="spellEnd"/>
      <w:r w:rsidR="008C3A85">
        <w:t xml:space="preserve"> barvonosných kanálů, je načteno celkem 6 MCU bloků. Bloky luminiscenční složky se </w:t>
      </w:r>
      <w:proofErr w:type="spellStart"/>
      <w:r w:rsidR="008C3A85">
        <w:t>nepodvzorkovávají</w:t>
      </w:r>
      <w:proofErr w:type="spellEnd"/>
      <w:r w:rsidR="008C3A85">
        <w:t>, tudíž</w:t>
      </w:r>
      <w:r w:rsidR="00204EAE">
        <w:t xml:space="preserve"> na ploše 16x16 pixelů jsou 4. D</w:t>
      </w:r>
      <w:r w:rsidR="008C3A85">
        <w:t xml:space="preserve">ále následuje blok </w:t>
      </w:r>
      <w:proofErr w:type="spellStart"/>
      <w:r w:rsidR="008C3A85">
        <w:t>Cb</w:t>
      </w:r>
      <w:proofErr w:type="spellEnd"/>
      <w:r w:rsidR="008C3A85">
        <w:t xml:space="preserve"> a </w:t>
      </w:r>
      <w:proofErr w:type="spellStart"/>
      <w:r w:rsidR="008C3A85">
        <w:t>Cr</w:t>
      </w:r>
      <w:proofErr w:type="spellEnd"/>
      <w:r w:rsidR="008C3A85">
        <w:t>.</w:t>
      </w:r>
      <w:r w:rsidR="00CF0FD0">
        <w:t xml:space="preserve"> Než se dostaneme k samotným číselným informacím, je nutné MCU blok dekódovat z binárního proudu. Hodnoty jsou zakódovány pomocí binárního stromu, takže je nejdříve nutné detekovat VLC</w:t>
      </w:r>
      <w:r w:rsidR="00CF0FD0">
        <w:rPr>
          <w:rStyle w:val="Znakapoznpodarou"/>
        </w:rPr>
        <w:footnoteReference w:id="5"/>
      </w:r>
      <w:r w:rsidR="00CF0FD0">
        <w:t>, pomocí kterého zjistíme, kolik následujícíc</w:t>
      </w:r>
      <w:r w:rsidR="00204EAE">
        <w:t xml:space="preserve">h bitů nese hodnotu </w:t>
      </w:r>
      <w:proofErr w:type="spellStart"/>
      <w:r w:rsidR="00204EAE">
        <w:t>aplitudy</w:t>
      </w:r>
      <w:proofErr w:type="spellEnd"/>
      <w:r w:rsidR="00204EAE">
        <w:t>, která</w:t>
      </w:r>
      <w:r w:rsidR="00CF0FD0">
        <w:t xml:space="preserve"> je zakódována pomocí VLI</w:t>
      </w:r>
      <w:r w:rsidR="00CF0FD0">
        <w:rPr>
          <w:rStyle w:val="Znakapoznpodarou"/>
        </w:rPr>
        <w:footnoteReference w:id="6"/>
      </w:r>
      <w:r w:rsidR="00D04317">
        <w:t xml:space="preserve">. Pokud máme načteny všechny hodnoty z binárního proudu, doplníme příslušné nuly na patřičná místa. Toto pole 64 hodnot převedeme pomocí </w:t>
      </w:r>
      <w:proofErr w:type="spellStart"/>
      <w:r w:rsidR="00D04317">
        <w:t>cik-cak</w:t>
      </w:r>
      <w:proofErr w:type="spellEnd"/>
      <w:r w:rsidR="00D04317">
        <w:t xml:space="preserve"> algoritmu na pole 8x8. </w:t>
      </w:r>
      <w:r w:rsidR="00F613B8">
        <w:t xml:space="preserve">Toto pole je </w:t>
      </w:r>
      <w:proofErr w:type="spellStart"/>
      <w:r w:rsidR="00F613B8">
        <w:t>dekvantizováno</w:t>
      </w:r>
      <w:proofErr w:type="spellEnd"/>
      <w:r w:rsidR="00204EAE">
        <w:t xml:space="preserve"> a </w:t>
      </w:r>
      <w:r w:rsidR="00F613B8">
        <w:t xml:space="preserve">následně je provedena inverzní diskrétní </w:t>
      </w:r>
      <w:r w:rsidR="003B1E7F">
        <w:t>kosinová</w:t>
      </w:r>
      <w:r w:rsidR="00204EAE">
        <w:t xml:space="preserve"> transformace</w:t>
      </w:r>
      <w:r w:rsidR="00F613B8">
        <w:t>. Pokud jsou načteny všechny složky obrazu, převedou se z b</w:t>
      </w:r>
      <w:r w:rsidR="00204EAE">
        <w:t xml:space="preserve">arevného formátu </w:t>
      </w:r>
      <w:proofErr w:type="spellStart"/>
      <w:r w:rsidR="00204EAE">
        <w:t>YCbCr</w:t>
      </w:r>
      <w:proofErr w:type="spellEnd"/>
      <w:r w:rsidR="00204EAE">
        <w:t xml:space="preserve"> do RGB. D</w:t>
      </w:r>
      <w:r w:rsidR="00E27972">
        <w:t>ata jsou ná</w:t>
      </w:r>
      <w:r w:rsidR="00204EAE">
        <w:t>sledně zapsána do SRAM paměti. J</w:t>
      </w:r>
      <w:r w:rsidR="00E27972">
        <w:t>akmile je načten celý řádek MCU bloků</w:t>
      </w:r>
      <w:r w:rsidR="003B1E7F">
        <w:t xml:space="preserve"> (8 nebo 16 obrazových řádků obrazu)</w:t>
      </w:r>
      <w:r w:rsidR="00E27972">
        <w:t xml:space="preserve">, je zapsán do výsledného souboru. V případě, že byly složky </w:t>
      </w:r>
      <w:proofErr w:type="spellStart"/>
      <w:r w:rsidR="00E27972">
        <w:t>podvzorkovány</w:t>
      </w:r>
      <w:proofErr w:type="spellEnd"/>
      <w:r w:rsidR="00E27972">
        <w:t>, jsou při zápisu do souboru expandovány na původní rozměr. Tato operace se opakuje, dokud není dek</w:t>
      </w:r>
      <w:r w:rsidR="00204EAE">
        <w:t>ódován celý obraz. N</w:t>
      </w:r>
      <w:r w:rsidR="00F2707A">
        <w:t>ásledně jsou všec</w:t>
      </w:r>
      <w:r w:rsidR="00204EAE">
        <w:t>hny otevřené soubory uzavřeny a </w:t>
      </w:r>
      <w:r w:rsidR="00F2707A">
        <w:t>dekomprese je u konce.</w:t>
      </w:r>
    </w:p>
    <w:p w14:paraId="4ED1E97C" w14:textId="615B5D1D" w:rsidR="00B94481" w:rsidRDefault="00533D24" w:rsidP="00533D24">
      <w:pPr>
        <w:pStyle w:val="normlntext"/>
        <w:keepNext/>
        <w:jc w:val="center"/>
      </w:pPr>
      <w:r>
        <w:rPr>
          <w:noProof/>
        </w:rPr>
        <w:lastRenderedPageBreak/>
        <w:drawing>
          <wp:anchor distT="0" distB="0" distL="114300" distR="114300" simplePos="0" relativeHeight="251674624" behindDoc="0" locked="0" layoutInCell="1" allowOverlap="1" wp14:anchorId="5C015F9B" wp14:editId="404DF636">
            <wp:simplePos x="0" y="0"/>
            <wp:positionH relativeFrom="margin">
              <wp:align>center</wp:align>
            </wp:positionH>
            <wp:positionV relativeFrom="paragraph">
              <wp:posOffset>3810</wp:posOffset>
            </wp:positionV>
            <wp:extent cx="5760297" cy="8280000"/>
            <wp:effectExtent l="0" t="0" r="0" b="6985"/>
            <wp:wrapSquare wrapText="bothSides"/>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297" cy="82800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2" w:name="_Toc448766033"/>
      <w:r w:rsidR="00A820E8">
        <w:t xml:space="preserve">Obrázek </w:t>
      </w:r>
      <w:r w:rsidR="00FE3094">
        <w:fldChar w:fldCharType="begin"/>
      </w:r>
      <w:r w:rsidR="00FE3094">
        <w:instrText xml:space="preserve"> SEQ Obrázek \* ARABIC </w:instrText>
      </w:r>
      <w:r w:rsidR="00FE3094">
        <w:fldChar w:fldCharType="separate"/>
      </w:r>
      <w:r w:rsidR="00DA6597">
        <w:rPr>
          <w:noProof/>
        </w:rPr>
        <w:t>14</w:t>
      </w:r>
      <w:r w:rsidR="00FE3094">
        <w:rPr>
          <w:noProof/>
        </w:rPr>
        <w:fldChar w:fldCharType="end"/>
      </w:r>
      <w:r w:rsidR="00A820E8">
        <w:t xml:space="preserve"> Diagram dekomprese JPEG formátu</w:t>
      </w:r>
      <w:bookmarkEnd w:id="92"/>
    </w:p>
    <w:p w14:paraId="4ED1E97D" w14:textId="77777777" w:rsidR="00B94481" w:rsidRDefault="00B94481" w:rsidP="00084B69">
      <w:pPr>
        <w:pStyle w:val="normlntext"/>
      </w:pPr>
      <w:bookmarkStart w:id="93" w:name="_GoBack"/>
      <w:bookmarkEnd w:id="93"/>
    </w:p>
    <w:p w14:paraId="4ED1E980" w14:textId="77777777" w:rsidR="00B94481" w:rsidRDefault="00B94481" w:rsidP="00084B69">
      <w:pPr>
        <w:pStyle w:val="normlntext"/>
      </w:pPr>
    </w:p>
    <w:p w14:paraId="4ED1E981" w14:textId="77777777" w:rsidR="00B94481" w:rsidRDefault="009E5B4D" w:rsidP="009E5B4D">
      <w:pPr>
        <w:pStyle w:val="NadpisC"/>
      </w:pPr>
      <w:bookmarkStart w:id="94" w:name="_Toc448818374"/>
      <w:r>
        <w:t>Zápis a kódování JPEG</w:t>
      </w:r>
      <w:bookmarkEnd w:id="94"/>
    </w:p>
    <w:p w14:paraId="4ED1E982" w14:textId="071858A6" w:rsidR="00B94481" w:rsidRDefault="009E5B4D" w:rsidP="00084B69">
      <w:pPr>
        <w:pStyle w:val="normlntext"/>
      </w:pPr>
      <w:r>
        <w:t xml:space="preserve">Kódování JPEG souboru je </w:t>
      </w:r>
      <w:r w:rsidR="00204EAE">
        <w:t>inverzní operací k </w:t>
      </w:r>
      <w:proofErr w:type="spellStart"/>
      <w:r w:rsidR="00204EAE">
        <w:t>dékódování</w:t>
      </w:r>
      <w:proofErr w:type="spellEnd"/>
      <w:r w:rsidR="00204EAE">
        <w:t xml:space="preserve">. Používají se stejné operace </w:t>
      </w:r>
      <w:r>
        <w:t>pouze v opačném pořadí.</w:t>
      </w:r>
    </w:p>
    <w:p w14:paraId="4ED1E983" w14:textId="693E560B" w:rsidR="00FA3641" w:rsidRDefault="00DF1464" w:rsidP="00DF1464">
      <w:pPr>
        <w:pStyle w:val="normlntext"/>
      </w:pPr>
      <w:r>
        <w:t xml:space="preserve">O kompresi obrazu se stará třída </w:t>
      </w:r>
      <w:r w:rsidRPr="00586297">
        <w:rPr>
          <w:i/>
        </w:rPr>
        <w:t>JPEG</w:t>
      </w:r>
      <w:r>
        <w:t xml:space="preserve">, </w:t>
      </w:r>
      <w:r w:rsidR="00204EAE">
        <w:t>která</w:t>
      </w:r>
      <w:r>
        <w:t xml:space="preserve"> je použita i pro dekódování. Komprimace obrazu začíná voláním metody </w:t>
      </w:r>
      <w:r w:rsidRPr="00586297">
        <w:rPr>
          <w:i/>
        </w:rPr>
        <w:t>open</w:t>
      </w:r>
      <w:r w:rsidR="00204EAE">
        <w:rPr>
          <w:i/>
        </w:rPr>
        <w:t xml:space="preserve"> </w:t>
      </w:r>
      <w:r w:rsidRPr="00586297">
        <w:rPr>
          <w:i/>
        </w:rPr>
        <w:t>(</w:t>
      </w:r>
      <w:proofErr w:type="spellStart"/>
      <w:r w:rsidRPr="00586297">
        <w:rPr>
          <w:i/>
        </w:rPr>
        <w:t>char</w:t>
      </w:r>
      <w:proofErr w:type="spellEnd"/>
      <w:r w:rsidRPr="00586297">
        <w:rPr>
          <w:i/>
        </w:rPr>
        <w:t xml:space="preserve"> * </w:t>
      </w:r>
      <w:proofErr w:type="spellStart"/>
      <w:r w:rsidRPr="00586297">
        <w:rPr>
          <w:i/>
        </w:rPr>
        <w:t>inputFile</w:t>
      </w:r>
      <w:proofErr w:type="spellEnd"/>
      <w:r w:rsidRPr="00586297">
        <w:rPr>
          <w:i/>
        </w:rPr>
        <w:t>)</w:t>
      </w:r>
      <w:r>
        <w:t>, která má jako vstupní parametr název souboru s dekomprimovanými údaji s </w:t>
      </w:r>
      <w:proofErr w:type="gramStart"/>
      <w:r>
        <w:t>příponou</w:t>
      </w:r>
      <w:proofErr w:type="gramEnd"/>
      <w:r>
        <w:t xml:space="preserve"> .</w:t>
      </w:r>
      <w:proofErr w:type="gramStart"/>
      <w:r>
        <w:t>bin</w:t>
      </w:r>
      <w:proofErr w:type="gramEnd"/>
      <w:r>
        <w:t>.</w:t>
      </w:r>
      <w:r w:rsidR="00971D37">
        <w:t xml:space="preserve"> </w:t>
      </w:r>
      <w:r w:rsidR="00DE3C26">
        <w:t>V tuto chvíli je vytvořen</w:t>
      </w:r>
      <w:r w:rsidR="00FA3641">
        <w:t xml:space="preserve"> soubor JPEG se stejným názvem.</w:t>
      </w:r>
    </w:p>
    <w:p w14:paraId="4ED1E984" w14:textId="3F3AF254" w:rsidR="00DF1464" w:rsidRDefault="00FA3641" w:rsidP="00084B69">
      <w:pPr>
        <w:pStyle w:val="normlntext"/>
      </w:pPr>
      <w:r>
        <w:t xml:space="preserve">Do výsledného souboru je nutné zapsat veškeré informace o souboru. Pro urychlení operací a ušetření datového prostoru byly části JPEG souboru, které se shodují, uloženy do </w:t>
      </w:r>
      <w:r w:rsidR="002F055B">
        <w:t>dvou externích souborů</w:t>
      </w:r>
      <w:r w:rsidR="00A2276E">
        <w:t xml:space="preserve"> uložených do složky HEADERS. Soubory jsou pojmenovány Header1.bin a Header2.bin.</w:t>
      </w:r>
      <w:r>
        <w:t xml:space="preserve"> </w:t>
      </w:r>
      <w:r w:rsidR="00074442">
        <w:t>Soubory je možné uložit jin</w:t>
      </w:r>
      <w:r w:rsidR="002F055B">
        <w:t>am, popřípadě je i přejmenovat. V</w:t>
      </w:r>
      <w:r w:rsidR="00074442">
        <w:t xml:space="preserve"> tomto případě je nutné provést změny v hlavičkovém souboru </w:t>
      </w:r>
      <w:proofErr w:type="spellStart"/>
      <w:r w:rsidR="00074442" w:rsidRPr="00074442">
        <w:rPr>
          <w:i/>
        </w:rPr>
        <w:t>JPEG_Macros.h</w:t>
      </w:r>
      <w:proofErr w:type="spellEnd"/>
      <w:r w:rsidR="00074442">
        <w:t xml:space="preserve">, konkrétně u položek </w:t>
      </w:r>
      <w:r w:rsidR="00074442" w:rsidRPr="00074442">
        <w:t>JPEG_HEADER_FILE1</w:t>
      </w:r>
      <w:r w:rsidR="00074442">
        <w:t xml:space="preserve"> a JPEG_HEADER_FILE2.</w:t>
      </w:r>
    </w:p>
    <w:p w14:paraId="4ED1E985" w14:textId="7FB0AB34" w:rsidR="00074442" w:rsidRDefault="00074442" w:rsidP="00084B69">
      <w:pPr>
        <w:pStyle w:val="normlntext"/>
      </w:pPr>
      <w:r>
        <w:t>Do výsledného souboru je nejdříve zapsán první hlavičko</w:t>
      </w:r>
      <w:r w:rsidR="002F055B">
        <w:t>vý soubor, obsahuje informace o </w:t>
      </w:r>
      <w:r>
        <w:t xml:space="preserve">segmentech APP0 a kvantizačních tabulkách DQT. V tuto chvíli je otevřen nekomprimovaný vstupní soubor a jsou z něj vyčteny informace o rozlišení souboru. Tyto informace jsou použity k zapsání segmentu SOF0. Za tímto segmentem jsou uloženy </w:t>
      </w:r>
      <w:proofErr w:type="spellStart"/>
      <w:r>
        <w:t>Huffmanovy</w:t>
      </w:r>
      <w:proofErr w:type="spellEnd"/>
      <w:r>
        <w:t xml:space="preserve"> kódovací tabulky, které jsou uložen</w:t>
      </w:r>
      <w:r w:rsidR="002F055B">
        <w:t>y v druhém hlavičkovém souboru. T</w:t>
      </w:r>
      <w:r>
        <w:t>ento soubor je nahrán za blok SOF0. V tuto chvíli je nutné zp</w:t>
      </w:r>
      <w:r w:rsidR="002F055B">
        <w:t>racovat samotná obrazová data a </w:t>
      </w:r>
      <w:r>
        <w:t>uložit je do výstupního souboru.</w:t>
      </w:r>
    </w:p>
    <w:p w14:paraId="4ED1E986" w14:textId="7347417F" w:rsidR="005C10C1" w:rsidRDefault="00074442" w:rsidP="00084B69">
      <w:pPr>
        <w:pStyle w:val="normlntext"/>
      </w:pPr>
      <w:r>
        <w:t xml:space="preserve">Nejdříve jsou vypočteny rozměry obrazu, které jsou dělitelné číslem 16, jelikož výsledný soubor má </w:t>
      </w:r>
      <w:proofErr w:type="spellStart"/>
      <w:r>
        <w:t>po</w:t>
      </w:r>
      <w:r w:rsidR="002F055B">
        <w:t>dvzorkované</w:t>
      </w:r>
      <w:proofErr w:type="spellEnd"/>
      <w:r w:rsidR="002F055B">
        <w:t xml:space="preserve"> barvonosné kanály. D</w:t>
      </w:r>
      <w:r>
        <w:t>le výpočtu se pak řeší, kolik pixelů je nutné dopočítat či zkopírovat, aby byla operace úspěšná. V</w:t>
      </w:r>
      <w:r w:rsidR="005C10C1">
        <w:t> případě tohoto řešení</w:t>
      </w:r>
      <w:r>
        <w:t xml:space="preserve"> probíhá kopírování posledního pixelu </w:t>
      </w:r>
      <w:r w:rsidR="005C10C1">
        <w:t xml:space="preserve">či řádku. Do paměti SRAM je načteno 16 řádků obrazu, zároveň dochází k eventuálnímu </w:t>
      </w:r>
      <w:proofErr w:type="spellStart"/>
      <w:r w:rsidR="005C10C1">
        <w:t>dokopírování</w:t>
      </w:r>
      <w:proofErr w:type="spellEnd"/>
      <w:r w:rsidR="005C10C1">
        <w:t xml:space="preserve"> potřebných pixelů. Následně je do polí načteno potencionálních 6 MC</w:t>
      </w:r>
      <w:r w:rsidR="002F055B">
        <w:t>U bloků (oblast 16x16 pixelů). B</w:t>
      </w:r>
      <w:r w:rsidR="005C10C1">
        <w:t xml:space="preserve">loky jsou převedeny z barevného modelu RGB do </w:t>
      </w:r>
      <w:proofErr w:type="spellStart"/>
      <w:r w:rsidR="005C10C1">
        <w:t>YCbCr</w:t>
      </w:r>
      <w:proofErr w:type="spellEnd"/>
      <w:r w:rsidR="005C10C1">
        <w:t xml:space="preserve">. Další operací je </w:t>
      </w:r>
      <w:proofErr w:type="spellStart"/>
      <w:r w:rsidR="005C10C1">
        <w:t>podvzorkování</w:t>
      </w:r>
      <w:proofErr w:type="spellEnd"/>
      <w:r w:rsidR="005C10C1">
        <w:t xml:space="preserve"> kanálů </w:t>
      </w:r>
      <w:proofErr w:type="spellStart"/>
      <w:r w:rsidR="005C10C1">
        <w:t>Cb</w:t>
      </w:r>
      <w:proofErr w:type="spellEnd"/>
      <w:r w:rsidR="005C10C1">
        <w:t xml:space="preserve"> a </w:t>
      </w:r>
      <w:proofErr w:type="spellStart"/>
      <w:r w:rsidR="005C10C1">
        <w:t>Cr</w:t>
      </w:r>
      <w:proofErr w:type="spellEnd"/>
      <w:r w:rsidR="005C10C1">
        <w:t xml:space="preserve">. Na každý tento MCU blok je aplikována </w:t>
      </w:r>
      <w:proofErr w:type="spellStart"/>
      <w:r w:rsidR="005C10C1">
        <w:t>dopředná</w:t>
      </w:r>
      <w:proofErr w:type="spellEnd"/>
      <w:r w:rsidR="005C10C1">
        <w:t xml:space="preserve"> dvourozměrná kosinová transformace. Pro urychlení následujících operací jsou výstupní hodnoty zaokrouhleny a převedeny na celočíselný datový typ. Následuje </w:t>
      </w:r>
      <w:proofErr w:type="spellStart"/>
      <w:r w:rsidR="005C10C1">
        <w:t>kvantizace</w:t>
      </w:r>
      <w:proofErr w:type="spellEnd"/>
      <w:r w:rsidR="005C10C1">
        <w:t xml:space="preserve"> </w:t>
      </w:r>
      <w:r w:rsidR="002F055B">
        <w:t xml:space="preserve">pomocí </w:t>
      </w:r>
      <w:proofErr w:type="spellStart"/>
      <w:r w:rsidR="002F055B">
        <w:t>kvantitačních</w:t>
      </w:r>
      <w:proofErr w:type="spellEnd"/>
      <w:r w:rsidR="002F055B">
        <w:t xml:space="preserve"> tabulek. V </w:t>
      </w:r>
      <w:r w:rsidR="005C10C1">
        <w:t xml:space="preserve">tomto řešení </w:t>
      </w:r>
      <w:r w:rsidR="005C10C1">
        <w:lastRenderedPageBreak/>
        <w:t xml:space="preserve">zvoleny s kvalitou 75 %. MCU bloky jsou podrobeny střídavému výběru koeficientů pomocí </w:t>
      </w:r>
      <w:proofErr w:type="spellStart"/>
      <w:r w:rsidR="005C10C1">
        <w:t>cik-cak</w:t>
      </w:r>
      <w:proofErr w:type="spellEnd"/>
      <w:r w:rsidR="005C10C1">
        <w:t xml:space="preserve"> algoritmu, kdy dojde </w:t>
      </w:r>
      <w:r w:rsidR="00372A43">
        <w:t>k</w:t>
      </w:r>
      <w:r w:rsidR="005C10C1">
        <w:t xml:space="preserve"> seskupení nulových hodnot.</w:t>
      </w:r>
      <w:r w:rsidR="00080A25">
        <w:t xml:space="preserve"> V tuto chvíli zbývá výsledné pole hodnot zakódovat do výstupního binárního proudu pomocí statických </w:t>
      </w:r>
      <w:proofErr w:type="spellStart"/>
      <w:r w:rsidR="00080A25">
        <w:t>Huffmanových</w:t>
      </w:r>
      <w:proofErr w:type="spellEnd"/>
      <w:r w:rsidR="00080A25">
        <w:t xml:space="preserve"> tabulek, které jsou uvedeny v </w:t>
      </w:r>
      <w:sdt>
        <w:sdtPr>
          <w:id w:val="2127509491"/>
          <w:citation/>
        </w:sdtPr>
        <w:sdtEndPr/>
        <w:sdtContent>
          <w:r w:rsidR="00080A25">
            <w:fldChar w:fldCharType="begin"/>
          </w:r>
          <w:r w:rsidR="00080A25">
            <w:instrText xml:space="preserve"> CITATION 58FppQLqQkWtMuuR </w:instrText>
          </w:r>
          <w:r w:rsidR="00080A25">
            <w:fldChar w:fldCharType="separate"/>
          </w:r>
          <w:r w:rsidR="001323C3">
            <w:rPr>
              <w:noProof/>
            </w:rPr>
            <w:t>[18]</w:t>
          </w:r>
          <w:r w:rsidR="00080A25">
            <w:fldChar w:fldCharType="end"/>
          </w:r>
        </w:sdtContent>
      </w:sdt>
      <w:r w:rsidR="00080A25">
        <w:t>.</w:t>
      </w:r>
    </w:p>
    <w:p w14:paraId="4ED1E987" w14:textId="65F46B16" w:rsidR="009E5B4D" w:rsidRDefault="009E5B4D" w:rsidP="00084B69">
      <w:pPr>
        <w:pStyle w:val="normlntext"/>
      </w:pPr>
      <w:r>
        <w:t xml:space="preserve">Původním záměrem řešení </w:t>
      </w:r>
      <w:proofErr w:type="gramStart"/>
      <w:r>
        <w:t>bylo</w:t>
      </w:r>
      <w:proofErr w:type="gramEnd"/>
      <w:r>
        <w:t xml:space="preserve"> ušetř</w:t>
      </w:r>
      <w:r w:rsidR="002F055B">
        <w:t>it co nejvíce programové paměti.</w:t>
      </w:r>
      <w:r>
        <w:t xml:space="preserve"> 8bitová platforma totiž </w:t>
      </w:r>
      <w:proofErr w:type="gramStart"/>
      <w:r>
        <w:t>nabízí</w:t>
      </w:r>
      <w:proofErr w:type="gramEnd"/>
      <w:r>
        <w:t xml:space="preserve"> dosti velké úložiště v podobě EEPROM, které by se hodilo pro uložení statických </w:t>
      </w:r>
      <w:proofErr w:type="spellStart"/>
      <w:r>
        <w:t>Huffmanových</w:t>
      </w:r>
      <w:proofErr w:type="spellEnd"/>
      <w:r>
        <w:t xml:space="preserve"> tabulek</w:t>
      </w:r>
      <w:r w:rsidR="002F055B">
        <w:t xml:space="preserve">. Bohužel z tohoto řešení </w:t>
      </w:r>
      <w:proofErr w:type="gramStart"/>
      <w:r w:rsidR="002F055B">
        <w:t>sešlo</w:t>
      </w:r>
      <w:proofErr w:type="gramEnd"/>
      <w:r w:rsidR="002F055B">
        <w:t>.</w:t>
      </w:r>
      <w:r>
        <w:t xml:space="preserve"> 32bitový mikro kontrolér použitý na vývojové desce pamětí EEPROM </w:t>
      </w:r>
      <w:proofErr w:type="gramStart"/>
      <w:r>
        <w:t>nedisponuje</w:t>
      </w:r>
      <w:proofErr w:type="gramEnd"/>
      <w:r>
        <w:t>,</w:t>
      </w:r>
      <w:r w:rsidR="002F055B">
        <w:t xml:space="preserve"> tudíž by řešení byla odlišná a </w:t>
      </w:r>
      <w:r>
        <w:t xml:space="preserve">navzájem nekompatibilní. Došlo tedy k uložení tabulek do části programového kódu, </w:t>
      </w:r>
      <w:r w:rsidR="002F055B">
        <w:t>který</w:t>
      </w:r>
      <w:r w:rsidR="00DF1464">
        <w:t xml:space="preserve"> sice narostl, ale stále zůstalo dost programové paměti volné pro jiné funkcionality.</w:t>
      </w:r>
    </w:p>
    <w:p w14:paraId="4ED1E988" w14:textId="5E893C9B" w:rsidR="00B94481" w:rsidRDefault="00080A25" w:rsidP="00084B69">
      <w:pPr>
        <w:pStyle w:val="normlntext"/>
      </w:pPr>
      <w:r>
        <w:t xml:space="preserve">Z výsledného pole 64 hodnot je nejdříve zakódována stejnosměrná složka (DC), ta je v souboru zároveň kódována diferenčním </w:t>
      </w:r>
      <w:r w:rsidR="00E174D5">
        <w:t>způsobem</w:t>
      </w:r>
      <w:r>
        <w:t xml:space="preserve">, tudíž nejdříve dojde k výpočtu rozdílu mezi předchozí DC hodnotou a současnou. Nynější hodnota se uloží, bude použita při zpracování dalšího MCU bloku stejného kanálu. Nyní je </w:t>
      </w:r>
      <w:r w:rsidR="002A7039">
        <w:t>potřeba DC hodnotu zakódovat pomocí VLC a VLI kódu. VLC kód nese informaci o tom, na kolik následujících bitů bude uložena ukládaná hodnota. VLC kód je definován 12 kategoriemi pro luminiscenční kanál a 12 kategoriemi pro barvonosné kanály. VLI kód nese informaci o amplitudě, která je ukládána. Střídavé složky AC jsou kódovány pomocí algoritmu, který j</w:t>
      </w:r>
      <w:r w:rsidR="002F055B">
        <w:t>e do jisté míry podobný s RLE. K</w:t>
      </w:r>
      <w:r w:rsidR="002A7039">
        <w:t xml:space="preserve">aždý koeficient je kódován pomocí dvou hodnot. První hodnota vznikne složením počtu předcházejících nulových hodnot a počtu bitů potřebných pro zápis hodnoty VLI kódem. Pomocí třídy </w:t>
      </w:r>
      <w:proofErr w:type="spellStart"/>
      <w:r w:rsidR="002A7039" w:rsidRPr="002A7039">
        <w:rPr>
          <w:i/>
        </w:rPr>
        <w:t>HuffmanCoding</w:t>
      </w:r>
      <w:proofErr w:type="spellEnd"/>
      <w:r w:rsidR="002A7039">
        <w:t xml:space="preserve"> se veškeré informace přepočítají a zpět se vrací pouze výsledné kódy a jejich patřičná délka. Následuje samotný zápis pomocí třídy </w:t>
      </w:r>
      <w:proofErr w:type="spellStart"/>
      <w:r w:rsidR="002A7039" w:rsidRPr="002A7039">
        <w:rPr>
          <w:i/>
        </w:rPr>
        <w:t>BitWrite</w:t>
      </w:r>
      <w:proofErr w:type="spellEnd"/>
      <w:r w:rsidR="002A7039">
        <w:t>. Tyto operace se provádí cyklicky tak dlouho, dokud není zpracována celá obrazová část. Na závěr se do souboru zapíší zbylé hodnoty bitového proudu a ukončovací segmenty</w:t>
      </w:r>
      <w:r w:rsidR="002F055B">
        <w:t>. P</w:t>
      </w:r>
      <w:r w:rsidR="00E174D5">
        <w:t>oužité soubory jsou následně uzavřeny</w:t>
      </w:r>
      <w:r w:rsidR="002A7039">
        <w:t>.</w:t>
      </w:r>
    </w:p>
    <w:p w14:paraId="5866438B" w14:textId="1571CB0E" w:rsidR="003761A7" w:rsidRDefault="00533D24" w:rsidP="00533D24">
      <w:pPr>
        <w:pStyle w:val="normlntext"/>
        <w:keepNext/>
        <w:jc w:val="center"/>
      </w:pPr>
      <w:r>
        <w:rPr>
          <w:noProof/>
        </w:rPr>
        <w:lastRenderedPageBreak/>
        <w:drawing>
          <wp:anchor distT="0" distB="0" distL="114300" distR="114300" simplePos="0" relativeHeight="251673600" behindDoc="0" locked="0" layoutInCell="1" allowOverlap="1" wp14:anchorId="12B52381" wp14:editId="4AA7764A">
            <wp:simplePos x="0" y="0"/>
            <wp:positionH relativeFrom="margin">
              <wp:align>center</wp:align>
            </wp:positionH>
            <wp:positionV relativeFrom="paragraph">
              <wp:posOffset>3810</wp:posOffset>
            </wp:positionV>
            <wp:extent cx="5007610" cy="8221980"/>
            <wp:effectExtent l="0" t="0" r="2540" b="7620"/>
            <wp:wrapSquare wrapText="bothSides"/>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8207" cy="8223058"/>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5" w:name="_Toc448766034"/>
      <w:r w:rsidR="00A820E8">
        <w:t xml:space="preserve">Obrázek </w:t>
      </w:r>
      <w:r w:rsidR="00FE3094">
        <w:fldChar w:fldCharType="begin"/>
      </w:r>
      <w:r w:rsidR="00FE3094">
        <w:instrText xml:space="preserve"> SEQ Obrázek \* ARABIC </w:instrText>
      </w:r>
      <w:r w:rsidR="00FE3094">
        <w:fldChar w:fldCharType="separate"/>
      </w:r>
      <w:r w:rsidR="00DA6597">
        <w:rPr>
          <w:noProof/>
        </w:rPr>
        <w:t>15</w:t>
      </w:r>
      <w:r w:rsidR="00FE3094">
        <w:rPr>
          <w:noProof/>
        </w:rPr>
        <w:fldChar w:fldCharType="end"/>
      </w:r>
      <w:r w:rsidR="00A820E8">
        <w:t xml:space="preserve"> Diagram komprese do JPEG formátu</w:t>
      </w:r>
      <w:bookmarkEnd w:id="95"/>
    </w:p>
    <w:p w14:paraId="30C779DB" w14:textId="317C4B76" w:rsidR="003761A7" w:rsidRDefault="003761A7" w:rsidP="003761A7">
      <w:pPr>
        <w:pStyle w:val="NadpisC"/>
      </w:pPr>
      <w:bookmarkStart w:id="96" w:name="_Toc448818375"/>
      <w:r>
        <w:lastRenderedPageBreak/>
        <w:t xml:space="preserve">Instalace do </w:t>
      </w:r>
      <w:proofErr w:type="spellStart"/>
      <w:r>
        <w:t>Arduino</w:t>
      </w:r>
      <w:proofErr w:type="spellEnd"/>
      <w:r>
        <w:t xml:space="preserve"> IDE</w:t>
      </w:r>
      <w:bookmarkEnd w:id="96"/>
    </w:p>
    <w:p w14:paraId="0867AD1C" w14:textId="01492590" w:rsidR="003761A7" w:rsidRDefault="003761A7" w:rsidP="00E40951">
      <w:pPr>
        <w:pStyle w:val="normlntext"/>
      </w:pPr>
      <w:r>
        <w:t>Celé řešení bylo doplněno o možnost přidání mezi knihovny v </w:t>
      </w:r>
      <w:proofErr w:type="spellStart"/>
      <w:r>
        <w:t>Arduino</w:t>
      </w:r>
      <w:proofErr w:type="spellEnd"/>
      <w:r>
        <w:t xml:space="preserve"> IDE. Jediným úskalím, které bylo třeba vyřešit, bylo zvýrazňování metod a tříd. </w:t>
      </w:r>
      <w:proofErr w:type="spellStart"/>
      <w:r>
        <w:t>Arduino</w:t>
      </w:r>
      <w:proofErr w:type="spellEnd"/>
      <w:r>
        <w:t xml:space="preserve"> toto řeší dosti nešťastným způsobem v podobě externího textového souboru </w:t>
      </w:r>
      <w:r w:rsidRPr="003761A7">
        <w:rPr>
          <w:i/>
        </w:rPr>
        <w:t>keywords.txt</w:t>
      </w:r>
      <w:r w:rsidR="002F055B">
        <w:t>.</w:t>
      </w:r>
      <w:r>
        <w:t xml:space="preserve"> </w:t>
      </w:r>
      <w:r w:rsidR="002F055B">
        <w:t>D</w:t>
      </w:r>
      <w:r w:rsidR="00E40951">
        <w:t>atové typy</w:t>
      </w:r>
      <w:r>
        <w:t xml:space="preserve"> se označují klíčovým slovem KEYWORD1, metody klíčovým slovem KEYWORD2</w:t>
      </w:r>
      <w:r w:rsidR="00E40951">
        <w:t>. Pro zvýraznění byly vybrány pouze datové typy BMP a JPEG stejnojmenných tříd a jejich metody, které slouží k otevření a uložení souboru.</w:t>
      </w:r>
    </w:p>
    <w:p w14:paraId="2FA709D1" w14:textId="2C4C5F05" w:rsidR="00834E76" w:rsidRDefault="00E40951" w:rsidP="00834E76">
      <w:pPr>
        <w:pStyle w:val="normlntext"/>
      </w:pPr>
      <w:r>
        <w:t xml:space="preserve">Pro instalaci knihovny je potřeba celou složku s projektem zkopírovat do složky </w:t>
      </w:r>
      <w:proofErr w:type="spellStart"/>
      <w:r w:rsidRPr="00E40951">
        <w:rPr>
          <w:i/>
        </w:rPr>
        <w:t>libraries</w:t>
      </w:r>
      <w:proofErr w:type="spellEnd"/>
      <w:r>
        <w:rPr>
          <w:i/>
        </w:rPr>
        <w:t>,</w:t>
      </w:r>
      <w:r>
        <w:t xml:space="preserve"> která bývá standardně </w:t>
      </w:r>
      <w:r w:rsidR="00280C5D">
        <w:t xml:space="preserve">ve Windows </w:t>
      </w:r>
      <w:r>
        <w:t xml:space="preserve">uložena na adrese </w:t>
      </w:r>
      <w:r w:rsidR="00280C5D">
        <w:rPr>
          <w:i/>
        </w:rPr>
        <w:t>C:\Program Files </w:t>
      </w:r>
      <w:r w:rsidR="00280C5D" w:rsidRPr="00280C5D">
        <w:rPr>
          <w:i/>
        </w:rPr>
        <w:t>(x86)\Arduino\libraries</w:t>
      </w:r>
      <w:r w:rsidR="00280C5D">
        <w:t xml:space="preserve">. </w:t>
      </w:r>
      <w:r>
        <w:t xml:space="preserve">Pokud bylo při kopírování </w:t>
      </w:r>
      <w:proofErr w:type="spellStart"/>
      <w:r>
        <w:t>Arduino</w:t>
      </w:r>
      <w:proofErr w:type="spellEnd"/>
      <w:r>
        <w:t xml:space="preserve"> IDE spuštěno, je potřeba jej</w:t>
      </w:r>
      <w:r w:rsidR="002F055B">
        <w:t xml:space="preserve"> restartovat. N</w:t>
      </w:r>
      <w:r>
        <w:t xml:space="preserve">ásledně by projekt měl být viditelný v sekci </w:t>
      </w:r>
      <w:proofErr w:type="spellStart"/>
      <w:r w:rsidRPr="00E40951">
        <w:rPr>
          <w:i/>
        </w:rPr>
        <w:t>File-Examples</w:t>
      </w:r>
      <w:proofErr w:type="spellEnd"/>
      <w:r>
        <w:rPr>
          <w:i/>
        </w:rPr>
        <w:t>.</w:t>
      </w:r>
      <w:r w:rsidR="00834E76">
        <w:t xml:space="preserve"> Pro správnou funkci komprimace do JPEG souboru je nutné na kartu do kořenového adresáře zkopírovat složku HEADERS se soubory Header1.bin a Header2.bin.</w:t>
      </w:r>
    </w:p>
    <w:p w14:paraId="153945BA" w14:textId="77777777" w:rsidR="00834E76" w:rsidRDefault="00834E76">
      <w:pPr>
        <w:rPr>
          <w:rFonts w:ascii="Times New Roman" w:hAnsi="Times New Roman"/>
        </w:rPr>
      </w:pPr>
      <w:r>
        <w:br w:type="page"/>
      </w:r>
    </w:p>
    <w:p w14:paraId="4ED1E990" w14:textId="1CF2D2EA" w:rsidR="00B94481" w:rsidRDefault="00B94481" w:rsidP="00B94481">
      <w:pPr>
        <w:pStyle w:val="NadpisA"/>
      </w:pPr>
      <w:bookmarkStart w:id="97" w:name="_Toc448818376"/>
      <w:r>
        <w:lastRenderedPageBreak/>
        <w:t>Testy a Experimenty</w:t>
      </w:r>
      <w:bookmarkEnd w:id="97"/>
    </w:p>
    <w:p w14:paraId="597948C3" w14:textId="355C225E" w:rsidR="0015407D" w:rsidRDefault="00E40951" w:rsidP="00E40951">
      <w:pPr>
        <w:pStyle w:val="normlntext"/>
      </w:pPr>
      <w:r>
        <w:t>Celé řešení bylo testováno na obrázcích</w:t>
      </w:r>
      <w:r w:rsidR="002F055B">
        <w:t xml:space="preserve"> v rozlišení 160x100, 320x200 a </w:t>
      </w:r>
      <w:r>
        <w:t>640x400 pixelů</w:t>
      </w:r>
      <w:r w:rsidR="0015407D">
        <w:t>. Testována byla dekomprese obrazu ze souboru BMP s různými počty barev, kompresí RLE, dále dekomprese těchto obrázků do souboru s dekomprimovanými daty a komprese do formátu JPEG ze souboru s dekomprimovanými daty.</w:t>
      </w:r>
    </w:p>
    <w:p w14:paraId="2F5703AE" w14:textId="2184F7CC" w:rsidR="0015407D" w:rsidRDefault="0015407D" w:rsidP="00E40951">
      <w:pPr>
        <w:pStyle w:val="normlntext"/>
      </w:pPr>
      <w:r>
        <w:t xml:space="preserve">Soubor s dekomprimovanými daty byl otestován na LCD displeji pomocí </w:t>
      </w:r>
      <w:proofErr w:type="spellStart"/>
      <w:r>
        <w:t>sketche</w:t>
      </w:r>
      <w:proofErr w:type="spellEnd"/>
      <w:r>
        <w:t xml:space="preserve"> </w:t>
      </w:r>
      <w:proofErr w:type="spellStart"/>
      <w:r w:rsidR="008D6881" w:rsidRPr="008D6881">
        <w:rPr>
          <w:i/>
        </w:rPr>
        <w:t>TestDecompresedFile.ino</w:t>
      </w:r>
      <w:proofErr w:type="spellEnd"/>
      <w:r w:rsidR="002F055B">
        <w:t>. P</w:t>
      </w:r>
      <w:r w:rsidR="00A84D12">
        <w:t>ro správnou funkci to</w:t>
      </w:r>
      <w:r w:rsidR="002F055B">
        <w:t>ho</w:t>
      </w:r>
      <w:r w:rsidR="00A84D12">
        <w:t xml:space="preserve">to kódu je potřeba správně nainstalovaná knihovna UTFT </w:t>
      </w:r>
      <w:sdt>
        <w:sdtPr>
          <w:id w:val="-252893651"/>
          <w:citation/>
        </w:sdtPr>
        <w:sdtEndPr/>
        <w:sdtContent>
          <w:r w:rsidR="00B3031D">
            <w:fldChar w:fldCharType="begin"/>
          </w:r>
          <w:r w:rsidR="00B3031D">
            <w:instrText xml:space="preserve"> CITATION DdNnK1QKMky3LL9g </w:instrText>
          </w:r>
          <w:r w:rsidR="00B3031D">
            <w:fldChar w:fldCharType="separate"/>
          </w:r>
          <w:r w:rsidR="001323C3">
            <w:rPr>
              <w:noProof/>
            </w:rPr>
            <w:t>[19]</w:t>
          </w:r>
          <w:r w:rsidR="00B3031D">
            <w:fldChar w:fldCharType="end"/>
          </w:r>
        </w:sdtContent>
      </w:sdt>
      <w:r w:rsidR="00A84D12">
        <w:t>.</w:t>
      </w:r>
    </w:p>
    <w:p w14:paraId="183C0E67" w14:textId="77777777" w:rsidR="00FC1526" w:rsidRDefault="00FC1526" w:rsidP="00E40951">
      <w:pPr>
        <w:pStyle w:val="NadpisB"/>
      </w:pPr>
      <w:bookmarkStart w:id="98" w:name="_Toc448818377"/>
      <w:r>
        <w:t>Testy dekomprese JPEG</w:t>
      </w:r>
      <w:bookmarkEnd w:id="98"/>
    </w:p>
    <w:p w14:paraId="2A921022" w14:textId="6D766D46" w:rsidR="00E40951" w:rsidRPr="00E40951" w:rsidRDefault="00FC1526" w:rsidP="00FC1526">
      <w:pPr>
        <w:pStyle w:val="normlntext"/>
      </w:pPr>
      <w:r>
        <w:t xml:space="preserve">Bylo provedeno </w:t>
      </w:r>
      <w:r w:rsidR="00E40951">
        <w:t xml:space="preserve">celkem </w:t>
      </w:r>
      <w:r w:rsidR="0015407D">
        <w:t>15 testů na 8bitové platformě a 15 testů na 32bitové platformě</w:t>
      </w:r>
      <w:r>
        <w:t>. Z průměrných časů, které jsou v níže uvedeném grafu</w:t>
      </w:r>
      <w:r w:rsidR="002F055B">
        <w:t>,</w:t>
      </w:r>
      <w:r>
        <w:t xml:space="preserve"> vyplývá, že nemá moc velký smysl testo</w:t>
      </w:r>
      <w:r w:rsidR="002F055B">
        <w:t xml:space="preserve">vat obrázky s vyšším </w:t>
      </w:r>
      <w:proofErr w:type="gramStart"/>
      <w:r w:rsidR="002F055B">
        <w:t>rozlišení</w:t>
      </w:r>
      <w:proofErr w:type="gramEnd"/>
      <w:r w:rsidR="002F055B">
        <w:t xml:space="preserve"> </w:t>
      </w:r>
      <w:r>
        <w:t xml:space="preserve">než je 640x400 pixelů. Obrázky </w:t>
      </w:r>
      <w:r w:rsidR="00203907">
        <w:t xml:space="preserve">ve větším rozlišení </w:t>
      </w:r>
      <w:r w:rsidR="002F055B">
        <w:t>samozřejmě lze dekomprimovat</w:t>
      </w:r>
      <w:r>
        <w:t xml:space="preserve"> ale čas, který je k dekomprimaci potřeba</w:t>
      </w:r>
      <w:r w:rsidR="002F055B">
        <w:t>,</w:t>
      </w:r>
      <w:r>
        <w:t xml:space="preserve"> značně narůstá. </w:t>
      </w:r>
    </w:p>
    <w:p w14:paraId="5AE648FF" w14:textId="77777777" w:rsidR="00203907" w:rsidRDefault="007548C9" w:rsidP="0017193E">
      <w:pPr>
        <w:pStyle w:val="normlntext"/>
        <w:keepNext/>
        <w:jc w:val="center"/>
      </w:pPr>
      <w:r w:rsidRPr="006168D8">
        <w:rPr>
          <w:noProof/>
        </w:rPr>
        <w:drawing>
          <wp:inline distT="0" distB="0" distL="0" distR="0" wp14:anchorId="4ED1EA22" wp14:editId="39E363C3">
            <wp:extent cx="5486400" cy="3200400"/>
            <wp:effectExtent l="0" t="0" r="19050" b="19050"/>
            <wp:docPr id="14" name="Graf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ED1E991" w14:textId="261E346B" w:rsidR="006168D8" w:rsidRDefault="00203907" w:rsidP="0017193E">
      <w:pPr>
        <w:pStyle w:val="normlntextkurzva"/>
        <w:jc w:val="center"/>
      </w:pPr>
      <w:bookmarkStart w:id="99" w:name="_Toc448766035"/>
      <w:r>
        <w:t xml:space="preserve">Obrázek </w:t>
      </w:r>
      <w:r w:rsidR="00FE3094">
        <w:fldChar w:fldCharType="begin"/>
      </w:r>
      <w:r w:rsidR="00FE3094">
        <w:instrText xml:space="preserve"> SEQ Obrázek \* ARABIC </w:instrText>
      </w:r>
      <w:r w:rsidR="00FE3094">
        <w:fldChar w:fldCharType="separate"/>
      </w:r>
      <w:r w:rsidR="00DA6597">
        <w:rPr>
          <w:noProof/>
        </w:rPr>
        <w:t>16</w:t>
      </w:r>
      <w:r w:rsidR="00FE3094">
        <w:rPr>
          <w:noProof/>
        </w:rPr>
        <w:fldChar w:fldCharType="end"/>
      </w:r>
      <w:r>
        <w:t xml:space="preserve"> Graf času dekomprese v závislosti na velikosti obrazu</w:t>
      </w:r>
      <w:bookmarkEnd w:id="99"/>
    </w:p>
    <w:p w14:paraId="0B82EA1E" w14:textId="21D96877" w:rsidR="00FC1526" w:rsidRDefault="002C1BDB" w:rsidP="002C1BDB">
      <w:pPr>
        <w:pStyle w:val="NadpisB"/>
      </w:pPr>
      <w:bookmarkStart w:id="100" w:name="_Toc448818378"/>
      <w:r>
        <w:lastRenderedPageBreak/>
        <w:t>Testy komprese do JPEG</w:t>
      </w:r>
      <w:bookmarkEnd w:id="100"/>
    </w:p>
    <w:p w14:paraId="6DB190B0" w14:textId="3970BCE8" w:rsidR="0017193E" w:rsidRDefault="002C1BDB" w:rsidP="00FB27DD">
      <w:pPr>
        <w:pStyle w:val="normlntext"/>
      </w:pPr>
      <w:r>
        <w:t>Komprimace do formátu JPEG byla otestov</w:t>
      </w:r>
      <w:r w:rsidR="001D5950">
        <w:t xml:space="preserve">ána na obrázcích v rozlišení 640x400, 320x200 a 160x100 pixelů na obou platformách. Výsledný obraz byl otestován náhledem v počítači a analyzován nástrojem </w:t>
      </w:r>
      <w:proofErr w:type="spellStart"/>
      <w:r w:rsidR="001D5950">
        <w:t>JPEGsnoop</w:t>
      </w:r>
      <w:proofErr w:type="spellEnd"/>
      <w:r w:rsidR="001D5950">
        <w:t xml:space="preserve"> ve verzi 1.7.</w:t>
      </w:r>
      <w:r w:rsidR="001D5950" w:rsidRPr="00B3031D">
        <w:t>5</w:t>
      </w:r>
      <w:r w:rsidR="00B3031D" w:rsidRPr="00B3031D">
        <w:t xml:space="preserve"> </w:t>
      </w:r>
      <w:sdt>
        <w:sdtPr>
          <w:id w:val="-1881386643"/>
          <w:citation/>
        </w:sdtPr>
        <w:sdtEndPr/>
        <w:sdtContent>
          <w:r w:rsidR="00B3031D" w:rsidRPr="00B3031D">
            <w:fldChar w:fldCharType="begin"/>
          </w:r>
          <w:r w:rsidR="00B3031D" w:rsidRPr="00B3031D">
            <w:instrText xml:space="preserve"> CITATION jxbZgp8fkz1lFNQl </w:instrText>
          </w:r>
          <w:r w:rsidR="00B3031D" w:rsidRPr="00B3031D">
            <w:fldChar w:fldCharType="separate"/>
          </w:r>
          <w:r w:rsidR="001323C3">
            <w:rPr>
              <w:noProof/>
            </w:rPr>
            <w:t>[20]</w:t>
          </w:r>
          <w:r w:rsidR="00B3031D" w:rsidRPr="00B3031D">
            <w:fldChar w:fldCharType="end"/>
          </w:r>
        </w:sdtContent>
      </w:sdt>
      <w:r w:rsidR="001D5950">
        <w:t>. V tomto programu je možné vyčíst detailní informace i postup, jak byly komprimovány/dekomprimovány jednotlivé bloky MCU.</w:t>
      </w:r>
      <w:r w:rsidR="00BC274F">
        <w:t xml:space="preserve"> K</w:t>
      </w:r>
      <w:r w:rsidR="001D5950">
        <w:t>omprese a dekomprese JP</w:t>
      </w:r>
      <w:r w:rsidR="00BC274F">
        <w:t>EG jsou navzájem opačné operace. Naměřené časy</w:t>
      </w:r>
      <w:r w:rsidR="001D5950">
        <w:t xml:space="preserve"> </w:t>
      </w:r>
      <w:r w:rsidR="00BC274F">
        <w:t>jsou hodně podobné těm, které byly naměřeny u dekomprese JPEG formátu.</w:t>
      </w:r>
    </w:p>
    <w:p w14:paraId="7073E577" w14:textId="5008B1DD" w:rsidR="00BC274F" w:rsidRDefault="006168D8" w:rsidP="0017193E">
      <w:pPr>
        <w:pStyle w:val="normlntext"/>
        <w:jc w:val="center"/>
      </w:pPr>
      <w:r>
        <w:rPr>
          <w:noProof/>
        </w:rPr>
        <w:drawing>
          <wp:inline distT="0" distB="0" distL="0" distR="0" wp14:anchorId="4ED1EA24" wp14:editId="6684091B">
            <wp:extent cx="5486400" cy="3200400"/>
            <wp:effectExtent l="0" t="0" r="19050" b="19050"/>
            <wp:docPr id="15" name="Graf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3A0EB8D" w14:textId="6FCDA7FD" w:rsidR="00BC274F" w:rsidRDefault="00BC274F" w:rsidP="0017193E">
      <w:pPr>
        <w:pStyle w:val="normlntextkurzva"/>
        <w:jc w:val="center"/>
      </w:pPr>
      <w:bookmarkStart w:id="101" w:name="_Toc448766036"/>
      <w:r>
        <w:t xml:space="preserve">Obrázek </w:t>
      </w:r>
      <w:r w:rsidR="00FE3094">
        <w:fldChar w:fldCharType="begin"/>
      </w:r>
      <w:r w:rsidR="00FE3094">
        <w:instrText xml:space="preserve"> SEQ Obrázek \* AR</w:instrText>
      </w:r>
      <w:r w:rsidR="00FE3094">
        <w:instrText xml:space="preserve">ABIC </w:instrText>
      </w:r>
      <w:r w:rsidR="00FE3094">
        <w:fldChar w:fldCharType="separate"/>
      </w:r>
      <w:r w:rsidR="00DA6597">
        <w:rPr>
          <w:noProof/>
        </w:rPr>
        <w:t>17</w:t>
      </w:r>
      <w:r w:rsidR="00FE3094">
        <w:rPr>
          <w:noProof/>
        </w:rPr>
        <w:fldChar w:fldCharType="end"/>
      </w:r>
      <w:r>
        <w:t xml:space="preserve"> Graf času dekomprese JPEG v závislosti na rozlišení obrazu</w:t>
      </w:r>
      <w:bookmarkEnd w:id="101"/>
    </w:p>
    <w:p w14:paraId="4ED1E992" w14:textId="49579034" w:rsidR="00712084" w:rsidRDefault="00280C5D" w:rsidP="00280C5D">
      <w:pPr>
        <w:pStyle w:val="NadpisB"/>
      </w:pPr>
      <w:bookmarkStart w:id="102" w:name="_Toc448818379"/>
      <w:bookmarkStart w:id="103" w:name="_Toc209253218"/>
      <w:bookmarkStart w:id="104" w:name="_Toc209253405"/>
      <w:bookmarkStart w:id="105" w:name="_Toc209321259"/>
      <w:r>
        <w:t>Testy dekomprese BMP formátu</w:t>
      </w:r>
      <w:bookmarkEnd w:id="102"/>
    </w:p>
    <w:p w14:paraId="2655EC50" w14:textId="1DBA91D9" w:rsidR="00280C5D" w:rsidRDefault="00280C5D" w:rsidP="00280C5D">
      <w:pPr>
        <w:pStyle w:val="normlntext"/>
      </w:pPr>
      <w:r>
        <w:t>Dekomprese formátu byla testována na obrázku 640x480 pixelů v různých barevných hloubkách. Byla testována barevná hloubka 1, 4, 8 a 24 bitů na pixel a obraz uložen s podporou algoritmu RLE8 a RLE4, kde číslo odpovídá barevné hloubce. Ačkoli podpora obrázků, kt</w:t>
      </w:r>
      <w:r w:rsidR="002F055B">
        <w:t xml:space="preserve">eré mají barevnou hloubku menší než 24 bitů, </w:t>
      </w:r>
      <w:r>
        <w:t xml:space="preserve">není moc častá, je tato možnost zahrnuta do řešení. U dekomprese BMP formátu hraje největší roli rychlost čtení a zápisu na SD kartu, která v podání </w:t>
      </w:r>
      <w:proofErr w:type="spellStart"/>
      <w:r>
        <w:t>Arduino</w:t>
      </w:r>
      <w:proofErr w:type="spellEnd"/>
      <w:r>
        <w:t xml:space="preserve"> není nějak ohromující.</w:t>
      </w:r>
    </w:p>
    <w:p w14:paraId="40E4B468" w14:textId="5FD35966" w:rsidR="00EE7DA5" w:rsidRDefault="00EE7DA5" w:rsidP="00280C5D">
      <w:pPr>
        <w:pStyle w:val="normlntext"/>
      </w:pPr>
      <w:r>
        <w:t>V následujícím grafu je uvedeno porovnání</w:t>
      </w:r>
      <w:r w:rsidR="00B3031D">
        <w:t xml:space="preserve"> časů</w:t>
      </w:r>
      <w:r>
        <w:t xml:space="preserve"> dekomprese obrazu v rozlišení 1</w:t>
      </w:r>
      <w:r w:rsidR="00B3031D">
        <w:t>, 8 a 24 bitů na pixel</w:t>
      </w:r>
      <w:r w:rsidR="002F4985">
        <w:t xml:space="preserve"> a časů dekomprese při použití RLE8 a RLE4 algoritmu</w:t>
      </w:r>
      <w:r w:rsidR="00B3031D">
        <w:t xml:space="preserve"> na obou platformách.</w:t>
      </w:r>
    </w:p>
    <w:p w14:paraId="65DE877A" w14:textId="77777777" w:rsidR="002F4985" w:rsidRDefault="00BC407D" w:rsidP="0017193E">
      <w:pPr>
        <w:pStyle w:val="normlntext"/>
        <w:keepNext/>
        <w:jc w:val="center"/>
      </w:pPr>
      <w:r>
        <w:rPr>
          <w:noProof/>
        </w:rPr>
        <w:lastRenderedPageBreak/>
        <w:drawing>
          <wp:inline distT="0" distB="0" distL="0" distR="0" wp14:anchorId="6C7F5105" wp14:editId="331B88F4">
            <wp:extent cx="5486400" cy="3200400"/>
            <wp:effectExtent l="0" t="0" r="19050" b="19050"/>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61F3244" w14:textId="789C43EC" w:rsidR="00BC407D" w:rsidRPr="002F4985" w:rsidRDefault="002F4985" w:rsidP="0017193E">
      <w:pPr>
        <w:pStyle w:val="normlntextkurzva"/>
        <w:jc w:val="center"/>
      </w:pPr>
      <w:bookmarkStart w:id="106" w:name="_Toc448766037"/>
      <w:r w:rsidRPr="002F4985">
        <w:t xml:space="preserve">Obrázek </w:t>
      </w:r>
      <w:r w:rsidR="00FE3094">
        <w:fldChar w:fldCharType="begin"/>
      </w:r>
      <w:r w:rsidR="00FE3094">
        <w:instrText xml:space="preserve"> SEQ Obrázek \* ARABIC </w:instrText>
      </w:r>
      <w:r w:rsidR="00FE3094">
        <w:fldChar w:fldCharType="separate"/>
      </w:r>
      <w:r w:rsidR="00DA6597">
        <w:rPr>
          <w:noProof/>
        </w:rPr>
        <w:t>18</w:t>
      </w:r>
      <w:r w:rsidR="00FE3094">
        <w:rPr>
          <w:noProof/>
        </w:rPr>
        <w:fldChar w:fldCharType="end"/>
      </w:r>
      <w:r w:rsidRPr="002F4985">
        <w:t xml:space="preserve"> Graf času dekomprese BMP v závislosti na bitové hloubce a použitém algoritmu komprimace</w:t>
      </w:r>
      <w:bookmarkEnd w:id="106"/>
    </w:p>
    <w:p w14:paraId="7963FFC2" w14:textId="6D910F4D" w:rsidR="00EE7DA5" w:rsidRDefault="00EE7DA5" w:rsidP="00EE7DA5">
      <w:pPr>
        <w:pStyle w:val="NadpisB"/>
      </w:pPr>
      <w:bookmarkStart w:id="107" w:name="_Toc448818380"/>
      <w:r>
        <w:t>Testy komprese do BMP formátu</w:t>
      </w:r>
      <w:bookmarkEnd w:id="107"/>
    </w:p>
    <w:p w14:paraId="70C2A77E" w14:textId="73C96018" w:rsidR="00EE7DA5" w:rsidRPr="00EE7DA5" w:rsidRDefault="00EE7DA5" w:rsidP="00EE7DA5">
      <w:pPr>
        <w:pStyle w:val="normlntext"/>
      </w:pPr>
      <w:r>
        <w:t>V případě komprese do BMP formátu byly otestovány obrázky, které byly dekomprimovány po</w:t>
      </w:r>
      <w:r w:rsidR="002F055B">
        <w:t>mocí JPEG algoritmu. B</w:t>
      </w:r>
      <w:r>
        <w:t>yly tedy uloženy jako nekomprimovaná data v souboru.</w:t>
      </w:r>
    </w:p>
    <w:p w14:paraId="1DA211C9" w14:textId="5616121F" w:rsidR="000634B8" w:rsidRDefault="00EE7DA5" w:rsidP="00EE7DA5">
      <w:pPr>
        <w:pStyle w:val="normlntext"/>
      </w:pPr>
      <w:r>
        <w:t>Komprese nebo spíše zápis je v řešení diplomové práci aplikován jako zápis bitmapy v bitové hloubce 24bitů na pixel, takže rychlost uložení odpovídá rychlosti čtení a zápisu SD karty.</w:t>
      </w:r>
    </w:p>
    <w:p w14:paraId="27C21E4F" w14:textId="77777777" w:rsidR="000634B8" w:rsidRDefault="000634B8">
      <w:pPr>
        <w:rPr>
          <w:rFonts w:ascii="Times New Roman" w:hAnsi="Times New Roman"/>
        </w:rPr>
      </w:pPr>
      <w:r>
        <w:br w:type="page"/>
      </w:r>
    </w:p>
    <w:p w14:paraId="2DD49FDE" w14:textId="2DE9F220" w:rsidR="00AF1433" w:rsidRDefault="002A2CCE" w:rsidP="00AF1433">
      <w:pPr>
        <w:pStyle w:val="NadpisB"/>
      </w:pPr>
      <w:bookmarkStart w:id="108" w:name="_Toc448818381"/>
      <w:r>
        <w:lastRenderedPageBreak/>
        <w:t xml:space="preserve">Ukázky </w:t>
      </w:r>
      <w:r w:rsidR="00AD434E">
        <w:t>použit</w:t>
      </w:r>
      <w:r>
        <w:t>ých</w:t>
      </w:r>
      <w:r w:rsidR="00AD434E">
        <w:t xml:space="preserve"> </w:t>
      </w:r>
      <w:bookmarkEnd w:id="108"/>
      <w:r>
        <w:t>obrázků pro experimenty</w:t>
      </w:r>
    </w:p>
    <w:p w14:paraId="7D2BFB0B" w14:textId="409BB1C0" w:rsidR="00B14763" w:rsidRDefault="00B14763" w:rsidP="00B14763">
      <w:pPr>
        <w:pStyle w:val="normlntext"/>
      </w:pPr>
      <w:r>
        <w:rPr>
          <w:noProof/>
        </w:rPr>
        <mc:AlternateContent>
          <mc:Choice Requires="wpg">
            <w:drawing>
              <wp:anchor distT="0" distB="0" distL="114300" distR="114300" simplePos="0" relativeHeight="251668480" behindDoc="0" locked="0" layoutInCell="1" allowOverlap="1" wp14:anchorId="7A73121A" wp14:editId="62EC6156">
                <wp:simplePos x="0" y="0"/>
                <wp:positionH relativeFrom="margin">
                  <wp:align>center</wp:align>
                </wp:positionH>
                <wp:positionV relativeFrom="paragraph">
                  <wp:posOffset>165735</wp:posOffset>
                </wp:positionV>
                <wp:extent cx="5486400" cy="5676900"/>
                <wp:effectExtent l="0" t="0" r="0" b="0"/>
                <wp:wrapSquare wrapText="bothSides"/>
                <wp:docPr id="26" name="Skupina 26"/>
                <wp:cNvGraphicFramePr/>
                <a:graphic xmlns:a="http://schemas.openxmlformats.org/drawingml/2006/main">
                  <a:graphicData uri="http://schemas.microsoft.com/office/word/2010/wordprocessingGroup">
                    <wpg:wgp>
                      <wpg:cNvGrpSpPr/>
                      <wpg:grpSpPr>
                        <a:xfrm>
                          <a:off x="0" y="0"/>
                          <a:ext cx="5486400" cy="5676900"/>
                          <a:chOff x="0" y="0"/>
                          <a:chExt cx="5486400" cy="5676900"/>
                        </a:xfrm>
                      </wpg:grpSpPr>
                      <pic:pic xmlns:pic="http://schemas.openxmlformats.org/drawingml/2006/picture">
                        <pic:nvPicPr>
                          <pic:cNvPr id="18" name="Obrázek 1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619375" cy="1638300"/>
                          </a:xfrm>
                          <a:prstGeom prst="rect">
                            <a:avLst/>
                          </a:prstGeom>
                        </pic:spPr>
                      </pic:pic>
                      <pic:pic xmlns:pic="http://schemas.openxmlformats.org/drawingml/2006/picture">
                        <pic:nvPicPr>
                          <pic:cNvPr id="22" name="Obrázek 2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1866900"/>
                            <a:ext cx="2619375" cy="1638300"/>
                          </a:xfrm>
                          <a:prstGeom prst="rect">
                            <a:avLst/>
                          </a:prstGeom>
                        </pic:spPr>
                      </pic:pic>
                      <pic:pic xmlns:pic="http://schemas.openxmlformats.org/drawingml/2006/picture">
                        <pic:nvPicPr>
                          <pic:cNvPr id="24" name="Obrázek 2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3695700"/>
                            <a:ext cx="2619375" cy="1638300"/>
                          </a:xfrm>
                          <a:prstGeom prst="rect">
                            <a:avLst/>
                          </a:prstGeom>
                        </pic:spPr>
                      </pic:pic>
                      <pic:pic xmlns:pic="http://schemas.openxmlformats.org/drawingml/2006/picture">
                        <pic:nvPicPr>
                          <pic:cNvPr id="23" name="Obrázek 2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2867025" y="1857375"/>
                            <a:ext cx="2619375" cy="1638300"/>
                          </a:xfrm>
                          <a:prstGeom prst="rect">
                            <a:avLst/>
                          </a:prstGeom>
                        </pic:spPr>
                      </pic:pic>
                      <pic:pic xmlns:pic="http://schemas.openxmlformats.org/drawingml/2006/picture">
                        <pic:nvPicPr>
                          <pic:cNvPr id="21" name="Obrázek 2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2857500" y="0"/>
                            <a:ext cx="2619375" cy="1638300"/>
                          </a:xfrm>
                          <a:prstGeom prst="rect">
                            <a:avLst/>
                          </a:prstGeom>
                        </pic:spPr>
                      </pic:pic>
                      <pic:pic xmlns:pic="http://schemas.openxmlformats.org/drawingml/2006/picture">
                        <pic:nvPicPr>
                          <pic:cNvPr id="25" name="Obrázek 2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2857500" y="3705225"/>
                            <a:ext cx="2619375" cy="1971675"/>
                          </a:xfrm>
                          <a:prstGeom prst="rect">
                            <a:avLst/>
                          </a:prstGeom>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3B941D3" id="Skupina 26" o:spid="_x0000_s1026" style="position:absolute;margin-left:0;margin-top:13.05pt;width:6in;height:447pt;z-index:251668480;mso-position-horizontal:center;mso-position-horizontal-relative:margin" coordsize="54864,5676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ek 18" o:spid="_x0000_s1027" type="#_x0000_t75" style="position:absolute;width:2619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5IGfFAAAA2wAAAA8AAABkcnMvZG93bnJldi54bWxEj09rwzAMxe+DfQejwS5jcdZDOtK6ZYwV&#10;Sm/9A2M3EatJSCwH223SffrpMOhN4j2999NyPbleXSnE1rOBtywHRVx523Jt4HTcvL6DignZYu+Z&#10;DNwownr1+LDE0vqR93Q9pFpJCMcSDTQpDaXWsWrIYcz8QCza2QeHSdZQaxtwlHDX61meF9phy9LQ&#10;4ECfDVXd4eIMzF/a7zDbFz/bXSro+Lv7GvNbZ8zz0/SxAJVoSnfz//XWCr7Ayi8ygF7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eSBnxQAAANsAAAAPAAAAAAAAAAAAAAAA&#10;AJ8CAABkcnMvZG93bnJldi54bWxQSwUGAAAAAAQABAD3AAAAkQMAAAAA&#10;">
                  <v:imagedata r:id="rId45" o:title=""/>
                  <v:path arrowok="t"/>
                </v:shape>
                <v:shape id="Obrázek 22" o:spid="_x0000_s1028" type="#_x0000_t75" style="position:absolute;top:18669;width:2619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DDmzBAAAA2wAAAA8AAABkcnMvZG93bnJldi54bWxEj82qwjAUhPeC7xCO4E5TuxCpRpHLVdwI&#10;/sK9u0NzbIvNSWliW9/eCILLYWa+YRarzpSiodoVlhVMxhEI4tTqgjMFl/NmNAPhPLLG0jIpeJKD&#10;1bLfW2CibctHak4+EwHCLkEFufdVIqVLczLoxrYiDt7N1gZ9kHUmdY1tgJtSxlE0lQYLDgs5VvST&#10;U3o/PYyC7W7W/Lb2r7zx+vF/Tc3+fmi8UsNBt56D8NT5b/jT3mkFcQzvL+EHyO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DDDmzBAAAA2wAAAA8AAAAAAAAAAAAAAAAAnwIA&#10;AGRycy9kb3ducmV2LnhtbFBLBQYAAAAABAAEAPcAAACNAwAAAAA=&#10;">
                  <v:imagedata r:id="rId46" o:title=""/>
                  <v:path arrowok="t"/>
                </v:shape>
                <v:shape id="Obrázek 24" o:spid="_x0000_s1029" type="#_x0000_t75" style="position:absolute;top:36957;width:2619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c0crDAAAA2wAAAA8AAABkcnMvZG93bnJldi54bWxEj09rwkAUxO+FfoflFbyUujFIkegqpSB4&#10;sIJ/Lr09ss9sMPs2ZJ8a/fRdQehxmJnfMLNF7xt1oS7WgQ2Mhhko4jLYmisDh/3yYwIqCrLFJjAZ&#10;uFGExfz1ZYaFDVfe0mUnlUoQjgUacCJtoXUsHXmMw9ASJ+8YOo+SZFdp2+E1wX2j8yz71B5rTgsO&#10;W/p2VJ52Z2/AL288PtXreH8XJ7zf/OJP3hozeOu/pqCEevkPP9srayAfw+NL+gF6/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NzRysMAAADbAAAADwAAAAAAAAAAAAAAAACf&#10;AgAAZHJzL2Rvd25yZXYueG1sUEsFBgAAAAAEAAQA9wAAAI8DAAAAAA==&#10;">
                  <v:imagedata r:id="rId47" o:title=""/>
                  <v:path arrowok="t"/>
                </v:shape>
                <v:shape id="Obrázek 23" o:spid="_x0000_s1030" type="#_x0000_t75" style="position:absolute;left:28670;top:18573;width:26194;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oJabCAAAA2wAAAA8AAABkcnMvZG93bnJldi54bWxEj0FrwkAUhO9C/8PyBG+6UaGW1FWKUMhF&#10;tLa9P7Kv2dDs25B9muivdwsFj8PMfMOst4Nv1IW6WAc2MJ9loIjLYGuuDHx9vk9fQEVBttgEJgNX&#10;irDdPI3WmNvQ8wddTlKpBOGYowEn0uZax9KRxzgLLXHyfkLnUZLsKm077BPcN3qRZc/aY81pwWFL&#10;O0fl7+nsDcjNHb7D9XiWVRWW+97FotiVxkzGw9srKKFBHuH/dmENLJbw9yX9AL2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6CWmwgAAANsAAAAPAAAAAAAAAAAAAAAAAJ8C&#10;AABkcnMvZG93bnJldi54bWxQSwUGAAAAAAQABAD3AAAAjgMAAAAA&#10;">
                  <v:imagedata r:id="rId48" o:title=""/>
                  <v:path arrowok="t"/>
                </v:shape>
                <v:shape id="Obrázek 21" o:spid="_x0000_s1031" type="#_x0000_t75" style="position:absolute;left:28575;width:2619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oYRfDAAAA2wAAAA8AAABkcnMvZG93bnJldi54bWxEj81qwzAQhO+FvIPYQG6NHB9KcC2HUmia&#10;Qw9xfu6LtbVNrZUrKbGdp48KhRyHmfmGyTej6cSVnG8tK1gtExDEldUt1wpOx4/nNQgfkDV2lknB&#10;RB42xewpx0zbgUu6HkItIoR9hgqaEPpMSl81ZNAvbU8cvW/rDIYoXS21wyHCTSfTJHmRBluOCw32&#10;9N5Q9XO4GAXl7ctYI2/bcQq2PP+6dF9/bpVazMe3VxCBxvAI/7d3WkG6gr8v8QfI4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GhhF8MAAADbAAAADwAAAAAAAAAAAAAAAACf&#10;AgAAZHJzL2Rvd25yZXYueG1sUEsFBgAAAAAEAAQA9wAAAI8DAAAAAA==&#10;">
                  <v:imagedata r:id="rId49" o:title=""/>
                  <v:path arrowok="t"/>
                </v:shape>
                <v:shape id="Obrázek 25" o:spid="_x0000_s1032" type="#_x0000_t75" style="position:absolute;left:28575;top:37052;width:26193;height:19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sfULEAAAA2wAAAA8AAABkcnMvZG93bnJldi54bWxEj09rAjEUxO+FfofwCl6KZrVUZWtWqiJ4&#10;K/4BPT42r7vLbl6WJNX47Ruh0OMwM79hFstoOnEl5xvLCsajDARxaXXDlYLTcTucg/ABWWNnmRTc&#10;ycOyeH5aYK7tjfd0PYRKJAj7HBXUIfS5lL6syaAf2Z44ed/WGQxJukpqh7cEN52cZNlUGmw4LdTY&#10;07qmsj38GAUZv54v47e4WXm9aqP7CtV2ppUavMTPDxCBYvgP/7V3WsHkHR5f0g+Qx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7sfULEAAAA2wAAAA8AAAAAAAAAAAAAAAAA&#10;nwIAAGRycy9kb3ducmV2LnhtbFBLBQYAAAAABAAEAPcAAACQAwAAAAA=&#10;">
                  <v:imagedata r:id="rId50" o:title=""/>
                  <v:path arrowok="t"/>
                </v:shape>
                <w10:wrap type="square" anchorx="margin"/>
              </v:group>
            </w:pict>
          </mc:Fallback>
        </mc:AlternateContent>
      </w:r>
    </w:p>
    <w:p w14:paraId="4ED1E993" w14:textId="0C735BF6" w:rsidR="0092160D" w:rsidRDefault="00D17C4F" w:rsidP="00B14763">
      <w:pPr>
        <w:pStyle w:val="NadpisA"/>
      </w:pPr>
      <w:r>
        <w:br w:type="page"/>
      </w:r>
      <w:bookmarkStart w:id="109" w:name="_Toc448818382"/>
      <w:r w:rsidR="0092160D" w:rsidRPr="00B14763">
        <w:lastRenderedPageBreak/>
        <w:t>ZÁVĚR</w:t>
      </w:r>
      <w:bookmarkEnd w:id="103"/>
      <w:bookmarkEnd w:id="104"/>
      <w:bookmarkEnd w:id="105"/>
      <w:bookmarkEnd w:id="109"/>
    </w:p>
    <w:p w14:paraId="7C63F1E3" w14:textId="3D8D91EA" w:rsidR="001B0DFB" w:rsidRDefault="001B0DFB" w:rsidP="001B0DFB">
      <w:pPr>
        <w:pStyle w:val="normlntext"/>
      </w:pPr>
      <w:r>
        <w:t xml:space="preserve">Cílem diplomové práce bylo vytvoření uceleného řešení pro kompresi a dekompresi obrazu na vývojové platformě </w:t>
      </w:r>
      <w:proofErr w:type="spellStart"/>
      <w:r>
        <w:t>Arduino</w:t>
      </w:r>
      <w:proofErr w:type="spellEnd"/>
      <w:r>
        <w:t xml:space="preserve">. Řešení </w:t>
      </w:r>
      <w:r w:rsidR="002A2CCE">
        <w:t>obsahuje</w:t>
      </w:r>
      <w:r>
        <w:t xml:space="preserve"> softwarovou a hardwarovou část. Hardwarová část v podobě </w:t>
      </w:r>
      <w:proofErr w:type="spellStart"/>
      <w:r>
        <w:t>shieldu</w:t>
      </w:r>
      <w:proofErr w:type="spellEnd"/>
      <w:r>
        <w:t xml:space="preserve">, který </w:t>
      </w:r>
      <w:r w:rsidR="002A2CCE">
        <w:t>je</w:t>
      </w:r>
      <w:r>
        <w:t xml:space="preserve"> kompatibilní s 8 a 32 bitovou platformou </w:t>
      </w:r>
      <w:proofErr w:type="spellStart"/>
      <w:r>
        <w:t>Arduino</w:t>
      </w:r>
      <w:proofErr w:type="spellEnd"/>
      <w:r>
        <w:t xml:space="preserve">. Na </w:t>
      </w:r>
      <w:proofErr w:type="spellStart"/>
      <w:r>
        <w:t>shieldu</w:t>
      </w:r>
      <w:proofErr w:type="spellEnd"/>
      <w:r>
        <w:t xml:space="preserve"> měla být přítomna přídavná paměť. Softwarové řešení mělo danou paměť obsluhovat a také se starat o kompresi a dekompresi obrazů. Celé řešení </w:t>
      </w:r>
      <w:r w:rsidR="002A2CCE">
        <w:t>bylo</w:t>
      </w:r>
      <w:r>
        <w:t xml:space="preserve"> otestováno</w:t>
      </w:r>
      <w:r w:rsidR="00D17C4F">
        <w:t xml:space="preserve"> na obou platformách</w:t>
      </w:r>
      <w:r>
        <w:t>.</w:t>
      </w:r>
    </w:p>
    <w:p w14:paraId="738DCB4F" w14:textId="0EF98F29" w:rsidR="003F0F94" w:rsidRDefault="003F0F94" w:rsidP="001B0DFB">
      <w:pPr>
        <w:pStyle w:val="normlntext"/>
      </w:pPr>
      <w:r>
        <w:t xml:space="preserve">Pro vytvoření </w:t>
      </w:r>
      <w:proofErr w:type="spellStart"/>
      <w:r>
        <w:t>shieldu</w:t>
      </w:r>
      <w:proofErr w:type="spellEnd"/>
      <w:r>
        <w:t xml:space="preserve"> s externí pamětí a slotem na SD kartu jsem použil CAD software EAGLE </w:t>
      </w:r>
      <w:proofErr w:type="spellStart"/>
      <w:r>
        <w:t>Light</w:t>
      </w:r>
      <w:proofErr w:type="spellEnd"/>
      <w:r>
        <w:t>, který je sice omezen velikostí desky plošného spoje a možnou dokumentací, ale pro tohle řešení byl dostačující.</w:t>
      </w:r>
      <w:r w:rsidR="00B9199A">
        <w:t xml:space="preserve"> Jediným omezením bylo vyřešení kompatibility mezi 8 a 32 bitovou platformou ze stránky operačního napětí. Externí paměť pracuje v rozmezí 2,5 až 5,5 V, takže ji bylo možné připojit bez starostí. SD karta má operační napětí 3,3 V, proto bylo nutné zapojit převodník napěťových úrovní. </w:t>
      </w:r>
    </w:p>
    <w:p w14:paraId="3DDB13F3" w14:textId="7EE3E0F1" w:rsidR="001B0DFB" w:rsidRDefault="001B0DFB" w:rsidP="001B0DFB">
      <w:pPr>
        <w:pStyle w:val="normlntext"/>
      </w:pPr>
      <w:r>
        <w:t xml:space="preserve">Již z počátku vývoje se objevily problémy v nekompatibilitě zdrojového kódu </w:t>
      </w:r>
      <w:r w:rsidR="008373AF">
        <w:t>mezi jednotlivými platformami. V</w:t>
      </w:r>
      <w:r>
        <w:t xml:space="preserve">e většině případů šlo o datový typ </w:t>
      </w:r>
      <w:proofErr w:type="spellStart"/>
      <w:r w:rsidRPr="001B0DFB">
        <w:rPr>
          <w:i/>
        </w:rPr>
        <w:t>integer</w:t>
      </w:r>
      <w:proofErr w:type="spellEnd"/>
      <w:r>
        <w:t>, který se na 32bitové platformě nechoval jako znaménkový, ačkoliv by měl. O</w:t>
      </w:r>
      <w:r w:rsidR="008373AF">
        <w:t>prava naštěstí nebyla složitá. P</w:t>
      </w:r>
      <w:r>
        <w:t xml:space="preserve">ostačilo dané proměnné, kde byla potřeba využít záporné hodnoty, jako </w:t>
      </w:r>
      <w:proofErr w:type="spellStart"/>
      <w:r w:rsidRPr="001B0DFB">
        <w:rPr>
          <w:i/>
        </w:rPr>
        <w:t>signed</w:t>
      </w:r>
      <w:proofErr w:type="spellEnd"/>
      <w:r w:rsidRPr="001B0DFB">
        <w:rPr>
          <w:i/>
        </w:rPr>
        <w:t xml:space="preserve"> </w:t>
      </w:r>
      <w:proofErr w:type="spellStart"/>
      <w:r w:rsidRPr="001B0DFB">
        <w:rPr>
          <w:i/>
        </w:rPr>
        <w:t>integer</w:t>
      </w:r>
      <w:proofErr w:type="spellEnd"/>
      <w:r>
        <w:t>.</w:t>
      </w:r>
    </w:p>
    <w:p w14:paraId="61ABA4A4" w14:textId="7016478D" w:rsidR="003F0F94" w:rsidRDefault="003F0F94" w:rsidP="001B0DFB">
      <w:pPr>
        <w:pStyle w:val="normlntext"/>
      </w:pPr>
      <w:r>
        <w:t>Řešení části kódu, který se staral o BMP formát</w:t>
      </w:r>
      <w:r w:rsidR="008373AF">
        <w:t>,</w:t>
      </w:r>
      <w:r>
        <w:t xml:space="preserve"> se </w:t>
      </w:r>
      <w:r w:rsidR="008373AF">
        <w:t>obešla bez problémů ve vývoji. P</w:t>
      </w:r>
      <w:r>
        <w:t>roblém byl s některými grafickými programy. V soboru BMP s hlavičkou verze 4 a starší není možné rozlišit pořadí barevných kanálů, proto se může stát, že obraz bude správně dekomprimován, ale může dojít k záměně barevných kanálů. Nejrozšířenější programy ukládají barevné kanály ve správném pořadí.</w:t>
      </w:r>
    </w:p>
    <w:p w14:paraId="5495E363" w14:textId="7160C53A" w:rsidR="003F0F94" w:rsidRDefault="003F0F94" w:rsidP="001B0DFB">
      <w:pPr>
        <w:pStyle w:val="normlntext"/>
      </w:pPr>
      <w:r>
        <w:t xml:space="preserve">Řešení dekomprese </w:t>
      </w:r>
      <w:r w:rsidR="008373AF">
        <w:t>JPEG byla dosti problematická. V</w:t>
      </w:r>
      <w:r>
        <w:t xml:space="preserve">ětšina dostupných zdrojů informuje pouze o principech a algoritmech použitých v JPEG formátu. Doporučení, které se váže k normě ISO </w:t>
      </w:r>
      <w:sdt>
        <w:sdtPr>
          <w:id w:val="-1345786620"/>
          <w:citation/>
        </w:sdtPr>
        <w:sdtEndPr/>
        <w:sdtContent>
          <w:r>
            <w:fldChar w:fldCharType="begin"/>
          </w:r>
          <w:r>
            <w:instrText xml:space="preserve"> CITATION 58FppQLqQkWtMuuR </w:instrText>
          </w:r>
          <w:r>
            <w:fldChar w:fldCharType="separate"/>
          </w:r>
          <w:r w:rsidR="001323C3">
            <w:rPr>
              <w:noProof/>
            </w:rPr>
            <w:t>[18]</w:t>
          </w:r>
          <w:r>
            <w:fldChar w:fldCharType="end"/>
          </w:r>
        </w:sdtContent>
      </w:sdt>
      <w:r>
        <w:t>, zdánlivě vypadá kompletní, ale některé důležité informace je obtížné najít nebo se v </w:t>
      </w:r>
      <w:r w:rsidR="00D17C4F">
        <w:t>dokumentu</w:t>
      </w:r>
      <w:r>
        <w:t xml:space="preserve"> vůbec nenacházejí.</w:t>
      </w:r>
    </w:p>
    <w:p w14:paraId="6B1F6B78" w14:textId="190F36EF" w:rsidR="001B0DFB" w:rsidRDefault="00D17C4F" w:rsidP="001B0DFB">
      <w:pPr>
        <w:pStyle w:val="normlntext"/>
      </w:pPr>
      <w:r>
        <w:t xml:space="preserve">Velice cenným nástrojem, který byl využíván po celou dobu vývoje, se stal program </w:t>
      </w:r>
      <w:proofErr w:type="spellStart"/>
      <w:r>
        <w:t>JPEGsnoop</w:t>
      </w:r>
      <w:proofErr w:type="spellEnd"/>
      <w:r>
        <w:t xml:space="preserve"> </w:t>
      </w:r>
      <w:sdt>
        <w:sdtPr>
          <w:id w:val="-257141506"/>
          <w:citation/>
        </w:sdtPr>
        <w:sdtEndPr/>
        <w:sdtContent>
          <w:r>
            <w:fldChar w:fldCharType="begin"/>
          </w:r>
          <w:r>
            <w:instrText xml:space="preserve"> CITATION jxbZgp8fkz1lFNQl </w:instrText>
          </w:r>
          <w:r>
            <w:fldChar w:fldCharType="separate"/>
          </w:r>
          <w:r w:rsidR="001323C3">
            <w:rPr>
              <w:noProof/>
            </w:rPr>
            <w:t>[20]</w:t>
          </w:r>
          <w:r>
            <w:fldChar w:fldCharType="end"/>
          </w:r>
        </w:sdtContent>
      </w:sdt>
      <w:r>
        <w:t>. Díky tomuto programu bylo možné odhalovat chyby už od počátku vývoje, jelikož umožnuje detailní dekompresi s popisy operací.</w:t>
      </w:r>
    </w:p>
    <w:p w14:paraId="61B287C3" w14:textId="6295D075" w:rsidR="00D17C4F" w:rsidRDefault="00D17C4F" w:rsidP="001B0DFB">
      <w:pPr>
        <w:pStyle w:val="normlntext"/>
      </w:pPr>
      <w:r>
        <w:lastRenderedPageBreak/>
        <w:t xml:space="preserve">Celý proces spojený s implementací byl velice zdlouhavý, jelikož </w:t>
      </w:r>
      <w:proofErr w:type="spellStart"/>
      <w:r>
        <w:t>Arduino</w:t>
      </w:r>
      <w:proofErr w:type="spellEnd"/>
      <w:r>
        <w:t xml:space="preserve"> má nízký výkon a veškeré testy a výpočty musely být distribuovány skrze sériovou konzoli, která snižovala výkon. V závěru návrhu dekomprese JPEG se objevily problémy s diferenčním kódováním, které je použito pro DC komponenty obrazu. Tyto problémy byly odstraněny.</w:t>
      </w:r>
    </w:p>
    <w:p w14:paraId="2A8C783D" w14:textId="2E017CCE" w:rsidR="00B7595A" w:rsidRDefault="00D17C4F" w:rsidP="001B0DFB">
      <w:pPr>
        <w:pStyle w:val="normlntext"/>
      </w:pPr>
      <w:r>
        <w:t xml:space="preserve">Původním záměrem bylo ušetření co nejvíce </w:t>
      </w:r>
      <w:proofErr w:type="spellStart"/>
      <w:r>
        <w:t>Flash</w:t>
      </w:r>
      <w:proofErr w:type="spellEnd"/>
      <w:r>
        <w:t xml:space="preserve"> a SRAM paměti v mikro kontroléru. </w:t>
      </w:r>
      <w:r w:rsidR="00B7595A">
        <w:t xml:space="preserve">Bohužel mikro kontrolér, který je použit na desce 32bitové platformy nedisponuje EEPROM pamětí. Proto bylo nutné naimplementovat </w:t>
      </w:r>
      <w:proofErr w:type="spellStart"/>
      <w:r w:rsidR="00B7595A">
        <w:t>Huffmanovy</w:t>
      </w:r>
      <w:proofErr w:type="spellEnd"/>
      <w:r w:rsidR="00B7595A">
        <w:t xml:space="preserve"> kódovací tabulky do zdrojového kódu, který se patřičně zvětšil. Při přepisování těchto kódů mohla vzniknout chyba, ačkoli byly kódy několikrát kontrolovány. Několik chyb bylo opraveno při testování.</w:t>
      </w:r>
    </w:p>
    <w:p w14:paraId="2D06889E" w14:textId="17B9567F" w:rsidR="00B7595A" w:rsidRDefault="008373AF" w:rsidP="001B0DFB">
      <w:pPr>
        <w:pStyle w:val="normlntext"/>
      </w:pPr>
      <w:r>
        <w:t>Celé řešení bylo otestováno</w:t>
      </w:r>
      <w:r w:rsidR="00B7595A">
        <w:t xml:space="preserve"> na sérii obrázků v různých rozlišeních a v případě BMP formátu i různé barevné hloubce. Testům byla věnována celá předchozí kapitola. Rychlosti komprese a dekomprese není sice nějak závratná, ale je funkční.</w:t>
      </w:r>
    </w:p>
    <w:p w14:paraId="059DA37A" w14:textId="02DD899E" w:rsidR="00B7595A" w:rsidRDefault="00B7595A" w:rsidP="001B0DFB">
      <w:pPr>
        <w:pStyle w:val="normlntext"/>
      </w:pPr>
      <w:r>
        <w:t>Z časů, které byly získány při testování, vyplývá, že 8bitová platforma není díky nízkému výkonu vhodná pro operaci s rastrovým obrazem. Hlavní příčinou je absence jednotky pro operace s plovoucí desetinnou čárkou. S desetinnými čísly je možno pracovat, kompilátor absenci jednotky řeší delším kódem, díky čemuž klesá výpočetní výkon.</w:t>
      </w:r>
      <w:r w:rsidR="00B9199A">
        <w:t xml:space="preserve"> Výkon 32bitové platformy je daleko vyšší nejen díky taktu 84 MHz, ale i délce zpracovaného slova. Bohužel mikro kontrolér také postrádá jednotku pro práci s desetinnými čísly a řeší tyto operace hrubou silou.</w:t>
      </w:r>
      <w:r>
        <w:t xml:space="preserve">  </w:t>
      </w:r>
    </w:p>
    <w:p w14:paraId="6AA09512" w14:textId="48585B02" w:rsidR="00EA2770" w:rsidRDefault="000E35D9" w:rsidP="00EA2770">
      <w:pPr>
        <w:pStyle w:val="normlntext"/>
      </w:pPr>
      <w:r>
        <w:t>Přínos své diplomové práce vidím v prohloubení zna</w:t>
      </w:r>
      <w:r w:rsidR="008373AF">
        <w:t>lostí převážně o JPEG formátu a algoritmech v něm použitých.</w:t>
      </w:r>
      <w:r>
        <w:t xml:space="preserve"> Velký přínos může být pro komunitu, která se soustředí okolo platformy </w:t>
      </w:r>
      <w:proofErr w:type="spellStart"/>
      <w:r>
        <w:t>Arduino</w:t>
      </w:r>
      <w:proofErr w:type="spellEnd"/>
      <w:r>
        <w:t>, jelikož kód i s dokumentací bude sdílen na fóru a kdokoli se bude moct zapojit do modifikací či optimalizací. Celá tato práce může najít také uplatnění v nízkonákladových zařízeních pro zaznamenávání obrazu, aplikace má však své limity. Pokud takováto zařízení budou schopna řešit složité problémy, bude možné je používat v náročném prostředí, jelikož spotřebovávají méně energie</w:t>
      </w:r>
      <w:r w:rsidR="009413DC">
        <w:t xml:space="preserve"> než výkonné počítače</w:t>
      </w:r>
      <w:r>
        <w:t xml:space="preserve">. Již teď se nacházejí ve velkém množství spotřebičů, </w:t>
      </w:r>
      <w:r w:rsidR="009413DC">
        <w:t>kde</w:t>
      </w:r>
      <w:r>
        <w:t xml:space="preserve"> řeší složité operace.</w:t>
      </w:r>
      <w:bookmarkStart w:id="110" w:name="_Toc448650934"/>
      <w:r w:rsidR="00EA2770" w:rsidRPr="00EA2770">
        <w:t xml:space="preserve"> </w:t>
      </w:r>
    </w:p>
    <w:p w14:paraId="00A82FCD" w14:textId="77777777" w:rsidR="00EA2770" w:rsidRDefault="00EA2770">
      <w:pPr>
        <w:rPr>
          <w:rFonts w:ascii="Times New Roman" w:hAnsi="Times New Roman"/>
        </w:rPr>
      </w:pPr>
      <w:r>
        <w:br w:type="page"/>
      </w:r>
    </w:p>
    <w:p w14:paraId="46B6D0BD" w14:textId="2D83B8FE" w:rsidR="00EA2770" w:rsidRDefault="00EA2770" w:rsidP="00EA2770">
      <w:pPr>
        <w:pStyle w:val="NadpisA"/>
        <w:numPr>
          <w:ilvl w:val="0"/>
          <w:numId w:val="0"/>
        </w:numPr>
      </w:pPr>
      <w:bookmarkStart w:id="111" w:name="_Toc448818383"/>
      <w:r>
        <w:lastRenderedPageBreak/>
        <w:t>Resumé</w:t>
      </w:r>
      <w:bookmarkEnd w:id="110"/>
      <w:bookmarkEnd w:id="111"/>
    </w:p>
    <w:p w14:paraId="6E72AA24" w14:textId="77777777" w:rsidR="00EA2770" w:rsidRDefault="00EA2770" w:rsidP="00EA2770">
      <w:pPr>
        <w:pStyle w:val="normlntext"/>
      </w:pPr>
      <w:r>
        <w:t xml:space="preserve">Diplomová práce je zaměřena na problematiku komprese a dekomprese obrazu na vývojové platformě </w:t>
      </w:r>
      <w:proofErr w:type="spellStart"/>
      <w:r>
        <w:t>Arduino</w:t>
      </w:r>
      <w:proofErr w:type="spellEnd"/>
      <w:r>
        <w:t xml:space="preserve">. Práce je členěna do čtyř částí. První část je věnována samotné vývojové platformě </w:t>
      </w:r>
      <w:proofErr w:type="spellStart"/>
      <w:r>
        <w:t>Arduino</w:t>
      </w:r>
      <w:proofErr w:type="spellEnd"/>
      <w:r>
        <w:t xml:space="preserve">. V úvodu se nachází shrnutí implementací platformy </w:t>
      </w:r>
      <w:proofErr w:type="spellStart"/>
      <w:r>
        <w:t>Arduino</w:t>
      </w:r>
      <w:proofErr w:type="spellEnd"/>
      <w:r>
        <w:t xml:space="preserve"> jako nástroj komprese či dekomprese rastrového obrazu. Dále je zde popsáno vývojové prostředí a také vývojové desky, které byly použity pro tuto práci. V druhé části je rozebrána problematika komprese obrazu. Podrobně je zde popsán rastrový formát BMP a JPEG včetně operací, které probíhají během komprimace.</w:t>
      </w:r>
    </w:p>
    <w:p w14:paraId="3FF60BDB" w14:textId="77777777" w:rsidR="00EA2770" w:rsidRDefault="00EA2770" w:rsidP="00EA2770">
      <w:pPr>
        <w:pStyle w:val="normlntext"/>
      </w:pPr>
      <w:r>
        <w:t xml:space="preserve">Další kapitola se zabývá samotným návrhem řešení, které umožňuje realizovat kompresi a dekompresi obrazu na platformě </w:t>
      </w:r>
      <w:proofErr w:type="spellStart"/>
      <w:r>
        <w:t>Arduino</w:t>
      </w:r>
      <w:proofErr w:type="spellEnd"/>
      <w:r>
        <w:t>. Je zde popsán návrh rozšiřující desky (</w:t>
      </w:r>
      <w:proofErr w:type="spellStart"/>
      <w:r>
        <w:t>Shieldu</w:t>
      </w:r>
      <w:proofErr w:type="spellEnd"/>
      <w:r>
        <w:t xml:space="preserve">) obsahující přídavnou SRAM paměť, která je kompatibilní s 8 a 32bitovou verzí </w:t>
      </w:r>
      <w:proofErr w:type="spellStart"/>
      <w:r>
        <w:t>Arduino</w:t>
      </w:r>
      <w:proofErr w:type="spellEnd"/>
      <w:r>
        <w:t xml:space="preserve">. Také je zde popsáno softwarové řešení, které se stará o obsluhu </w:t>
      </w:r>
      <w:proofErr w:type="spellStart"/>
      <w:r>
        <w:t>shieldu</w:t>
      </w:r>
      <w:proofErr w:type="spellEnd"/>
      <w:r>
        <w:t xml:space="preserve"> a samotnou realizaci s rastrovým obrazem. </w:t>
      </w:r>
    </w:p>
    <w:p w14:paraId="5D31B63C" w14:textId="77777777" w:rsidR="00EA2770" w:rsidRDefault="00EA2770" w:rsidP="00EA2770">
      <w:pPr>
        <w:pStyle w:val="normlntext"/>
      </w:pPr>
      <w:r>
        <w:t>V závěru práce se nachází testy a experimenty, které byly provedeny jako ověření funkčnosti a výkonnosti celého řešení.</w:t>
      </w:r>
    </w:p>
    <w:p w14:paraId="5729084B" w14:textId="77777777" w:rsidR="00EA2770" w:rsidRDefault="00EA2770" w:rsidP="00EA2770">
      <w:pPr>
        <w:pStyle w:val="normlntext"/>
      </w:pPr>
      <w:r>
        <w:t xml:space="preserve">Cílem této práce bylo vytvořit ucelené řešení pro kompresi a dekompresi rastrového obrazu na vývojové platformě </w:t>
      </w:r>
      <w:proofErr w:type="spellStart"/>
      <w:r w:rsidRPr="00E466BA">
        <w:t>Arduino</w:t>
      </w:r>
      <w:proofErr w:type="spellEnd"/>
      <w:r>
        <w:t xml:space="preserve">. Podporován je formát souboru BMP s podporou základní komprese a sekvenční JPEG s barevnou hloubkou 24 bitů. </w:t>
      </w:r>
    </w:p>
    <w:p w14:paraId="5C2FFFAF" w14:textId="77777777" w:rsidR="00EA2770" w:rsidRDefault="00EA2770" w:rsidP="00EA2770">
      <w:pPr>
        <w:pStyle w:val="normlntext"/>
      </w:pPr>
      <w:r>
        <w:t xml:space="preserve">Celé hardwarové a softwarové řešení bylo odzkoušeno na 8bitové a 32bitové vývojové verzi platformy </w:t>
      </w:r>
      <w:proofErr w:type="spellStart"/>
      <w:r w:rsidRPr="00E466BA">
        <w:t>Arduino</w:t>
      </w:r>
      <w:proofErr w:type="spellEnd"/>
      <w:r>
        <w:t>.</w:t>
      </w:r>
    </w:p>
    <w:p w14:paraId="3870BFA1" w14:textId="5F34AAF2" w:rsidR="00EA2770" w:rsidRPr="00FA6F24" w:rsidRDefault="00EA2770" w:rsidP="00EA2770">
      <w:pPr>
        <w:pStyle w:val="normlntext"/>
      </w:pPr>
      <w:r>
        <w:t xml:space="preserve">Z testů a experimentů vyplývá, že komprese a dekomprese rastrového obrazu na platformě </w:t>
      </w:r>
      <w:proofErr w:type="spellStart"/>
      <w:r>
        <w:t>Arduino</w:t>
      </w:r>
      <w:proofErr w:type="spellEnd"/>
      <w:r>
        <w:t xml:space="preserve"> je realizovatelná. Výkon platformy (hlavně 8bitové) je hodně nízký, proto časová náročnost komprimace či dekomprimace </w:t>
      </w:r>
      <w:r w:rsidRPr="004D6079">
        <w:t>obrazu je velice vysoká.</w:t>
      </w:r>
      <w:r>
        <w:t xml:space="preserve"> Velkým problémem je absence jednotky pracující s desetinnou čárkou, což způsobuje rapidní nár</w:t>
      </w:r>
      <w:r w:rsidR="004D6079">
        <w:t>ů</w:t>
      </w:r>
      <w:r>
        <w:t>st času při provádění diskrétní kosinové transformace.</w:t>
      </w:r>
    </w:p>
    <w:p w14:paraId="58746245" w14:textId="77777777" w:rsidR="00EA2770" w:rsidRDefault="00EA2770" w:rsidP="00EA2770">
      <w:pPr>
        <w:rPr>
          <w:rFonts w:ascii="Times New Roman" w:hAnsi="Times New Roman"/>
          <w:b/>
          <w:bCs/>
          <w:caps/>
          <w:kern w:val="28"/>
          <w:sz w:val="32"/>
          <w:szCs w:val="32"/>
        </w:rPr>
      </w:pPr>
      <w:r>
        <w:br w:type="page"/>
      </w:r>
    </w:p>
    <w:p w14:paraId="03EAE8A8" w14:textId="77777777" w:rsidR="00EA2770" w:rsidRDefault="00EA2770" w:rsidP="00EA2770">
      <w:pPr>
        <w:pStyle w:val="NadpisA"/>
        <w:numPr>
          <w:ilvl w:val="0"/>
          <w:numId w:val="0"/>
        </w:numPr>
      </w:pPr>
      <w:bookmarkStart w:id="112" w:name="_Toc448650935"/>
      <w:bookmarkStart w:id="113" w:name="_Toc448818384"/>
      <w:r>
        <w:lastRenderedPageBreak/>
        <w:t>Summary</w:t>
      </w:r>
      <w:bookmarkEnd w:id="112"/>
      <w:bookmarkEnd w:id="113"/>
    </w:p>
    <w:p w14:paraId="65EC249C" w14:textId="77777777" w:rsidR="00EA2770" w:rsidRPr="006F147D" w:rsidRDefault="00EA2770" w:rsidP="00EA2770">
      <w:pPr>
        <w:pStyle w:val="normlntext"/>
        <w:rPr>
          <w:lang w:val="en-US"/>
        </w:rPr>
      </w:pPr>
      <w:r w:rsidRPr="006F147D">
        <w:rPr>
          <w:lang w:val="en-US"/>
        </w:rPr>
        <w:t xml:space="preserve">The diploma thesis is focused on the compression and decompression of the image on the Arduino development platform. The work is divided into four parts. The first part is dedicated to the development platform Arduino. The introduction is a summary of the implementation of the Arduino platform as a tool for compression or decompression of raster image. Furthermore, there is disclosed a development environment and development boards, which were used for this work. The second part discusses the problem of image compression. </w:t>
      </w:r>
      <w:r>
        <w:rPr>
          <w:lang w:val="en-US"/>
        </w:rPr>
        <w:t>There</w:t>
      </w:r>
      <w:r w:rsidRPr="006F147D">
        <w:rPr>
          <w:lang w:val="en-US"/>
        </w:rPr>
        <w:t xml:space="preserve"> </w:t>
      </w:r>
      <w:r>
        <w:rPr>
          <w:lang w:val="en-US"/>
        </w:rPr>
        <w:t xml:space="preserve">are </w:t>
      </w:r>
      <w:r w:rsidRPr="006F147D">
        <w:rPr>
          <w:lang w:val="en-US"/>
        </w:rPr>
        <w:t>described in detail ra</w:t>
      </w:r>
      <w:r>
        <w:rPr>
          <w:lang w:val="en-US"/>
        </w:rPr>
        <w:t>ster format BMP and JPEG</w:t>
      </w:r>
      <w:r w:rsidRPr="006F147D">
        <w:rPr>
          <w:lang w:val="en-US"/>
        </w:rPr>
        <w:t>, including operations that take place during compression.</w:t>
      </w:r>
    </w:p>
    <w:p w14:paraId="2F455BA0" w14:textId="77777777" w:rsidR="00EA2770" w:rsidRPr="006F147D" w:rsidRDefault="00EA2770" w:rsidP="00EA2770">
      <w:pPr>
        <w:pStyle w:val="normlntext"/>
        <w:rPr>
          <w:lang w:val="en-US"/>
        </w:rPr>
      </w:pPr>
      <w:r w:rsidRPr="006F147D">
        <w:rPr>
          <w:lang w:val="en-US"/>
        </w:rPr>
        <w:t>Another chapter deals with the design solution that allows realizing image compression and decompression on this platform. There is described a proposal expansion boards (Shield) containing additional SRAM memory that is compatible with 8 and 32-bit versions of Arduino. Also disclosed is a software solution that takes care of the operation of the Shield and realization of a raster image.</w:t>
      </w:r>
    </w:p>
    <w:p w14:paraId="12D8D2A2" w14:textId="77777777" w:rsidR="00EA2770" w:rsidRPr="006F147D" w:rsidRDefault="00EA2770" w:rsidP="00EA2770">
      <w:pPr>
        <w:pStyle w:val="normlntext"/>
        <w:rPr>
          <w:lang w:val="en-US"/>
        </w:rPr>
      </w:pPr>
      <w:r w:rsidRPr="006F147D">
        <w:rPr>
          <w:lang w:val="en-US"/>
        </w:rPr>
        <w:t>In conclusion, there are tests and experiments that were conducted as to verify the functionality and performance of the solution.</w:t>
      </w:r>
    </w:p>
    <w:p w14:paraId="23154B99" w14:textId="77777777" w:rsidR="00EA2770" w:rsidRPr="006F147D" w:rsidRDefault="00EA2770" w:rsidP="00EA2770">
      <w:pPr>
        <w:pStyle w:val="normlntext"/>
        <w:rPr>
          <w:lang w:val="en-US"/>
        </w:rPr>
      </w:pPr>
      <w:r w:rsidRPr="006F147D">
        <w:rPr>
          <w:lang w:val="en-US"/>
        </w:rPr>
        <w:t>The aim of this work was to create a comprehensive solution for compression and decompression of raster image on the Arduino development platform. It supports BMP file format and basic sequential JPEG compression with color depth of 24 bits.</w:t>
      </w:r>
    </w:p>
    <w:p w14:paraId="0301EFA6" w14:textId="77777777" w:rsidR="00EA2770" w:rsidRPr="006F147D" w:rsidRDefault="00EA2770" w:rsidP="00EA2770">
      <w:pPr>
        <w:pStyle w:val="normlntext"/>
        <w:rPr>
          <w:lang w:val="en-US"/>
        </w:rPr>
      </w:pPr>
      <w:r w:rsidRPr="006F147D">
        <w:rPr>
          <w:lang w:val="en-US"/>
        </w:rPr>
        <w:t>The entire hardware and software solutions have been tested at 8-bit and 32-bit version of the development platform Arduino.</w:t>
      </w:r>
    </w:p>
    <w:p w14:paraId="7C535638" w14:textId="77777777" w:rsidR="00EA2770" w:rsidRPr="006F147D" w:rsidRDefault="00EA2770" w:rsidP="00EA2770">
      <w:pPr>
        <w:pStyle w:val="normlntext"/>
        <w:rPr>
          <w:lang w:val="en-US"/>
        </w:rPr>
      </w:pPr>
      <w:r w:rsidRPr="006F147D">
        <w:rPr>
          <w:lang w:val="en-US"/>
        </w:rPr>
        <w:t xml:space="preserve">From tests and experiments suggest that compression and decompression of raster image platform Arduino is realizable. Platform performance (especially 8-bit) is very </w:t>
      </w:r>
      <w:proofErr w:type="gramStart"/>
      <w:r w:rsidRPr="006F147D">
        <w:rPr>
          <w:lang w:val="en-US"/>
        </w:rPr>
        <w:t>low,</w:t>
      </w:r>
      <w:proofErr w:type="gramEnd"/>
      <w:r w:rsidRPr="006F147D">
        <w:rPr>
          <w:lang w:val="en-US"/>
        </w:rPr>
        <w:t xml:space="preserve"> therefore, time-consuming compression or decompression of the image </w:t>
      </w:r>
      <w:r w:rsidRPr="004D6079">
        <w:rPr>
          <w:lang w:val="en-US"/>
        </w:rPr>
        <w:t>is very high</w:t>
      </w:r>
      <w:r w:rsidRPr="006F147D">
        <w:rPr>
          <w:lang w:val="en-US"/>
        </w:rPr>
        <w:t>. The big problem is the lack of units working with a decimal point, causing a rapid rise time in the implementation of discrete cosine transform.</w:t>
      </w:r>
    </w:p>
    <w:p w14:paraId="1CD52A39" w14:textId="0E527BF4" w:rsidR="00D17C4F" w:rsidRPr="001B0DFB" w:rsidRDefault="00D17C4F" w:rsidP="001B0DFB">
      <w:pPr>
        <w:pStyle w:val="normlntext"/>
      </w:pPr>
    </w:p>
    <w:p w14:paraId="4ED1E994" w14:textId="77777777" w:rsidR="00E52258" w:rsidRDefault="0092160D" w:rsidP="00E52258">
      <w:pPr>
        <w:pStyle w:val="Nadpisy"/>
      </w:pPr>
      <w:r>
        <w:br w:type="page"/>
      </w:r>
      <w:bookmarkStart w:id="114" w:name="_Toc209253219"/>
      <w:bookmarkStart w:id="115" w:name="_Toc209253406"/>
      <w:bookmarkStart w:id="116" w:name="_Toc209321260"/>
      <w:bookmarkStart w:id="117" w:name="_Toc448818385"/>
      <w:r>
        <w:lastRenderedPageBreak/>
        <w:t>SEZNAM POUŽITÉ LITERATURY</w:t>
      </w:r>
      <w:bookmarkEnd w:id="114"/>
      <w:bookmarkEnd w:id="115"/>
      <w:bookmarkEnd w:id="116"/>
      <w:bookmarkEnd w:id="117"/>
    </w:p>
    <w:sdt>
      <w:sdtPr>
        <w:id w:val="111145805"/>
        <w:bibliography/>
      </w:sdtPr>
      <w:sdtEndPr/>
      <w:sdtContent>
        <w:p w14:paraId="0995E6F4" w14:textId="77777777" w:rsidR="001323C3" w:rsidRDefault="00CE1BA9" w:rsidP="003D48E9">
          <w:pPr>
            <w:rPr>
              <w:noProof/>
              <w:sz w:val="20"/>
              <w:szCs w:val="20"/>
            </w:rPr>
          </w:pPr>
          <w:r>
            <w:fldChar w:fldCharType="begin"/>
          </w:r>
          <w:r>
            <w:instrText>BIBLIOGRAPHY</w:instrText>
          </w:r>
          <w:r>
            <w:fldChar w:fldCharType="separat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gridCol w:w="8402"/>
          </w:tblGrid>
          <w:tr w:rsidR="001323C3" w14:paraId="4D30DE22" w14:textId="77777777">
            <w:trPr>
              <w:tblCellSpacing w:w="15" w:type="dxa"/>
            </w:trPr>
            <w:tc>
              <w:tcPr>
                <w:tcW w:w="0" w:type="auto"/>
                <w:hideMark/>
              </w:tcPr>
              <w:p w14:paraId="0F30A3B4" w14:textId="77777777" w:rsidR="001323C3" w:rsidRDefault="001323C3">
                <w:pPr>
                  <w:rPr>
                    <w:noProof/>
                  </w:rPr>
                </w:pPr>
                <w:r>
                  <w:rPr>
                    <w:noProof/>
                  </w:rPr>
                  <w:t>[1]</w:t>
                </w:r>
              </w:p>
            </w:tc>
            <w:tc>
              <w:tcPr>
                <w:tcW w:w="0" w:type="auto"/>
                <w:hideMark/>
              </w:tcPr>
              <w:p w14:paraId="5804DA20" w14:textId="73318A27" w:rsidR="001323C3" w:rsidRPr="001323C3" w:rsidRDefault="001323C3">
                <w:pPr>
                  <w:rPr>
                    <w:rFonts w:ascii="Times New Roman" w:hAnsi="Times New Roman"/>
                  </w:rPr>
                </w:pPr>
                <w:r w:rsidRPr="001323C3">
                  <w:rPr>
                    <w:rFonts w:ascii="Times New Roman" w:hAnsi="Times New Roman"/>
                  </w:rPr>
                  <w:t xml:space="preserve">LAZAR, Jan. </w:t>
                </w:r>
                <w:r w:rsidRPr="001323C3">
                  <w:rPr>
                    <w:rFonts w:ascii="Times New Roman" w:hAnsi="Times New Roman"/>
                    <w:i/>
                    <w:iCs/>
                  </w:rPr>
                  <w:t>Oživení souřadnicového zapisovače ALFI ze stavebnice Merkur pod Windows</w:t>
                </w:r>
                <w:r w:rsidRPr="001323C3">
                  <w:rPr>
                    <w:rFonts w:ascii="Times New Roman" w:hAnsi="Times New Roman"/>
                  </w:rPr>
                  <w:t>. Ostrava, 2014. Bakalářská práce. Ostravská univerzita. Vedoucí práce RNDr. Marek Vajgl, Ph.D.</w:t>
                </w:r>
              </w:p>
            </w:tc>
          </w:tr>
          <w:tr w:rsidR="001323C3" w14:paraId="51134AF8" w14:textId="77777777">
            <w:trPr>
              <w:tblCellSpacing w:w="15" w:type="dxa"/>
            </w:trPr>
            <w:tc>
              <w:tcPr>
                <w:tcW w:w="0" w:type="auto"/>
                <w:hideMark/>
              </w:tcPr>
              <w:p w14:paraId="66C69664" w14:textId="77777777" w:rsidR="001323C3" w:rsidRDefault="001323C3">
                <w:pPr>
                  <w:rPr>
                    <w:noProof/>
                  </w:rPr>
                </w:pPr>
                <w:r>
                  <w:rPr>
                    <w:noProof/>
                  </w:rPr>
                  <w:t>[2]</w:t>
                </w:r>
              </w:p>
            </w:tc>
            <w:tc>
              <w:tcPr>
                <w:tcW w:w="0" w:type="auto"/>
                <w:hideMark/>
              </w:tcPr>
              <w:p w14:paraId="6B846493" w14:textId="77777777" w:rsidR="001323C3" w:rsidRDefault="001323C3">
                <w:pPr>
                  <w:rPr>
                    <w:noProof/>
                  </w:rPr>
                </w:pPr>
                <w:r>
                  <w:rPr>
                    <w:noProof/>
                  </w:rPr>
                  <w:t xml:space="preserve">GELDREICH, Rich. </w:t>
                </w:r>
                <w:r>
                  <w:rPr>
                    <w:i/>
                    <w:iCs/>
                    <w:noProof/>
                  </w:rPr>
                  <w:t>Picojpeg</w:t>
                </w:r>
                <w:r>
                  <w:rPr>
                    <w:noProof/>
                  </w:rPr>
                  <w:t xml:space="preserve"> [online]. 2010 [cit. 2015]. Dostupné z: https://code.google.com/p/picojpeg/</w:t>
                </w:r>
              </w:p>
            </w:tc>
          </w:tr>
          <w:tr w:rsidR="001323C3" w14:paraId="61F8FA81" w14:textId="77777777">
            <w:trPr>
              <w:tblCellSpacing w:w="15" w:type="dxa"/>
            </w:trPr>
            <w:tc>
              <w:tcPr>
                <w:tcW w:w="0" w:type="auto"/>
                <w:hideMark/>
              </w:tcPr>
              <w:p w14:paraId="6C2FF7C3" w14:textId="77777777" w:rsidR="001323C3" w:rsidRDefault="001323C3">
                <w:pPr>
                  <w:rPr>
                    <w:noProof/>
                  </w:rPr>
                </w:pPr>
                <w:r>
                  <w:rPr>
                    <w:noProof/>
                  </w:rPr>
                  <w:t>[3]</w:t>
                </w:r>
              </w:p>
            </w:tc>
            <w:tc>
              <w:tcPr>
                <w:tcW w:w="0" w:type="auto"/>
                <w:hideMark/>
              </w:tcPr>
              <w:p w14:paraId="0740F4B8" w14:textId="77777777" w:rsidR="001323C3" w:rsidRDefault="001323C3">
                <w:pPr>
                  <w:rPr>
                    <w:noProof/>
                  </w:rPr>
                </w:pPr>
                <w:r>
                  <w:rPr>
                    <w:noProof/>
                  </w:rPr>
                  <w:t xml:space="preserve">ANDY, Brown. Nokia QVGA TFT LCD for the Arduino Mega. Graphics Library (part 2 of 2). </w:t>
                </w:r>
                <w:r>
                  <w:rPr>
                    <w:i/>
                    <w:iCs/>
                    <w:noProof/>
                  </w:rPr>
                  <w:t>Andy´s workshop</w:t>
                </w:r>
                <w:r>
                  <w:rPr>
                    <w:noProof/>
                  </w:rPr>
                  <w:t xml:space="preserve"> [online]. 2012 [cit. 2015]. Dostupné z: http://andybrown.me.uk/2012/06/04/nokia-qvga-tft-lcd-for-the-arduino-mega-graphics-library-part-2-of-2/</w:t>
                </w:r>
              </w:p>
            </w:tc>
          </w:tr>
          <w:tr w:rsidR="001323C3" w14:paraId="79138AFF" w14:textId="77777777">
            <w:trPr>
              <w:tblCellSpacing w:w="15" w:type="dxa"/>
            </w:trPr>
            <w:tc>
              <w:tcPr>
                <w:tcW w:w="0" w:type="auto"/>
                <w:hideMark/>
              </w:tcPr>
              <w:p w14:paraId="27AF0187" w14:textId="77777777" w:rsidR="001323C3" w:rsidRDefault="001323C3">
                <w:pPr>
                  <w:rPr>
                    <w:noProof/>
                  </w:rPr>
                </w:pPr>
                <w:r>
                  <w:rPr>
                    <w:noProof/>
                  </w:rPr>
                  <w:t>[4]</w:t>
                </w:r>
              </w:p>
            </w:tc>
            <w:tc>
              <w:tcPr>
                <w:tcW w:w="0" w:type="auto"/>
                <w:hideMark/>
              </w:tcPr>
              <w:p w14:paraId="7FDA69A3" w14:textId="77777777" w:rsidR="001323C3" w:rsidRDefault="001323C3">
                <w:pPr>
                  <w:rPr>
                    <w:noProof/>
                  </w:rPr>
                </w:pPr>
                <w:r>
                  <w:rPr>
                    <w:noProof/>
                  </w:rPr>
                  <w:t xml:space="preserve">MARIAN, P. Arduino Mega 2560 Pinout. </w:t>
                </w:r>
                <w:r>
                  <w:rPr>
                    <w:i/>
                    <w:iCs/>
                    <w:noProof/>
                  </w:rPr>
                  <w:t>Electroschematics.com</w:t>
                </w:r>
                <w:r>
                  <w:rPr>
                    <w:noProof/>
                  </w:rPr>
                  <w:t xml:space="preserve"> [online]. b.r. [cit. 2016]. Dostupné z: http://www.electroschematics.com/7963/arduino-mega-2560-pinout/</w:t>
                </w:r>
              </w:p>
            </w:tc>
          </w:tr>
          <w:tr w:rsidR="001323C3" w14:paraId="69A38B8F" w14:textId="77777777">
            <w:trPr>
              <w:tblCellSpacing w:w="15" w:type="dxa"/>
            </w:trPr>
            <w:tc>
              <w:tcPr>
                <w:tcW w:w="0" w:type="auto"/>
                <w:hideMark/>
              </w:tcPr>
              <w:p w14:paraId="7DC85158" w14:textId="77777777" w:rsidR="001323C3" w:rsidRDefault="001323C3">
                <w:pPr>
                  <w:rPr>
                    <w:noProof/>
                  </w:rPr>
                </w:pPr>
                <w:r>
                  <w:rPr>
                    <w:noProof/>
                  </w:rPr>
                  <w:t>[5]</w:t>
                </w:r>
              </w:p>
            </w:tc>
            <w:tc>
              <w:tcPr>
                <w:tcW w:w="0" w:type="auto"/>
                <w:hideMark/>
              </w:tcPr>
              <w:p w14:paraId="08E58ECA" w14:textId="77777777" w:rsidR="001323C3" w:rsidRDefault="001323C3">
                <w:pPr>
                  <w:rPr>
                    <w:noProof/>
                  </w:rPr>
                </w:pPr>
                <w:r>
                  <w:rPr>
                    <w:noProof/>
                  </w:rPr>
                  <w:t xml:space="preserve">ARDUINO, . Arduino: ArduinoBoardDue. </w:t>
                </w:r>
                <w:r>
                  <w:rPr>
                    <w:i/>
                    <w:iCs/>
                    <w:noProof/>
                  </w:rPr>
                  <w:t>Arduino.cc</w:t>
                </w:r>
                <w:r>
                  <w:rPr>
                    <w:noProof/>
                  </w:rPr>
                  <w:t xml:space="preserve"> [online]. b.r. [cit. 2016]. Dostupné z: https://www.arduino.cc/en/Main/ArduinoBoardDue</w:t>
                </w:r>
              </w:p>
            </w:tc>
          </w:tr>
          <w:tr w:rsidR="001323C3" w14:paraId="2C311CFA" w14:textId="77777777">
            <w:trPr>
              <w:tblCellSpacing w:w="15" w:type="dxa"/>
            </w:trPr>
            <w:tc>
              <w:tcPr>
                <w:tcW w:w="0" w:type="auto"/>
                <w:hideMark/>
              </w:tcPr>
              <w:p w14:paraId="422DE549" w14:textId="77777777" w:rsidR="001323C3" w:rsidRDefault="001323C3">
                <w:pPr>
                  <w:rPr>
                    <w:noProof/>
                  </w:rPr>
                </w:pPr>
                <w:r>
                  <w:rPr>
                    <w:noProof/>
                  </w:rPr>
                  <w:t>[6]</w:t>
                </w:r>
              </w:p>
            </w:tc>
            <w:tc>
              <w:tcPr>
                <w:tcW w:w="0" w:type="auto"/>
                <w:hideMark/>
              </w:tcPr>
              <w:p w14:paraId="75C1F06B" w14:textId="77777777" w:rsidR="001323C3" w:rsidRDefault="001323C3">
                <w:pPr>
                  <w:rPr>
                    <w:noProof/>
                  </w:rPr>
                </w:pPr>
                <w:r>
                  <w:rPr>
                    <w:noProof/>
                  </w:rPr>
                  <w:t xml:space="preserve">ŽÁRA, Jiří. </w:t>
                </w:r>
                <w:r>
                  <w:rPr>
                    <w:i/>
                    <w:iCs/>
                    <w:noProof/>
                  </w:rPr>
                  <w:t>Moderní počítačová grafika</w:t>
                </w:r>
                <w:r>
                  <w:rPr>
                    <w:noProof/>
                  </w:rPr>
                  <w:t>. 2. přeprac. a rozš. vyd. Brno: Computer Press, 2004, s. 609.</w:t>
                </w:r>
              </w:p>
            </w:tc>
          </w:tr>
          <w:tr w:rsidR="001323C3" w14:paraId="4199B515" w14:textId="77777777">
            <w:trPr>
              <w:tblCellSpacing w:w="15" w:type="dxa"/>
            </w:trPr>
            <w:tc>
              <w:tcPr>
                <w:tcW w:w="0" w:type="auto"/>
                <w:hideMark/>
              </w:tcPr>
              <w:p w14:paraId="73317012" w14:textId="77777777" w:rsidR="001323C3" w:rsidRDefault="001323C3">
                <w:pPr>
                  <w:rPr>
                    <w:noProof/>
                  </w:rPr>
                </w:pPr>
                <w:r>
                  <w:rPr>
                    <w:noProof/>
                  </w:rPr>
                  <w:t>[7]</w:t>
                </w:r>
              </w:p>
            </w:tc>
            <w:tc>
              <w:tcPr>
                <w:tcW w:w="0" w:type="auto"/>
                <w:hideMark/>
              </w:tcPr>
              <w:p w14:paraId="4AA546CB" w14:textId="77777777" w:rsidR="001323C3" w:rsidRDefault="001323C3">
                <w:pPr>
                  <w:rPr>
                    <w:noProof/>
                  </w:rPr>
                </w:pPr>
                <w:r>
                  <w:rPr>
                    <w:noProof/>
                  </w:rPr>
                  <w:t xml:space="preserve">SOBOTA, Branislav a Ján MILIÁN. </w:t>
                </w:r>
                <w:r>
                  <w:rPr>
                    <w:i/>
                    <w:iCs/>
                    <w:noProof/>
                  </w:rPr>
                  <w:t>Grafické formáty</w:t>
                </w:r>
                <w:r>
                  <w:rPr>
                    <w:noProof/>
                  </w:rPr>
                  <w:t>. Vyd. 1. České Budějovice: Kopp, 1992, s. 157.</w:t>
                </w:r>
              </w:p>
            </w:tc>
          </w:tr>
          <w:tr w:rsidR="001323C3" w14:paraId="01133197" w14:textId="77777777">
            <w:trPr>
              <w:tblCellSpacing w:w="15" w:type="dxa"/>
            </w:trPr>
            <w:tc>
              <w:tcPr>
                <w:tcW w:w="0" w:type="auto"/>
                <w:hideMark/>
              </w:tcPr>
              <w:p w14:paraId="40C4D094" w14:textId="77777777" w:rsidR="001323C3" w:rsidRDefault="001323C3">
                <w:pPr>
                  <w:rPr>
                    <w:noProof/>
                  </w:rPr>
                </w:pPr>
                <w:r>
                  <w:rPr>
                    <w:noProof/>
                  </w:rPr>
                  <w:t>[8]</w:t>
                </w:r>
              </w:p>
            </w:tc>
            <w:tc>
              <w:tcPr>
                <w:tcW w:w="0" w:type="auto"/>
                <w:hideMark/>
              </w:tcPr>
              <w:p w14:paraId="59829176" w14:textId="77777777" w:rsidR="001323C3" w:rsidRDefault="001323C3">
                <w:pPr>
                  <w:rPr>
                    <w:noProof/>
                  </w:rPr>
                </w:pPr>
                <w:r>
                  <w:rPr>
                    <w:noProof/>
                  </w:rPr>
                  <w:t xml:space="preserve">MICROSOFT, . BITMAPV5HEADER structure. </w:t>
                </w:r>
                <w:r>
                  <w:rPr>
                    <w:i/>
                    <w:iCs/>
                    <w:noProof/>
                  </w:rPr>
                  <w:t>Microsoft.com</w:t>
                </w:r>
                <w:r>
                  <w:rPr>
                    <w:noProof/>
                  </w:rPr>
                  <w:t xml:space="preserve"> [online]. b.r. [cit. 2016]. Dostupné z: https://msdn.microsoft.com/en-us/library/windows/desktop/dd183381%28v=vs.85%29.aspx</w:t>
                </w:r>
              </w:p>
            </w:tc>
          </w:tr>
          <w:tr w:rsidR="001323C3" w14:paraId="684C8072" w14:textId="77777777">
            <w:trPr>
              <w:tblCellSpacing w:w="15" w:type="dxa"/>
            </w:trPr>
            <w:tc>
              <w:tcPr>
                <w:tcW w:w="0" w:type="auto"/>
                <w:hideMark/>
              </w:tcPr>
              <w:p w14:paraId="5862198A" w14:textId="77777777" w:rsidR="001323C3" w:rsidRDefault="001323C3">
                <w:pPr>
                  <w:rPr>
                    <w:noProof/>
                  </w:rPr>
                </w:pPr>
                <w:r>
                  <w:rPr>
                    <w:noProof/>
                  </w:rPr>
                  <w:t>[9]</w:t>
                </w:r>
              </w:p>
            </w:tc>
            <w:tc>
              <w:tcPr>
                <w:tcW w:w="0" w:type="auto"/>
                <w:hideMark/>
              </w:tcPr>
              <w:p w14:paraId="467A9900" w14:textId="77777777" w:rsidR="001323C3" w:rsidRDefault="001323C3">
                <w:pPr>
                  <w:rPr>
                    <w:noProof/>
                  </w:rPr>
                </w:pPr>
                <w:r>
                  <w:rPr>
                    <w:noProof/>
                  </w:rPr>
                  <w:t xml:space="preserve">ESSENCE, Binary. MS-Windows .bmp RLE8. </w:t>
                </w:r>
                <w:r>
                  <w:rPr>
                    <w:i/>
                    <w:iCs/>
                    <w:noProof/>
                  </w:rPr>
                  <w:t>BinaryEssence.com</w:t>
                </w:r>
                <w:r>
                  <w:rPr>
                    <w:noProof/>
                  </w:rPr>
                  <w:t xml:space="preserve"> [online]. b.r. [cit. 2016]. Dostupné z: http://www.binaryessence.com/dct/en000053.htm</w:t>
                </w:r>
              </w:p>
            </w:tc>
          </w:tr>
          <w:tr w:rsidR="001323C3" w14:paraId="0C85FD74" w14:textId="77777777">
            <w:trPr>
              <w:tblCellSpacing w:w="15" w:type="dxa"/>
            </w:trPr>
            <w:tc>
              <w:tcPr>
                <w:tcW w:w="0" w:type="auto"/>
                <w:hideMark/>
              </w:tcPr>
              <w:p w14:paraId="59E88162" w14:textId="77777777" w:rsidR="001323C3" w:rsidRDefault="001323C3">
                <w:pPr>
                  <w:rPr>
                    <w:noProof/>
                  </w:rPr>
                </w:pPr>
                <w:r>
                  <w:rPr>
                    <w:noProof/>
                  </w:rPr>
                  <w:t>[10]</w:t>
                </w:r>
              </w:p>
            </w:tc>
            <w:tc>
              <w:tcPr>
                <w:tcW w:w="0" w:type="auto"/>
                <w:hideMark/>
              </w:tcPr>
              <w:p w14:paraId="47B882FD" w14:textId="77777777" w:rsidR="001323C3" w:rsidRDefault="001323C3">
                <w:pPr>
                  <w:rPr>
                    <w:noProof/>
                  </w:rPr>
                </w:pPr>
                <w:r>
                  <w:rPr>
                    <w:noProof/>
                  </w:rPr>
                  <w:t xml:space="preserve">ESSENCE, Binary. MS-Windows .bmp RLE4. </w:t>
                </w:r>
                <w:r>
                  <w:rPr>
                    <w:i/>
                    <w:iCs/>
                    <w:noProof/>
                  </w:rPr>
                  <w:t>BinaryEssence.com</w:t>
                </w:r>
                <w:r>
                  <w:rPr>
                    <w:noProof/>
                  </w:rPr>
                  <w:t xml:space="preserve"> [online]. b.r. [cit. 2016]. Dostupné z: http://www.binaryessence.com/dct/en000072.htm</w:t>
                </w:r>
              </w:p>
            </w:tc>
          </w:tr>
          <w:tr w:rsidR="001323C3" w14:paraId="5B17EF8A" w14:textId="77777777">
            <w:trPr>
              <w:tblCellSpacing w:w="15" w:type="dxa"/>
            </w:trPr>
            <w:tc>
              <w:tcPr>
                <w:tcW w:w="0" w:type="auto"/>
                <w:hideMark/>
              </w:tcPr>
              <w:p w14:paraId="0B5900F1" w14:textId="77777777" w:rsidR="001323C3" w:rsidRDefault="001323C3">
                <w:pPr>
                  <w:rPr>
                    <w:noProof/>
                  </w:rPr>
                </w:pPr>
                <w:r>
                  <w:rPr>
                    <w:noProof/>
                  </w:rPr>
                  <w:t>[11]</w:t>
                </w:r>
              </w:p>
            </w:tc>
            <w:tc>
              <w:tcPr>
                <w:tcW w:w="0" w:type="auto"/>
                <w:hideMark/>
              </w:tcPr>
              <w:p w14:paraId="7085E10F" w14:textId="77777777" w:rsidR="001323C3" w:rsidRDefault="001323C3">
                <w:pPr>
                  <w:rPr>
                    <w:noProof/>
                  </w:rPr>
                </w:pPr>
                <w:r>
                  <w:rPr>
                    <w:noProof/>
                  </w:rPr>
                  <w:t xml:space="preserve">PIHAN, Roman. Formáty pro ukládání fotografií - 2.díl: jpeg. </w:t>
                </w:r>
                <w:r>
                  <w:rPr>
                    <w:i/>
                    <w:iCs/>
                    <w:noProof/>
                  </w:rPr>
                  <w:t>Digimanie</w:t>
                </w:r>
                <w:r>
                  <w:rPr>
                    <w:noProof/>
                  </w:rPr>
                  <w:t xml:space="preserve"> [online]. 2007 [cit. 2016]. Dostupné z: http://www.digimanie.cz/formaty-pro-ukladani-fotografii-2dil-jpeg/1970</w:t>
                </w:r>
              </w:p>
            </w:tc>
          </w:tr>
          <w:tr w:rsidR="001323C3" w14:paraId="2B81CF61" w14:textId="77777777">
            <w:trPr>
              <w:tblCellSpacing w:w="15" w:type="dxa"/>
            </w:trPr>
            <w:tc>
              <w:tcPr>
                <w:tcW w:w="0" w:type="auto"/>
                <w:hideMark/>
              </w:tcPr>
              <w:p w14:paraId="404D5AF9" w14:textId="77777777" w:rsidR="001323C3" w:rsidRDefault="001323C3">
                <w:pPr>
                  <w:rPr>
                    <w:noProof/>
                  </w:rPr>
                </w:pPr>
                <w:r>
                  <w:rPr>
                    <w:noProof/>
                  </w:rPr>
                  <w:t>[12]</w:t>
                </w:r>
              </w:p>
            </w:tc>
            <w:tc>
              <w:tcPr>
                <w:tcW w:w="0" w:type="auto"/>
                <w:hideMark/>
              </w:tcPr>
              <w:p w14:paraId="72A7D420" w14:textId="77777777" w:rsidR="001323C3" w:rsidRDefault="001323C3">
                <w:pPr>
                  <w:rPr>
                    <w:noProof/>
                  </w:rPr>
                </w:pPr>
                <w:r>
                  <w:rPr>
                    <w:noProof/>
                  </w:rPr>
                  <w:t xml:space="preserve">ČAPEK, Jan a Peter FABIAN. </w:t>
                </w:r>
                <w:r>
                  <w:rPr>
                    <w:i/>
                    <w:iCs/>
                    <w:noProof/>
                  </w:rPr>
                  <w:t>Komprimace dat: principy a praxe</w:t>
                </w:r>
                <w:r>
                  <w:rPr>
                    <w:noProof/>
                  </w:rPr>
                  <w:t>. Vyd. 1. Praha: Computer Press, 2000, s. 173.</w:t>
                </w:r>
              </w:p>
            </w:tc>
          </w:tr>
          <w:tr w:rsidR="001323C3" w14:paraId="304C736B" w14:textId="77777777">
            <w:trPr>
              <w:tblCellSpacing w:w="15" w:type="dxa"/>
            </w:trPr>
            <w:tc>
              <w:tcPr>
                <w:tcW w:w="0" w:type="auto"/>
                <w:hideMark/>
              </w:tcPr>
              <w:p w14:paraId="2DFD8A8A" w14:textId="77777777" w:rsidR="001323C3" w:rsidRDefault="001323C3">
                <w:pPr>
                  <w:rPr>
                    <w:noProof/>
                  </w:rPr>
                </w:pPr>
                <w:r>
                  <w:rPr>
                    <w:noProof/>
                  </w:rPr>
                  <w:t>[13]</w:t>
                </w:r>
              </w:p>
            </w:tc>
            <w:tc>
              <w:tcPr>
                <w:tcW w:w="0" w:type="auto"/>
                <w:hideMark/>
              </w:tcPr>
              <w:p w14:paraId="72B8A2DA" w14:textId="77777777" w:rsidR="001323C3" w:rsidRDefault="001323C3">
                <w:pPr>
                  <w:rPr>
                    <w:noProof/>
                  </w:rPr>
                </w:pPr>
                <w:r>
                  <w:rPr>
                    <w:noProof/>
                  </w:rPr>
                  <w:t xml:space="preserve">CMLABORATORY, . Encoding process. </w:t>
                </w:r>
                <w:r>
                  <w:rPr>
                    <w:i/>
                    <w:iCs/>
                    <w:noProof/>
                  </w:rPr>
                  <w:t>CMLaboratory</w:t>
                </w:r>
                <w:r>
                  <w:rPr>
                    <w:noProof/>
                  </w:rPr>
                  <w:t xml:space="preserve"> [online]. b.r. [cit. 20]. Dostupné z: http://www.cmlab.csie.ntu.edu.tw/cml/dsp/training/coding/jpeg/jpeg/encoder.htm</w:t>
                </w:r>
              </w:p>
            </w:tc>
          </w:tr>
          <w:tr w:rsidR="001323C3" w14:paraId="21B0BFF9" w14:textId="77777777">
            <w:trPr>
              <w:tblCellSpacing w:w="15" w:type="dxa"/>
            </w:trPr>
            <w:tc>
              <w:tcPr>
                <w:tcW w:w="0" w:type="auto"/>
                <w:hideMark/>
              </w:tcPr>
              <w:p w14:paraId="7FF48AD6" w14:textId="77777777" w:rsidR="001323C3" w:rsidRDefault="001323C3">
                <w:pPr>
                  <w:rPr>
                    <w:noProof/>
                  </w:rPr>
                </w:pPr>
                <w:r>
                  <w:rPr>
                    <w:noProof/>
                  </w:rPr>
                  <w:t>[14]</w:t>
                </w:r>
              </w:p>
            </w:tc>
            <w:tc>
              <w:tcPr>
                <w:tcW w:w="0" w:type="auto"/>
                <w:hideMark/>
              </w:tcPr>
              <w:p w14:paraId="637F3212" w14:textId="77777777" w:rsidR="001323C3" w:rsidRDefault="001323C3">
                <w:pPr>
                  <w:rPr>
                    <w:noProof/>
                  </w:rPr>
                </w:pPr>
                <w:r>
                  <w:rPr>
                    <w:noProof/>
                  </w:rPr>
                  <w:t xml:space="preserve">TIŠNOVSKÝ, Pavel. Programujeme JPEG: Interní struktura souborů typu JFIF/JPEG. </w:t>
                </w:r>
                <w:r>
                  <w:rPr>
                    <w:i/>
                    <w:iCs/>
                    <w:noProof/>
                  </w:rPr>
                  <w:t>Root.cz</w:t>
                </w:r>
                <w:r>
                  <w:rPr>
                    <w:noProof/>
                  </w:rPr>
                  <w:t xml:space="preserve"> [online]. 2007 [cit. 2016]. Dostupné z: http://www.root.cz/clanky/programujeme-jpeg-interni-struktura-souboru-typu-jfifjpeg/</w:t>
                </w:r>
              </w:p>
            </w:tc>
          </w:tr>
          <w:tr w:rsidR="001323C3" w14:paraId="1137AD74" w14:textId="77777777">
            <w:trPr>
              <w:tblCellSpacing w:w="15" w:type="dxa"/>
            </w:trPr>
            <w:tc>
              <w:tcPr>
                <w:tcW w:w="0" w:type="auto"/>
                <w:hideMark/>
              </w:tcPr>
              <w:p w14:paraId="14C1685C" w14:textId="77777777" w:rsidR="001323C3" w:rsidRDefault="001323C3">
                <w:pPr>
                  <w:rPr>
                    <w:noProof/>
                  </w:rPr>
                </w:pPr>
                <w:r>
                  <w:rPr>
                    <w:noProof/>
                  </w:rPr>
                  <w:t>[15]</w:t>
                </w:r>
              </w:p>
            </w:tc>
            <w:tc>
              <w:tcPr>
                <w:tcW w:w="0" w:type="auto"/>
                <w:hideMark/>
              </w:tcPr>
              <w:p w14:paraId="5ACD4E0A" w14:textId="77777777" w:rsidR="001323C3" w:rsidRDefault="001323C3">
                <w:pPr>
                  <w:rPr>
                    <w:noProof/>
                  </w:rPr>
                </w:pPr>
                <w:r>
                  <w:rPr>
                    <w:noProof/>
                  </w:rPr>
                  <w:t xml:space="preserve">RIVA, . 23LC1024 SRAM Library. </w:t>
                </w:r>
                <w:r>
                  <w:rPr>
                    <w:i/>
                    <w:iCs/>
                    <w:noProof/>
                  </w:rPr>
                  <w:t>Arduino.cc</w:t>
                </w:r>
                <w:r>
                  <w:rPr>
                    <w:noProof/>
                  </w:rPr>
                  <w:t xml:space="preserve"> [online]. 2013 [cit. 2015-10-09]. Dostupné z: http://forum.arduino.cc/index.php?topic=182918.0</w:t>
                </w:r>
              </w:p>
            </w:tc>
          </w:tr>
          <w:tr w:rsidR="001323C3" w14:paraId="2108BB7E" w14:textId="77777777">
            <w:trPr>
              <w:tblCellSpacing w:w="15" w:type="dxa"/>
            </w:trPr>
            <w:tc>
              <w:tcPr>
                <w:tcW w:w="0" w:type="auto"/>
                <w:hideMark/>
              </w:tcPr>
              <w:p w14:paraId="2005EA1F" w14:textId="77777777" w:rsidR="001323C3" w:rsidRDefault="001323C3">
                <w:pPr>
                  <w:rPr>
                    <w:noProof/>
                  </w:rPr>
                </w:pPr>
                <w:r>
                  <w:rPr>
                    <w:noProof/>
                  </w:rPr>
                  <w:t>[16]</w:t>
                </w:r>
              </w:p>
            </w:tc>
            <w:tc>
              <w:tcPr>
                <w:tcW w:w="0" w:type="auto"/>
                <w:hideMark/>
              </w:tcPr>
              <w:p w14:paraId="1DF37CD5" w14:textId="77777777" w:rsidR="001323C3" w:rsidRDefault="001323C3">
                <w:pPr>
                  <w:rPr>
                    <w:noProof/>
                  </w:rPr>
                </w:pPr>
                <w:r>
                  <w:rPr>
                    <w:noProof/>
                  </w:rPr>
                  <w:t xml:space="preserve">ADDICORE, . Bi-Directional Logic Level Converter (4 Channel). </w:t>
                </w:r>
                <w:r>
                  <w:rPr>
                    <w:i/>
                    <w:iCs/>
                    <w:noProof/>
                  </w:rPr>
                  <w:t>Addicore.com</w:t>
                </w:r>
                <w:r>
                  <w:rPr>
                    <w:noProof/>
                  </w:rPr>
                  <w:t xml:space="preserve"> [online]. b.r. [cit. 2016]. Dostupné z: http://www.addicore.com/Logic-Level-Converter-Bi-Directional-5V-to-3-3V-p/227.htm</w:t>
                </w:r>
              </w:p>
            </w:tc>
          </w:tr>
          <w:tr w:rsidR="001323C3" w14:paraId="338236E5" w14:textId="77777777">
            <w:trPr>
              <w:tblCellSpacing w:w="15" w:type="dxa"/>
            </w:trPr>
            <w:tc>
              <w:tcPr>
                <w:tcW w:w="0" w:type="auto"/>
                <w:hideMark/>
              </w:tcPr>
              <w:p w14:paraId="670D8885" w14:textId="77777777" w:rsidR="001323C3" w:rsidRDefault="001323C3">
                <w:pPr>
                  <w:rPr>
                    <w:noProof/>
                  </w:rPr>
                </w:pPr>
                <w:r>
                  <w:rPr>
                    <w:noProof/>
                  </w:rPr>
                  <w:t>[17]</w:t>
                </w:r>
              </w:p>
            </w:tc>
            <w:tc>
              <w:tcPr>
                <w:tcW w:w="0" w:type="auto"/>
                <w:hideMark/>
              </w:tcPr>
              <w:p w14:paraId="0D3B358E" w14:textId="77777777" w:rsidR="001323C3" w:rsidRDefault="001323C3">
                <w:pPr>
                  <w:rPr>
                    <w:noProof/>
                  </w:rPr>
                </w:pPr>
                <w:r>
                  <w:rPr>
                    <w:noProof/>
                  </w:rPr>
                  <w:t xml:space="preserve">SLINTÁK, Vlastimil. Konverze mezi 5V a 3,3V logikou. </w:t>
                </w:r>
                <w:r>
                  <w:rPr>
                    <w:i/>
                    <w:iCs/>
                    <w:noProof/>
                  </w:rPr>
                  <w:t>UArt.com</w:t>
                </w:r>
                <w:r>
                  <w:rPr>
                    <w:noProof/>
                  </w:rPr>
                  <w:t xml:space="preserve"> [online]. 2011 </w:t>
                </w:r>
                <w:r>
                  <w:rPr>
                    <w:noProof/>
                  </w:rPr>
                  <w:lastRenderedPageBreak/>
                  <w:t>[cit. 2015]. Dostupné z: http://uart.cz/253/konverze-mezi-5v-a-3v-logikou/</w:t>
                </w:r>
              </w:p>
            </w:tc>
          </w:tr>
          <w:tr w:rsidR="001323C3" w14:paraId="744349EB" w14:textId="77777777">
            <w:trPr>
              <w:tblCellSpacing w:w="15" w:type="dxa"/>
            </w:trPr>
            <w:tc>
              <w:tcPr>
                <w:tcW w:w="0" w:type="auto"/>
                <w:hideMark/>
              </w:tcPr>
              <w:p w14:paraId="2580AC69" w14:textId="77777777" w:rsidR="001323C3" w:rsidRDefault="001323C3">
                <w:pPr>
                  <w:rPr>
                    <w:noProof/>
                  </w:rPr>
                </w:pPr>
                <w:r>
                  <w:rPr>
                    <w:noProof/>
                  </w:rPr>
                  <w:lastRenderedPageBreak/>
                  <w:t>[18]</w:t>
                </w:r>
              </w:p>
            </w:tc>
            <w:tc>
              <w:tcPr>
                <w:tcW w:w="0" w:type="auto"/>
                <w:hideMark/>
              </w:tcPr>
              <w:p w14:paraId="5462FAFB" w14:textId="77777777" w:rsidR="001323C3" w:rsidRDefault="001323C3">
                <w:pPr>
                  <w:rPr>
                    <w:noProof/>
                  </w:rPr>
                </w:pPr>
                <w:r>
                  <w:rPr>
                    <w:noProof/>
                  </w:rPr>
                  <w:t>ISO/IEC 10918-1 : 1993(E). 1992.</w:t>
                </w:r>
              </w:p>
            </w:tc>
          </w:tr>
          <w:tr w:rsidR="001323C3" w14:paraId="4C15DAE4" w14:textId="77777777">
            <w:trPr>
              <w:tblCellSpacing w:w="15" w:type="dxa"/>
            </w:trPr>
            <w:tc>
              <w:tcPr>
                <w:tcW w:w="0" w:type="auto"/>
                <w:hideMark/>
              </w:tcPr>
              <w:p w14:paraId="5477BB4C" w14:textId="77777777" w:rsidR="001323C3" w:rsidRDefault="001323C3">
                <w:pPr>
                  <w:rPr>
                    <w:noProof/>
                  </w:rPr>
                </w:pPr>
                <w:r>
                  <w:rPr>
                    <w:noProof/>
                  </w:rPr>
                  <w:t>[19]</w:t>
                </w:r>
              </w:p>
            </w:tc>
            <w:tc>
              <w:tcPr>
                <w:tcW w:w="0" w:type="auto"/>
                <w:hideMark/>
              </w:tcPr>
              <w:p w14:paraId="1059476D" w14:textId="77777777" w:rsidR="001323C3" w:rsidRDefault="001323C3">
                <w:pPr>
                  <w:rPr>
                    <w:noProof/>
                  </w:rPr>
                </w:pPr>
                <w:r>
                  <w:rPr>
                    <w:noProof/>
                  </w:rPr>
                  <w:t xml:space="preserve">Library: UTFT. </w:t>
                </w:r>
                <w:r>
                  <w:rPr>
                    <w:i/>
                    <w:iCs/>
                    <w:noProof/>
                  </w:rPr>
                  <w:t>Rinky-Dink Electronics</w:t>
                </w:r>
                <w:r>
                  <w:rPr>
                    <w:noProof/>
                  </w:rPr>
                  <w:t xml:space="preserve"> [online]. 2010-2016 [cit. 2016-04-07]. Dostupné z: http://www.rinkydinkelectronics.com/library.php?id=51</w:t>
                </w:r>
              </w:p>
            </w:tc>
          </w:tr>
          <w:tr w:rsidR="001323C3" w14:paraId="3C12BA6C" w14:textId="77777777">
            <w:trPr>
              <w:tblCellSpacing w:w="15" w:type="dxa"/>
            </w:trPr>
            <w:tc>
              <w:tcPr>
                <w:tcW w:w="0" w:type="auto"/>
                <w:hideMark/>
              </w:tcPr>
              <w:p w14:paraId="7D7B42CD" w14:textId="77777777" w:rsidR="001323C3" w:rsidRDefault="001323C3">
                <w:pPr>
                  <w:rPr>
                    <w:noProof/>
                  </w:rPr>
                </w:pPr>
                <w:r>
                  <w:rPr>
                    <w:noProof/>
                  </w:rPr>
                  <w:t>[20]</w:t>
                </w:r>
              </w:p>
            </w:tc>
            <w:tc>
              <w:tcPr>
                <w:tcW w:w="0" w:type="auto"/>
                <w:hideMark/>
              </w:tcPr>
              <w:p w14:paraId="7CBEBAD7" w14:textId="77777777" w:rsidR="001323C3" w:rsidRDefault="001323C3">
                <w:pPr>
                  <w:rPr>
                    <w:noProof/>
                  </w:rPr>
                </w:pPr>
                <w:r>
                  <w:rPr>
                    <w:noProof/>
                  </w:rPr>
                  <w:t xml:space="preserve">HASS, Calvin. JPEGsnoop 1.7.5 - JPEG File Decoding Utility. </w:t>
                </w:r>
                <w:r>
                  <w:rPr>
                    <w:i/>
                    <w:iCs/>
                    <w:noProof/>
                  </w:rPr>
                  <w:t>ImpulseAdventure</w:t>
                </w:r>
                <w:r>
                  <w:rPr>
                    <w:noProof/>
                  </w:rPr>
                  <w:t xml:space="preserve"> [online]. 2015 [cit. 2016-04-11]. Dostupné z: http://www.impulseadventure.com/photo/jpeg-snoop.html</w:t>
                </w:r>
              </w:p>
            </w:tc>
          </w:tr>
        </w:tbl>
        <w:p w14:paraId="3586A5DD" w14:textId="77777777" w:rsidR="001323C3" w:rsidRDefault="001323C3">
          <w:pPr>
            <w:rPr>
              <w:noProof/>
            </w:rPr>
          </w:pPr>
        </w:p>
        <w:p w14:paraId="4ED1E9CD" w14:textId="77777777" w:rsidR="00CE1BA9" w:rsidRDefault="00CE1BA9" w:rsidP="003D48E9">
          <w:r>
            <w:rPr>
              <w:b/>
              <w:bCs/>
            </w:rPr>
            <w:fldChar w:fldCharType="end"/>
          </w:r>
        </w:p>
      </w:sdtContent>
    </w:sdt>
    <w:p w14:paraId="4ED1E9CE" w14:textId="77777777" w:rsidR="00CE1BA9" w:rsidRPr="00CE1BA9" w:rsidRDefault="00CE1BA9" w:rsidP="00CE1BA9"/>
    <w:p w14:paraId="4ED1E9CF" w14:textId="77777777" w:rsidR="0092160D" w:rsidRDefault="0092160D" w:rsidP="0092160D">
      <w:pPr>
        <w:pStyle w:val="Nadpisy"/>
      </w:pPr>
      <w:r>
        <w:br w:type="page"/>
      </w:r>
      <w:bookmarkStart w:id="118" w:name="_Toc209253220"/>
      <w:bookmarkStart w:id="119" w:name="_Toc209253407"/>
      <w:bookmarkStart w:id="120" w:name="_Toc209321261"/>
      <w:bookmarkStart w:id="121" w:name="_Toc448818386"/>
      <w:r>
        <w:lastRenderedPageBreak/>
        <w:t>SEZNAM POUŽITÝCH SYMBOLŮ</w:t>
      </w:r>
      <w:bookmarkEnd w:id="118"/>
      <w:bookmarkEnd w:id="119"/>
      <w:bookmarkEnd w:id="120"/>
      <w:bookmarkEnd w:id="121"/>
    </w:p>
    <w:tbl>
      <w:tblPr>
        <w:tblW w:w="8859" w:type="dxa"/>
        <w:tblCellMar>
          <w:left w:w="0" w:type="dxa"/>
          <w:right w:w="70" w:type="dxa"/>
        </w:tblCellMar>
        <w:tblLook w:val="0000" w:firstRow="0" w:lastRow="0" w:firstColumn="0" w:lastColumn="0" w:noHBand="0" w:noVBand="0"/>
      </w:tblPr>
      <w:tblGrid>
        <w:gridCol w:w="1044"/>
        <w:gridCol w:w="164"/>
        <w:gridCol w:w="7651"/>
      </w:tblGrid>
      <w:tr w:rsidR="00D70095" w14:paraId="4ED1E9D3" w14:textId="77777777" w:rsidTr="00136837">
        <w:tc>
          <w:tcPr>
            <w:tcW w:w="0" w:type="auto"/>
            <w:noWrap/>
          </w:tcPr>
          <w:p w14:paraId="4ED1E9D0" w14:textId="77777777" w:rsidR="00D70095" w:rsidRDefault="00426297" w:rsidP="00136837">
            <w:pPr>
              <w:pStyle w:val="Bezodstavce"/>
            </w:pPr>
            <w:r>
              <w:t>TTL</w:t>
            </w:r>
          </w:p>
        </w:tc>
        <w:tc>
          <w:tcPr>
            <w:tcW w:w="170" w:type="dxa"/>
          </w:tcPr>
          <w:p w14:paraId="4ED1E9D1" w14:textId="77777777" w:rsidR="00D70095" w:rsidRDefault="00D70095" w:rsidP="00136837">
            <w:pPr>
              <w:pStyle w:val="Bezodstavce"/>
            </w:pPr>
          </w:p>
        </w:tc>
        <w:tc>
          <w:tcPr>
            <w:tcW w:w="8055" w:type="dxa"/>
          </w:tcPr>
          <w:p w14:paraId="4ED1E9D2" w14:textId="77777777" w:rsidR="00D70095" w:rsidRDefault="00B200FE" w:rsidP="00756ECD">
            <w:pPr>
              <w:pStyle w:val="normlntext"/>
            </w:pPr>
            <w:r>
              <w:t xml:space="preserve">Transistor-transistor </w:t>
            </w:r>
            <w:proofErr w:type="spellStart"/>
            <w:r>
              <w:t>L</w:t>
            </w:r>
            <w:r w:rsidR="00426297">
              <w:t>ogic</w:t>
            </w:r>
            <w:proofErr w:type="spellEnd"/>
          </w:p>
        </w:tc>
      </w:tr>
      <w:tr w:rsidR="00D70095" w14:paraId="4ED1E9D7" w14:textId="77777777" w:rsidTr="00136837">
        <w:tc>
          <w:tcPr>
            <w:tcW w:w="0" w:type="auto"/>
            <w:noWrap/>
          </w:tcPr>
          <w:p w14:paraId="4ED1E9D4" w14:textId="77777777" w:rsidR="00D70095" w:rsidRDefault="00426297" w:rsidP="00136837">
            <w:pPr>
              <w:pStyle w:val="Bezodstavce"/>
            </w:pPr>
            <w:r>
              <w:t>AVR</w:t>
            </w:r>
          </w:p>
        </w:tc>
        <w:tc>
          <w:tcPr>
            <w:tcW w:w="170" w:type="dxa"/>
          </w:tcPr>
          <w:p w14:paraId="4ED1E9D5" w14:textId="77777777" w:rsidR="00D70095" w:rsidRDefault="00D70095" w:rsidP="00136837">
            <w:pPr>
              <w:pStyle w:val="Bezodstavce"/>
            </w:pPr>
          </w:p>
        </w:tc>
        <w:tc>
          <w:tcPr>
            <w:tcW w:w="8055" w:type="dxa"/>
          </w:tcPr>
          <w:p w14:paraId="4ED1E9D6" w14:textId="77777777" w:rsidR="00D70095" w:rsidRDefault="00426297" w:rsidP="00756ECD">
            <w:pPr>
              <w:pStyle w:val="normlntext"/>
            </w:pPr>
            <w:r>
              <w:t xml:space="preserve">Architektura 8bitových </w:t>
            </w:r>
            <w:proofErr w:type="spellStart"/>
            <w:r>
              <w:t>mikrokontrolérů</w:t>
            </w:r>
            <w:proofErr w:type="spellEnd"/>
            <w:r>
              <w:t xml:space="preserve"> společnosti ATMEL</w:t>
            </w:r>
          </w:p>
        </w:tc>
      </w:tr>
      <w:tr w:rsidR="00D70095" w14:paraId="4ED1E9E7" w14:textId="77777777" w:rsidTr="00136837">
        <w:tc>
          <w:tcPr>
            <w:tcW w:w="0" w:type="auto"/>
            <w:noWrap/>
          </w:tcPr>
          <w:p w14:paraId="4ED1E9D8" w14:textId="77777777" w:rsidR="00D70095" w:rsidRDefault="00426297" w:rsidP="002734D2">
            <w:pPr>
              <w:pStyle w:val="normlntext"/>
            </w:pPr>
            <w:r>
              <w:t>ARM</w:t>
            </w:r>
          </w:p>
          <w:p w14:paraId="4ED1E9D9" w14:textId="77777777" w:rsidR="00B200FE" w:rsidRDefault="00B200FE" w:rsidP="002734D2">
            <w:pPr>
              <w:pStyle w:val="normlntext"/>
            </w:pPr>
            <w:r>
              <w:t>ISCP</w:t>
            </w:r>
          </w:p>
          <w:p w14:paraId="4ED1E9DA" w14:textId="77777777" w:rsidR="00B200FE" w:rsidRDefault="00B200FE" w:rsidP="002734D2">
            <w:pPr>
              <w:pStyle w:val="normlntext"/>
            </w:pPr>
            <w:r>
              <w:t>SPI</w:t>
            </w:r>
          </w:p>
          <w:p w14:paraId="12B88E47" w14:textId="4D36F476" w:rsidR="002734D2" w:rsidRDefault="002734D2" w:rsidP="002734D2">
            <w:pPr>
              <w:pStyle w:val="normlntext"/>
            </w:pPr>
            <w:r>
              <w:t>TWI</w:t>
            </w:r>
          </w:p>
          <w:p w14:paraId="347BB977" w14:textId="0986E127" w:rsidR="002734D2" w:rsidRDefault="002734D2" w:rsidP="002734D2">
            <w:pPr>
              <w:pStyle w:val="normlntext"/>
            </w:pPr>
            <w:r>
              <w:t>USART</w:t>
            </w:r>
          </w:p>
          <w:p w14:paraId="4ED1E9DB" w14:textId="77777777" w:rsidR="00B66427" w:rsidRDefault="00B66427" w:rsidP="002734D2">
            <w:pPr>
              <w:pStyle w:val="normlntext"/>
            </w:pPr>
            <w:r>
              <w:t>SD</w:t>
            </w:r>
          </w:p>
          <w:p w14:paraId="4ED1E9DC" w14:textId="77777777" w:rsidR="00456218" w:rsidRDefault="00456218" w:rsidP="002734D2">
            <w:pPr>
              <w:pStyle w:val="normlntext"/>
            </w:pPr>
            <w:r>
              <w:t>DCT</w:t>
            </w:r>
          </w:p>
          <w:p w14:paraId="4ED1E9DD" w14:textId="77777777" w:rsidR="00456218" w:rsidRDefault="00456218" w:rsidP="002734D2">
            <w:pPr>
              <w:pStyle w:val="normlntext"/>
            </w:pPr>
            <w:r>
              <w:t>FDCT</w:t>
            </w:r>
          </w:p>
          <w:p w14:paraId="4ED1E9DE" w14:textId="77777777" w:rsidR="00456218" w:rsidRDefault="00456218" w:rsidP="002734D2">
            <w:pPr>
              <w:pStyle w:val="normlntext"/>
            </w:pPr>
            <w:r>
              <w:t>IDCT</w:t>
            </w:r>
          </w:p>
        </w:tc>
        <w:tc>
          <w:tcPr>
            <w:tcW w:w="170" w:type="dxa"/>
          </w:tcPr>
          <w:p w14:paraId="4ED1E9DF" w14:textId="77777777" w:rsidR="00D70095" w:rsidRDefault="00D70095" w:rsidP="002734D2">
            <w:pPr>
              <w:pStyle w:val="normlntext"/>
            </w:pPr>
          </w:p>
        </w:tc>
        <w:tc>
          <w:tcPr>
            <w:tcW w:w="8055" w:type="dxa"/>
          </w:tcPr>
          <w:p w14:paraId="4ED1E9E0" w14:textId="77777777" w:rsidR="00426297" w:rsidRDefault="00B200FE" w:rsidP="002734D2">
            <w:pPr>
              <w:pStyle w:val="normlntext"/>
            </w:pPr>
            <w:r>
              <w:t xml:space="preserve">Architektura 32bitových </w:t>
            </w:r>
            <w:proofErr w:type="spellStart"/>
            <w:r>
              <w:t>mikrokontrolérů</w:t>
            </w:r>
            <w:proofErr w:type="spellEnd"/>
          </w:p>
          <w:p w14:paraId="4ED1E9E1" w14:textId="77777777" w:rsidR="00B200FE" w:rsidRDefault="00B200FE" w:rsidP="002734D2">
            <w:pPr>
              <w:pStyle w:val="normlntext"/>
            </w:pPr>
            <w:r>
              <w:t xml:space="preserve">In </w:t>
            </w:r>
            <w:proofErr w:type="spellStart"/>
            <w:r>
              <w:t>System</w:t>
            </w:r>
            <w:proofErr w:type="spellEnd"/>
            <w:r>
              <w:t xml:space="preserve"> </w:t>
            </w:r>
            <w:proofErr w:type="spellStart"/>
            <w:r>
              <w:t>Circuit</w:t>
            </w:r>
            <w:proofErr w:type="spellEnd"/>
            <w:r>
              <w:t xml:space="preserve"> </w:t>
            </w:r>
            <w:proofErr w:type="spellStart"/>
            <w:r>
              <w:t>Programing</w:t>
            </w:r>
            <w:proofErr w:type="spellEnd"/>
          </w:p>
          <w:p w14:paraId="4ED1E9E2" w14:textId="77777777" w:rsidR="00B200FE" w:rsidRDefault="00B200FE" w:rsidP="002734D2">
            <w:pPr>
              <w:pStyle w:val="normlntext"/>
            </w:pPr>
            <w:proofErr w:type="spellStart"/>
            <w:r w:rsidRPr="00486F1B">
              <w:t>Serial</w:t>
            </w:r>
            <w:proofErr w:type="spellEnd"/>
            <w:r w:rsidRPr="00486F1B">
              <w:t xml:space="preserve"> </w:t>
            </w:r>
            <w:proofErr w:type="spellStart"/>
            <w:r w:rsidRPr="00486F1B">
              <w:t>Peripheral</w:t>
            </w:r>
            <w:proofErr w:type="spellEnd"/>
            <w:r w:rsidRPr="00486F1B">
              <w:t xml:space="preserve"> Interfac</w:t>
            </w:r>
            <w:r>
              <w:t xml:space="preserve">e </w:t>
            </w:r>
          </w:p>
          <w:p w14:paraId="665CB94B" w14:textId="0E3D55FB" w:rsidR="002734D2" w:rsidRDefault="002734D2" w:rsidP="002734D2">
            <w:pPr>
              <w:pStyle w:val="normlntext"/>
              <w:rPr>
                <w:sz w:val="23"/>
                <w:szCs w:val="23"/>
              </w:rPr>
            </w:pPr>
            <w:proofErr w:type="spellStart"/>
            <w:r>
              <w:rPr>
                <w:sz w:val="23"/>
                <w:szCs w:val="23"/>
              </w:rPr>
              <w:t>Two</w:t>
            </w:r>
            <w:proofErr w:type="spellEnd"/>
            <w:r>
              <w:rPr>
                <w:sz w:val="23"/>
                <w:szCs w:val="23"/>
              </w:rPr>
              <w:t xml:space="preserve"> </w:t>
            </w:r>
            <w:proofErr w:type="spellStart"/>
            <w:r>
              <w:rPr>
                <w:sz w:val="23"/>
                <w:szCs w:val="23"/>
              </w:rPr>
              <w:t>Wire</w:t>
            </w:r>
            <w:proofErr w:type="spellEnd"/>
            <w:r>
              <w:rPr>
                <w:sz w:val="23"/>
                <w:szCs w:val="23"/>
              </w:rPr>
              <w:t xml:space="preserve"> </w:t>
            </w:r>
            <w:proofErr w:type="spellStart"/>
            <w:r>
              <w:rPr>
                <w:sz w:val="23"/>
                <w:szCs w:val="23"/>
              </w:rPr>
              <w:t>serial</w:t>
            </w:r>
            <w:proofErr w:type="spellEnd"/>
            <w:r>
              <w:rPr>
                <w:sz w:val="23"/>
                <w:szCs w:val="23"/>
              </w:rPr>
              <w:t xml:space="preserve"> Interface </w:t>
            </w:r>
          </w:p>
          <w:p w14:paraId="62182897" w14:textId="49EE21BE" w:rsidR="002734D2" w:rsidRPr="002734D2" w:rsidRDefault="002734D2" w:rsidP="002734D2">
            <w:pPr>
              <w:pStyle w:val="normlntext"/>
              <w:rPr>
                <w:sz w:val="23"/>
                <w:szCs w:val="23"/>
              </w:rPr>
            </w:pPr>
            <w:r w:rsidRPr="002734D2">
              <w:rPr>
                <w:sz w:val="23"/>
                <w:szCs w:val="23"/>
              </w:rPr>
              <w:t xml:space="preserve">Universal </w:t>
            </w:r>
            <w:proofErr w:type="spellStart"/>
            <w:r w:rsidRPr="002734D2">
              <w:rPr>
                <w:sz w:val="23"/>
                <w:szCs w:val="23"/>
              </w:rPr>
              <w:t>Synchronous</w:t>
            </w:r>
            <w:proofErr w:type="spellEnd"/>
            <w:r w:rsidRPr="002734D2">
              <w:rPr>
                <w:sz w:val="23"/>
                <w:szCs w:val="23"/>
              </w:rPr>
              <w:t xml:space="preserve"> / </w:t>
            </w:r>
            <w:proofErr w:type="spellStart"/>
            <w:r w:rsidRPr="002734D2">
              <w:rPr>
                <w:sz w:val="23"/>
                <w:szCs w:val="23"/>
              </w:rPr>
              <w:t>Asynchronous</w:t>
            </w:r>
            <w:proofErr w:type="spellEnd"/>
            <w:r w:rsidRPr="002734D2">
              <w:rPr>
                <w:sz w:val="23"/>
                <w:szCs w:val="23"/>
              </w:rPr>
              <w:t xml:space="preserve"> </w:t>
            </w:r>
            <w:proofErr w:type="spellStart"/>
            <w:r w:rsidRPr="002734D2">
              <w:rPr>
                <w:sz w:val="23"/>
                <w:szCs w:val="23"/>
              </w:rPr>
              <w:t>Receiver</w:t>
            </w:r>
            <w:proofErr w:type="spellEnd"/>
            <w:r w:rsidRPr="002734D2">
              <w:rPr>
                <w:sz w:val="23"/>
                <w:szCs w:val="23"/>
              </w:rPr>
              <w:t xml:space="preserve"> and </w:t>
            </w:r>
            <w:proofErr w:type="spellStart"/>
            <w:r w:rsidRPr="002734D2">
              <w:rPr>
                <w:sz w:val="23"/>
                <w:szCs w:val="23"/>
              </w:rPr>
              <w:t>Transmitter</w:t>
            </w:r>
            <w:proofErr w:type="spellEnd"/>
          </w:p>
          <w:p w14:paraId="4ED1E9E3" w14:textId="77777777" w:rsidR="00B66427" w:rsidRDefault="00B66427" w:rsidP="002734D2">
            <w:pPr>
              <w:pStyle w:val="normlntext"/>
            </w:pPr>
            <w:proofErr w:type="spellStart"/>
            <w:r>
              <w:t>Secure</w:t>
            </w:r>
            <w:proofErr w:type="spellEnd"/>
            <w:r>
              <w:t xml:space="preserve"> Digital</w:t>
            </w:r>
          </w:p>
          <w:p w14:paraId="4ED1E9E4" w14:textId="77777777" w:rsidR="00456218" w:rsidRDefault="00456218" w:rsidP="002734D2">
            <w:pPr>
              <w:pStyle w:val="normlntext"/>
            </w:pPr>
            <w:r>
              <w:t>Diskrétní kosinová transformace</w:t>
            </w:r>
          </w:p>
          <w:p w14:paraId="4ED1E9E5" w14:textId="77777777" w:rsidR="00456218" w:rsidRDefault="00456218" w:rsidP="002734D2">
            <w:pPr>
              <w:pStyle w:val="normlntext"/>
            </w:pPr>
            <w:proofErr w:type="spellStart"/>
            <w:r>
              <w:t>Dopředná</w:t>
            </w:r>
            <w:proofErr w:type="spellEnd"/>
            <w:r>
              <w:t xml:space="preserve"> diskrétní kosinová transformace</w:t>
            </w:r>
          </w:p>
          <w:p w14:paraId="4ED1E9E6" w14:textId="6CD10392" w:rsidR="00372A43" w:rsidRDefault="00456218" w:rsidP="002734D2">
            <w:pPr>
              <w:pStyle w:val="normlntext"/>
            </w:pPr>
            <w:r>
              <w:t>Inverzní diskrétní kosinová transformace</w:t>
            </w:r>
          </w:p>
        </w:tc>
      </w:tr>
      <w:tr w:rsidR="00D70095" w14:paraId="4ED1E9EB" w14:textId="77777777" w:rsidTr="00136837">
        <w:tc>
          <w:tcPr>
            <w:tcW w:w="0" w:type="auto"/>
            <w:noWrap/>
          </w:tcPr>
          <w:p w14:paraId="21539EDE" w14:textId="6E4940CB" w:rsidR="00D70095" w:rsidRDefault="009E5B4D" w:rsidP="00136837">
            <w:pPr>
              <w:pStyle w:val="Bezodstavce"/>
            </w:pPr>
            <w:r>
              <w:t>EEPROM</w:t>
            </w:r>
          </w:p>
          <w:p w14:paraId="1AD13D57" w14:textId="77777777" w:rsidR="009413DC" w:rsidRDefault="009413DC" w:rsidP="00136837">
            <w:pPr>
              <w:pStyle w:val="Bezodstavce"/>
            </w:pPr>
            <w:r>
              <w:t>RLE</w:t>
            </w:r>
          </w:p>
          <w:p w14:paraId="682AE5A1" w14:textId="77777777" w:rsidR="00834E76" w:rsidRDefault="00834E76" w:rsidP="00136837">
            <w:pPr>
              <w:pStyle w:val="Bezodstavce"/>
            </w:pPr>
            <w:r>
              <w:t>PWM</w:t>
            </w:r>
          </w:p>
          <w:p w14:paraId="5E3C98DC" w14:textId="55C10D5B" w:rsidR="00834E76" w:rsidRDefault="00834E76" w:rsidP="00136837">
            <w:pPr>
              <w:pStyle w:val="Bezodstavce"/>
            </w:pPr>
            <w:r>
              <w:t>MCU</w:t>
            </w:r>
          </w:p>
          <w:p w14:paraId="48653905" w14:textId="77777777" w:rsidR="00834E76" w:rsidRDefault="00834E76" w:rsidP="00136837">
            <w:pPr>
              <w:pStyle w:val="Bezodstavce"/>
            </w:pPr>
            <w:r>
              <w:t>VLC</w:t>
            </w:r>
          </w:p>
          <w:p w14:paraId="4ED1E9E8" w14:textId="0B478CA2" w:rsidR="00834E76" w:rsidRDefault="00834E76" w:rsidP="00136837">
            <w:pPr>
              <w:pStyle w:val="Bezodstavce"/>
            </w:pPr>
            <w:r>
              <w:t>VLI</w:t>
            </w:r>
          </w:p>
        </w:tc>
        <w:tc>
          <w:tcPr>
            <w:tcW w:w="170" w:type="dxa"/>
          </w:tcPr>
          <w:p w14:paraId="4ED1E9E9" w14:textId="77777777" w:rsidR="00D70095" w:rsidRDefault="00D70095" w:rsidP="00756ECD">
            <w:pPr>
              <w:pStyle w:val="normlntext"/>
            </w:pPr>
          </w:p>
        </w:tc>
        <w:tc>
          <w:tcPr>
            <w:tcW w:w="8055" w:type="dxa"/>
          </w:tcPr>
          <w:p w14:paraId="72C5EFBC" w14:textId="77777777" w:rsidR="00D70095" w:rsidRDefault="00372A43" w:rsidP="00756ECD">
            <w:pPr>
              <w:pStyle w:val="normlntext"/>
            </w:pPr>
            <w:proofErr w:type="spellStart"/>
            <w:r w:rsidRPr="00372A43">
              <w:t>Electrically</w:t>
            </w:r>
            <w:proofErr w:type="spellEnd"/>
            <w:r w:rsidRPr="00372A43">
              <w:t xml:space="preserve"> </w:t>
            </w:r>
            <w:proofErr w:type="spellStart"/>
            <w:r w:rsidRPr="00372A43">
              <w:t>Erasable</w:t>
            </w:r>
            <w:proofErr w:type="spellEnd"/>
            <w:r w:rsidRPr="00372A43">
              <w:t xml:space="preserve"> </w:t>
            </w:r>
            <w:proofErr w:type="spellStart"/>
            <w:r w:rsidRPr="00372A43">
              <w:t>Programmable</w:t>
            </w:r>
            <w:proofErr w:type="spellEnd"/>
            <w:r w:rsidRPr="00372A43">
              <w:t xml:space="preserve"> </w:t>
            </w:r>
            <w:proofErr w:type="spellStart"/>
            <w:r w:rsidRPr="00372A43">
              <w:t>Read-Only</w:t>
            </w:r>
            <w:proofErr w:type="spellEnd"/>
            <w:r w:rsidRPr="00372A43">
              <w:t xml:space="preserve"> </w:t>
            </w:r>
            <w:proofErr w:type="spellStart"/>
            <w:r w:rsidRPr="00372A43">
              <w:t>Memory</w:t>
            </w:r>
            <w:proofErr w:type="spellEnd"/>
          </w:p>
          <w:p w14:paraId="6A2A494D" w14:textId="77777777" w:rsidR="00372A43" w:rsidRDefault="00372A43" w:rsidP="00756ECD">
            <w:pPr>
              <w:pStyle w:val="normlntext"/>
            </w:pPr>
            <w:r w:rsidRPr="00372A43">
              <w:t xml:space="preserve">Run </w:t>
            </w:r>
            <w:proofErr w:type="spellStart"/>
            <w:r w:rsidRPr="00372A43">
              <w:t>Length</w:t>
            </w:r>
            <w:proofErr w:type="spellEnd"/>
            <w:r w:rsidRPr="00372A43">
              <w:t xml:space="preserve"> </w:t>
            </w:r>
            <w:proofErr w:type="spellStart"/>
            <w:r w:rsidRPr="00372A43">
              <w:t>Encoding</w:t>
            </w:r>
            <w:proofErr w:type="spellEnd"/>
          </w:p>
          <w:p w14:paraId="7A489A3A" w14:textId="77777777" w:rsidR="00834E76" w:rsidRDefault="00834E76" w:rsidP="00756ECD">
            <w:pPr>
              <w:pStyle w:val="normlntext"/>
            </w:pPr>
            <w:r w:rsidRPr="00834E76">
              <w:t xml:space="preserve">Pulse </w:t>
            </w:r>
            <w:proofErr w:type="spellStart"/>
            <w:r w:rsidRPr="00834E76">
              <w:t>Width</w:t>
            </w:r>
            <w:proofErr w:type="spellEnd"/>
            <w:r w:rsidRPr="00834E76">
              <w:t xml:space="preserve"> </w:t>
            </w:r>
            <w:proofErr w:type="spellStart"/>
            <w:r w:rsidRPr="00834E76">
              <w:t>Modulation</w:t>
            </w:r>
            <w:proofErr w:type="spellEnd"/>
          </w:p>
          <w:p w14:paraId="522CA3AC" w14:textId="77777777" w:rsidR="00834E76" w:rsidRDefault="00834E76" w:rsidP="00756ECD">
            <w:pPr>
              <w:pStyle w:val="normlntext"/>
            </w:pPr>
            <w:proofErr w:type="spellStart"/>
            <w:r>
              <w:t>Minimal</w:t>
            </w:r>
            <w:proofErr w:type="spellEnd"/>
            <w:r>
              <w:t xml:space="preserve"> </w:t>
            </w:r>
            <w:proofErr w:type="spellStart"/>
            <w:r>
              <w:t>Code</w:t>
            </w:r>
            <w:proofErr w:type="spellEnd"/>
            <w:r>
              <w:t xml:space="preserve"> Unit</w:t>
            </w:r>
          </w:p>
          <w:p w14:paraId="4638409C" w14:textId="77138CF1" w:rsidR="00756ECD" w:rsidRDefault="00756ECD" w:rsidP="00756ECD">
            <w:pPr>
              <w:pStyle w:val="normlntext"/>
            </w:pPr>
            <w:proofErr w:type="spellStart"/>
            <w:r>
              <w:t>Variable</w:t>
            </w:r>
            <w:proofErr w:type="spellEnd"/>
            <w:r>
              <w:t xml:space="preserve"> </w:t>
            </w:r>
            <w:proofErr w:type="spellStart"/>
            <w:r>
              <w:t>Length</w:t>
            </w:r>
            <w:proofErr w:type="spellEnd"/>
            <w:r>
              <w:t xml:space="preserve"> </w:t>
            </w:r>
            <w:proofErr w:type="spellStart"/>
            <w:r>
              <w:t>Code</w:t>
            </w:r>
            <w:proofErr w:type="spellEnd"/>
          </w:p>
          <w:p w14:paraId="4412E573" w14:textId="65F4FD6B" w:rsidR="00756ECD" w:rsidRDefault="00756ECD" w:rsidP="00756ECD">
            <w:pPr>
              <w:pStyle w:val="normlntext"/>
            </w:pPr>
            <w:proofErr w:type="spellStart"/>
            <w:r>
              <w:t>Variable</w:t>
            </w:r>
            <w:proofErr w:type="spellEnd"/>
            <w:r>
              <w:t xml:space="preserve"> </w:t>
            </w:r>
            <w:proofErr w:type="spellStart"/>
            <w:r>
              <w:t>Length</w:t>
            </w:r>
            <w:proofErr w:type="spellEnd"/>
            <w:r>
              <w:t xml:space="preserve"> </w:t>
            </w:r>
            <w:proofErr w:type="spellStart"/>
            <w:r>
              <w:t>Integer</w:t>
            </w:r>
            <w:proofErr w:type="spellEnd"/>
          </w:p>
          <w:p w14:paraId="4ED1E9EA" w14:textId="3D8F86EE" w:rsidR="00756ECD" w:rsidRDefault="00756ECD" w:rsidP="00756ECD">
            <w:pPr>
              <w:pStyle w:val="normlntext"/>
            </w:pPr>
          </w:p>
        </w:tc>
      </w:tr>
    </w:tbl>
    <w:p w14:paraId="4ED1E9EC" w14:textId="410614AA" w:rsidR="0092160D" w:rsidRDefault="0092160D" w:rsidP="0092160D">
      <w:pPr>
        <w:pStyle w:val="Nadpisy"/>
      </w:pPr>
      <w:r>
        <w:br w:type="page"/>
      </w:r>
      <w:bookmarkStart w:id="122" w:name="_Toc209253221"/>
      <w:bookmarkStart w:id="123" w:name="_Toc209253408"/>
      <w:bookmarkStart w:id="124" w:name="_Toc209321262"/>
      <w:bookmarkStart w:id="125" w:name="_Toc448818387"/>
      <w:r>
        <w:lastRenderedPageBreak/>
        <w:t>SEZNAM OBRÁZKŮ</w:t>
      </w:r>
      <w:bookmarkEnd w:id="122"/>
      <w:bookmarkEnd w:id="123"/>
      <w:bookmarkEnd w:id="124"/>
      <w:bookmarkEnd w:id="125"/>
    </w:p>
    <w:p w14:paraId="6B512944" w14:textId="77777777" w:rsidR="00DA6597" w:rsidRDefault="00D23FFC" w:rsidP="00DA6597">
      <w:pPr>
        <w:pStyle w:val="Seznamobrzk"/>
        <w:tabs>
          <w:tab w:val="right" w:leader="dot" w:pos="8777"/>
        </w:tabs>
        <w:spacing w:line="360" w:lineRule="auto"/>
        <w:rPr>
          <w:rFonts w:asciiTheme="minorHAnsi" w:eastAsiaTheme="minorEastAsia" w:hAnsiTheme="minorHAnsi" w:cstheme="minorBidi"/>
          <w:noProof/>
          <w:sz w:val="22"/>
          <w:szCs w:val="22"/>
        </w:rPr>
      </w:pPr>
      <w:r w:rsidRPr="0001490F">
        <w:rPr>
          <w:rFonts w:ascii="Times New Roman" w:hAnsi="Times New Roman"/>
        </w:rPr>
        <w:fldChar w:fldCharType="begin"/>
      </w:r>
      <w:r w:rsidRPr="0001490F">
        <w:rPr>
          <w:rFonts w:ascii="Times New Roman" w:hAnsi="Times New Roman"/>
        </w:rPr>
        <w:instrText xml:space="preserve"> TOC \h \z \c "Obrázek" </w:instrText>
      </w:r>
      <w:r w:rsidRPr="0001490F">
        <w:rPr>
          <w:rFonts w:ascii="Times New Roman" w:hAnsi="Times New Roman"/>
        </w:rPr>
        <w:fldChar w:fldCharType="separate"/>
      </w:r>
      <w:hyperlink w:anchor="_Toc448766020" w:history="1">
        <w:r w:rsidR="00DA6597" w:rsidRPr="00481C05">
          <w:rPr>
            <w:rStyle w:val="Hypertextovodkaz"/>
            <w:noProof/>
          </w:rPr>
          <w:t>Obrázek 1 Vývojová deska Arduino Mega 2560 [4]</w:t>
        </w:r>
        <w:r w:rsidR="00DA6597">
          <w:rPr>
            <w:noProof/>
            <w:webHidden/>
          </w:rPr>
          <w:tab/>
        </w:r>
        <w:r w:rsidR="00DA6597">
          <w:rPr>
            <w:noProof/>
            <w:webHidden/>
          </w:rPr>
          <w:fldChar w:fldCharType="begin"/>
        </w:r>
        <w:r w:rsidR="00DA6597">
          <w:rPr>
            <w:noProof/>
            <w:webHidden/>
          </w:rPr>
          <w:instrText xml:space="preserve"> PAGEREF _Toc448766020 \h </w:instrText>
        </w:r>
        <w:r w:rsidR="00DA6597">
          <w:rPr>
            <w:noProof/>
            <w:webHidden/>
          </w:rPr>
        </w:r>
        <w:r w:rsidR="00DA6597">
          <w:rPr>
            <w:noProof/>
            <w:webHidden/>
          </w:rPr>
          <w:fldChar w:fldCharType="separate"/>
        </w:r>
        <w:r w:rsidR="00DA6597">
          <w:rPr>
            <w:noProof/>
            <w:webHidden/>
          </w:rPr>
          <w:t>16</w:t>
        </w:r>
        <w:r w:rsidR="00DA6597">
          <w:rPr>
            <w:noProof/>
            <w:webHidden/>
          </w:rPr>
          <w:fldChar w:fldCharType="end"/>
        </w:r>
      </w:hyperlink>
    </w:p>
    <w:p w14:paraId="23A8FE61" w14:textId="77777777" w:rsidR="00DA6597" w:rsidRDefault="00FE3094" w:rsidP="00DA659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766021" w:history="1">
        <w:r w:rsidR="00DA6597" w:rsidRPr="00481C05">
          <w:rPr>
            <w:rStyle w:val="Hypertextovodkaz"/>
            <w:noProof/>
          </w:rPr>
          <w:t>Obrázek 2 Vývojová deska Arduino Due [5]</w:t>
        </w:r>
        <w:r w:rsidR="00DA6597">
          <w:rPr>
            <w:noProof/>
            <w:webHidden/>
          </w:rPr>
          <w:tab/>
        </w:r>
        <w:r w:rsidR="00DA6597">
          <w:rPr>
            <w:noProof/>
            <w:webHidden/>
          </w:rPr>
          <w:fldChar w:fldCharType="begin"/>
        </w:r>
        <w:r w:rsidR="00DA6597">
          <w:rPr>
            <w:noProof/>
            <w:webHidden/>
          </w:rPr>
          <w:instrText xml:space="preserve"> PAGEREF _Toc448766021 \h </w:instrText>
        </w:r>
        <w:r w:rsidR="00DA6597">
          <w:rPr>
            <w:noProof/>
            <w:webHidden/>
          </w:rPr>
        </w:r>
        <w:r w:rsidR="00DA6597">
          <w:rPr>
            <w:noProof/>
            <w:webHidden/>
          </w:rPr>
          <w:fldChar w:fldCharType="separate"/>
        </w:r>
        <w:r w:rsidR="00DA6597">
          <w:rPr>
            <w:noProof/>
            <w:webHidden/>
          </w:rPr>
          <w:t>17</w:t>
        </w:r>
        <w:r w:rsidR="00DA6597">
          <w:rPr>
            <w:noProof/>
            <w:webHidden/>
          </w:rPr>
          <w:fldChar w:fldCharType="end"/>
        </w:r>
      </w:hyperlink>
    </w:p>
    <w:p w14:paraId="25339FA3" w14:textId="77777777" w:rsidR="00DA6597" w:rsidRDefault="00FE3094" w:rsidP="00DA659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766022" w:history="1">
        <w:r w:rsidR="00DA6597" w:rsidRPr="00481C05">
          <w:rPr>
            <w:rStyle w:val="Hypertextovodkaz"/>
            <w:noProof/>
          </w:rPr>
          <w:t>Obrázek 3 Pracovní prostředí Arduino IDE</w:t>
        </w:r>
        <w:r w:rsidR="00DA6597">
          <w:rPr>
            <w:noProof/>
            <w:webHidden/>
          </w:rPr>
          <w:tab/>
        </w:r>
        <w:r w:rsidR="00DA6597">
          <w:rPr>
            <w:noProof/>
            <w:webHidden/>
          </w:rPr>
          <w:fldChar w:fldCharType="begin"/>
        </w:r>
        <w:r w:rsidR="00DA6597">
          <w:rPr>
            <w:noProof/>
            <w:webHidden/>
          </w:rPr>
          <w:instrText xml:space="preserve"> PAGEREF _Toc448766022 \h </w:instrText>
        </w:r>
        <w:r w:rsidR="00DA6597">
          <w:rPr>
            <w:noProof/>
            <w:webHidden/>
          </w:rPr>
        </w:r>
        <w:r w:rsidR="00DA6597">
          <w:rPr>
            <w:noProof/>
            <w:webHidden/>
          </w:rPr>
          <w:fldChar w:fldCharType="separate"/>
        </w:r>
        <w:r w:rsidR="00DA6597">
          <w:rPr>
            <w:noProof/>
            <w:webHidden/>
          </w:rPr>
          <w:t>19</w:t>
        </w:r>
        <w:r w:rsidR="00DA6597">
          <w:rPr>
            <w:noProof/>
            <w:webHidden/>
          </w:rPr>
          <w:fldChar w:fldCharType="end"/>
        </w:r>
      </w:hyperlink>
    </w:p>
    <w:p w14:paraId="4880063B" w14:textId="77777777" w:rsidR="00DA6597" w:rsidRDefault="00FE3094" w:rsidP="00DA659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766023" w:history="1">
        <w:r w:rsidR="00DA6597" w:rsidRPr="00481C05">
          <w:rPr>
            <w:rStyle w:val="Hypertextovodkaz"/>
            <w:noProof/>
          </w:rPr>
          <w:t>Obrázek 4 Hlavní nabídka MS Visual Studio s rozšířením Visual Micro</w:t>
        </w:r>
        <w:r w:rsidR="00DA6597">
          <w:rPr>
            <w:noProof/>
            <w:webHidden/>
          </w:rPr>
          <w:tab/>
        </w:r>
        <w:r w:rsidR="00DA6597">
          <w:rPr>
            <w:noProof/>
            <w:webHidden/>
          </w:rPr>
          <w:fldChar w:fldCharType="begin"/>
        </w:r>
        <w:r w:rsidR="00DA6597">
          <w:rPr>
            <w:noProof/>
            <w:webHidden/>
          </w:rPr>
          <w:instrText xml:space="preserve"> PAGEREF _Toc448766023 \h </w:instrText>
        </w:r>
        <w:r w:rsidR="00DA6597">
          <w:rPr>
            <w:noProof/>
            <w:webHidden/>
          </w:rPr>
        </w:r>
        <w:r w:rsidR="00DA6597">
          <w:rPr>
            <w:noProof/>
            <w:webHidden/>
          </w:rPr>
          <w:fldChar w:fldCharType="separate"/>
        </w:r>
        <w:r w:rsidR="00DA6597">
          <w:rPr>
            <w:noProof/>
            <w:webHidden/>
          </w:rPr>
          <w:t>20</w:t>
        </w:r>
        <w:r w:rsidR="00DA6597">
          <w:rPr>
            <w:noProof/>
            <w:webHidden/>
          </w:rPr>
          <w:fldChar w:fldCharType="end"/>
        </w:r>
      </w:hyperlink>
    </w:p>
    <w:p w14:paraId="727BF35A" w14:textId="77777777" w:rsidR="00DA6597" w:rsidRDefault="00FE3094" w:rsidP="00DA659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766024" w:history="1">
        <w:r w:rsidR="00DA6597" w:rsidRPr="00481C05">
          <w:rPr>
            <w:rStyle w:val="Hypertextovodkaz"/>
            <w:noProof/>
          </w:rPr>
          <w:t>Obrázek 5 Schéma dekódování pomocí RLE8 [9]</w:t>
        </w:r>
        <w:r w:rsidR="00DA6597">
          <w:rPr>
            <w:noProof/>
            <w:webHidden/>
          </w:rPr>
          <w:tab/>
        </w:r>
        <w:r w:rsidR="00DA6597">
          <w:rPr>
            <w:noProof/>
            <w:webHidden/>
          </w:rPr>
          <w:fldChar w:fldCharType="begin"/>
        </w:r>
        <w:r w:rsidR="00DA6597">
          <w:rPr>
            <w:noProof/>
            <w:webHidden/>
          </w:rPr>
          <w:instrText xml:space="preserve"> PAGEREF _Toc448766024 \h </w:instrText>
        </w:r>
        <w:r w:rsidR="00DA6597">
          <w:rPr>
            <w:noProof/>
            <w:webHidden/>
          </w:rPr>
        </w:r>
        <w:r w:rsidR="00DA6597">
          <w:rPr>
            <w:noProof/>
            <w:webHidden/>
          </w:rPr>
          <w:fldChar w:fldCharType="separate"/>
        </w:r>
        <w:r w:rsidR="00DA6597">
          <w:rPr>
            <w:noProof/>
            <w:webHidden/>
          </w:rPr>
          <w:t>29</w:t>
        </w:r>
        <w:r w:rsidR="00DA6597">
          <w:rPr>
            <w:noProof/>
            <w:webHidden/>
          </w:rPr>
          <w:fldChar w:fldCharType="end"/>
        </w:r>
      </w:hyperlink>
    </w:p>
    <w:p w14:paraId="1833AF72" w14:textId="77777777" w:rsidR="00DA6597" w:rsidRDefault="00FE3094" w:rsidP="00DA659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766025" w:history="1">
        <w:r w:rsidR="00DA6597" w:rsidRPr="00481C05">
          <w:rPr>
            <w:rStyle w:val="Hypertextovodkaz"/>
            <w:noProof/>
          </w:rPr>
          <w:t>Obrázek 6 Schéma dekódování pomocí RLE4 [10]</w:t>
        </w:r>
        <w:r w:rsidR="00DA6597">
          <w:rPr>
            <w:noProof/>
            <w:webHidden/>
          </w:rPr>
          <w:tab/>
        </w:r>
        <w:r w:rsidR="00DA6597">
          <w:rPr>
            <w:noProof/>
            <w:webHidden/>
          </w:rPr>
          <w:fldChar w:fldCharType="begin"/>
        </w:r>
        <w:r w:rsidR="00DA6597">
          <w:rPr>
            <w:noProof/>
            <w:webHidden/>
          </w:rPr>
          <w:instrText xml:space="preserve"> PAGEREF _Toc448766025 \h </w:instrText>
        </w:r>
        <w:r w:rsidR="00DA6597">
          <w:rPr>
            <w:noProof/>
            <w:webHidden/>
          </w:rPr>
        </w:r>
        <w:r w:rsidR="00DA6597">
          <w:rPr>
            <w:noProof/>
            <w:webHidden/>
          </w:rPr>
          <w:fldChar w:fldCharType="separate"/>
        </w:r>
        <w:r w:rsidR="00DA6597">
          <w:rPr>
            <w:noProof/>
            <w:webHidden/>
          </w:rPr>
          <w:t>30</w:t>
        </w:r>
        <w:r w:rsidR="00DA6597">
          <w:rPr>
            <w:noProof/>
            <w:webHidden/>
          </w:rPr>
          <w:fldChar w:fldCharType="end"/>
        </w:r>
      </w:hyperlink>
    </w:p>
    <w:p w14:paraId="11DE63AF" w14:textId="77777777" w:rsidR="00DA6597" w:rsidRDefault="00FE3094" w:rsidP="00DA659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766026" w:history="1">
        <w:r w:rsidR="00DA6597" w:rsidRPr="00481C05">
          <w:rPr>
            <w:rStyle w:val="Hypertextovodkaz"/>
            <w:noProof/>
          </w:rPr>
          <w:t>Obrázek 7 Blokové schéma sekvenčního kodéru JPEG [12]</w:t>
        </w:r>
        <w:r w:rsidR="00DA6597">
          <w:rPr>
            <w:noProof/>
            <w:webHidden/>
          </w:rPr>
          <w:tab/>
        </w:r>
        <w:r w:rsidR="00DA6597">
          <w:rPr>
            <w:noProof/>
            <w:webHidden/>
          </w:rPr>
          <w:fldChar w:fldCharType="begin"/>
        </w:r>
        <w:r w:rsidR="00DA6597">
          <w:rPr>
            <w:noProof/>
            <w:webHidden/>
          </w:rPr>
          <w:instrText xml:space="preserve"> PAGEREF _Toc448766026 \h </w:instrText>
        </w:r>
        <w:r w:rsidR="00DA6597">
          <w:rPr>
            <w:noProof/>
            <w:webHidden/>
          </w:rPr>
        </w:r>
        <w:r w:rsidR="00DA6597">
          <w:rPr>
            <w:noProof/>
            <w:webHidden/>
          </w:rPr>
          <w:fldChar w:fldCharType="separate"/>
        </w:r>
        <w:r w:rsidR="00DA6597">
          <w:rPr>
            <w:noProof/>
            <w:webHidden/>
          </w:rPr>
          <w:t>31</w:t>
        </w:r>
        <w:r w:rsidR="00DA6597">
          <w:rPr>
            <w:noProof/>
            <w:webHidden/>
          </w:rPr>
          <w:fldChar w:fldCharType="end"/>
        </w:r>
      </w:hyperlink>
    </w:p>
    <w:p w14:paraId="1BA2FE0D" w14:textId="77777777" w:rsidR="00DA6597" w:rsidRDefault="00FE3094" w:rsidP="00DA659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766027" w:history="1">
        <w:r w:rsidR="00DA6597" w:rsidRPr="00481C05">
          <w:rPr>
            <w:rStyle w:val="Hypertextovodkaz"/>
            <w:noProof/>
          </w:rPr>
          <w:t>Obrázek 8 Cik-cak upořádání AC koeficientů [13]</w:t>
        </w:r>
        <w:r w:rsidR="00DA6597">
          <w:rPr>
            <w:noProof/>
            <w:webHidden/>
          </w:rPr>
          <w:tab/>
        </w:r>
        <w:r w:rsidR="00DA6597">
          <w:rPr>
            <w:noProof/>
            <w:webHidden/>
          </w:rPr>
          <w:fldChar w:fldCharType="begin"/>
        </w:r>
        <w:r w:rsidR="00DA6597">
          <w:rPr>
            <w:noProof/>
            <w:webHidden/>
          </w:rPr>
          <w:instrText xml:space="preserve"> PAGEREF _Toc448766027 \h </w:instrText>
        </w:r>
        <w:r w:rsidR="00DA6597">
          <w:rPr>
            <w:noProof/>
            <w:webHidden/>
          </w:rPr>
        </w:r>
        <w:r w:rsidR="00DA6597">
          <w:rPr>
            <w:noProof/>
            <w:webHidden/>
          </w:rPr>
          <w:fldChar w:fldCharType="separate"/>
        </w:r>
        <w:r w:rsidR="00DA6597">
          <w:rPr>
            <w:noProof/>
            <w:webHidden/>
          </w:rPr>
          <w:t>33</w:t>
        </w:r>
        <w:r w:rsidR="00DA6597">
          <w:rPr>
            <w:noProof/>
            <w:webHidden/>
          </w:rPr>
          <w:fldChar w:fldCharType="end"/>
        </w:r>
      </w:hyperlink>
    </w:p>
    <w:p w14:paraId="56F90B84" w14:textId="77777777" w:rsidR="00DA6597" w:rsidRDefault="00FE3094" w:rsidP="00DA659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766028" w:history="1">
        <w:r w:rsidR="00DA6597" w:rsidRPr="00481C05">
          <w:rPr>
            <w:rStyle w:val="Hypertextovodkaz"/>
            <w:noProof/>
          </w:rPr>
          <w:t>Obrázek 9 Blokové schéma sekvenčního dekodéru JPEG [12]</w:t>
        </w:r>
        <w:r w:rsidR="00DA6597">
          <w:rPr>
            <w:noProof/>
            <w:webHidden/>
          </w:rPr>
          <w:tab/>
        </w:r>
        <w:r w:rsidR="00DA6597">
          <w:rPr>
            <w:noProof/>
            <w:webHidden/>
          </w:rPr>
          <w:fldChar w:fldCharType="begin"/>
        </w:r>
        <w:r w:rsidR="00DA6597">
          <w:rPr>
            <w:noProof/>
            <w:webHidden/>
          </w:rPr>
          <w:instrText xml:space="preserve"> PAGEREF _Toc448766028 \h </w:instrText>
        </w:r>
        <w:r w:rsidR="00DA6597">
          <w:rPr>
            <w:noProof/>
            <w:webHidden/>
          </w:rPr>
        </w:r>
        <w:r w:rsidR="00DA6597">
          <w:rPr>
            <w:noProof/>
            <w:webHidden/>
          </w:rPr>
          <w:fldChar w:fldCharType="separate"/>
        </w:r>
        <w:r w:rsidR="00DA6597">
          <w:rPr>
            <w:noProof/>
            <w:webHidden/>
          </w:rPr>
          <w:t>36</w:t>
        </w:r>
        <w:r w:rsidR="00DA6597">
          <w:rPr>
            <w:noProof/>
            <w:webHidden/>
          </w:rPr>
          <w:fldChar w:fldCharType="end"/>
        </w:r>
      </w:hyperlink>
    </w:p>
    <w:p w14:paraId="2B3BBC24" w14:textId="77777777" w:rsidR="00DA6597" w:rsidRDefault="00FE3094" w:rsidP="00DA6597">
      <w:pPr>
        <w:pStyle w:val="Seznamobrzk"/>
        <w:tabs>
          <w:tab w:val="right" w:leader="dot" w:pos="8777"/>
        </w:tabs>
        <w:spacing w:line="360" w:lineRule="auto"/>
        <w:rPr>
          <w:rFonts w:asciiTheme="minorHAnsi" w:eastAsiaTheme="minorEastAsia" w:hAnsiTheme="minorHAnsi" w:cstheme="minorBidi"/>
          <w:noProof/>
          <w:sz w:val="22"/>
          <w:szCs w:val="22"/>
        </w:rPr>
      </w:pPr>
      <w:hyperlink r:id="rId51" w:anchor="_Toc448766029" w:history="1">
        <w:r w:rsidR="00DA6597" w:rsidRPr="00481C05">
          <w:rPr>
            <w:rStyle w:val="Hypertextovodkaz"/>
            <w:noProof/>
          </w:rPr>
          <w:t>Obrázek 10 Hardwarová architektura řešení</w:t>
        </w:r>
        <w:r w:rsidR="00DA6597">
          <w:rPr>
            <w:noProof/>
            <w:webHidden/>
          </w:rPr>
          <w:tab/>
        </w:r>
        <w:r w:rsidR="00DA6597">
          <w:rPr>
            <w:noProof/>
            <w:webHidden/>
          </w:rPr>
          <w:fldChar w:fldCharType="begin"/>
        </w:r>
        <w:r w:rsidR="00DA6597">
          <w:rPr>
            <w:noProof/>
            <w:webHidden/>
          </w:rPr>
          <w:instrText xml:space="preserve"> PAGEREF _Toc448766029 \h </w:instrText>
        </w:r>
        <w:r w:rsidR="00DA6597">
          <w:rPr>
            <w:noProof/>
            <w:webHidden/>
          </w:rPr>
        </w:r>
        <w:r w:rsidR="00DA6597">
          <w:rPr>
            <w:noProof/>
            <w:webHidden/>
          </w:rPr>
          <w:fldChar w:fldCharType="separate"/>
        </w:r>
        <w:r w:rsidR="00DA6597">
          <w:rPr>
            <w:noProof/>
            <w:webHidden/>
          </w:rPr>
          <w:t>40</w:t>
        </w:r>
        <w:r w:rsidR="00DA6597">
          <w:rPr>
            <w:noProof/>
            <w:webHidden/>
          </w:rPr>
          <w:fldChar w:fldCharType="end"/>
        </w:r>
      </w:hyperlink>
    </w:p>
    <w:p w14:paraId="2DAD8E37" w14:textId="77777777" w:rsidR="00DA6597" w:rsidRDefault="00FE3094" w:rsidP="00DA659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766030" w:history="1">
        <w:r w:rsidR="00DA6597" w:rsidRPr="00481C05">
          <w:rPr>
            <w:rStyle w:val="Hypertextovodkaz"/>
            <w:noProof/>
          </w:rPr>
          <w:t>Obrázek 11 Použitý čtyř kanálový logický převodník [16]</w:t>
        </w:r>
        <w:r w:rsidR="00DA6597">
          <w:rPr>
            <w:noProof/>
            <w:webHidden/>
          </w:rPr>
          <w:tab/>
        </w:r>
        <w:r w:rsidR="00DA6597">
          <w:rPr>
            <w:noProof/>
            <w:webHidden/>
          </w:rPr>
          <w:fldChar w:fldCharType="begin"/>
        </w:r>
        <w:r w:rsidR="00DA6597">
          <w:rPr>
            <w:noProof/>
            <w:webHidden/>
          </w:rPr>
          <w:instrText xml:space="preserve"> PAGEREF _Toc448766030 \h </w:instrText>
        </w:r>
        <w:r w:rsidR="00DA6597">
          <w:rPr>
            <w:noProof/>
            <w:webHidden/>
          </w:rPr>
        </w:r>
        <w:r w:rsidR="00DA6597">
          <w:rPr>
            <w:noProof/>
            <w:webHidden/>
          </w:rPr>
          <w:fldChar w:fldCharType="separate"/>
        </w:r>
        <w:r w:rsidR="00DA6597">
          <w:rPr>
            <w:noProof/>
            <w:webHidden/>
          </w:rPr>
          <w:t>42</w:t>
        </w:r>
        <w:r w:rsidR="00DA6597">
          <w:rPr>
            <w:noProof/>
            <w:webHidden/>
          </w:rPr>
          <w:fldChar w:fldCharType="end"/>
        </w:r>
      </w:hyperlink>
    </w:p>
    <w:p w14:paraId="7635A55A" w14:textId="77777777" w:rsidR="00DA6597" w:rsidRDefault="00FE3094" w:rsidP="00DA659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766031" w:history="1">
        <w:r w:rsidR="00DA6597" w:rsidRPr="00481C05">
          <w:rPr>
            <w:rStyle w:val="Hypertextovodkaz"/>
            <w:noProof/>
          </w:rPr>
          <w:t>Obrázek 12 Zapojení jednoho kanálu logického převodníku [17]</w:t>
        </w:r>
        <w:r w:rsidR="00DA6597">
          <w:rPr>
            <w:noProof/>
            <w:webHidden/>
          </w:rPr>
          <w:tab/>
        </w:r>
        <w:r w:rsidR="00DA6597">
          <w:rPr>
            <w:noProof/>
            <w:webHidden/>
          </w:rPr>
          <w:fldChar w:fldCharType="begin"/>
        </w:r>
        <w:r w:rsidR="00DA6597">
          <w:rPr>
            <w:noProof/>
            <w:webHidden/>
          </w:rPr>
          <w:instrText xml:space="preserve"> PAGEREF _Toc448766031 \h </w:instrText>
        </w:r>
        <w:r w:rsidR="00DA6597">
          <w:rPr>
            <w:noProof/>
            <w:webHidden/>
          </w:rPr>
        </w:r>
        <w:r w:rsidR="00DA6597">
          <w:rPr>
            <w:noProof/>
            <w:webHidden/>
          </w:rPr>
          <w:fldChar w:fldCharType="separate"/>
        </w:r>
        <w:r w:rsidR="00DA6597">
          <w:rPr>
            <w:noProof/>
            <w:webHidden/>
          </w:rPr>
          <w:t>42</w:t>
        </w:r>
        <w:r w:rsidR="00DA6597">
          <w:rPr>
            <w:noProof/>
            <w:webHidden/>
          </w:rPr>
          <w:fldChar w:fldCharType="end"/>
        </w:r>
      </w:hyperlink>
    </w:p>
    <w:p w14:paraId="03155194" w14:textId="77777777" w:rsidR="00DA6597" w:rsidRDefault="00FE3094" w:rsidP="00DA659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766032" w:history="1">
        <w:r w:rsidR="00DA6597" w:rsidRPr="00481C05">
          <w:rPr>
            <w:rStyle w:val="Hypertextovodkaz"/>
            <w:noProof/>
          </w:rPr>
          <w:t>Obrázek 13 Plošný spoj SRAM shieldu.</w:t>
        </w:r>
        <w:r w:rsidR="00DA6597">
          <w:rPr>
            <w:noProof/>
            <w:webHidden/>
          </w:rPr>
          <w:tab/>
        </w:r>
        <w:r w:rsidR="00DA6597">
          <w:rPr>
            <w:noProof/>
            <w:webHidden/>
          </w:rPr>
          <w:fldChar w:fldCharType="begin"/>
        </w:r>
        <w:r w:rsidR="00DA6597">
          <w:rPr>
            <w:noProof/>
            <w:webHidden/>
          </w:rPr>
          <w:instrText xml:space="preserve"> PAGEREF _Toc448766032 \h </w:instrText>
        </w:r>
        <w:r w:rsidR="00DA6597">
          <w:rPr>
            <w:noProof/>
            <w:webHidden/>
          </w:rPr>
        </w:r>
        <w:r w:rsidR="00DA6597">
          <w:rPr>
            <w:noProof/>
            <w:webHidden/>
          </w:rPr>
          <w:fldChar w:fldCharType="separate"/>
        </w:r>
        <w:r w:rsidR="00DA6597">
          <w:rPr>
            <w:noProof/>
            <w:webHidden/>
          </w:rPr>
          <w:t>43</w:t>
        </w:r>
        <w:r w:rsidR="00DA6597">
          <w:rPr>
            <w:noProof/>
            <w:webHidden/>
          </w:rPr>
          <w:fldChar w:fldCharType="end"/>
        </w:r>
      </w:hyperlink>
    </w:p>
    <w:p w14:paraId="63E7532F" w14:textId="77777777" w:rsidR="00DA6597" w:rsidRDefault="00FE3094" w:rsidP="00DA659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766033" w:history="1">
        <w:r w:rsidR="00DA6597" w:rsidRPr="00481C05">
          <w:rPr>
            <w:rStyle w:val="Hypertextovodkaz"/>
            <w:noProof/>
          </w:rPr>
          <w:t>Obrázek 14 Diagram dekomprese JPEG formátu</w:t>
        </w:r>
        <w:r w:rsidR="00DA6597">
          <w:rPr>
            <w:noProof/>
            <w:webHidden/>
          </w:rPr>
          <w:tab/>
        </w:r>
        <w:r w:rsidR="00DA6597">
          <w:rPr>
            <w:noProof/>
            <w:webHidden/>
          </w:rPr>
          <w:fldChar w:fldCharType="begin"/>
        </w:r>
        <w:r w:rsidR="00DA6597">
          <w:rPr>
            <w:noProof/>
            <w:webHidden/>
          </w:rPr>
          <w:instrText xml:space="preserve"> PAGEREF _Toc448766033 \h </w:instrText>
        </w:r>
        <w:r w:rsidR="00DA6597">
          <w:rPr>
            <w:noProof/>
            <w:webHidden/>
          </w:rPr>
        </w:r>
        <w:r w:rsidR="00DA6597">
          <w:rPr>
            <w:noProof/>
            <w:webHidden/>
          </w:rPr>
          <w:fldChar w:fldCharType="separate"/>
        </w:r>
        <w:r w:rsidR="00DA6597">
          <w:rPr>
            <w:noProof/>
            <w:webHidden/>
          </w:rPr>
          <w:t>51</w:t>
        </w:r>
        <w:r w:rsidR="00DA6597">
          <w:rPr>
            <w:noProof/>
            <w:webHidden/>
          </w:rPr>
          <w:fldChar w:fldCharType="end"/>
        </w:r>
      </w:hyperlink>
    </w:p>
    <w:p w14:paraId="3C6F29AA" w14:textId="77777777" w:rsidR="00DA6597" w:rsidRDefault="00FE3094" w:rsidP="00DA659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766034" w:history="1">
        <w:r w:rsidR="00DA6597" w:rsidRPr="00481C05">
          <w:rPr>
            <w:rStyle w:val="Hypertextovodkaz"/>
            <w:noProof/>
          </w:rPr>
          <w:t>Obrázek 15 Diagram komprese do JPEG formátu</w:t>
        </w:r>
        <w:r w:rsidR="00DA6597">
          <w:rPr>
            <w:noProof/>
            <w:webHidden/>
          </w:rPr>
          <w:tab/>
        </w:r>
        <w:r w:rsidR="00DA6597">
          <w:rPr>
            <w:noProof/>
            <w:webHidden/>
          </w:rPr>
          <w:fldChar w:fldCharType="begin"/>
        </w:r>
        <w:r w:rsidR="00DA6597">
          <w:rPr>
            <w:noProof/>
            <w:webHidden/>
          </w:rPr>
          <w:instrText xml:space="preserve"> PAGEREF _Toc448766034 \h </w:instrText>
        </w:r>
        <w:r w:rsidR="00DA6597">
          <w:rPr>
            <w:noProof/>
            <w:webHidden/>
          </w:rPr>
        </w:r>
        <w:r w:rsidR="00DA6597">
          <w:rPr>
            <w:noProof/>
            <w:webHidden/>
          </w:rPr>
          <w:fldChar w:fldCharType="separate"/>
        </w:r>
        <w:r w:rsidR="00DA6597">
          <w:rPr>
            <w:noProof/>
            <w:webHidden/>
          </w:rPr>
          <w:t>54</w:t>
        </w:r>
        <w:r w:rsidR="00DA6597">
          <w:rPr>
            <w:noProof/>
            <w:webHidden/>
          </w:rPr>
          <w:fldChar w:fldCharType="end"/>
        </w:r>
      </w:hyperlink>
    </w:p>
    <w:p w14:paraId="0F9E2558" w14:textId="77777777" w:rsidR="00DA6597" w:rsidRDefault="00FE3094" w:rsidP="00DA659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766035" w:history="1">
        <w:r w:rsidR="00DA6597" w:rsidRPr="00481C05">
          <w:rPr>
            <w:rStyle w:val="Hypertextovodkaz"/>
            <w:noProof/>
          </w:rPr>
          <w:t>Obrázek 16 Graf času dekomprese v závislosti na velikosti obrazu</w:t>
        </w:r>
        <w:r w:rsidR="00DA6597">
          <w:rPr>
            <w:noProof/>
            <w:webHidden/>
          </w:rPr>
          <w:tab/>
        </w:r>
        <w:r w:rsidR="00DA6597">
          <w:rPr>
            <w:noProof/>
            <w:webHidden/>
          </w:rPr>
          <w:fldChar w:fldCharType="begin"/>
        </w:r>
        <w:r w:rsidR="00DA6597">
          <w:rPr>
            <w:noProof/>
            <w:webHidden/>
          </w:rPr>
          <w:instrText xml:space="preserve"> PAGEREF _Toc448766035 \h </w:instrText>
        </w:r>
        <w:r w:rsidR="00DA6597">
          <w:rPr>
            <w:noProof/>
            <w:webHidden/>
          </w:rPr>
        </w:r>
        <w:r w:rsidR="00DA6597">
          <w:rPr>
            <w:noProof/>
            <w:webHidden/>
          </w:rPr>
          <w:fldChar w:fldCharType="separate"/>
        </w:r>
        <w:r w:rsidR="00DA6597">
          <w:rPr>
            <w:noProof/>
            <w:webHidden/>
          </w:rPr>
          <w:t>56</w:t>
        </w:r>
        <w:r w:rsidR="00DA6597">
          <w:rPr>
            <w:noProof/>
            <w:webHidden/>
          </w:rPr>
          <w:fldChar w:fldCharType="end"/>
        </w:r>
      </w:hyperlink>
    </w:p>
    <w:p w14:paraId="410B587E" w14:textId="77777777" w:rsidR="00DA6597" w:rsidRDefault="00FE3094" w:rsidP="00DA659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766036" w:history="1">
        <w:r w:rsidR="00DA6597" w:rsidRPr="00481C05">
          <w:rPr>
            <w:rStyle w:val="Hypertextovodkaz"/>
            <w:noProof/>
          </w:rPr>
          <w:t>Obrázek 17 Graf času dekomprese JPEG v závislosti na rozlišení obrazu</w:t>
        </w:r>
        <w:r w:rsidR="00DA6597">
          <w:rPr>
            <w:noProof/>
            <w:webHidden/>
          </w:rPr>
          <w:tab/>
        </w:r>
        <w:r w:rsidR="00DA6597">
          <w:rPr>
            <w:noProof/>
            <w:webHidden/>
          </w:rPr>
          <w:fldChar w:fldCharType="begin"/>
        </w:r>
        <w:r w:rsidR="00DA6597">
          <w:rPr>
            <w:noProof/>
            <w:webHidden/>
          </w:rPr>
          <w:instrText xml:space="preserve"> PAGEREF _Toc448766036 \h </w:instrText>
        </w:r>
        <w:r w:rsidR="00DA6597">
          <w:rPr>
            <w:noProof/>
            <w:webHidden/>
          </w:rPr>
        </w:r>
        <w:r w:rsidR="00DA6597">
          <w:rPr>
            <w:noProof/>
            <w:webHidden/>
          </w:rPr>
          <w:fldChar w:fldCharType="separate"/>
        </w:r>
        <w:r w:rsidR="00DA6597">
          <w:rPr>
            <w:noProof/>
            <w:webHidden/>
          </w:rPr>
          <w:t>57</w:t>
        </w:r>
        <w:r w:rsidR="00DA6597">
          <w:rPr>
            <w:noProof/>
            <w:webHidden/>
          </w:rPr>
          <w:fldChar w:fldCharType="end"/>
        </w:r>
      </w:hyperlink>
    </w:p>
    <w:p w14:paraId="6B4EA41A" w14:textId="77777777" w:rsidR="00DA6597" w:rsidRDefault="00FE3094" w:rsidP="00DA659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766037" w:history="1">
        <w:r w:rsidR="00DA6597" w:rsidRPr="00481C05">
          <w:rPr>
            <w:rStyle w:val="Hypertextovodkaz"/>
            <w:noProof/>
          </w:rPr>
          <w:t>Obrázek 18 Graf času dekomprese BMP v závislosti na bitové hloubce a použitém algoritmu komprimace</w:t>
        </w:r>
        <w:r w:rsidR="00DA6597">
          <w:rPr>
            <w:noProof/>
            <w:webHidden/>
          </w:rPr>
          <w:tab/>
        </w:r>
        <w:r w:rsidR="00DA6597">
          <w:rPr>
            <w:noProof/>
            <w:webHidden/>
          </w:rPr>
          <w:fldChar w:fldCharType="begin"/>
        </w:r>
        <w:r w:rsidR="00DA6597">
          <w:rPr>
            <w:noProof/>
            <w:webHidden/>
          </w:rPr>
          <w:instrText xml:space="preserve"> PAGEREF _Toc448766037 \h </w:instrText>
        </w:r>
        <w:r w:rsidR="00DA6597">
          <w:rPr>
            <w:noProof/>
            <w:webHidden/>
          </w:rPr>
        </w:r>
        <w:r w:rsidR="00DA6597">
          <w:rPr>
            <w:noProof/>
            <w:webHidden/>
          </w:rPr>
          <w:fldChar w:fldCharType="separate"/>
        </w:r>
        <w:r w:rsidR="00DA6597">
          <w:rPr>
            <w:noProof/>
            <w:webHidden/>
          </w:rPr>
          <w:t>58</w:t>
        </w:r>
        <w:r w:rsidR="00DA6597">
          <w:rPr>
            <w:noProof/>
            <w:webHidden/>
          </w:rPr>
          <w:fldChar w:fldCharType="end"/>
        </w:r>
      </w:hyperlink>
    </w:p>
    <w:p w14:paraId="4ED1E9F9" w14:textId="77777777" w:rsidR="0092160D" w:rsidRDefault="00D23FFC" w:rsidP="0001490F">
      <w:pPr>
        <w:pStyle w:val="Nadpisy"/>
        <w:spacing w:line="360" w:lineRule="auto"/>
      </w:pPr>
      <w:r w:rsidRPr="0001490F">
        <w:rPr>
          <w:sz w:val="24"/>
          <w:szCs w:val="24"/>
        </w:rPr>
        <w:fldChar w:fldCharType="end"/>
      </w:r>
      <w:r w:rsidR="0092160D">
        <w:br w:type="page"/>
      </w:r>
      <w:bookmarkStart w:id="126" w:name="_Toc209253222"/>
      <w:bookmarkStart w:id="127" w:name="_Toc209253409"/>
      <w:bookmarkStart w:id="128" w:name="_Toc209321263"/>
      <w:bookmarkStart w:id="129" w:name="_Toc448818388"/>
      <w:r w:rsidR="0092160D">
        <w:lastRenderedPageBreak/>
        <w:t>SEZNAM TABULEK</w:t>
      </w:r>
      <w:bookmarkEnd w:id="126"/>
      <w:bookmarkEnd w:id="127"/>
      <w:bookmarkEnd w:id="128"/>
      <w:bookmarkEnd w:id="129"/>
    </w:p>
    <w:p w14:paraId="46D0E978" w14:textId="77777777" w:rsidR="0001490F" w:rsidRDefault="0010253F" w:rsidP="0001490F">
      <w:pPr>
        <w:pStyle w:val="Seznamobrzk"/>
        <w:tabs>
          <w:tab w:val="right" w:leader="dot" w:pos="8777"/>
        </w:tabs>
        <w:spacing w:line="360" w:lineRule="auto"/>
        <w:rPr>
          <w:rFonts w:asciiTheme="minorHAnsi" w:eastAsiaTheme="minorEastAsia" w:hAnsiTheme="minorHAnsi" w:cstheme="minorBidi"/>
          <w:noProof/>
          <w:sz w:val="22"/>
          <w:szCs w:val="22"/>
        </w:rPr>
      </w:pPr>
      <w:r w:rsidRPr="00756ECD">
        <w:rPr>
          <w:rFonts w:ascii="Times New Roman" w:hAnsi="Times New Roman"/>
        </w:rPr>
        <w:fldChar w:fldCharType="begin"/>
      </w:r>
      <w:r w:rsidRPr="00756ECD">
        <w:rPr>
          <w:rFonts w:ascii="Times New Roman" w:hAnsi="Times New Roman"/>
        </w:rPr>
        <w:instrText xml:space="preserve"> TOC \h \z \c "Tabulka" </w:instrText>
      </w:r>
      <w:r w:rsidRPr="00756ECD">
        <w:rPr>
          <w:rFonts w:ascii="Times New Roman" w:hAnsi="Times New Roman"/>
        </w:rPr>
        <w:fldChar w:fldCharType="separate"/>
      </w:r>
      <w:hyperlink w:anchor="_Toc448344707" w:history="1">
        <w:r w:rsidR="0001490F" w:rsidRPr="00DA57C5">
          <w:rPr>
            <w:rStyle w:val="Hypertextovodkaz"/>
            <w:noProof/>
          </w:rPr>
          <w:t>Tabulka 1 Základní vlastnosti mikro kontroléru ATMega2560</w:t>
        </w:r>
        <w:r w:rsidR="0001490F">
          <w:rPr>
            <w:noProof/>
            <w:webHidden/>
          </w:rPr>
          <w:tab/>
        </w:r>
        <w:r w:rsidR="0001490F">
          <w:rPr>
            <w:noProof/>
            <w:webHidden/>
          </w:rPr>
          <w:fldChar w:fldCharType="begin"/>
        </w:r>
        <w:r w:rsidR="0001490F">
          <w:rPr>
            <w:noProof/>
            <w:webHidden/>
          </w:rPr>
          <w:instrText xml:space="preserve"> PAGEREF _Toc448344707 \h </w:instrText>
        </w:r>
        <w:r w:rsidR="0001490F">
          <w:rPr>
            <w:noProof/>
            <w:webHidden/>
          </w:rPr>
        </w:r>
        <w:r w:rsidR="0001490F">
          <w:rPr>
            <w:noProof/>
            <w:webHidden/>
          </w:rPr>
          <w:fldChar w:fldCharType="separate"/>
        </w:r>
        <w:r w:rsidR="0001490F">
          <w:rPr>
            <w:noProof/>
            <w:webHidden/>
          </w:rPr>
          <w:t>15</w:t>
        </w:r>
        <w:r w:rsidR="0001490F">
          <w:rPr>
            <w:noProof/>
            <w:webHidden/>
          </w:rPr>
          <w:fldChar w:fldCharType="end"/>
        </w:r>
      </w:hyperlink>
    </w:p>
    <w:p w14:paraId="579980E0" w14:textId="77777777" w:rsidR="0001490F" w:rsidRDefault="00FE3094" w:rsidP="0001490F">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344708" w:history="1">
        <w:r w:rsidR="0001490F" w:rsidRPr="00DA57C5">
          <w:rPr>
            <w:rStyle w:val="Hypertextovodkaz"/>
            <w:noProof/>
          </w:rPr>
          <w:t>Tabulka 2 Základní vlastnosti mikro kontroléru AT91SAM3X8E</w:t>
        </w:r>
        <w:r w:rsidR="0001490F">
          <w:rPr>
            <w:noProof/>
            <w:webHidden/>
          </w:rPr>
          <w:tab/>
        </w:r>
        <w:r w:rsidR="0001490F">
          <w:rPr>
            <w:noProof/>
            <w:webHidden/>
          </w:rPr>
          <w:fldChar w:fldCharType="begin"/>
        </w:r>
        <w:r w:rsidR="0001490F">
          <w:rPr>
            <w:noProof/>
            <w:webHidden/>
          </w:rPr>
          <w:instrText xml:space="preserve"> PAGEREF _Toc448344708 \h </w:instrText>
        </w:r>
        <w:r w:rsidR="0001490F">
          <w:rPr>
            <w:noProof/>
            <w:webHidden/>
          </w:rPr>
        </w:r>
        <w:r w:rsidR="0001490F">
          <w:rPr>
            <w:noProof/>
            <w:webHidden/>
          </w:rPr>
          <w:fldChar w:fldCharType="separate"/>
        </w:r>
        <w:r w:rsidR="0001490F">
          <w:rPr>
            <w:noProof/>
            <w:webHidden/>
          </w:rPr>
          <w:t>16</w:t>
        </w:r>
        <w:r w:rsidR="0001490F">
          <w:rPr>
            <w:noProof/>
            <w:webHidden/>
          </w:rPr>
          <w:fldChar w:fldCharType="end"/>
        </w:r>
      </w:hyperlink>
    </w:p>
    <w:p w14:paraId="36F1FAE0" w14:textId="77777777" w:rsidR="0001490F" w:rsidRDefault="00FE3094" w:rsidP="0001490F">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344709" w:history="1">
        <w:r w:rsidR="0001490F" w:rsidRPr="00DA57C5">
          <w:rPr>
            <w:rStyle w:val="Hypertextovodkaz"/>
            <w:noProof/>
          </w:rPr>
          <w:t>Tabulka 3 Základní typy barevných obrazů [6]</w:t>
        </w:r>
        <w:r w:rsidR="0001490F">
          <w:rPr>
            <w:noProof/>
            <w:webHidden/>
          </w:rPr>
          <w:tab/>
        </w:r>
        <w:r w:rsidR="0001490F">
          <w:rPr>
            <w:noProof/>
            <w:webHidden/>
          </w:rPr>
          <w:fldChar w:fldCharType="begin"/>
        </w:r>
        <w:r w:rsidR="0001490F">
          <w:rPr>
            <w:noProof/>
            <w:webHidden/>
          </w:rPr>
          <w:instrText xml:space="preserve"> PAGEREF _Toc448344709 \h </w:instrText>
        </w:r>
        <w:r w:rsidR="0001490F">
          <w:rPr>
            <w:noProof/>
            <w:webHidden/>
          </w:rPr>
        </w:r>
        <w:r w:rsidR="0001490F">
          <w:rPr>
            <w:noProof/>
            <w:webHidden/>
          </w:rPr>
          <w:fldChar w:fldCharType="separate"/>
        </w:r>
        <w:r w:rsidR="0001490F">
          <w:rPr>
            <w:noProof/>
            <w:webHidden/>
          </w:rPr>
          <w:t>22</w:t>
        </w:r>
        <w:r w:rsidR="0001490F">
          <w:rPr>
            <w:noProof/>
            <w:webHidden/>
          </w:rPr>
          <w:fldChar w:fldCharType="end"/>
        </w:r>
      </w:hyperlink>
    </w:p>
    <w:p w14:paraId="7C32339F" w14:textId="77777777" w:rsidR="0001490F" w:rsidRDefault="00FE3094" w:rsidP="0001490F">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344710" w:history="1">
        <w:r w:rsidR="0001490F" w:rsidRPr="00DA57C5">
          <w:rPr>
            <w:rStyle w:val="Hypertextovodkaz"/>
            <w:noProof/>
          </w:rPr>
          <w:t>Tabulka 4 Přehled vlastností kompresních metod [6]</w:t>
        </w:r>
        <w:r w:rsidR="0001490F">
          <w:rPr>
            <w:noProof/>
            <w:webHidden/>
          </w:rPr>
          <w:tab/>
        </w:r>
        <w:r w:rsidR="0001490F">
          <w:rPr>
            <w:noProof/>
            <w:webHidden/>
          </w:rPr>
          <w:fldChar w:fldCharType="begin"/>
        </w:r>
        <w:r w:rsidR="0001490F">
          <w:rPr>
            <w:noProof/>
            <w:webHidden/>
          </w:rPr>
          <w:instrText xml:space="preserve"> PAGEREF _Toc448344710 \h </w:instrText>
        </w:r>
        <w:r w:rsidR="0001490F">
          <w:rPr>
            <w:noProof/>
            <w:webHidden/>
          </w:rPr>
        </w:r>
        <w:r w:rsidR="0001490F">
          <w:rPr>
            <w:noProof/>
            <w:webHidden/>
          </w:rPr>
          <w:fldChar w:fldCharType="separate"/>
        </w:r>
        <w:r w:rsidR="0001490F">
          <w:rPr>
            <w:noProof/>
            <w:webHidden/>
          </w:rPr>
          <w:t>23</w:t>
        </w:r>
        <w:r w:rsidR="0001490F">
          <w:rPr>
            <w:noProof/>
            <w:webHidden/>
          </w:rPr>
          <w:fldChar w:fldCharType="end"/>
        </w:r>
      </w:hyperlink>
    </w:p>
    <w:p w14:paraId="2CF34935" w14:textId="77777777" w:rsidR="0001490F" w:rsidRDefault="00FE3094" w:rsidP="0001490F">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344711" w:history="1">
        <w:r w:rsidR="0001490F" w:rsidRPr="00DA57C5">
          <w:rPr>
            <w:rStyle w:val="Hypertextovodkaz"/>
            <w:noProof/>
          </w:rPr>
          <w:t>Tabulka 5 Struktura souboru BMP [7]</w:t>
        </w:r>
        <w:r w:rsidR="0001490F">
          <w:rPr>
            <w:noProof/>
            <w:webHidden/>
          </w:rPr>
          <w:tab/>
        </w:r>
        <w:r w:rsidR="0001490F">
          <w:rPr>
            <w:noProof/>
            <w:webHidden/>
          </w:rPr>
          <w:fldChar w:fldCharType="begin"/>
        </w:r>
        <w:r w:rsidR="0001490F">
          <w:rPr>
            <w:noProof/>
            <w:webHidden/>
          </w:rPr>
          <w:instrText xml:space="preserve"> PAGEREF _Toc448344711 \h </w:instrText>
        </w:r>
        <w:r w:rsidR="0001490F">
          <w:rPr>
            <w:noProof/>
            <w:webHidden/>
          </w:rPr>
        </w:r>
        <w:r w:rsidR="0001490F">
          <w:rPr>
            <w:noProof/>
            <w:webHidden/>
          </w:rPr>
          <w:fldChar w:fldCharType="separate"/>
        </w:r>
        <w:r w:rsidR="0001490F">
          <w:rPr>
            <w:noProof/>
            <w:webHidden/>
          </w:rPr>
          <w:t>23</w:t>
        </w:r>
        <w:r w:rsidR="0001490F">
          <w:rPr>
            <w:noProof/>
            <w:webHidden/>
          </w:rPr>
          <w:fldChar w:fldCharType="end"/>
        </w:r>
      </w:hyperlink>
    </w:p>
    <w:p w14:paraId="0C4C4635" w14:textId="77777777" w:rsidR="0001490F" w:rsidRDefault="00FE3094" w:rsidP="0001490F">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344712" w:history="1">
        <w:r w:rsidR="0001490F" w:rsidRPr="00DA57C5">
          <w:rPr>
            <w:rStyle w:val="Hypertextovodkaz"/>
            <w:noProof/>
          </w:rPr>
          <w:t>Tabulka 6 Hlavička souboru BMP [7]</w:t>
        </w:r>
        <w:r w:rsidR="0001490F">
          <w:rPr>
            <w:noProof/>
            <w:webHidden/>
          </w:rPr>
          <w:tab/>
        </w:r>
        <w:r w:rsidR="0001490F">
          <w:rPr>
            <w:noProof/>
            <w:webHidden/>
          </w:rPr>
          <w:fldChar w:fldCharType="begin"/>
        </w:r>
        <w:r w:rsidR="0001490F">
          <w:rPr>
            <w:noProof/>
            <w:webHidden/>
          </w:rPr>
          <w:instrText xml:space="preserve"> PAGEREF _Toc448344712 \h </w:instrText>
        </w:r>
        <w:r w:rsidR="0001490F">
          <w:rPr>
            <w:noProof/>
            <w:webHidden/>
          </w:rPr>
        </w:r>
        <w:r w:rsidR="0001490F">
          <w:rPr>
            <w:noProof/>
            <w:webHidden/>
          </w:rPr>
          <w:fldChar w:fldCharType="separate"/>
        </w:r>
        <w:r w:rsidR="0001490F">
          <w:rPr>
            <w:noProof/>
            <w:webHidden/>
          </w:rPr>
          <w:t>24</w:t>
        </w:r>
        <w:r w:rsidR="0001490F">
          <w:rPr>
            <w:noProof/>
            <w:webHidden/>
          </w:rPr>
          <w:fldChar w:fldCharType="end"/>
        </w:r>
      </w:hyperlink>
    </w:p>
    <w:p w14:paraId="652E0B76" w14:textId="77777777" w:rsidR="0001490F" w:rsidRDefault="00FE3094" w:rsidP="0001490F">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344713" w:history="1">
        <w:r w:rsidR="0001490F" w:rsidRPr="00DA57C5">
          <w:rPr>
            <w:rStyle w:val="Hypertextovodkaz"/>
            <w:noProof/>
          </w:rPr>
          <w:t>Tabulka 7 Struktura BITMAPV5HEADER [8]</w:t>
        </w:r>
        <w:r w:rsidR="0001490F">
          <w:rPr>
            <w:noProof/>
            <w:webHidden/>
          </w:rPr>
          <w:tab/>
        </w:r>
        <w:r w:rsidR="0001490F">
          <w:rPr>
            <w:noProof/>
            <w:webHidden/>
          </w:rPr>
          <w:fldChar w:fldCharType="begin"/>
        </w:r>
        <w:r w:rsidR="0001490F">
          <w:rPr>
            <w:noProof/>
            <w:webHidden/>
          </w:rPr>
          <w:instrText xml:space="preserve"> PAGEREF _Toc448344713 \h </w:instrText>
        </w:r>
        <w:r w:rsidR="0001490F">
          <w:rPr>
            <w:noProof/>
            <w:webHidden/>
          </w:rPr>
        </w:r>
        <w:r w:rsidR="0001490F">
          <w:rPr>
            <w:noProof/>
            <w:webHidden/>
          </w:rPr>
          <w:fldChar w:fldCharType="separate"/>
        </w:r>
        <w:r w:rsidR="0001490F">
          <w:rPr>
            <w:noProof/>
            <w:webHidden/>
          </w:rPr>
          <w:t>25</w:t>
        </w:r>
        <w:r w:rsidR="0001490F">
          <w:rPr>
            <w:noProof/>
            <w:webHidden/>
          </w:rPr>
          <w:fldChar w:fldCharType="end"/>
        </w:r>
      </w:hyperlink>
    </w:p>
    <w:p w14:paraId="327A8E27" w14:textId="77777777" w:rsidR="0001490F" w:rsidRDefault="00FE3094" w:rsidP="0001490F">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344714" w:history="1">
        <w:r w:rsidR="0001490F" w:rsidRPr="00DA57C5">
          <w:rPr>
            <w:rStyle w:val="Hypertextovodkaz"/>
            <w:noProof/>
          </w:rPr>
          <w:t>Tabulka 8 Určení počtu barev v bitmapě</w:t>
        </w:r>
        <w:r w:rsidR="0001490F">
          <w:rPr>
            <w:noProof/>
            <w:webHidden/>
          </w:rPr>
          <w:tab/>
        </w:r>
        <w:r w:rsidR="0001490F">
          <w:rPr>
            <w:noProof/>
            <w:webHidden/>
          </w:rPr>
          <w:fldChar w:fldCharType="begin"/>
        </w:r>
        <w:r w:rsidR="0001490F">
          <w:rPr>
            <w:noProof/>
            <w:webHidden/>
          </w:rPr>
          <w:instrText xml:space="preserve"> PAGEREF _Toc448344714 \h </w:instrText>
        </w:r>
        <w:r w:rsidR="0001490F">
          <w:rPr>
            <w:noProof/>
            <w:webHidden/>
          </w:rPr>
        </w:r>
        <w:r w:rsidR="0001490F">
          <w:rPr>
            <w:noProof/>
            <w:webHidden/>
          </w:rPr>
          <w:fldChar w:fldCharType="separate"/>
        </w:r>
        <w:r w:rsidR="0001490F">
          <w:rPr>
            <w:noProof/>
            <w:webHidden/>
          </w:rPr>
          <w:t>27</w:t>
        </w:r>
        <w:r w:rsidR="0001490F">
          <w:rPr>
            <w:noProof/>
            <w:webHidden/>
          </w:rPr>
          <w:fldChar w:fldCharType="end"/>
        </w:r>
      </w:hyperlink>
    </w:p>
    <w:p w14:paraId="22AC314E" w14:textId="77777777" w:rsidR="0001490F" w:rsidRDefault="00FE3094" w:rsidP="0001490F">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344715" w:history="1">
        <w:r w:rsidR="0001490F" w:rsidRPr="00DA57C5">
          <w:rPr>
            <w:rStyle w:val="Hypertextovodkaz"/>
            <w:noProof/>
          </w:rPr>
          <w:t>Tabulka 9 Hodnota Huffmanových kódů pro Symbol 2 pro AC koeficienty [12]</w:t>
        </w:r>
        <w:r w:rsidR="0001490F">
          <w:rPr>
            <w:noProof/>
            <w:webHidden/>
          </w:rPr>
          <w:tab/>
        </w:r>
        <w:r w:rsidR="0001490F">
          <w:rPr>
            <w:noProof/>
            <w:webHidden/>
          </w:rPr>
          <w:fldChar w:fldCharType="begin"/>
        </w:r>
        <w:r w:rsidR="0001490F">
          <w:rPr>
            <w:noProof/>
            <w:webHidden/>
          </w:rPr>
          <w:instrText xml:space="preserve"> PAGEREF _Toc448344715 \h </w:instrText>
        </w:r>
        <w:r w:rsidR="0001490F">
          <w:rPr>
            <w:noProof/>
            <w:webHidden/>
          </w:rPr>
        </w:r>
        <w:r w:rsidR="0001490F">
          <w:rPr>
            <w:noProof/>
            <w:webHidden/>
          </w:rPr>
          <w:fldChar w:fldCharType="separate"/>
        </w:r>
        <w:r w:rsidR="0001490F">
          <w:rPr>
            <w:noProof/>
            <w:webHidden/>
          </w:rPr>
          <w:t>35</w:t>
        </w:r>
        <w:r w:rsidR="0001490F">
          <w:rPr>
            <w:noProof/>
            <w:webHidden/>
          </w:rPr>
          <w:fldChar w:fldCharType="end"/>
        </w:r>
      </w:hyperlink>
    </w:p>
    <w:p w14:paraId="42EC4D96" w14:textId="77777777" w:rsidR="0001490F" w:rsidRDefault="00FE3094" w:rsidP="0001490F">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344716" w:history="1">
        <w:r w:rsidR="0001490F" w:rsidRPr="00DA57C5">
          <w:rPr>
            <w:rStyle w:val="Hypertextovodkaz"/>
            <w:noProof/>
          </w:rPr>
          <w:t>Tabulka 10 Nejdůležitější značky v souborech JPEG [14]</w:t>
        </w:r>
        <w:r w:rsidR="0001490F">
          <w:rPr>
            <w:noProof/>
            <w:webHidden/>
          </w:rPr>
          <w:tab/>
        </w:r>
        <w:r w:rsidR="0001490F">
          <w:rPr>
            <w:noProof/>
            <w:webHidden/>
          </w:rPr>
          <w:fldChar w:fldCharType="begin"/>
        </w:r>
        <w:r w:rsidR="0001490F">
          <w:rPr>
            <w:noProof/>
            <w:webHidden/>
          </w:rPr>
          <w:instrText xml:space="preserve"> PAGEREF _Toc448344716 \h </w:instrText>
        </w:r>
        <w:r w:rsidR="0001490F">
          <w:rPr>
            <w:noProof/>
            <w:webHidden/>
          </w:rPr>
        </w:r>
        <w:r w:rsidR="0001490F">
          <w:rPr>
            <w:noProof/>
            <w:webHidden/>
          </w:rPr>
          <w:fldChar w:fldCharType="separate"/>
        </w:r>
        <w:r w:rsidR="0001490F">
          <w:rPr>
            <w:noProof/>
            <w:webHidden/>
          </w:rPr>
          <w:t>37</w:t>
        </w:r>
        <w:r w:rsidR="0001490F">
          <w:rPr>
            <w:noProof/>
            <w:webHidden/>
          </w:rPr>
          <w:fldChar w:fldCharType="end"/>
        </w:r>
      </w:hyperlink>
    </w:p>
    <w:p w14:paraId="7E693B92" w14:textId="77777777" w:rsidR="0001490F" w:rsidRDefault="00FE3094" w:rsidP="0001490F">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344717" w:history="1">
        <w:r w:rsidR="0001490F" w:rsidRPr="00DA57C5">
          <w:rPr>
            <w:rStyle w:val="Hypertextovodkaz"/>
            <w:noProof/>
          </w:rPr>
          <w:t>Tabulka 11 Rozložení bytů v hlavičce souboru JPEG [14]</w:t>
        </w:r>
        <w:r w:rsidR="0001490F">
          <w:rPr>
            <w:noProof/>
            <w:webHidden/>
          </w:rPr>
          <w:tab/>
        </w:r>
        <w:r w:rsidR="0001490F">
          <w:rPr>
            <w:noProof/>
            <w:webHidden/>
          </w:rPr>
          <w:fldChar w:fldCharType="begin"/>
        </w:r>
        <w:r w:rsidR="0001490F">
          <w:rPr>
            <w:noProof/>
            <w:webHidden/>
          </w:rPr>
          <w:instrText xml:space="preserve"> PAGEREF _Toc448344717 \h </w:instrText>
        </w:r>
        <w:r w:rsidR="0001490F">
          <w:rPr>
            <w:noProof/>
            <w:webHidden/>
          </w:rPr>
        </w:r>
        <w:r w:rsidR="0001490F">
          <w:rPr>
            <w:noProof/>
            <w:webHidden/>
          </w:rPr>
          <w:fldChar w:fldCharType="separate"/>
        </w:r>
        <w:r w:rsidR="0001490F">
          <w:rPr>
            <w:noProof/>
            <w:webHidden/>
          </w:rPr>
          <w:t>38</w:t>
        </w:r>
        <w:r w:rsidR="0001490F">
          <w:rPr>
            <w:noProof/>
            <w:webHidden/>
          </w:rPr>
          <w:fldChar w:fldCharType="end"/>
        </w:r>
      </w:hyperlink>
    </w:p>
    <w:p w14:paraId="261F4634" w14:textId="77777777" w:rsidR="0001490F" w:rsidRDefault="00FE3094" w:rsidP="0001490F">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344718" w:history="1">
        <w:r w:rsidR="0001490F" w:rsidRPr="00DA57C5">
          <w:rPr>
            <w:rStyle w:val="Hypertextovodkaz"/>
            <w:noProof/>
          </w:rPr>
          <w:t>Tabulka 12 Popis bytu specifikující Huffmanovu tabulku [14]</w:t>
        </w:r>
        <w:r w:rsidR="0001490F">
          <w:rPr>
            <w:noProof/>
            <w:webHidden/>
          </w:rPr>
          <w:tab/>
        </w:r>
        <w:r w:rsidR="0001490F">
          <w:rPr>
            <w:noProof/>
            <w:webHidden/>
          </w:rPr>
          <w:fldChar w:fldCharType="begin"/>
        </w:r>
        <w:r w:rsidR="0001490F">
          <w:rPr>
            <w:noProof/>
            <w:webHidden/>
          </w:rPr>
          <w:instrText xml:space="preserve"> PAGEREF _Toc448344718 \h </w:instrText>
        </w:r>
        <w:r w:rsidR="0001490F">
          <w:rPr>
            <w:noProof/>
            <w:webHidden/>
          </w:rPr>
        </w:r>
        <w:r w:rsidR="0001490F">
          <w:rPr>
            <w:noProof/>
            <w:webHidden/>
          </w:rPr>
          <w:fldChar w:fldCharType="separate"/>
        </w:r>
        <w:r w:rsidR="0001490F">
          <w:rPr>
            <w:noProof/>
            <w:webHidden/>
          </w:rPr>
          <w:t>39</w:t>
        </w:r>
        <w:r w:rsidR="0001490F">
          <w:rPr>
            <w:noProof/>
            <w:webHidden/>
          </w:rPr>
          <w:fldChar w:fldCharType="end"/>
        </w:r>
      </w:hyperlink>
    </w:p>
    <w:p w14:paraId="18D4FD9A" w14:textId="77777777" w:rsidR="0001490F" w:rsidRDefault="00FE3094" w:rsidP="0001490F">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344719" w:history="1">
        <w:r w:rsidR="0001490F" w:rsidRPr="00DA57C5">
          <w:rPr>
            <w:rStyle w:val="Hypertextovodkaz"/>
            <w:noProof/>
          </w:rPr>
          <w:t>Tabulka 13 Základní parametry paměti 23LC1024</w:t>
        </w:r>
        <w:r w:rsidR="0001490F">
          <w:rPr>
            <w:noProof/>
            <w:webHidden/>
          </w:rPr>
          <w:tab/>
        </w:r>
        <w:r w:rsidR="0001490F">
          <w:rPr>
            <w:noProof/>
            <w:webHidden/>
          </w:rPr>
          <w:fldChar w:fldCharType="begin"/>
        </w:r>
        <w:r w:rsidR="0001490F">
          <w:rPr>
            <w:noProof/>
            <w:webHidden/>
          </w:rPr>
          <w:instrText xml:space="preserve"> PAGEREF _Toc448344719 \h </w:instrText>
        </w:r>
        <w:r w:rsidR="0001490F">
          <w:rPr>
            <w:noProof/>
            <w:webHidden/>
          </w:rPr>
        </w:r>
        <w:r w:rsidR="0001490F">
          <w:rPr>
            <w:noProof/>
            <w:webHidden/>
          </w:rPr>
          <w:fldChar w:fldCharType="separate"/>
        </w:r>
        <w:r w:rsidR="0001490F">
          <w:rPr>
            <w:noProof/>
            <w:webHidden/>
          </w:rPr>
          <w:t>41</w:t>
        </w:r>
        <w:r w:rsidR="0001490F">
          <w:rPr>
            <w:noProof/>
            <w:webHidden/>
          </w:rPr>
          <w:fldChar w:fldCharType="end"/>
        </w:r>
      </w:hyperlink>
    </w:p>
    <w:p w14:paraId="4ED1EA05" w14:textId="0C6E3332" w:rsidR="008D3188" w:rsidRDefault="0010253F" w:rsidP="0001490F">
      <w:pPr>
        <w:pStyle w:val="Nadpisy"/>
        <w:spacing w:line="360" w:lineRule="auto"/>
      </w:pPr>
      <w:r w:rsidRPr="00756ECD">
        <w:rPr>
          <w:sz w:val="24"/>
          <w:szCs w:val="24"/>
        </w:rPr>
        <w:fldChar w:fldCharType="end"/>
      </w:r>
      <w:r w:rsidR="0092160D" w:rsidRPr="00756ECD">
        <w:rPr>
          <w:sz w:val="24"/>
          <w:szCs w:val="24"/>
        </w:rPr>
        <w:br w:type="page"/>
      </w:r>
      <w:bookmarkStart w:id="130" w:name="_Toc209253223"/>
      <w:bookmarkStart w:id="131" w:name="_Toc209253410"/>
      <w:bookmarkStart w:id="132" w:name="_Toc209321264"/>
      <w:bookmarkStart w:id="133" w:name="_Toc448818389"/>
      <w:r w:rsidR="0092160D">
        <w:lastRenderedPageBreak/>
        <w:t>SEZNAM PŘÍLOH</w:t>
      </w:r>
      <w:bookmarkEnd w:id="130"/>
      <w:bookmarkEnd w:id="131"/>
      <w:bookmarkEnd w:id="132"/>
      <w:bookmarkEnd w:id="133"/>
    </w:p>
    <w:p w14:paraId="74345329" w14:textId="35AF6840" w:rsidR="00756ECD" w:rsidRDefault="00A66833" w:rsidP="00756ECD">
      <w:pPr>
        <w:pStyle w:val="normlntext"/>
      </w:pPr>
      <w:r>
        <w:t xml:space="preserve">Příloha 1: </w:t>
      </w:r>
      <w:r w:rsidR="00756ECD">
        <w:t xml:space="preserve">Schéma zapojení SRAM </w:t>
      </w:r>
      <w:proofErr w:type="spellStart"/>
      <w:r w:rsidR="00756ECD">
        <w:t>shieldu</w:t>
      </w:r>
      <w:proofErr w:type="spellEnd"/>
    </w:p>
    <w:p w14:paraId="7AAEAC93" w14:textId="253F23E3" w:rsidR="00756ECD" w:rsidRDefault="00A66833" w:rsidP="00756ECD">
      <w:pPr>
        <w:pStyle w:val="normlntext"/>
      </w:pPr>
      <w:r>
        <w:t xml:space="preserve">Příloha 2: </w:t>
      </w:r>
      <w:r w:rsidR="00756ECD">
        <w:t xml:space="preserve">Schéma plošného spoje SRAM </w:t>
      </w:r>
      <w:proofErr w:type="spellStart"/>
      <w:r w:rsidR="00756ECD">
        <w:t>shieldu</w:t>
      </w:r>
      <w:proofErr w:type="spellEnd"/>
      <w:r w:rsidR="00756ECD">
        <w:t xml:space="preserve"> </w:t>
      </w:r>
    </w:p>
    <w:p w14:paraId="02507DA1" w14:textId="64F04BDF" w:rsidR="00A66833" w:rsidRDefault="00A66833" w:rsidP="00A66833">
      <w:pPr>
        <w:pStyle w:val="normlntext"/>
      </w:pPr>
      <w:r>
        <w:t>Příloha 3: CD obsahující:</w:t>
      </w:r>
    </w:p>
    <w:p w14:paraId="0DB74411" w14:textId="48E746DC" w:rsidR="00A66833" w:rsidRDefault="00A66833" w:rsidP="00A66833">
      <w:pPr>
        <w:pStyle w:val="normlntext"/>
        <w:numPr>
          <w:ilvl w:val="0"/>
          <w:numId w:val="44"/>
        </w:numPr>
      </w:pPr>
      <w:r>
        <w:t>Elektronickou verzi práce,</w:t>
      </w:r>
    </w:p>
    <w:p w14:paraId="0728F262" w14:textId="2EAB8E6E" w:rsidR="00A66833" w:rsidRDefault="00A66833" w:rsidP="00A66833">
      <w:pPr>
        <w:pStyle w:val="normlntext"/>
        <w:numPr>
          <w:ilvl w:val="0"/>
          <w:numId w:val="44"/>
        </w:numPr>
      </w:pPr>
      <w:r>
        <w:t>zdrojové kódy,</w:t>
      </w:r>
    </w:p>
    <w:p w14:paraId="3D1A2288" w14:textId="70677FB5" w:rsidR="00A66833" w:rsidRDefault="00A66833" w:rsidP="00A66833">
      <w:pPr>
        <w:pStyle w:val="normlntext"/>
        <w:numPr>
          <w:ilvl w:val="0"/>
          <w:numId w:val="44"/>
        </w:numPr>
      </w:pPr>
      <w:r>
        <w:t>schémata zapojení</w:t>
      </w:r>
      <w:r w:rsidR="00A04239">
        <w:t xml:space="preserve"> z programu EAGLE Lite</w:t>
      </w:r>
      <w:r>
        <w:t>.</w:t>
      </w:r>
    </w:p>
    <w:p w14:paraId="0683CF55" w14:textId="77777777" w:rsidR="00A66833" w:rsidRPr="00BC71A8" w:rsidRDefault="00A66833" w:rsidP="00A66833">
      <w:pPr>
        <w:pStyle w:val="normlntext"/>
      </w:pPr>
    </w:p>
    <w:sectPr w:rsidR="00A66833" w:rsidRPr="00BC71A8" w:rsidSect="00D23655">
      <w:headerReference w:type="default" r:id="rId52"/>
      <w:footerReference w:type="default" r:id="rId53"/>
      <w:pgSz w:w="11906" w:h="16838"/>
      <w:pgMar w:top="1701" w:right="1134" w:bottom="1134"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F22CEE" w14:textId="77777777" w:rsidR="00FE3094" w:rsidRDefault="00FE3094" w:rsidP="000E19A8">
      <w:r>
        <w:separator/>
      </w:r>
    </w:p>
  </w:endnote>
  <w:endnote w:type="continuationSeparator" w:id="0">
    <w:p w14:paraId="5ECFB946" w14:textId="77777777" w:rsidR="00FE3094" w:rsidRDefault="00FE3094"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sr12">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1EA2A" w14:textId="77777777" w:rsidR="005F2787" w:rsidRDefault="005F2787">
    <w:pPr>
      <w:pStyle w:val="Zpat"/>
      <w:jc w:val="right"/>
    </w:pPr>
  </w:p>
  <w:p w14:paraId="4ED1EA2B" w14:textId="77777777" w:rsidR="005F2787" w:rsidRDefault="005F2787">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1EA2D" w14:textId="7301D5B8" w:rsidR="005F2787" w:rsidRDefault="005F2787">
    <w:pPr>
      <w:pStyle w:val="Zpat"/>
      <w:jc w:val="right"/>
    </w:pPr>
    <w:r>
      <w:fldChar w:fldCharType="begin"/>
    </w:r>
    <w:r>
      <w:instrText xml:space="preserve"> PAGE   \* MERGEFORMAT </w:instrText>
    </w:r>
    <w:r>
      <w:fldChar w:fldCharType="separate"/>
    </w:r>
    <w:r w:rsidR="00D94673">
      <w:rPr>
        <w:noProof/>
      </w:rPr>
      <w:t>54</w:t>
    </w:r>
    <w:r>
      <w:fldChar w:fldCharType="end"/>
    </w:r>
  </w:p>
  <w:p w14:paraId="4ED1EA2E" w14:textId="77777777" w:rsidR="005F2787" w:rsidRDefault="005F2787">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A83651" w14:textId="77777777" w:rsidR="00FE3094" w:rsidRDefault="00FE3094" w:rsidP="000E19A8">
      <w:r>
        <w:separator/>
      </w:r>
    </w:p>
  </w:footnote>
  <w:footnote w:type="continuationSeparator" w:id="0">
    <w:p w14:paraId="09B422D2" w14:textId="77777777" w:rsidR="00FE3094" w:rsidRDefault="00FE3094" w:rsidP="000E19A8">
      <w:r>
        <w:continuationSeparator/>
      </w:r>
    </w:p>
  </w:footnote>
  <w:footnote w:id="1">
    <w:p w14:paraId="4ED1EA2F" w14:textId="4C1B6973" w:rsidR="005F2787" w:rsidRDefault="005F2787">
      <w:pPr>
        <w:pStyle w:val="Textpoznpodarou"/>
      </w:pPr>
      <w:r>
        <w:rPr>
          <w:rStyle w:val="Znakapoznpodarou"/>
        </w:rPr>
        <w:footnoteRef/>
      </w:r>
      <w:r>
        <w:t xml:space="preserve"> MSP430 je řada 16 bitových mikro kontrolérů od společnosti Texas Instruments</w:t>
      </w:r>
    </w:p>
  </w:footnote>
  <w:footnote w:id="2">
    <w:p w14:paraId="52290CE3" w14:textId="748CF269" w:rsidR="005F2787" w:rsidRDefault="005F2787">
      <w:pPr>
        <w:pStyle w:val="Textpoznpodarou"/>
      </w:pPr>
      <w:r>
        <w:rPr>
          <w:rStyle w:val="Znakapoznpodarou"/>
        </w:rPr>
        <w:footnoteRef/>
      </w:r>
      <w:r>
        <w:t xml:space="preserve"> </w:t>
      </w:r>
      <w:r w:rsidRPr="00834E76">
        <w:t xml:space="preserve">Pulse </w:t>
      </w:r>
      <w:proofErr w:type="spellStart"/>
      <w:r w:rsidRPr="00834E76">
        <w:t>Width</w:t>
      </w:r>
      <w:proofErr w:type="spellEnd"/>
      <w:r w:rsidRPr="00834E76">
        <w:t xml:space="preserve"> </w:t>
      </w:r>
      <w:proofErr w:type="spellStart"/>
      <w:r w:rsidRPr="00834E76">
        <w:t>Modulation</w:t>
      </w:r>
      <w:proofErr w:type="spellEnd"/>
    </w:p>
  </w:footnote>
  <w:footnote w:id="3">
    <w:p w14:paraId="4ED1EA30" w14:textId="77777777" w:rsidR="005F2787" w:rsidRDefault="005F2787">
      <w:pPr>
        <w:pStyle w:val="Textpoznpodarou"/>
      </w:pPr>
      <w:r>
        <w:rPr>
          <w:rStyle w:val="Znakapoznpodarou"/>
        </w:rPr>
        <w:footnoteRef/>
      </w:r>
      <w:r>
        <w:t xml:space="preserve"> </w:t>
      </w:r>
      <w:r w:rsidRPr="00B200FE">
        <w:t>https://www.adafruit.com/products/192</w:t>
      </w:r>
    </w:p>
  </w:footnote>
  <w:footnote w:id="4">
    <w:p w14:paraId="4ED1EA31" w14:textId="77777777" w:rsidR="005F2787" w:rsidRDefault="005F2787">
      <w:pPr>
        <w:pStyle w:val="Textpoznpodarou"/>
      </w:pPr>
      <w:r>
        <w:rPr>
          <w:rStyle w:val="Znakapoznpodarou"/>
        </w:rPr>
        <w:footnoteRef/>
      </w:r>
      <w:r>
        <w:t xml:space="preserve"> </w:t>
      </w:r>
      <w:proofErr w:type="spellStart"/>
      <w:r>
        <w:t>Minimal</w:t>
      </w:r>
      <w:proofErr w:type="spellEnd"/>
      <w:r>
        <w:t xml:space="preserve"> </w:t>
      </w:r>
      <w:proofErr w:type="spellStart"/>
      <w:r>
        <w:t>Code</w:t>
      </w:r>
      <w:proofErr w:type="spellEnd"/>
      <w:r>
        <w:t xml:space="preserve"> Unit</w:t>
      </w:r>
    </w:p>
  </w:footnote>
  <w:footnote w:id="5">
    <w:p w14:paraId="4ED1EA32" w14:textId="77777777" w:rsidR="005F2787" w:rsidRDefault="005F2787">
      <w:pPr>
        <w:pStyle w:val="Textpoznpodarou"/>
      </w:pPr>
      <w:r>
        <w:rPr>
          <w:rStyle w:val="Znakapoznpodarou"/>
        </w:rPr>
        <w:footnoteRef/>
      </w:r>
      <w:r>
        <w:t xml:space="preserve"> </w:t>
      </w:r>
      <w:proofErr w:type="spellStart"/>
      <w:r>
        <w:t>Variable</w:t>
      </w:r>
      <w:proofErr w:type="spellEnd"/>
      <w:r>
        <w:t xml:space="preserve"> </w:t>
      </w:r>
      <w:proofErr w:type="spellStart"/>
      <w:r>
        <w:t>Length</w:t>
      </w:r>
      <w:proofErr w:type="spellEnd"/>
      <w:r>
        <w:t xml:space="preserve"> </w:t>
      </w:r>
      <w:proofErr w:type="spellStart"/>
      <w:r>
        <w:t>Code</w:t>
      </w:r>
      <w:proofErr w:type="spellEnd"/>
    </w:p>
  </w:footnote>
  <w:footnote w:id="6">
    <w:p w14:paraId="4ED1EA33" w14:textId="77777777" w:rsidR="005F2787" w:rsidRDefault="005F2787">
      <w:pPr>
        <w:pStyle w:val="Textpoznpodarou"/>
      </w:pPr>
      <w:r>
        <w:rPr>
          <w:rStyle w:val="Znakapoznpodarou"/>
        </w:rPr>
        <w:footnoteRef/>
      </w:r>
      <w:r>
        <w:t xml:space="preserve"> </w:t>
      </w:r>
      <w:proofErr w:type="spellStart"/>
      <w:r>
        <w:t>Variable</w:t>
      </w:r>
      <w:proofErr w:type="spellEnd"/>
      <w:r>
        <w:t xml:space="preserve"> </w:t>
      </w:r>
      <w:proofErr w:type="spellStart"/>
      <w:r>
        <w:t>Length</w:t>
      </w:r>
      <w:proofErr w:type="spellEnd"/>
      <w:r>
        <w:t xml:space="preserve"> </w:t>
      </w:r>
      <w:proofErr w:type="spellStart"/>
      <w:r>
        <w:t>Integer</w:t>
      </w:r>
      <w:proofErr w:type="spell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1EA2C" w14:textId="77777777" w:rsidR="005F2787" w:rsidRDefault="005F2787">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
    <w:nsid w:val="0883474E"/>
    <w:multiLevelType w:val="hybridMultilevel"/>
    <w:tmpl w:val="340898E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nsid w:val="0D617B90"/>
    <w:multiLevelType w:val="hybridMultilevel"/>
    <w:tmpl w:val="6E84381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0EF20A84"/>
    <w:multiLevelType w:val="hybridMultilevel"/>
    <w:tmpl w:val="D2DC0398"/>
    <w:lvl w:ilvl="0" w:tplc="04050001">
      <w:start w:val="1"/>
      <w:numFmt w:val="bullet"/>
      <w:lvlText w:val=""/>
      <w:lvlJc w:val="left"/>
      <w:pPr>
        <w:ind w:left="970" w:hanging="360"/>
      </w:pPr>
      <w:rPr>
        <w:rFonts w:ascii="Symbol" w:hAnsi="Symbol" w:hint="default"/>
      </w:rPr>
    </w:lvl>
    <w:lvl w:ilvl="1" w:tplc="04050003" w:tentative="1">
      <w:start w:val="1"/>
      <w:numFmt w:val="bullet"/>
      <w:lvlText w:val="o"/>
      <w:lvlJc w:val="left"/>
      <w:pPr>
        <w:ind w:left="1690" w:hanging="360"/>
      </w:pPr>
      <w:rPr>
        <w:rFonts w:ascii="Courier New" w:hAnsi="Courier New" w:cs="Courier New" w:hint="default"/>
      </w:rPr>
    </w:lvl>
    <w:lvl w:ilvl="2" w:tplc="04050005" w:tentative="1">
      <w:start w:val="1"/>
      <w:numFmt w:val="bullet"/>
      <w:lvlText w:val=""/>
      <w:lvlJc w:val="left"/>
      <w:pPr>
        <w:ind w:left="2410" w:hanging="360"/>
      </w:pPr>
      <w:rPr>
        <w:rFonts w:ascii="Wingdings" w:hAnsi="Wingdings" w:hint="default"/>
      </w:rPr>
    </w:lvl>
    <w:lvl w:ilvl="3" w:tplc="04050001" w:tentative="1">
      <w:start w:val="1"/>
      <w:numFmt w:val="bullet"/>
      <w:lvlText w:val=""/>
      <w:lvlJc w:val="left"/>
      <w:pPr>
        <w:ind w:left="3130" w:hanging="360"/>
      </w:pPr>
      <w:rPr>
        <w:rFonts w:ascii="Symbol" w:hAnsi="Symbol" w:hint="default"/>
      </w:rPr>
    </w:lvl>
    <w:lvl w:ilvl="4" w:tplc="04050003" w:tentative="1">
      <w:start w:val="1"/>
      <w:numFmt w:val="bullet"/>
      <w:lvlText w:val="o"/>
      <w:lvlJc w:val="left"/>
      <w:pPr>
        <w:ind w:left="3850" w:hanging="360"/>
      </w:pPr>
      <w:rPr>
        <w:rFonts w:ascii="Courier New" w:hAnsi="Courier New" w:cs="Courier New" w:hint="default"/>
      </w:rPr>
    </w:lvl>
    <w:lvl w:ilvl="5" w:tplc="04050005" w:tentative="1">
      <w:start w:val="1"/>
      <w:numFmt w:val="bullet"/>
      <w:lvlText w:val=""/>
      <w:lvlJc w:val="left"/>
      <w:pPr>
        <w:ind w:left="4570" w:hanging="360"/>
      </w:pPr>
      <w:rPr>
        <w:rFonts w:ascii="Wingdings" w:hAnsi="Wingdings" w:hint="default"/>
      </w:rPr>
    </w:lvl>
    <w:lvl w:ilvl="6" w:tplc="04050001" w:tentative="1">
      <w:start w:val="1"/>
      <w:numFmt w:val="bullet"/>
      <w:lvlText w:val=""/>
      <w:lvlJc w:val="left"/>
      <w:pPr>
        <w:ind w:left="5290" w:hanging="360"/>
      </w:pPr>
      <w:rPr>
        <w:rFonts w:ascii="Symbol" w:hAnsi="Symbol" w:hint="default"/>
      </w:rPr>
    </w:lvl>
    <w:lvl w:ilvl="7" w:tplc="04050003" w:tentative="1">
      <w:start w:val="1"/>
      <w:numFmt w:val="bullet"/>
      <w:lvlText w:val="o"/>
      <w:lvlJc w:val="left"/>
      <w:pPr>
        <w:ind w:left="6010" w:hanging="360"/>
      </w:pPr>
      <w:rPr>
        <w:rFonts w:ascii="Courier New" w:hAnsi="Courier New" w:cs="Courier New" w:hint="default"/>
      </w:rPr>
    </w:lvl>
    <w:lvl w:ilvl="8" w:tplc="04050005" w:tentative="1">
      <w:start w:val="1"/>
      <w:numFmt w:val="bullet"/>
      <w:lvlText w:val=""/>
      <w:lvlJc w:val="left"/>
      <w:pPr>
        <w:ind w:left="6730" w:hanging="360"/>
      </w:pPr>
      <w:rPr>
        <w:rFonts w:ascii="Wingdings" w:hAnsi="Wingdings" w:hint="default"/>
      </w:rPr>
    </w:lvl>
  </w:abstractNum>
  <w:abstractNum w:abstractNumId="5">
    <w:nsid w:val="11B04E77"/>
    <w:multiLevelType w:val="hybridMultilevel"/>
    <w:tmpl w:val="D05A9E2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01865EB"/>
    <w:multiLevelType w:val="hybridMultilevel"/>
    <w:tmpl w:val="64347E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8255FFC"/>
    <w:multiLevelType w:val="hybridMultilevel"/>
    <w:tmpl w:val="D8A82E1C"/>
    <w:lvl w:ilvl="0" w:tplc="2E921812">
      <w:numFmt w:val="bullet"/>
      <w:lvlText w:val="-"/>
      <w:lvlJc w:val="left"/>
      <w:pPr>
        <w:ind w:left="720" w:hanging="360"/>
      </w:pPr>
      <w:rPr>
        <w:rFonts w:ascii="Times New (W1)" w:eastAsia="Times New Roman" w:hAnsi="Times New (W1)" w:cs="Times New (W1)"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nsid w:val="2F4659BE"/>
    <w:multiLevelType w:val="hybridMultilevel"/>
    <w:tmpl w:val="19B0CA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nsid w:val="38DE5564"/>
    <w:multiLevelType w:val="hybridMultilevel"/>
    <w:tmpl w:val="5204D88C"/>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39484FCE"/>
    <w:multiLevelType w:val="hybridMultilevel"/>
    <w:tmpl w:val="C8E44AA2"/>
    <w:lvl w:ilvl="0" w:tplc="04050001">
      <w:start w:val="1"/>
      <w:numFmt w:val="bullet"/>
      <w:lvlText w:val=""/>
      <w:lvlJc w:val="left"/>
      <w:pPr>
        <w:ind w:left="783" w:hanging="360"/>
      </w:pPr>
      <w:rPr>
        <w:rFonts w:ascii="Symbol" w:hAnsi="Symbol" w:hint="default"/>
      </w:rPr>
    </w:lvl>
    <w:lvl w:ilvl="1" w:tplc="04050003" w:tentative="1">
      <w:start w:val="1"/>
      <w:numFmt w:val="bullet"/>
      <w:lvlText w:val="o"/>
      <w:lvlJc w:val="left"/>
      <w:pPr>
        <w:ind w:left="1503" w:hanging="360"/>
      </w:pPr>
      <w:rPr>
        <w:rFonts w:ascii="Courier New" w:hAnsi="Courier New" w:cs="Courier New" w:hint="default"/>
      </w:rPr>
    </w:lvl>
    <w:lvl w:ilvl="2" w:tplc="04050005" w:tentative="1">
      <w:start w:val="1"/>
      <w:numFmt w:val="bullet"/>
      <w:lvlText w:val=""/>
      <w:lvlJc w:val="left"/>
      <w:pPr>
        <w:ind w:left="2223" w:hanging="360"/>
      </w:pPr>
      <w:rPr>
        <w:rFonts w:ascii="Wingdings" w:hAnsi="Wingdings" w:hint="default"/>
      </w:rPr>
    </w:lvl>
    <w:lvl w:ilvl="3" w:tplc="04050001" w:tentative="1">
      <w:start w:val="1"/>
      <w:numFmt w:val="bullet"/>
      <w:lvlText w:val=""/>
      <w:lvlJc w:val="left"/>
      <w:pPr>
        <w:ind w:left="2943" w:hanging="360"/>
      </w:pPr>
      <w:rPr>
        <w:rFonts w:ascii="Symbol" w:hAnsi="Symbol" w:hint="default"/>
      </w:rPr>
    </w:lvl>
    <w:lvl w:ilvl="4" w:tplc="04050003" w:tentative="1">
      <w:start w:val="1"/>
      <w:numFmt w:val="bullet"/>
      <w:lvlText w:val="o"/>
      <w:lvlJc w:val="left"/>
      <w:pPr>
        <w:ind w:left="3663" w:hanging="360"/>
      </w:pPr>
      <w:rPr>
        <w:rFonts w:ascii="Courier New" w:hAnsi="Courier New" w:cs="Courier New" w:hint="default"/>
      </w:rPr>
    </w:lvl>
    <w:lvl w:ilvl="5" w:tplc="04050005" w:tentative="1">
      <w:start w:val="1"/>
      <w:numFmt w:val="bullet"/>
      <w:lvlText w:val=""/>
      <w:lvlJc w:val="left"/>
      <w:pPr>
        <w:ind w:left="4383" w:hanging="360"/>
      </w:pPr>
      <w:rPr>
        <w:rFonts w:ascii="Wingdings" w:hAnsi="Wingdings" w:hint="default"/>
      </w:rPr>
    </w:lvl>
    <w:lvl w:ilvl="6" w:tplc="04050001" w:tentative="1">
      <w:start w:val="1"/>
      <w:numFmt w:val="bullet"/>
      <w:lvlText w:val=""/>
      <w:lvlJc w:val="left"/>
      <w:pPr>
        <w:ind w:left="5103" w:hanging="360"/>
      </w:pPr>
      <w:rPr>
        <w:rFonts w:ascii="Symbol" w:hAnsi="Symbol" w:hint="default"/>
      </w:rPr>
    </w:lvl>
    <w:lvl w:ilvl="7" w:tplc="04050003" w:tentative="1">
      <w:start w:val="1"/>
      <w:numFmt w:val="bullet"/>
      <w:lvlText w:val="o"/>
      <w:lvlJc w:val="left"/>
      <w:pPr>
        <w:ind w:left="5823" w:hanging="360"/>
      </w:pPr>
      <w:rPr>
        <w:rFonts w:ascii="Courier New" w:hAnsi="Courier New" w:cs="Courier New" w:hint="default"/>
      </w:rPr>
    </w:lvl>
    <w:lvl w:ilvl="8" w:tplc="04050005" w:tentative="1">
      <w:start w:val="1"/>
      <w:numFmt w:val="bullet"/>
      <w:lvlText w:val=""/>
      <w:lvlJc w:val="left"/>
      <w:pPr>
        <w:ind w:left="6543" w:hanging="360"/>
      </w:pPr>
      <w:rPr>
        <w:rFonts w:ascii="Wingdings" w:hAnsi="Wingdings" w:hint="default"/>
      </w:rPr>
    </w:lvl>
  </w:abstractNum>
  <w:abstractNum w:abstractNumId="15">
    <w:nsid w:val="3D176A01"/>
    <w:multiLevelType w:val="hybridMultilevel"/>
    <w:tmpl w:val="EB1AF23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3D3D035A"/>
    <w:multiLevelType w:val="hybridMultilevel"/>
    <w:tmpl w:val="8E5612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8">
    <w:nsid w:val="43332C37"/>
    <w:multiLevelType w:val="multilevel"/>
    <w:tmpl w:val="E55C7646"/>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rPr>
    </w:lvl>
    <w:lvl w:ilvl="2">
      <w:start w:val="1"/>
      <w:numFmt w:val="decimal"/>
      <w:pStyle w:val="NadpisC"/>
      <w:lvlText w:val="%1.%2.%3"/>
      <w:lvlJc w:val="left"/>
      <w:pPr>
        <w:tabs>
          <w:tab w:val="num" w:pos="737"/>
        </w:tabs>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43A025E4"/>
    <w:multiLevelType w:val="hybridMultilevel"/>
    <w:tmpl w:val="816EB8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1">
    <w:nsid w:val="4ABA04B4"/>
    <w:multiLevelType w:val="hybridMultilevel"/>
    <w:tmpl w:val="212033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516C5FF3"/>
    <w:multiLevelType w:val="hybridMultilevel"/>
    <w:tmpl w:val="D9B238C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619A21AE"/>
    <w:multiLevelType w:val="hybridMultilevel"/>
    <w:tmpl w:val="857432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649D15A3"/>
    <w:multiLevelType w:val="hybridMultilevel"/>
    <w:tmpl w:val="6BFC0C84"/>
    <w:lvl w:ilvl="0" w:tplc="0C046E30">
      <w:numFmt w:val="bullet"/>
      <w:lvlText w:val="•"/>
      <w:lvlJc w:val="left"/>
      <w:pPr>
        <w:ind w:left="1785" w:hanging="705"/>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6">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696524FD"/>
    <w:multiLevelType w:val="hybridMultilevel"/>
    <w:tmpl w:val="6CB82C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69F40972"/>
    <w:multiLevelType w:val="hybridMultilevel"/>
    <w:tmpl w:val="0060D40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D1E6CBE"/>
    <w:multiLevelType w:val="hybridMultilevel"/>
    <w:tmpl w:val="F08CBD4E"/>
    <w:lvl w:ilvl="0" w:tplc="0C046E30">
      <w:numFmt w:val="bullet"/>
      <w:lvlText w:val="•"/>
      <w:lvlJc w:val="left"/>
      <w:pPr>
        <w:ind w:left="1785" w:hanging="705"/>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E143A54"/>
    <w:multiLevelType w:val="hybridMultilevel"/>
    <w:tmpl w:val="AEFC7D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EC5392D"/>
    <w:multiLevelType w:val="hybridMultilevel"/>
    <w:tmpl w:val="64AE06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6EE34942"/>
    <w:multiLevelType w:val="hybridMultilevel"/>
    <w:tmpl w:val="FBF8E0A4"/>
    <w:lvl w:ilvl="0" w:tplc="04050001">
      <w:start w:val="1"/>
      <w:numFmt w:val="bullet"/>
      <w:lvlText w:val=""/>
      <w:lvlJc w:val="left"/>
      <w:pPr>
        <w:ind w:left="720" w:hanging="360"/>
      </w:pPr>
      <w:rPr>
        <w:rFonts w:ascii="Symbol" w:hAnsi="Symbol" w:hint="default"/>
      </w:rPr>
    </w:lvl>
    <w:lvl w:ilvl="1" w:tplc="0C046E30">
      <w:numFmt w:val="bullet"/>
      <w:lvlText w:val="•"/>
      <w:lvlJc w:val="left"/>
      <w:pPr>
        <w:ind w:left="1785" w:hanging="705"/>
      </w:pPr>
      <w:rPr>
        <w:rFonts w:ascii="Times New Roman" w:eastAsia="Times New Roman" w:hAnsi="Times New Roman" w:cs="Times New Roman"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nsid w:val="70523D59"/>
    <w:multiLevelType w:val="hybridMultilevel"/>
    <w:tmpl w:val="87507400"/>
    <w:lvl w:ilvl="0" w:tplc="0405000F">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4">
    <w:nsid w:val="719A7B7B"/>
    <w:multiLevelType w:val="hybridMultilevel"/>
    <w:tmpl w:val="CBB0B1B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6">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7">
    <w:nsid w:val="783E2A63"/>
    <w:multiLevelType w:val="hybridMultilevel"/>
    <w:tmpl w:val="B30A0A68"/>
    <w:lvl w:ilvl="0" w:tplc="04050001">
      <w:start w:val="1"/>
      <w:numFmt w:val="bullet"/>
      <w:lvlText w:val=""/>
      <w:lvlJc w:val="left"/>
      <w:pPr>
        <w:ind w:left="1434" w:hanging="360"/>
      </w:pPr>
      <w:rPr>
        <w:rFonts w:ascii="Symbol" w:hAnsi="Symbol" w:hint="default"/>
      </w:rPr>
    </w:lvl>
    <w:lvl w:ilvl="1" w:tplc="04050003" w:tentative="1">
      <w:start w:val="1"/>
      <w:numFmt w:val="bullet"/>
      <w:lvlText w:val="o"/>
      <w:lvlJc w:val="left"/>
      <w:pPr>
        <w:ind w:left="2154" w:hanging="360"/>
      </w:pPr>
      <w:rPr>
        <w:rFonts w:ascii="Courier New" w:hAnsi="Courier New" w:cs="Courier New" w:hint="default"/>
      </w:rPr>
    </w:lvl>
    <w:lvl w:ilvl="2" w:tplc="04050005" w:tentative="1">
      <w:start w:val="1"/>
      <w:numFmt w:val="bullet"/>
      <w:lvlText w:val=""/>
      <w:lvlJc w:val="left"/>
      <w:pPr>
        <w:ind w:left="2874" w:hanging="360"/>
      </w:pPr>
      <w:rPr>
        <w:rFonts w:ascii="Wingdings" w:hAnsi="Wingdings" w:hint="default"/>
      </w:rPr>
    </w:lvl>
    <w:lvl w:ilvl="3" w:tplc="04050001" w:tentative="1">
      <w:start w:val="1"/>
      <w:numFmt w:val="bullet"/>
      <w:lvlText w:val=""/>
      <w:lvlJc w:val="left"/>
      <w:pPr>
        <w:ind w:left="3594" w:hanging="360"/>
      </w:pPr>
      <w:rPr>
        <w:rFonts w:ascii="Symbol" w:hAnsi="Symbol" w:hint="default"/>
      </w:rPr>
    </w:lvl>
    <w:lvl w:ilvl="4" w:tplc="04050003" w:tentative="1">
      <w:start w:val="1"/>
      <w:numFmt w:val="bullet"/>
      <w:lvlText w:val="o"/>
      <w:lvlJc w:val="left"/>
      <w:pPr>
        <w:ind w:left="4314" w:hanging="360"/>
      </w:pPr>
      <w:rPr>
        <w:rFonts w:ascii="Courier New" w:hAnsi="Courier New" w:cs="Courier New" w:hint="default"/>
      </w:rPr>
    </w:lvl>
    <w:lvl w:ilvl="5" w:tplc="04050005" w:tentative="1">
      <w:start w:val="1"/>
      <w:numFmt w:val="bullet"/>
      <w:lvlText w:val=""/>
      <w:lvlJc w:val="left"/>
      <w:pPr>
        <w:ind w:left="5034" w:hanging="360"/>
      </w:pPr>
      <w:rPr>
        <w:rFonts w:ascii="Wingdings" w:hAnsi="Wingdings" w:hint="default"/>
      </w:rPr>
    </w:lvl>
    <w:lvl w:ilvl="6" w:tplc="04050001" w:tentative="1">
      <w:start w:val="1"/>
      <w:numFmt w:val="bullet"/>
      <w:lvlText w:val=""/>
      <w:lvlJc w:val="left"/>
      <w:pPr>
        <w:ind w:left="5754" w:hanging="360"/>
      </w:pPr>
      <w:rPr>
        <w:rFonts w:ascii="Symbol" w:hAnsi="Symbol" w:hint="default"/>
      </w:rPr>
    </w:lvl>
    <w:lvl w:ilvl="7" w:tplc="04050003" w:tentative="1">
      <w:start w:val="1"/>
      <w:numFmt w:val="bullet"/>
      <w:lvlText w:val="o"/>
      <w:lvlJc w:val="left"/>
      <w:pPr>
        <w:ind w:left="6474" w:hanging="360"/>
      </w:pPr>
      <w:rPr>
        <w:rFonts w:ascii="Courier New" w:hAnsi="Courier New" w:cs="Courier New" w:hint="default"/>
      </w:rPr>
    </w:lvl>
    <w:lvl w:ilvl="8" w:tplc="04050005" w:tentative="1">
      <w:start w:val="1"/>
      <w:numFmt w:val="bullet"/>
      <w:lvlText w:val=""/>
      <w:lvlJc w:val="left"/>
      <w:pPr>
        <w:ind w:left="7194" w:hanging="360"/>
      </w:pPr>
      <w:rPr>
        <w:rFonts w:ascii="Wingdings" w:hAnsi="Wingdings" w:hint="default"/>
      </w:rPr>
    </w:lvl>
  </w:abstractNum>
  <w:abstractNum w:abstractNumId="38">
    <w:nsid w:val="78C55D3D"/>
    <w:multiLevelType w:val="hybridMultilevel"/>
    <w:tmpl w:val="5AB67D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7D6F593E"/>
    <w:multiLevelType w:val="hybridMultilevel"/>
    <w:tmpl w:val="B45A931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5"/>
  </w:num>
  <w:num w:numId="2">
    <w:abstractNumId w:val="35"/>
  </w:num>
  <w:num w:numId="3">
    <w:abstractNumId w:val="26"/>
  </w:num>
  <w:num w:numId="4">
    <w:abstractNumId w:val="11"/>
  </w:num>
  <w:num w:numId="5">
    <w:abstractNumId w:val="36"/>
  </w:num>
  <w:num w:numId="6">
    <w:abstractNumId w:val="17"/>
  </w:num>
  <w:num w:numId="7">
    <w:abstractNumId w:val="0"/>
  </w:num>
  <w:num w:numId="8">
    <w:abstractNumId w:val="9"/>
  </w:num>
  <w:num w:numId="9">
    <w:abstractNumId w:val="12"/>
  </w:num>
  <w:num w:numId="10">
    <w:abstractNumId w:val="8"/>
  </w:num>
  <w:num w:numId="11">
    <w:abstractNumId w:val="20"/>
  </w:num>
  <w:num w:numId="12">
    <w:abstractNumId w:val="18"/>
  </w:num>
  <w:num w:numId="13">
    <w:abstractNumId w:val="2"/>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2"/>
  </w:num>
  <w:num w:numId="18">
    <w:abstractNumId w:val="10"/>
  </w:num>
  <w:num w:numId="19">
    <w:abstractNumId w:val="28"/>
  </w:num>
  <w:num w:numId="20">
    <w:abstractNumId w:val="23"/>
  </w:num>
  <w:num w:numId="21">
    <w:abstractNumId w:val="24"/>
  </w:num>
  <w:num w:numId="22">
    <w:abstractNumId w:val="29"/>
  </w:num>
  <w:num w:numId="23">
    <w:abstractNumId w:val="4"/>
  </w:num>
  <w:num w:numId="24">
    <w:abstractNumId w:val="5"/>
  </w:num>
  <w:num w:numId="25">
    <w:abstractNumId w:val="14"/>
  </w:num>
  <w:num w:numId="26">
    <w:abstractNumId w:val="22"/>
  </w:num>
  <w:num w:numId="27">
    <w:abstractNumId w:val="38"/>
  </w:num>
  <w:num w:numId="28">
    <w:abstractNumId w:val="30"/>
  </w:num>
  <w:num w:numId="29">
    <w:abstractNumId w:val="33"/>
  </w:num>
  <w:num w:numId="30">
    <w:abstractNumId w:val="16"/>
  </w:num>
  <w:num w:numId="31">
    <w:abstractNumId w:val="19"/>
  </w:num>
  <w:num w:numId="32">
    <w:abstractNumId w:val="27"/>
  </w:num>
  <w:num w:numId="33">
    <w:abstractNumId w:val="3"/>
  </w:num>
  <w:num w:numId="34">
    <w:abstractNumId w:val="6"/>
  </w:num>
  <w:num w:numId="35">
    <w:abstractNumId w:val="39"/>
  </w:num>
  <w:num w:numId="36">
    <w:abstractNumId w:val="1"/>
  </w:num>
  <w:num w:numId="37">
    <w:abstractNumId w:val="15"/>
  </w:num>
  <w:num w:numId="38">
    <w:abstractNumId w:val="13"/>
  </w:num>
  <w:num w:numId="39">
    <w:abstractNumId w:val="31"/>
  </w:num>
  <w:num w:numId="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7"/>
  </w:num>
  <w:num w:numId="42">
    <w:abstractNumId w:val="7"/>
  </w:num>
  <w:num w:numId="43">
    <w:abstractNumId w:val="34"/>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311F"/>
    <w:rsid w:val="00012D92"/>
    <w:rsid w:val="0001490F"/>
    <w:rsid w:val="00021B84"/>
    <w:rsid w:val="00022DF1"/>
    <w:rsid w:val="00040563"/>
    <w:rsid w:val="00042934"/>
    <w:rsid w:val="00042A02"/>
    <w:rsid w:val="000434F0"/>
    <w:rsid w:val="0005725F"/>
    <w:rsid w:val="000634B8"/>
    <w:rsid w:val="0006478F"/>
    <w:rsid w:val="000656D1"/>
    <w:rsid w:val="0007109B"/>
    <w:rsid w:val="00074442"/>
    <w:rsid w:val="00074743"/>
    <w:rsid w:val="00080A25"/>
    <w:rsid w:val="00084B69"/>
    <w:rsid w:val="00084F50"/>
    <w:rsid w:val="00086104"/>
    <w:rsid w:val="00086B5A"/>
    <w:rsid w:val="000870BF"/>
    <w:rsid w:val="00090497"/>
    <w:rsid w:val="000A0EA4"/>
    <w:rsid w:val="000A6066"/>
    <w:rsid w:val="000A60C0"/>
    <w:rsid w:val="000B26C6"/>
    <w:rsid w:val="000B7B87"/>
    <w:rsid w:val="000E0A4B"/>
    <w:rsid w:val="000E19A8"/>
    <w:rsid w:val="000E2056"/>
    <w:rsid w:val="000E3129"/>
    <w:rsid w:val="000E35D9"/>
    <w:rsid w:val="000F06C8"/>
    <w:rsid w:val="000F2825"/>
    <w:rsid w:val="000F3A46"/>
    <w:rsid w:val="000F48FF"/>
    <w:rsid w:val="00101168"/>
    <w:rsid w:val="0010253F"/>
    <w:rsid w:val="001032C5"/>
    <w:rsid w:val="00103B5B"/>
    <w:rsid w:val="00106D09"/>
    <w:rsid w:val="00125CF3"/>
    <w:rsid w:val="001311CF"/>
    <w:rsid w:val="001323C3"/>
    <w:rsid w:val="00136837"/>
    <w:rsid w:val="00146A75"/>
    <w:rsid w:val="0015407D"/>
    <w:rsid w:val="00154AFB"/>
    <w:rsid w:val="00163294"/>
    <w:rsid w:val="0017193E"/>
    <w:rsid w:val="00177BCF"/>
    <w:rsid w:val="001A05AB"/>
    <w:rsid w:val="001B0DFB"/>
    <w:rsid w:val="001B0F9C"/>
    <w:rsid w:val="001C4285"/>
    <w:rsid w:val="001D5950"/>
    <w:rsid w:val="001E2AB7"/>
    <w:rsid w:val="001F6A3E"/>
    <w:rsid w:val="00203907"/>
    <w:rsid w:val="00203DBB"/>
    <w:rsid w:val="00204EAE"/>
    <w:rsid w:val="00220B2A"/>
    <w:rsid w:val="00221415"/>
    <w:rsid w:val="002276C2"/>
    <w:rsid w:val="00234D65"/>
    <w:rsid w:val="00263A07"/>
    <w:rsid w:val="002734D2"/>
    <w:rsid w:val="00280C5D"/>
    <w:rsid w:val="002A001A"/>
    <w:rsid w:val="002A18E8"/>
    <w:rsid w:val="002A1EFA"/>
    <w:rsid w:val="002A2CCE"/>
    <w:rsid w:val="002A7039"/>
    <w:rsid w:val="002B2D56"/>
    <w:rsid w:val="002B6E8E"/>
    <w:rsid w:val="002C12DE"/>
    <w:rsid w:val="002C1BDB"/>
    <w:rsid w:val="002E53A4"/>
    <w:rsid w:val="002F055B"/>
    <w:rsid w:val="002F3FE3"/>
    <w:rsid w:val="002F4985"/>
    <w:rsid w:val="00302A68"/>
    <w:rsid w:val="0030402B"/>
    <w:rsid w:val="003120A7"/>
    <w:rsid w:val="00327AD4"/>
    <w:rsid w:val="00334840"/>
    <w:rsid w:val="00352824"/>
    <w:rsid w:val="00370805"/>
    <w:rsid w:val="00372A43"/>
    <w:rsid w:val="0037419D"/>
    <w:rsid w:val="003761A7"/>
    <w:rsid w:val="00383411"/>
    <w:rsid w:val="003854B9"/>
    <w:rsid w:val="003A1F95"/>
    <w:rsid w:val="003A320B"/>
    <w:rsid w:val="003B1E7F"/>
    <w:rsid w:val="003C7B1C"/>
    <w:rsid w:val="003D2421"/>
    <w:rsid w:val="003D48E9"/>
    <w:rsid w:val="003F0F0F"/>
    <w:rsid w:val="003F0F94"/>
    <w:rsid w:val="003F0FE7"/>
    <w:rsid w:val="003F2BF4"/>
    <w:rsid w:val="003F61E2"/>
    <w:rsid w:val="004248EC"/>
    <w:rsid w:val="00425AB8"/>
    <w:rsid w:val="00426297"/>
    <w:rsid w:val="00431DD7"/>
    <w:rsid w:val="0045243E"/>
    <w:rsid w:val="00453161"/>
    <w:rsid w:val="00456218"/>
    <w:rsid w:val="00457DBE"/>
    <w:rsid w:val="00464FAA"/>
    <w:rsid w:val="004671EC"/>
    <w:rsid w:val="00472B93"/>
    <w:rsid w:val="00477C60"/>
    <w:rsid w:val="004802EB"/>
    <w:rsid w:val="00485C07"/>
    <w:rsid w:val="00492940"/>
    <w:rsid w:val="004B34A8"/>
    <w:rsid w:val="004C0516"/>
    <w:rsid w:val="004C0C8C"/>
    <w:rsid w:val="004D6079"/>
    <w:rsid w:val="004F32D2"/>
    <w:rsid w:val="004F434E"/>
    <w:rsid w:val="004F565E"/>
    <w:rsid w:val="004F5885"/>
    <w:rsid w:val="005110D5"/>
    <w:rsid w:val="005113B1"/>
    <w:rsid w:val="00514883"/>
    <w:rsid w:val="005178D0"/>
    <w:rsid w:val="00530CF5"/>
    <w:rsid w:val="00530E53"/>
    <w:rsid w:val="00533D24"/>
    <w:rsid w:val="00543433"/>
    <w:rsid w:val="00552A8A"/>
    <w:rsid w:val="005652CB"/>
    <w:rsid w:val="00570379"/>
    <w:rsid w:val="00570991"/>
    <w:rsid w:val="00583B4C"/>
    <w:rsid w:val="00586297"/>
    <w:rsid w:val="0058674C"/>
    <w:rsid w:val="00586E3E"/>
    <w:rsid w:val="005871CC"/>
    <w:rsid w:val="00595350"/>
    <w:rsid w:val="005B472A"/>
    <w:rsid w:val="005C08A4"/>
    <w:rsid w:val="005C10C1"/>
    <w:rsid w:val="005C46A2"/>
    <w:rsid w:val="005D19A7"/>
    <w:rsid w:val="005D6C29"/>
    <w:rsid w:val="005E37A9"/>
    <w:rsid w:val="005F1EF9"/>
    <w:rsid w:val="005F2787"/>
    <w:rsid w:val="006168D8"/>
    <w:rsid w:val="00623DE2"/>
    <w:rsid w:val="006279C4"/>
    <w:rsid w:val="0064700A"/>
    <w:rsid w:val="00664A2B"/>
    <w:rsid w:val="006849D3"/>
    <w:rsid w:val="006961D0"/>
    <w:rsid w:val="00697C58"/>
    <w:rsid w:val="006A1085"/>
    <w:rsid w:val="006A7489"/>
    <w:rsid w:val="006B1D32"/>
    <w:rsid w:val="006B5811"/>
    <w:rsid w:val="006C33C2"/>
    <w:rsid w:val="006E6E7E"/>
    <w:rsid w:val="006F15C7"/>
    <w:rsid w:val="00704CF2"/>
    <w:rsid w:val="00712084"/>
    <w:rsid w:val="0071776D"/>
    <w:rsid w:val="00732913"/>
    <w:rsid w:val="00732C40"/>
    <w:rsid w:val="00736B41"/>
    <w:rsid w:val="007473E5"/>
    <w:rsid w:val="007548C9"/>
    <w:rsid w:val="00756ECD"/>
    <w:rsid w:val="00765CE1"/>
    <w:rsid w:val="00765D07"/>
    <w:rsid w:val="007744D2"/>
    <w:rsid w:val="007800CC"/>
    <w:rsid w:val="0078567F"/>
    <w:rsid w:val="00787290"/>
    <w:rsid w:val="00787E8C"/>
    <w:rsid w:val="00793F3C"/>
    <w:rsid w:val="0079624F"/>
    <w:rsid w:val="007A7D60"/>
    <w:rsid w:val="007B1288"/>
    <w:rsid w:val="007B5DAD"/>
    <w:rsid w:val="007C1DD0"/>
    <w:rsid w:val="007D3898"/>
    <w:rsid w:val="007D450E"/>
    <w:rsid w:val="007D6C0D"/>
    <w:rsid w:val="00803CCD"/>
    <w:rsid w:val="00814A1A"/>
    <w:rsid w:val="00824761"/>
    <w:rsid w:val="00834407"/>
    <w:rsid w:val="00834611"/>
    <w:rsid w:val="00834E76"/>
    <w:rsid w:val="00835A97"/>
    <w:rsid w:val="008371A2"/>
    <w:rsid w:val="00837373"/>
    <w:rsid w:val="008373AF"/>
    <w:rsid w:val="00843043"/>
    <w:rsid w:val="00850AD4"/>
    <w:rsid w:val="00851446"/>
    <w:rsid w:val="008627CD"/>
    <w:rsid w:val="00865686"/>
    <w:rsid w:val="00871141"/>
    <w:rsid w:val="00873958"/>
    <w:rsid w:val="00895883"/>
    <w:rsid w:val="00897BC7"/>
    <w:rsid w:val="008A2F0A"/>
    <w:rsid w:val="008B4196"/>
    <w:rsid w:val="008B5DD7"/>
    <w:rsid w:val="008C3A85"/>
    <w:rsid w:val="008D2829"/>
    <w:rsid w:val="008D3188"/>
    <w:rsid w:val="008D6881"/>
    <w:rsid w:val="008F1B28"/>
    <w:rsid w:val="008F4F3B"/>
    <w:rsid w:val="00906106"/>
    <w:rsid w:val="00907464"/>
    <w:rsid w:val="0091311F"/>
    <w:rsid w:val="009200BD"/>
    <w:rsid w:val="0092160D"/>
    <w:rsid w:val="00924774"/>
    <w:rsid w:val="009413DC"/>
    <w:rsid w:val="009446E3"/>
    <w:rsid w:val="00944D74"/>
    <w:rsid w:val="00946982"/>
    <w:rsid w:val="00951047"/>
    <w:rsid w:val="00956378"/>
    <w:rsid w:val="00971D37"/>
    <w:rsid w:val="0097455F"/>
    <w:rsid w:val="009831CC"/>
    <w:rsid w:val="00985FB5"/>
    <w:rsid w:val="00996ED1"/>
    <w:rsid w:val="009A2B36"/>
    <w:rsid w:val="009C1B8E"/>
    <w:rsid w:val="009C6333"/>
    <w:rsid w:val="009E3B9F"/>
    <w:rsid w:val="009E5B4D"/>
    <w:rsid w:val="009E702F"/>
    <w:rsid w:val="009E7B02"/>
    <w:rsid w:val="009F14DF"/>
    <w:rsid w:val="00A04239"/>
    <w:rsid w:val="00A2276E"/>
    <w:rsid w:val="00A24815"/>
    <w:rsid w:val="00A306FF"/>
    <w:rsid w:val="00A34D5C"/>
    <w:rsid w:val="00A352ED"/>
    <w:rsid w:val="00A5000C"/>
    <w:rsid w:val="00A514DB"/>
    <w:rsid w:val="00A51A02"/>
    <w:rsid w:val="00A529BF"/>
    <w:rsid w:val="00A60186"/>
    <w:rsid w:val="00A66833"/>
    <w:rsid w:val="00A7373B"/>
    <w:rsid w:val="00A74648"/>
    <w:rsid w:val="00A76414"/>
    <w:rsid w:val="00A7796A"/>
    <w:rsid w:val="00A820E8"/>
    <w:rsid w:val="00A84D12"/>
    <w:rsid w:val="00A95D54"/>
    <w:rsid w:val="00AA2D97"/>
    <w:rsid w:val="00AA4059"/>
    <w:rsid w:val="00AC00E1"/>
    <w:rsid w:val="00AC1207"/>
    <w:rsid w:val="00AD0CBC"/>
    <w:rsid w:val="00AD1B6C"/>
    <w:rsid w:val="00AD434E"/>
    <w:rsid w:val="00AE354A"/>
    <w:rsid w:val="00AE73A9"/>
    <w:rsid w:val="00AE7F59"/>
    <w:rsid w:val="00AF1433"/>
    <w:rsid w:val="00AF3C78"/>
    <w:rsid w:val="00AF7D15"/>
    <w:rsid w:val="00B14763"/>
    <w:rsid w:val="00B200FE"/>
    <w:rsid w:val="00B3031D"/>
    <w:rsid w:val="00B341B4"/>
    <w:rsid w:val="00B362CD"/>
    <w:rsid w:val="00B41555"/>
    <w:rsid w:val="00B507F4"/>
    <w:rsid w:val="00B50FAC"/>
    <w:rsid w:val="00B64521"/>
    <w:rsid w:val="00B66427"/>
    <w:rsid w:val="00B70E26"/>
    <w:rsid w:val="00B746B7"/>
    <w:rsid w:val="00B7595A"/>
    <w:rsid w:val="00B77311"/>
    <w:rsid w:val="00B81C6B"/>
    <w:rsid w:val="00B83362"/>
    <w:rsid w:val="00B84581"/>
    <w:rsid w:val="00B85532"/>
    <w:rsid w:val="00B9199A"/>
    <w:rsid w:val="00B933C7"/>
    <w:rsid w:val="00B94481"/>
    <w:rsid w:val="00BA446F"/>
    <w:rsid w:val="00BB55B1"/>
    <w:rsid w:val="00BC274F"/>
    <w:rsid w:val="00BC407D"/>
    <w:rsid w:val="00BC58FD"/>
    <w:rsid w:val="00BC71A8"/>
    <w:rsid w:val="00BC793A"/>
    <w:rsid w:val="00BD34DF"/>
    <w:rsid w:val="00BE1A43"/>
    <w:rsid w:val="00C00E28"/>
    <w:rsid w:val="00C26DCD"/>
    <w:rsid w:val="00C33C90"/>
    <w:rsid w:val="00C33F40"/>
    <w:rsid w:val="00C3559F"/>
    <w:rsid w:val="00C37C3F"/>
    <w:rsid w:val="00C45A0D"/>
    <w:rsid w:val="00C52CE8"/>
    <w:rsid w:val="00C547A0"/>
    <w:rsid w:val="00C6537E"/>
    <w:rsid w:val="00C7032E"/>
    <w:rsid w:val="00C70452"/>
    <w:rsid w:val="00C71268"/>
    <w:rsid w:val="00C72056"/>
    <w:rsid w:val="00C918B9"/>
    <w:rsid w:val="00C93AAF"/>
    <w:rsid w:val="00CA0529"/>
    <w:rsid w:val="00CA61B2"/>
    <w:rsid w:val="00CC510A"/>
    <w:rsid w:val="00CE1BA9"/>
    <w:rsid w:val="00CF0FD0"/>
    <w:rsid w:val="00CF1E98"/>
    <w:rsid w:val="00D04317"/>
    <w:rsid w:val="00D069E3"/>
    <w:rsid w:val="00D17C4F"/>
    <w:rsid w:val="00D23655"/>
    <w:rsid w:val="00D23FFC"/>
    <w:rsid w:val="00D31310"/>
    <w:rsid w:val="00D5221D"/>
    <w:rsid w:val="00D5299A"/>
    <w:rsid w:val="00D55EBE"/>
    <w:rsid w:val="00D57FA1"/>
    <w:rsid w:val="00D66031"/>
    <w:rsid w:val="00D70095"/>
    <w:rsid w:val="00D81389"/>
    <w:rsid w:val="00D82DF2"/>
    <w:rsid w:val="00D85037"/>
    <w:rsid w:val="00D94673"/>
    <w:rsid w:val="00D969E0"/>
    <w:rsid w:val="00D9728F"/>
    <w:rsid w:val="00DA6597"/>
    <w:rsid w:val="00DB4D20"/>
    <w:rsid w:val="00DD2AD8"/>
    <w:rsid w:val="00DD770C"/>
    <w:rsid w:val="00DE3C26"/>
    <w:rsid w:val="00DF1464"/>
    <w:rsid w:val="00DF2898"/>
    <w:rsid w:val="00E0133C"/>
    <w:rsid w:val="00E112DA"/>
    <w:rsid w:val="00E174D5"/>
    <w:rsid w:val="00E27972"/>
    <w:rsid w:val="00E36A4D"/>
    <w:rsid w:val="00E40951"/>
    <w:rsid w:val="00E449DF"/>
    <w:rsid w:val="00E46201"/>
    <w:rsid w:val="00E466BA"/>
    <w:rsid w:val="00E52258"/>
    <w:rsid w:val="00E57175"/>
    <w:rsid w:val="00E72267"/>
    <w:rsid w:val="00E814A5"/>
    <w:rsid w:val="00E859B0"/>
    <w:rsid w:val="00E875F0"/>
    <w:rsid w:val="00EA01BB"/>
    <w:rsid w:val="00EA2241"/>
    <w:rsid w:val="00EA2770"/>
    <w:rsid w:val="00ED5797"/>
    <w:rsid w:val="00ED7CC7"/>
    <w:rsid w:val="00EE6557"/>
    <w:rsid w:val="00EE7677"/>
    <w:rsid w:val="00EE7DA5"/>
    <w:rsid w:val="00EF0E0B"/>
    <w:rsid w:val="00EF2093"/>
    <w:rsid w:val="00EF5E0F"/>
    <w:rsid w:val="00F066FA"/>
    <w:rsid w:val="00F06BF3"/>
    <w:rsid w:val="00F06E91"/>
    <w:rsid w:val="00F14B75"/>
    <w:rsid w:val="00F15FDC"/>
    <w:rsid w:val="00F17653"/>
    <w:rsid w:val="00F266E0"/>
    <w:rsid w:val="00F26BC4"/>
    <w:rsid w:val="00F2707A"/>
    <w:rsid w:val="00F276CC"/>
    <w:rsid w:val="00F307D8"/>
    <w:rsid w:val="00F379D4"/>
    <w:rsid w:val="00F5745B"/>
    <w:rsid w:val="00F613B8"/>
    <w:rsid w:val="00F65FEA"/>
    <w:rsid w:val="00F7388A"/>
    <w:rsid w:val="00F74E7F"/>
    <w:rsid w:val="00FA3641"/>
    <w:rsid w:val="00FA45B4"/>
    <w:rsid w:val="00FA62CD"/>
    <w:rsid w:val="00FB27DD"/>
    <w:rsid w:val="00FB5C9C"/>
    <w:rsid w:val="00FC1526"/>
    <w:rsid w:val="00FC5100"/>
    <w:rsid w:val="00FC71A9"/>
    <w:rsid w:val="00FE1625"/>
    <w:rsid w:val="00FE19C0"/>
    <w:rsid w:val="00FE3094"/>
    <w:rsid w:val="00FF04BF"/>
    <w:rsid w:val="00FF28B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D1E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W1)" w:eastAsia="Times New Roman" w:hAnsi="Times New (W1)" w:cs="Times New Roman"/>
        <w:lang w:val="cs-CZ" w:eastAsia="cs-CZ"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B70E26"/>
    <w:pPr>
      <w:spacing w:after="12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paragraph" w:styleId="Textbubliny">
    <w:name w:val="Balloon Text"/>
    <w:basedOn w:val="Normln"/>
    <w:link w:val="TextbublinyChar"/>
    <w:rsid w:val="002A001A"/>
    <w:rPr>
      <w:rFonts w:ascii="Tahoma" w:hAnsi="Tahoma" w:cs="Tahoma"/>
      <w:sz w:val="16"/>
      <w:szCs w:val="16"/>
    </w:rPr>
  </w:style>
  <w:style w:type="character" w:customStyle="1" w:styleId="TextbublinyChar">
    <w:name w:val="Text bubliny Char"/>
    <w:basedOn w:val="Standardnpsmoodstavce"/>
    <w:link w:val="Textbubliny"/>
    <w:rsid w:val="002A001A"/>
    <w:rPr>
      <w:rFonts w:ascii="Tahoma" w:hAnsi="Tahoma" w:cs="Tahoma"/>
      <w:sz w:val="16"/>
      <w:szCs w:val="16"/>
    </w:rPr>
  </w:style>
  <w:style w:type="paragraph" w:styleId="Textpoznpodarou">
    <w:name w:val="footnote text"/>
    <w:basedOn w:val="Normln"/>
    <w:link w:val="TextpoznpodarouChar"/>
    <w:rsid w:val="00BE1A43"/>
    <w:rPr>
      <w:sz w:val="20"/>
      <w:szCs w:val="20"/>
    </w:rPr>
  </w:style>
  <w:style w:type="character" w:customStyle="1" w:styleId="TextpoznpodarouChar">
    <w:name w:val="Text pozn. pod čarou Char"/>
    <w:basedOn w:val="Standardnpsmoodstavce"/>
    <w:link w:val="Textpoznpodarou"/>
    <w:rsid w:val="00BE1A43"/>
  </w:style>
  <w:style w:type="character" w:styleId="Znakapoznpodarou">
    <w:name w:val="footnote reference"/>
    <w:basedOn w:val="Standardnpsmoodstavce"/>
    <w:rsid w:val="00BE1A43"/>
    <w:rPr>
      <w:vertAlign w:val="superscript"/>
    </w:rPr>
  </w:style>
  <w:style w:type="paragraph" w:styleId="Titulek">
    <w:name w:val="caption"/>
    <w:basedOn w:val="Normln"/>
    <w:next w:val="Normln"/>
    <w:unhideWhenUsed/>
    <w:qFormat/>
    <w:rsid w:val="004C0516"/>
    <w:pPr>
      <w:spacing w:after="200"/>
    </w:pPr>
    <w:rPr>
      <w:b/>
      <w:bCs/>
      <w:color w:val="4F81BD" w:themeColor="accent1"/>
      <w:sz w:val="18"/>
      <w:szCs w:val="18"/>
    </w:rPr>
  </w:style>
  <w:style w:type="paragraph" w:styleId="Odstavecseseznamem">
    <w:name w:val="List Paragraph"/>
    <w:basedOn w:val="Normln"/>
    <w:uiPriority w:val="34"/>
    <w:qFormat/>
    <w:rsid w:val="008B5DD7"/>
    <w:pPr>
      <w:ind w:left="720"/>
      <w:contextualSpacing/>
    </w:pPr>
  </w:style>
  <w:style w:type="paragraph" w:styleId="Seznamobrzk">
    <w:name w:val="table of figures"/>
    <w:basedOn w:val="Normln"/>
    <w:next w:val="Normln"/>
    <w:uiPriority w:val="99"/>
    <w:rsid w:val="00D23FFC"/>
  </w:style>
  <w:style w:type="paragraph" w:styleId="FormtovanvHTML">
    <w:name w:val="HTML Preformatted"/>
    <w:basedOn w:val="Normln"/>
    <w:link w:val="FormtovanvHTMLChar"/>
    <w:uiPriority w:val="99"/>
    <w:unhideWhenUsed/>
    <w:rsid w:val="00E7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FormtovanvHTMLChar">
    <w:name w:val="Formátovaný v HTML Char"/>
    <w:basedOn w:val="Standardnpsmoodstavce"/>
    <w:link w:val="FormtovanvHTML"/>
    <w:uiPriority w:val="99"/>
    <w:rsid w:val="00E72267"/>
    <w:rPr>
      <w:rFonts w:ascii="Courier New" w:hAnsi="Courier New" w:cs="Courier New"/>
    </w:rPr>
  </w:style>
  <w:style w:type="character" w:styleId="KdHTML">
    <w:name w:val="HTML Code"/>
    <w:basedOn w:val="Standardnpsmoodstavce"/>
    <w:uiPriority w:val="99"/>
    <w:unhideWhenUsed/>
    <w:rsid w:val="00E72267"/>
    <w:rPr>
      <w:rFonts w:ascii="Courier New" w:eastAsia="Times New Roman" w:hAnsi="Courier New" w:cs="Courier New"/>
      <w:sz w:val="20"/>
      <w:szCs w:val="20"/>
    </w:rPr>
  </w:style>
  <w:style w:type="table" w:styleId="Svtlmkazvraznn5">
    <w:name w:val="Light Grid Accent 5"/>
    <w:basedOn w:val="Normlntabulka"/>
    <w:uiPriority w:val="62"/>
    <w:rsid w:val="009831C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Zstupntext">
    <w:name w:val="Placeholder Text"/>
    <w:basedOn w:val="Standardnpsmoodstavce"/>
    <w:uiPriority w:val="99"/>
    <w:semiHidden/>
    <w:rsid w:val="00F7388A"/>
    <w:rPr>
      <w:color w:val="808080"/>
    </w:rPr>
  </w:style>
  <w:style w:type="paragraph" w:styleId="Normlnweb">
    <w:name w:val="Normal (Web)"/>
    <w:basedOn w:val="Normln"/>
    <w:uiPriority w:val="99"/>
    <w:unhideWhenUsed/>
    <w:rsid w:val="00843043"/>
    <w:pPr>
      <w:spacing w:before="100" w:beforeAutospacing="1" w:after="100" w:afterAutospacing="1"/>
    </w:pPr>
    <w:rPr>
      <w:rFonts w:ascii="Times New Roman" w:hAnsi="Times New Roman"/>
    </w:rPr>
  </w:style>
  <w:style w:type="character" w:styleId="Siln">
    <w:name w:val="Strong"/>
    <w:basedOn w:val="Standardnpsmoodstavce"/>
    <w:uiPriority w:val="22"/>
    <w:qFormat/>
    <w:rsid w:val="00843043"/>
    <w:rPr>
      <w:b/>
      <w:bCs/>
    </w:rPr>
  </w:style>
  <w:style w:type="paragraph" w:customStyle="1" w:styleId="Default">
    <w:name w:val="Default"/>
    <w:rsid w:val="002734D2"/>
    <w:pPr>
      <w:autoSpaceDE w:val="0"/>
      <w:autoSpaceDN w:val="0"/>
      <w:adjustRightInd w:val="0"/>
    </w:pPr>
    <w:rPr>
      <w:rFonts w:ascii="Times New Roman" w:hAnsi="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W1)" w:eastAsia="Times New Roman" w:hAnsi="Times New (W1)" w:cs="Times New Roman"/>
        <w:lang w:val="cs-CZ" w:eastAsia="cs-CZ"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B70E26"/>
    <w:pPr>
      <w:spacing w:after="12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paragraph" w:styleId="Textbubliny">
    <w:name w:val="Balloon Text"/>
    <w:basedOn w:val="Normln"/>
    <w:link w:val="TextbublinyChar"/>
    <w:rsid w:val="002A001A"/>
    <w:rPr>
      <w:rFonts w:ascii="Tahoma" w:hAnsi="Tahoma" w:cs="Tahoma"/>
      <w:sz w:val="16"/>
      <w:szCs w:val="16"/>
    </w:rPr>
  </w:style>
  <w:style w:type="character" w:customStyle="1" w:styleId="TextbublinyChar">
    <w:name w:val="Text bubliny Char"/>
    <w:basedOn w:val="Standardnpsmoodstavce"/>
    <w:link w:val="Textbubliny"/>
    <w:rsid w:val="002A001A"/>
    <w:rPr>
      <w:rFonts w:ascii="Tahoma" w:hAnsi="Tahoma" w:cs="Tahoma"/>
      <w:sz w:val="16"/>
      <w:szCs w:val="16"/>
    </w:rPr>
  </w:style>
  <w:style w:type="paragraph" w:styleId="Textpoznpodarou">
    <w:name w:val="footnote text"/>
    <w:basedOn w:val="Normln"/>
    <w:link w:val="TextpoznpodarouChar"/>
    <w:rsid w:val="00BE1A43"/>
    <w:rPr>
      <w:sz w:val="20"/>
      <w:szCs w:val="20"/>
    </w:rPr>
  </w:style>
  <w:style w:type="character" w:customStyle="1" w:styleId="TextpoznpodarouChar">
    <w:name w:val="Text pozn. pod čarou Char"/>
    <w:basedOn w:val="Standardnpsmoodstavce"/>
    <w:link w:val="Textpoznpodarou"/>
    <w:rsid w:val="00BE1A43"/>
  </w:style>
  <w:style w:type="character" w:styleId="Znakapoznpodarou">
    <w:name w:val="footnote reference"/>
    <w:basedOn w:val="Standardnpsmoodstavce"/>
    <w:rsid w:val="00BE1A43"/>
    <w:rPr>
      <w:vertAlign w:val="superscript"/>
    </w:rPr>
  </w:style>
  <w:style w:type="paragraph" w:styleId="Titulek">
    <w:name w:val="caption"/>
    <w:basedOn w:val="Normln"/>
    <w:next w:val="Normln"/>
    <w:unhideWhenUsed/>
    <w:qFormat/>
    <w:rsid w:val="004C0516"/>
    <w:pPr>
      <w:spacing w:after="200"/>
    </w:pPr>
    <w:rPr>
      <w:b/>
      <w:bCs/>
      <w:color w:val="4F81BD" w:themeColor="accent1"/>
      <w:sz w:val="18"/>
      <w:szCs w:val="18"/>
    </w:rPr>
  </w:style>
  <w:style w:type="paragraph" w:styleId="Odstavecseseznamem">
    <w:name w:val="List Paragraph"/>
    <w:basedOn w:val="Normln"/>
    <w:uiPriority w:val="34"/>
    <w:qFormat/>
    <w:rsid w:val="008B5DD7"/>
    <w:pPr>
      <w:ind w:left="720"/>
      <w:contextualSpacing/>
    </w:pPr>
  </w:style>
  <w:style w:type="paragraph" w:styleId="Seznamobrzk">
    <w:name w:val="table of figures"/>
    <w:basedOn w:val="Normln"/>
    <w:next w:val="Normln"/>
    <w:uiPriority w:val="99"/>
    <w:rsid w:val="00D23FFC"/>
  </w:style>
  <w:style w:type="paragraph" w:styleId="FormtovanvHTML">
    <w:name w:val="HTML Preformatted"/>
    <w:basedOn w:val="Normln"/>
    <w:link w:val="FormtovanvHTMLChar"/>
    <w:uiPriority w:val="99"/>
    <w:unhideWhenUsed/>
    <w:rsid w:val="00E7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FormtovanvHTMLChar">
    <w:name w:val="Formátovaný v HTML Char"/>
    <w:basedOn w:val="Standardnpsmoodstavce"/>
    <w:link w:val="FormtovanvHTML"/>
    <w:uiPriority w:val="99"/>
    <w:rsid w:val="00E72267"/>
    <w:rPr>
      <w:rFonts w:ascii="Courier New" w:hAnsi="Courier New" w:cs="Courier New"/>
    </w:rPr>
  </w:style>
  <w:style w:type="character" w:styleId="KdHTML">
    <w:name w:val="HTML Code"/>
    <w:basedOn w:val="Standardnpsmoodstavce"/>
    <w:uiPriority w:val="99"/>
    <w:unhideWhenUsed/>
    <w:rsid w:val="00E72267"/>
    <w:rPr>
      <w:rFonts w:ascii="Courier New" w:eastAsia="Times New Roman" w:hAnsi="Courier New" w:cs="Courier New"/>
      <w:sz w:val="20"/>
      <w:szCs w:val="20"/>
    </w:rPr>
  </w:style>
  <w:style w:type="table" w:styleId="Svtlmkazvraznn5">
    <w:name w:val="Light Grid Accent 5"/>
    <w:basedOn w:val="Normlntabulka"/>
    <w:uiPriority w:val="62"/>
    <w:rsid w:val="009831C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Zstupntext">
    <w:name w:val="Placeholder Text"/>
    <w:basedOn w:val="Standardnpsmoodstavce"/>
    <w:uiPriority w:val="99"/>
    <w:semiHidden/>
    <w:rsid w:val="00F7388A"/>
    <w:rPr>
      <w:color w:val="808080"/>
    </w:rPr>
  </w:style>
  <w:style w:type="paragraph" w:styleId="Normlnweb">
    <w:name w:val="Normal (Web)"/>
    <w:basedOn w:val="Normln"/>
    <w:uiPriority w:val="99"/>
    <w:unhideWhenUsed/>
    <w:rsid w:val="00843043"/>
    <w:pPr>
      <w:spacing w:before="100" w:beforeAutospacing="1" w:after="100" w:afterAutospacing="1"/>
    </w:pPr>
    <w:rPr>
      <w:rFonts w:ascii="Times New Roman" w:hAnsi="Times New Roman"/>
    </w:rPr>
  </w:style>
  <w:style w:type="character" w:styleId="Siln">
    <w:name w:val="Strong"/>
    <w:basedOn w:val="Standardnpsmoodstavce"/>
    <w:uiPriority w:val="22"/>
    <w:qFormat/>
    <w:rsid w:val="00843043"/>
    <w:rPr>
      <w:b/>
      <w:bCs/>
    </w:rPr>
  </w:style>
  <w:style w:type="paragraph" w:customStyle="1" w:styleId="Default">
    <w:name w:val="Default"/>
    <w:rsid w:val="002734D2"/>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834204">
      <w:bodyDiv w:val="1"/>
      <w:marLeft w:val="0"/>
      <w:marRight w:val="0"/>
      <w:marTop w:val="0"/>
      <w:marBottom w:val="0"/>
      <w:divBdr>
        <w:top w:val="none" w:sz="0" w:space="0" w:color="auto"/>
        <w:left w:val="none" w:sz="0" w:space="0" w:color="auto"/>
        <w:bottom w:val="none" w:sz="0" w:space="0" w:color="auto"/>
        <w:right w:val="none" w:sz="0" w:space="0" w:color="auto"/>
      </w:divBdr>
    </w:div>
    <w:div w:id="359013280">
      <w:bodyDiv w:val="1"/>
      <w:marLeft w:val="0"/>
      <w:marRight w:val="0"/>
      <w:marTop w:val="0"/>
      <w:marBottom w:val="0"/>
      <w:divBdr>
        <w:top w:val="none" w:sz="0" w:space="0" w:color="auto"/>
        <w:left w:val="none" w:sz="0" w:space="0" w:color="auto"/>
        <w:bottom w:val="none" w:sz="0" w:space="0" w:color="auto"/>
        <w:right w:val="none" w:sz="0" w:space="0" w:color="auto"/>
      </w:divBdr>
      <w:divsChild>
        <w:div w:id="880940327">
          <w:marLeft w:val="0"/>
          <w:marRight w:val="0"/>
          <w:marTop w:val="0"/>
          <w:marBottom w:val="0"/>
          <w:divBdr>
            <w:top w:val="none" w:sz="0" w:space="0" w:color="auto"/>
            <w:left w:val="none" w:sz="0" w:space="0" w:color="auto"/>
            <w:bottom w:val="none" w:sz="0" w:space="0" w:color="auto"/>
            <w:right w:val="none" w:sz="0" w:space="0" w:color="auto"/>
          </w:divBdr>
        </w:div>
      </w:divsChild>
    </w:div>
    <w:div w:id="548415361">
      <w:bodyDiv w:val="1"/>
      <w:marLeft w:val="0"/>
      <w:marRight w:val="0"/>
      <w:marTop w:val="0"/>
      <w:marBottom w:val="0"/>
      <w:divBdr>
        <w:top w:val="none" w:sz="0" w:space="0" w:color="auto"/>
        <w:left w:val="none" w:sz="0" w:space="0" w:color="auto"/>
        <w:bottom w:val="none" w:sz="0" w:space="0" w:color="auto"/>
        <w:right w:val="none" w:sz="0" w:space="0" w:color="auto"/>
      </w:divBdr>
    </w:div>
    <w:div w:id="575282964">
      <w:bodyDiv w:val="1"/>
      <w:marLeft w:val="0"/>
      <w:marRight w:val="0"/>
      <w:marTop w:val="0"/>
      <w:marBottom w:val="0"/>
      <w:divBdr>
        <w:top w:val="none" w:sz="0" w:space="0" w:color="auto"/>
        <w:left w:val="none" w:sz="0" w:space="0" w:color="auto"/>
        <w:bottom w:val="none" w:sz="0" w:space="0" w:color="auto"/>
        <w:right w:val="none" w:sz="0" w:space="0" w:color="auto"/>
      </w:divBdr>
      <w:divsChild>
        <w:div w:id="1980189500">
          <w:marLeft w:val="0"/>
          <w:marRight w:val="0"/>
          <w:marTop w:val="0"/>
          <w:marBottom w:val="0"/>
          <w:divBdr>
            <w:top w:val="none" w:sz="0" w:space="0" w:color="auto"/>
            <w:left w:val="none" w:sz="0" w:space="0" w:color="auto"/>
            <w:bottom w:val="none" w:sz="0" w:space="0" w:color="auto"/>
            <w:right w:val="none" w:sz="0" w:space="0" w:color="auto"/>
          </w:divBdr>
        </w:div>
        <w:div w:id="1456371163">
          <w:marLeft w:val="0"/>
          <w:marRight w:val="0"/>
          <w:marTop w:val="0"/>
          <w:marBottom w:val="0"/>
          <w:divBdr>
            <w:top w:val="none" w:sz="0" w:space="0" w:color="auto"/>
            <w:left w:val="none" w:sz="0" w:space="0" w:color="auto"/>
            <w:bottom w:val="none" w:sz="0" w:space="0" w:color="auto"/>
            <w:right w:val="none" w:sz="0" w:space="0" w:color="auto"/>
          </w:divBdr>
        </w:div>
        <w:div w:id="1945454972">
          <w:marLeft w:val="0"/>
          <w:marRight w:val="0"/>
          <w:marTop w:val="0"/>
          <w:marBottom w:val="0"/>
          <w:divBdr>
            <w:top w:val="none" w:sz="0" w:space="0" w:color="auto"/>
            <w:left w:val="none" w:sz="0" w:space="0" w:color="auto"/>
            <w:bottom w:val="none" w:sz="0" w:space="0" w:color="auto"/>
            <w:right w:val="none" w:sz="0" w:space="0" w:color="auto"/>
          </w:divBdr>
        </w:div>
        <w:div w:id="853417908">
          <w:marLeft w:val="0"/>
          <w:marRight w:val="0"/>
          <w:marTop w:val="0"/>
          <w:marBottom w:val="0"/>
          <w:divBdr>
            <w:top w:val="none" w:sz="0" w:space="0" w:color="auto"/>
            <w:left w:val="none" w:sz="0" w:space="0" w:color="auto"/>
            <w:bottom w:val="none" w:sz="0" w:space="0" w:color="auto"/>
            <w:right w:val="none" w:sz="0" w:space="0" w:color="auto"/>
          </w:divBdr>
        </w:div>
        <w:div w:id="1091316065">
          <w:marLeft w:val="0"/>
          <w:marRight w:val="0"/>
          <w:marTop w:val="0"/>
          <w:marBottom w:val="0"/>
          <w:divBdr>
            <w:top w:val="none" w:sz="0" w:space="0" w:color="auto"/>
            <w:left w:val="none" w:sz="0" w:space="0" w:color="auto"/>
            <w:bottom w:val="none" w:sz="0" w:space="0" w:color="auto"/>
            <w:right w:val="none" w:sz="0" w:space="0" w:color="auto"/>
          </w:divBdr>
        </w:div>
        <w:div w:id="207837110">
          <w:marLeft w:val="0"/>
          <w:marRight w:val="0"/>
          <w:marTop w:val="0"/>
          <w:marBottom w:val="0"/>
          <w:divBdr>
            <w:top w:val="none" w:sz="0" w:space="0" w:color="auto"/>
            <w:left w:val="none" w:sz="0" w:space="0" w:color="auto"/>
            <w:bottom w:val="none" w:sz="0" w:space="0" w:color="auto"/>
            <w:right w:val="none" w:sz="0" w:space="0" w:color="auto"/>
          </w:divBdr>
        </w:div>
        <w:div w:id="43414267">
          <w:marLeft w:val="0"/>
          <w:marRight w:val="0"/>
          <w:marTop w:val="0"/>
          <w:marBottom w:val="0"/>
          <w:divBdr>
            <w:top w:val="none" w:sz="0" w:space="0" w:color="auto"/>
            <w:left w:val="none" w:sz="0" w:space="0" w:color="auto"/>
            <w:bottom w:val="none" w:sz="0" w:space="0" w:color="auto"/>
            <w:right w:val="none" w:sz="0" w:space="0" w:color="auto"/>
          </w:divBdr>
        </w:div>
        <w:div w:id="1030035478">
          <w:marLeft w:val="0"/>
          <w:marRight w:val="0"/>
          <w:marTop w:val="0"/>
          <w:marBottom w:val="0"/>
          <w:divBdr>
            <w:top w:val="none" w:sz="0" w:space="0" w:color="auto"/>
            <w:left w:val="none" w:sz="0" w:space="0" w:color="auto"/>
            <w:bottom w:val="none" w:sz="0" w:space="0" w:color="auto"/>
            <w:right w:val="none" w:sz="0" w:space="0" w:color="auto"/>
          </w:divBdr>
        </w:div>
        <w:div w:id="448279655">
          <w:marLeft w:val="0"/>
          <w:marRight w:val="0"/>
          <w:marTop w:val="0"/>
          <w:marBottom w:val="0"/>
          <w:divBdr>
            <w:top w:val="none" w:sz="0" w:space="0" w:color="auto"/>
            <w:left w:val="none" w:sz="0" w:space="0" w:color="auto"/>
            <w:bottom w:val="none" w:sz="0" w:space="0" w:color="auto"/>
            <w:right w:val="none" w:sz="0" w:space="0" w:color="auto"/>
          </w:divBdr>
        </w:div>
        <w:div w:id="1526405819">
          <w:marLeft w:val="0"/>
          <w:marRight w:val="0"/>
          <w:marTop w:val="0"/>
          <w:marBottom w:val="0"/>
          <w:divBdr>
            <w:top w:val="none" w:sz="0" w:space="0" w:color="auto"/>
            <w:left w:val="none" w:sz="0" w:space="0" w:color="auto"/>
            <w:bottom w:val="none" w:sz="0" w:space="0" w:color="auto"/>
            <w:right w:val="none" w:sz="0" w:space="0" w:color="auto"/>
          </w:divBdr>
        </w:div>
        <w:div w:id="2013294651">
          <w:marLeft w:val="0"/>
          <w:marRight w:val="0"/>
          <w:marTop w:val="0"/>
          <w:marBottom w:val="0"/>
          <w:divBdr>
            <w:top w:val="none" w:sz="0" w:space="0" w:color="auto"/>
            <w:left w:val="none" w:sz="0" w:space="0" w:color="auto"/>
            <w:bottom w:val="none" w:sz="0" w:space="0" w:color="auto"/>
            <w:right w:val="none" w:sz="0" w:space="0" w:color="auto"/>
          </w:divBdr>
        </w:div>
        <w:div w:id="1003894279">
          <w:marLeft w:val="0"/>
          <w:marRight w:val="0"/>
          <w:marTop w:val="0"/>
          <w:marBottom w:val="0"/>
          <w:divBdr>
            <w:top w:val="none" w:sz="0" w:space="0" w:color="auto"/>
            <w:left w:val="none" w:sz="0" w:space="0" w:color="auto"/>
            <w:bottom w:val="none" w:sz="0" w:space="0" w:color="auto"/>
            <w:right w:val="none" w:sz="0" w:space="0" w:color="auto"/>
          </w:divBdr>
        </w:div>
        <w:div w:id="1150362031">
          <w:marLeft w:val="0"/>
          <w:marRight w:val="0"/>
          <w:marTop w:val="0"/>
          <w:marBottom w:val="0"/>
          <w:divBdr>
            <w:top w:val="none" w:sz="0" w:space="0" w:color="auto"/>
            <w:left w:val="none" w:sz="0" w:space="0" w:color="auto"/>
            <w:bottom w:val="none" w:sz="0" w:space="0" w:color="auto"/>
            <w:right w:val="none" w:sz="0" w:space="0" w:color="auto"/>
          </w:divBdr>
        </w:div>
        <w:div w:id="1270815224">
          <w:marLeft w:val="0"/>
          <w:marRight w:val="0"/>
          <w:marTop w:val="0"/>
          <w:marBottom w:val="0"/>
          <w:divBdr>
            <w:top w:val="none" w:sz="0" w:space="0" w:color="auto"/>
            <w:left w:val="none" w:sz="0" w:space="0" w:color="auto"/>
            <w:bottom w:val="none" w:sz="0" w:space="0" w:color="auto"/>
            <w:right w:val="none" w:sz="0" w:space="0" w:color="auto"/>
          </w:divBdr>
        </w:div>
        <w:div w:id="1446191634">
          <w:marLeft w:val="0"/>
          <w:marRight w:val="0"/>
          <w:marTop w:val="0"/>
          <w:marBottom w:val="0"/>
          <w:divBdr>
            <w:top w:val="none" w:sz="0" w:space="0" w:color="auto"/>
            <w:left w:val="none" w:sz="0" w:space="0" w:color="auto"/>
            <w:bottom w:val="none" w:sz="0" w:space="0" w:color="auto"/>
            <w:right w:val="none" w:sz="0" w:space="0" w:color="auto"/>
          </w:divBdr>
        </w:div>
        <w:div w:id="729352615">
          <w:marLeft w:val="0"/>
          <w:marRight w:val="0"/>
          <w:marTop w:val="0"/>
          <w:marBottom w:val="0"/>
          <w:divBdr>
            <w:top w:val="none" w:sz="0" w:space="0" w:color="auto"/>
            <w:left w:val="none" w:sz="0" w:space="0" w:color="auto"/>
            <w:bottom w:val="none" w:sz="0" w:space="0" w:color="auto"/>
            <w:right w:val="none" w:sz="0" w:space="0" w:color="auto"/>
          </w:divBdr>
        </w:div>
        <w:div w:id="1430464677">
          <w:marLeft w:val="0"/>
          <w:marRight w:val="0"/>
          <w:marTop w:val="0"/>
          <w:marBottom w:val="0"/>
          <w:divBdr>
            <w:top w:val="none" w:sz="0" w:space="0" w:color="auto"/>
            <w:left w:val="none" w:sz="0" w:space="0" w:color="auto"/>
            <w:bottom w:val="none" w:sz="0" w:space="0" w:color="auto"/>
            <w:right w:val="none" w:sz="0" w:space="0" w:color="auto"/>
          </w:divBdr>
        </w:div>
        <w:div w:id="1508517723">
          <w:marLeft w:val="0"/>
          <w:marRight w:val="0"/>
          <w:marTop w:val="0"/>
          <w:marBottom w:val="0"/>
          <w:divBdr>
            <w:top w:val="none" w:sz="0" w:space="0" w:color="auto"/>
            <w:left w:val="none" w:sz="0" w:space="0" w:color="auto"/>
            <w:bottom w:val="none" w:sz="0" w:space="0" w:color="auto"/>
            <w:right w:val="none" w:sz="0" w:space="0" w:color="auto"/>
          </w:divBdr>
        </w:div>
        <w:div w:id="1827236185">
          <w:marLeft w:val="0"/>
          <w:marRight w:val="0"/>
          <w:marTop w:val="0"/>
          <w:marBottom w:val="0"/>
          <w:divBdr>
            <w:top w:val="none" w:sz="0" w:space="0" w:color="auto"/>
            <w:left w:val="none" w:sz="0" w:space="0" w:color="auto"/>
            <w:bottom w:val="none" w:sz="0" w:space="0" w:color="auto"/>
            <w:right w:val="none" w:sz="0" w:space="0" w:color="auto"/>
          </w:divBdr>
        </w:div>
      </w:divsChild>
    </w:div>
    <w:div w:id="584849112">
      <w:bodyDiv w:val="1"/>
      <w:marLeft w:val="0"/>
      <w:marRight w:val="0"/>
      <w:marTop w:val="0"/>
      <w:marBottom w:val="0"/>
      <w:divBdr>
        <w:top w:val="none" w:sz="0" w:space="0" w:color="auto"/>
        <w:left w:val="none" w:sz="0" w:space="0" w:color="auto"/>
        <w:bottom w:val="none" w:sz="0" w:space="0" w:color="auto"/>
        <w:right w:val="none" w:sz="0" w:space="0" w:color="auto"/>
      </w:divBdr>
    </w:div>
    <w:div w:id="771049770">
      <w:bodyDiv w:val="1"/>
      <w:marLeft w:val="0"/>
      <w:marRight w:val="0"/>
      <w:marTop w:val="0"/>
      <w:marBottom w:val="0"/>
      <w:divBdr>
        <w:top w:val="none" w:sz="0" w:space="0" w:color="auto"/>
        <w:left w:val="none" w:sz="0" w:space="0" w:color="auto"/>
        <w:bottom w:val="none" w:sz="0" w:space="0" w:color="auto"/>
        <w:right w:val="none" w:sz="0" w:space="0" w:color="auto"/>
      </w:divBdr>
    </w:div>
    <w:div w:id="941305770">
      <w:bodyDiv w:val="1"/>
      <w:marLeft w:val="0"/>
      <w:marRight w:val="0"/>
      <w:marTop w:val="0"/>
      <w:marBottom w:val="0"/>
      <w:divBdr>
        <w:top w:val="none" w:sz="0" w:space="0" w:color="auto"/>
        <w:left w:val="none" w:sz="0" w:space="0" w:color="auto"/>
        <w:bottom w:val="none" w:sz="0" w:space="0" w:color="auto"/>
        <w:right w:val="none" w:sz="0" w:space="0" w:color="auto"/>
      </w:divBdr>
    </w:div>
    <w:div w:id="998851598">
      <w:bodyDiv w:val="1"/>
      <w:marLeft w:val="0"/>
      <w:marRight w:val="0"/>
      <w:marTop w:val="0"/>
      <w:marBottom w:val="0"/>
      <w:divBdr>
        <w:top w:val="none" w:sz="0" w:space="0" w:color="auto"/>
        <w:left w:val="none" w:sz="0" w:space="0" w:color="auto"/>
        <w:bottom w:val="none" w:sz="0" w:space="0" w:color="auto"/>
        <w:right w:val="none" w:sz="0" w:space="0" w:color="auto"/>
      </w:divBdr>
    </w:div>
    <w:div w:id="1003050589">
      <w:bodyDiv w:val="1"/>
      <w:marLeft w:val="0"/>
      <w:marRight w:val="0"/>
      <w:marTop w:val="0"/>
      <w:marBottom w:val="0"/>
      <w:divBdr>
        <w:top w:val="none" w:sz="0" w:space="0" w:color="auto"/>
        <w:left w:val="none" w:sz="0" w:space="0" w:color="auto"/>
        <w:bottom w:val="none" w:sz="0" w:space="0" w:color="auto"/>
        <w:right w:val="none" w:sz="0" w:space="0" w:color="auto"/>
      </w:divBdr>
    </w:div>
    <w:div w:id="1019814130">
      <w:bodyDiv w:val="1"/>
      <w:marLeft w:val="0"/>
      <w:marRight w:val="0"/>
      <w:marTop w:val="0"/>
      <w:marBottom w:val="0"/>
      <w:divBdr>
        <w:top w:val="none" w:sz="0" w:space="0" w:color="auto"/>
        <w:left w:val="none" w:sz="0" w:space="0" w:color="auto"/>
        <w:bottom w:val="none" w:sz="0" w:space="0" w:color="auto"/>
        <w:right w:val="none" w:sz="0" w:space="0" w:color="auto"/>
      </w:divBdr>
    </w:div>
    <w:div w:id="1052536457">
      <w:bodyDiv w:val="1"/>
      <w:marLeft w:val="0"/>
      <w:marRight w:val="0"/>
      <w:marTop w:val="0"/>
      <w:marBottom w:val="0"/>
      <w:divBdr>
        <w:top w:val="none" w:sz="0" w:space="0" w:color="auto"/>
        <w:left w:val="none" w:sz="0" w:space="0" w:color="auto"/>
        <w:bottom w:val="none" w:sz="0" w:space="0" w:color="auto"/>
        <w:right w:val="none" w:sz="0" w:space="0" w:color="auto"/>
      </w:divBdr>
    </w:div>
    <w:div w:id="1205601787">
      <w:bodyDiv w:val="1"/>
      <w:marLeft w:val="0"/>
      <w:marRight w:val="0"/>
      <w:marTop w:val="0"/>
      <w:marBottom w:val="0"/>
      <w:divBdr>
        <w:top w:val="none" w:sz="0" w:space="0" w:color="auto"/>
        <w:left w:val="none" w:sz="0" w:space="0" w:color="auto"/>
        <w:bottom w:val="none" w:sz="0" w:space="0" w:color="auto"/>
        <w:right w:val="none" w:sz="0" w:space="0" w:color="auto"/>
      </w:divBdr>
    </w:div>
    <w:div w:id="1278097169">
      <w:bodyDiv w:val="1"/>
      <w:marLeft w:val="0"/>
      <w:marRight w:val="0"/>
      <w:marTop w:val="0"/>
      <w:marBottom w:val="0"/>
      <w:divBdr>
        <w:top w:val="none" w:sz="0" w:space="0" w:color="auto"/>
        <w:left w:val="none" w:sz="0" w:space="0" w:color="auto"/>
        <w:bottom w:val="none" w:sz="0" w:space="0" w:color="auto"/>
        <w:right w:val="none" w:sz="0" w:space="0" w:color="auto"/>
      </w:divBdr>
    </w:div>
    <w:div w:id="1335643312">
      <w:bodyDiv w:val="1"/>
      <w:marLeft w:val="0"/>
      <w:marRight w:val="0"/>
      <w:marTop w:val="0"/>
      <w:marBottom w:val="0"/>
      <w:divBdr>
        <w:top w:val="none" w:sz="0" w:space="0" w:color="auto"/>
        <w:left w:val="none" w:sz="0" w:space="0" w:color="auto"/>
        <w:bottom w:val="none" w:sz="0" w:space="0" w:color="auto"/>
        <w:right w:val="none" w:sz="0" w:space="0" w:color="auto"/>
      </w:divBdr>
    </w:div>
    <w:div w:id="1338263016">
      <w:bodyDiv w:val="1"/>
      <w:marLeft w:val="0"/>
      <w:marRight w:val="0"/>
      <w:marTop w:val="0"/>
      <w:marBottom w:val="0"/>
      <w:divBdr>
        <w:top w:val="none" w:sz="0" w:space="0" w:color="auto"/>
        <w:left w:val="none" w:sz="0" w:space="0" w:color="auto"/>
        <w:bottom w:val="none" w:sz="0" w:space="0" w:color="auto"/>
        <w:right w:val="none" w:sz="0" w:space="0" w:color="auto"/>
      </w:divBdr>
    </w:div>
    <w:div w:id="1506827195">
      <w:bodyDiv w:val="1"/>
      <w:marLeft w:val="0"/>
      <w:marRight w:val="0"/>
      <w:marTop w:val="0"/>
      <w:marBottom w:val="0"/>
      <w:divBdr>
        <w:top w:val="none" w:sz="0" w:space="0" w:color="auto"/>
        <w:left w:val="none" w:sz="0" w:space="0" w:color="auto"/>
        <w:bottom w:val="none" w:sz="0" w:space="0" w:color="auto"/>
        <w:right w:val="none" w:sz="0" w:space="0" w:color="auto"/>
      </w:divBdr>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 w:id="1843742634">
      <w:bodyDiv w:val="1"/>
      <w:marLeft w:val="0"/>
      <w:marRight w:val="0"/>
      <w:marTop w:val="0"/>
      <w:marBottom w:val="0"/>
      <w:divBdr>
        <w:top w:val="none" w:sz="0" w:space="0" w:color="auto"/>
        <w:left w:val="none" w:sz="0" w:space="0" w:color="auto"/>
        <w:bottom w:val="none" w:sz="0" w:space="0" w:color="auto"/>
        <w:right w:val="none" w:sz="0" w:space="0" w:color="auto"/>
      </w:divBdr>
    </w:div>
    <w:div w:id="1933661106">
      <w:bodyDiv w:val="1"/>
      <w:marLeft w:val="0"/>
      <w:marRight w:val="0"/>
      <w:marTop w:val="0"/>
      <w:marBottom w:val="0"/>
      <w:divBdr>
        <w:top w:val="none" w:sz="0" w:space="0" w:color="auto"/>
        <w:left w:val="none" w:sz="0" w:space="0" w:color="auto"/>
        <w:bottom w:val="none" w:sz="0" w:space="0" w:color="auto"/>
        <w:right w:val="none" w:sz="0" w:space="0" w:color="auto"/>
      </w:divBdr>
      <w:divsChild>
        <w:div w:id="1510295637">
          <w:marLeft w:val="0"/>
          <w:marRight w:val="0"/>
          <w:marTop w:val="0"/>
          <w:marBottom w:val="0"/>
          <w:divBdr>
            <w:top w:val="none" w:sz="0" w:space="0" w:color="auto"/>
            <w:left w:val="none" w:sz="0" w:space="0" w:color="auto"/>
            <w:bottom w:val="none" w:sz="0" w:space="0" w:color="auto"/>
            <w:right w:val="none" w:sz="0" w:space="0" w:color="auto"/>
          </w:divBdr>
        </w:div>
      </w:divsChild>
    </w:div>
    <w:div w:id="1961186302">
      <w:bodyDiv w:val="1"/>
      <w:marLeft w:val="0"/>
      <w:marRight w:val="0"/>
      <w:marTop w:val="0"/>
      <w:marBottom w:val="0"/>
      <w:divBdr>
        <w:top w:val="none" w:sz="0" w:space="0" w:color="auto"/>
        <w:left w:val="none" w:sz="0" w:space="0" w:color="auto"/>
        <w:bottom w:val="none" w:sz="0" w:space="0" w:color="auto"/>
        <w:right w:val="none" w:sz="0" w:space="0" w:color="auto"/>
      </w:divBdr>
    </w:div>
    <w:div w:id="203935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gif"/><Relationship Id="rId26" Type="http://schemas.openxmlformats.org/officeDocument/2006/relationships/diagramLayout" Target="diagrams/layout2.xml"/><Relationship Id="rId39" Type="http://schemas.openxmlformats.org/officeDocument/2006/relationships/image" Target="media/image16.jpg"/><Relationship Id="rId21" Type="http://schemas.openxmlformats.org/officeDocument/2006/relationships/diagramQuickStyle" Target="diagrams/quickStyle1.xml"/><Relationship Id="rId34" Type="http://schemas.openxmlformats.org/officeDocument/2006/relationships/image" Target="media/image14.png"/><Relationship Id="rId42" Type="http://schemas.openxmlformats.org/officeDocument/2006/relationships/image" Target="media/image19.jpg"/><Relationship Id="rId47" Type="http://schemas.openxmlformats.org/officeDocument/2006/relationships/image" Target="media/image23.jpeg"/><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microsoft.com/office/2007/relationships/diagramDrawing" Target="diagrams/drawing2.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chart" Target="charts/chart2.xml"/><Relationship Id="rId40" Type="http://schemas.openxmlformats.org/officeDocument/2006/relationships/image" Target="media/image17.jpg"/><Relationship Id="rId45" Type="http://schemas.openxmlformats.org/officeDocument/2006/relationships/image" Target="media/image21.jpeg"/><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image" Target="media/image2.jpg"/><Relationship Id="rId19" Type="http://schemas.openxmlformats.org/officeDocument/2006/relationships/diagramData" Target="diagrams/data1.xml"/><Relationship Id="rId31" Type="http://schemas.openxmlformats.org/officeDocument/2006/relationships/image" Target="media/image11.jpg"/><Relationship Id="rId44" Type="http://schemas.openxmlformats.org/officeDocument/2006/relationships/image" Target="media/image21.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diagramQuickStyle" Target="diagrams/quickStyle2.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jpg"/><Relationship Id="rId48" Type="http://schemas.openxmlformats.org/officeDocument/2006/relationships/image" Target="media/image24.jpeg"/><Relationship Id="rId8" Type="http://schemas.openxmlformats.org/officeDocument/2006/relationships/endnotes" Target="endnotes.xml"/><Relationship Id="rId51" Type="http://schemas.openxmlformats.org/officeDocument/2006/relationships/hyperlink" Target="file:///C:\Users\lazik\OneDrive\Diplomka\DiplomovaPrace_Lazi.docx" TargetMode="External"/><Relationship Id="rId3" Type="http://schemas.openxmlformats.org/officeDocument/2006/relationships/styles" Target="styles.xml"/><Relationship Id="rId12" Type="http://schemas.openxmlformats.org/officeDocument/2006/relationships/image" Target="media/image3.jpeg"/><Relationship Id="rId17" Type="http://schemas.microsoft.com/office/2007/relationships/hdphoto" Target="media/hdphoto1.wdp"/><Relationship Id="rId25" Type="http://schemas.openxmlformats.org/officeDocument/2006/relationships/diagramData" Target="diagrams/data2.xml"/><Relationship Id="rId33" Type="http://schemas.openxmlformats.org/officeDocument/2006/relationships/image" Target="media/image13.png"/><Relationship Id="rId38" Type="http://schemas.openxmlformats.org/officeDocument/2006/relationships/chart" Target="charts/chart3.xml"/><Relationship Id="rId46" Type="http://schemas.openxmlformats.org/officeDocument/2006/relationships/image" Target="media/image22.jpeg"/><Relationship Id="rId20" Type="http://schemas.openxmlformats.org/officeDocument/2006/relationships/diagramLayout" Target="diagrams/layout1.xml"/><Relationship Id="rId41" Type="http://schemas.openxmlformats.org/officeDocument/2006/relationships/image" Target="media/image18.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diagramColors" Target="diagrams/colors2.xml"/><Relationship Id="rId36" Type="http://schemas.openxmlformats.org/officeDocument/2006/relationships/chart" Target="charts/chart1.xml"/><Relationship Id="rId49" Type="http://schemas.openxmlformats.org/officeDocument/2006/relationships/image" Target="media/image2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zik\OneDrive\Diplomka\sablona_DP_BP.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latin typeface="Times New Roman" panose="02020603050405020304" pitchFamily="18" charset="0"/>
                <a:cs typeface="Times New Roman" panose="02020603050405020304" pitchFamily="18" charset="0"/>
              </a:rPr>
              <a:t>Dekomprese JPEG formátu</a:t>
            </a:r>
          </a:p>
        </c:rich>
      </c:tx>
      <c:overlay val="0"/>
    </c:title>
    <c:autoTitleDeleted val="0"/>
    <c:plotArea>
      <c:layout/>
      <c:barChart>
        <c:barDir val="col"/>
        <c:grouping val="clustered"/>
        <c:varyColors val="0"/>
        <c:ser>
          <c:idx val="0"/>
          <c:order val="0"/>
          <c:tx>
            <c:strRef>
              <c:f>List1!$B$1</c:f>
              <c:strCache>
                <c:ptCount val="1"/>
                <c:pt idx="0">
                  <c:v>Arduino 8 bitů</c:v>
                </c:pt>
              </c:strCache>
            </c:strRef>
          </c:tx>
          <c:invertIfNegative val="0"/>
          <c:dLbls>
            <c:spPr>
              <a:noFill/>
              <a:ln>
                <a:noFill/>
              </a:ln>
              <a:effectLst/>
            </c:sp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List1!$A$2:$A$4</c:f>
              <c:strCache>
                <c:ptCount val="3"/>
                <c:pt idx="0">
                  <c:v>160x100</c:v>
                </c:pt>
                <c:pt idx="1">
                  <c:v>320x200</c:v>
                </c:pt>
                <c:pt idx="2">
                  <c:v>640x400</c:v>
                </c:pt>
              </c:strCache>
            </c:strRef>
          </c:cat>
          <c:val>
            <c:numRef>
              <c:f>List1!$B$2:$B$4</c:f>
              <c:numCache>
                <c:formatCode>0.00</c:formatCode>
                <c:ptCount val="3"/>
                <c:pt idx="0">
                  <c:v>79.617800000000003</c:v>
                </c:pt>
                <c:pt idx="1">
                  <c:v>293.98940000000005</c:v>
                </c:pt>
                <c:pt idx="2">
                  <c:v>1129.7919999999999</c:v>
                </c:pt>
              </c:numCache>
            </c:numRef>
          </c:val>
          <c:extLst xmlns:c16r2="http://schemas.microsoft.com/office/drawing/2015/06/chart">
            <c:ext xmlns:c16="http://schemas.microsoft.com/office/drawing/2014/chart" uri="{C3380CC4-5D6E-409C-BE32-E72D297353CC}">
              <c16:uniqueId val="{00000000-5C2A-4131-9E16-F59FB056984C}"/>
            </c:ext>
          </c:extLst>
        </c:ser>
        <c:ser>
          <c:idx val="1"/>
          <c:order val="1"/>
          <c:tx>
            <c:strRef>
              <c:f>List1!$C$1</c:f>
              <c:strCache>
                <c:ptCount val="1"/>
                <c:pt idx="0">
                  <c:v>Arduino 32 bitů</c:v>
                </c:pt>
              </c:strCache>
            </c:strRef>
          </c:tx>
          <c:invertIfNegative val="0"/>
          <c:dLbls>
            <c:spPr>
              <a:noFill/>
              <a:ln>
                <a:noFill/>
              </a:ln>
              <a:effectLst/>
            </c:sp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List1!$A$2:$A$4</c:f>
              <c:strCache>
                <c:ptCount val="3"/>
                <c:pt idx="0">
                  <c:v>160x100</c:v>
                </c:pt>
                <c:pt idx="1">
                  <c:v>320x200</c:v>
                </c:pt>
                <c:pt idx="2">
                  <c:v>640x400</c:v>
                </c:pt>
              </c:strCache>
            </c:strRef>
          </c:cat>
          <c:val>
            <c:numRef>
              <c:f>List1!$C$2:$C$4</c:f>
              <c:numCache>
                <c:formatCode>0.00</c:formatCode>
                <c:ptCount val="3"/>
                <c:pt idx="0">
                  <c:v>24.233400000000003</c:v>
                </c:pt>
                <c:pt idx="1">
                  <c:v>94.375199999999992</c:v>
                </c:pt>
                <c:pt idx="2">
                  <c:v>343.29480000000001</c:v>
                </c:pt>
              </c:numCache>
            </c:numRef>
          </c:val>
          <c:extLst xmlns:c16r2="http://schemas.microsoft.com/office/drawing/2015/06/chart">
            <c:ext xmlns:c16="http://schemas.microsoft.com/office/drawing/2014/chart" uri="{C3380CC4-5D6E-409C-BE32-E72D297353CC}">
              <c16:uniqueId val="{00000001-5C2A-4131-9E16-F59FB056984C}"/>
            </c:ext>
          </c:extLst>
        </c:ser>
        <c:dLbls>
          <c:dLblPos val="outEnd"/>
          <c:showLegendKey val="0"/>
          <c:showVal val="1"/>
          <c:showCatName val="0"/>
          <c:showSerName val="0"/>
          <c:showPercent val="0"/>
          <c:showBubbleSize val="0"/>
        </c:dLbls>
        <c:gapWidth val="150"/>
        <c:axId val="143097856"/>
        <c:axId val="636208832"/>
      </c:barChart>
      <c:catAx>
        <c:axId val="143097856"/>
        <c:scaling>
          <c:orientation val="minMax"/>
        </c:scaling>
        <c:delete val="0"/>
        <c:axPos val="b"/>
        <c:title>
          <c:tx>
            <c:rich>
              <a:bodyPr/>
              <a:lstStyle/>
              <a:p>
                <a:pPr>
                  <a:defRPr/>
                </a:pPr>
                <a:r>
                  <a:rPr lang="cs-CZ"/>
                  <a:t>Rozlišení obrazu</a:t>
                </a:r>
              </a:p>
            </c:rich>
          </c:tx>
          <c:overlay val="0"/>
        </c:title>
        <c:numFmt formatCode="General" sourceLinked="0"/>
        <c:majorTickMark val="out"/>
        <c:minorTickMark val="none"/>
        <c:tickLblPos val="nextTo"/>
        <c:crossAx val="636208832"/>
        <c:crosses val="autoZero"/>
        <c:auto val="1"/>
        <c:lblAlgn val="ctr"/>
        <c:lblOffset val="100"/>
        <c:noMultiLvlLbl val="0"/>
      </c:catAx>
      <c:valAx>
        <c:axId val="636208832"/>
        <c:scaling>
          <c:orientation val="minMax"/>
        </c:scaling>
        <c:delete val="0"/>
        <c:axPos val="l"/>
        <c:majorGridlines/>
        <c:title>
          <c:tx>
            <c:rich>
              <a:bodyPr rot="-5400000" vert="horz"/>
              <a:lstStyle/>
              <a:p>
                <a:pPr>
                  <a:defRPr/>
                </a:pPr>
                <a:r>
                  <a:rPr lang="cs-CZ"/>
                  <a:t>Čas (s)</a:t>
                </a:r>
              </a:p>
            </c:rich>
          </c:tx>
          <c:overlay val="0"/>
        </c:title>
        <c:numFmt formatCode="0" sourceLinked="0"/>
        <c:majorTickMark val="out"/>
        <c:minorTickMark val="none"/>
        <c:tickLblPos val="nextTo"/>
        <c:crossAx val="14309785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latin typeface="Times New Roman" panose="02020603050405020304" pitchFamily="18" charset="0"/>
                <a:cs typeface="Times New Roman" panose="02020603050405020304" pitchFamily="18" charset="0"/>
              </a:rPr>
              <a:t>Komprese formátu</a:t>
            </a:r>
            <a:r>
              <a:rPr lang="cs-CZ" baseline="0">
                <a:latin typeface="Times New Roman" panose="02020603050405020304" pitchFamily="18" charset="0"/>
                <a:cs typeface="Times New Roman" panose="02020603050405020304" pitchFamily="18" charset="0"/>
              </a:rPr>
              <a:t> </a:t>
            </a:r>
            <a:r>
              <a:rPr lang="cs-CZ">
                <a:latin typeface="Times New Roman" panose="02020603050405020304" pitchFamily="18" charset="0"/>
                <a:cs typeface="Times New Roman" panose="02020603050405020304" pitchFamily="18" charset="0"/>
              </a:rPr>
              <a:t>JPEG</a:t>
            </a:r>
          </a:p>
        </c:rich>
      </c:tx>
      <c:overlay val="0"/>
    </c:title>
    <c:autoTitleDeleted val="0"/>
    <c:plotArea>
      <c:layout/>
      <c:barChart>
        <c:barDir val="col"/>
        <c:grouping val="clustered"/>
        <c:varyColors val="0"/>
        <c:ser>
          <c:idx val="0"/>
          <c:order val="0"/>
          <c:tx>
            <c:strRef>
              <c:f>List1!$B$1</c:f>
              <c:strCache>
                <c:ptCount val="1"/>
                <c:pt idx="0">
                  <c:v>Arduino 8 bitů</c:v>
                </c:pt>
              </c:strCache>
            </c:strRef>
          </c:tx>
          <c:invertIfNegative val="0"/>
          <c:dLbls>
            <c:spPr>
              <a:noFill/>
              <a:ln>
                <a:noFill/>
              </a:ln>
              <a:effectLst/>
            </c:sp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List1!$A$2:$A$4</c:f>
              <c:strCache>
                <c:ptCount val="3"/>
                <c:pt idx="0">
                  <c:v>160x100</c:v>
                </c:pt>
                <c:pt idx="1">
                  <c:v>320x200</c:v>
                </c:pt>
                <c:pt idx="2">
                  <c:v>640x400</c:v>
                </c:pt>
              </c:strCache>
            </c:strRef>
          </c:cat>
          <c:val>
            <c:numRef>
              <c:f>List1!$B$2:$B$4</c:f>
              <c:numCache>
                <c:formatCode>0.00</c:formatCode>
                <c:ptCount val="3"/>
                <c:pt idx="0">
                  <c:v>85.215000000000003</c:v>
                </c:pt>
                <c:pt idx="1">
                  <c:v>299.26079999999996</c:v>
                </c:pt>
                <c:pt idx="2">
                  <c:v>1130.2328</c:v>
                </c:pt>
              </c:numCache>
            </c:numRef>
          </c:val>
          <c:extLst xmlns:c16r2="http://schemas.microsoft.com/office/drawing/2015/06/chart">
            <c:ext xmlns:c16="http://schemas.microsoft.com/office/drawing/2014/chart" uri="{C3380CC4-5D6E-409C-BE32-E72D297353CC}">
              <c16:uniqueId val="{00000000-68CD-4470-8825-BF0EA0C67014}"/>
            </c:ext>
          </c:extLst>
        </c:ser>
        <c:ser>
          <c:idx val="1"/>
          <c:order val="1"/>
          <c:tx>
            <c:strRef>
              <c:f>List1!$C$1</c:f>
              <c:strCache>
                <c:ptCount val="1"/>
                <c:pt idx="0">
                  <c:v>Arduino 32 bitů</c:v>
                </c:pt>
              </c:strCache>
            </c:strRef>
          </c:tx>
          <c:invertIfNegative val="0"/>
          <c:dLbls>
            <c:spPr>
              <a:noFill/>
              <a:ln>
                <a:noFill/>
              </a:ln>
              <a:effectLst/>
            </c:sp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List1!$A$2:$A$4</c:f>
              <c:strCache>
                <c:ptCount val="3"/>
                <c:pt idx="0">
                  <c:v>160x100</c:v>
                </c:pt>
                <c:pt idx="1">
                  <c:v>320x200</c:v>
                </c:pt>
                <c:pt idx="2">
                  <c:v>640x400</c:v>
                </c:pt>
              </c:strCache>
            </c:strRef>
          </c:cat>
          <c:val>
            <c:numRef>
              <c:f>List1!$C$2:$C$4</c:f>
              <c:numCache>
                <c:formatCode>0.00</c:formatCode>
                <c:ptCount val="3"/>
                <c:pt idx="0">
                  <c:v>29.121599999999997</c:v>
                </c:pt>
                <c:pt idx="1">
                  <c:v>92.832800000000006</c:v>
                </c:pt>
                <c:pt idx="2">
                  <c:v>340.20279999999997</c:v>
                </c:pt>
              </c:numCache>
            </c:numRef>
          </c:val>
          <c:extLst xmlns:c16r2="http://schemas.microsoft.com/office/drawing/2015/06/chart">
            <c:ext xmlns:c16="http://schemas.microsoft.com/office/drawing/2014/chart" uri="{C3380CC4-5D6E-409C-BE32-E72D297353CC}">
              <c16:uniqueId val="{00000001-68CD-4470-8825-BF0EA0C67014}"/>
            </c:ext>
          </c:extLst>
        </c:ser>
        <c:dLbls>
          <c:dLblPos val="outEnd"/>
          <c:showLegendKey val="0"/>
          <c:showVal val="1"/>
          <c:showCatName val="0"/>
          <c:showSerName val="0"/>
          <c:showPercent val="0"/>
          <c:showBubbleSize val="0"/>
        </c:dLbls>
        <c:gapWidth val="150"/>
        <c:axId val="150893568"/>
        <c:axId val="636211136"/>
      </c:barChart>
      <c:catAx>
        <c:axId val="150893568"/>
        <c:scaling>
          <c:orientation val="minMax"/>
        </c:scaling>
        <c:delete val="0"/>
        <c:axPos val="b"/>
        <c:title>
          <c:tx>
            <c:rich>
              <a:bodyPr/>
              <a:lstStyle/>
              <a:p>
                <a:pPr>
                  <a:defRPr/>
                </a:pPr>
                <a:r>
                  <a:rPr lang="cs-CZ" sz="1200">
                    <a:latin typeface="Times New Roman" panose="02020603050405020304" pitchFamily="18" charset="0"/>
                    <a:cs typeface="Times New Roman" panose="02020603050405020304" pitchFamily="18" charset="0"/>
                  </a:rPr>
                  <a:t>Rozlišení obrazu</a:t>
                </a:r>
              </a:p>
            </c:rich>
          </c:tx>
          <c:overlay val="0"/>
        </c:title>
        <c:numFmt formatCode="General" sourceLinked="0"/>
        <c:majorTickMark val="none"/>
        <c:minorTickMark val="none"/>
        <c:tickLblPos val="nextTo"/>
        <c:crossAx val="636211136"/>
        <c:crosses val="autoZero"/>
        <c:auto val="1"/>
        <c:lblAlgn val="ctr"/>
        <c:lblOffset val="100"/>
        <c:noMultiLvlLbl val="0"/>
      </c:catAx>
      <c:valAx>
        <c:axId val="636211136"/>
        <c:scaling>
          <c:orientation val="minMax"/>
        </c:scaling>
        <c:delete val="0"/>
        <c:axPos val="l"/>
        <c:majorGridlines/>
        <c:title>
          <c:tx>
            <c:rich>
              <a:bodyPr rot="-5400000" vert="horz"/>
              <a:lstStyle/>
              <a:p>
                <a:pPr>
                  <a:defRPr/>
                </a:pPr>
                <a:r>
                  <a:rPr lang="cs-CZ" sz="1200">
                    <a:latin typeface="Times New Roman" panose="02020603050405020304" pitchFamily="18" charset="0"/>
                    <a:cs typeface="Times New Roman" panose="02020603050405020304" pitchFamily="18" charset="0"/>
                  </a:rPr>
                  <a:t>Čas</a:t>
                </a:r>
                <a:r>
                  <a:rPr lang="cs-CZ" sz="1200" baseline="0">
                    <a:latin typeface="Times New Roman" panose="02020603050405020304" pitchFamily="18" charset="0"/>
                    <a:cs typeface="Times New Roman" panose="02020603050405020304" pitchFamily="18" charset="0"/>
                  </a:rPr>
                  <a:t> (s)</a:t>
                </a:r>
              </a:p>
            </c:rich>
          </c:tx>
          <c:overlay val="0"/>
        </c:title>
        <c:numFmt formatCode="0" sourceLinked="0"/>
        <c:majorTickMark val="none"/>
        <c:minorTickMark val="none"/>
        <c:tickLblPos val="nextTo"/>
        <c:crossAx val="150893568"/>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List1!$B$1</c:f>
              <c:strCache>
                <c:ptCount val="1"/>
                <c:pt idx="0">
                  <c:v>Arduino 8 bitů</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List1!$A$2:$A$6</c:f>
              <c:strCache>
                <c:ptCount val="5"/>
                <c:pt idx="0">
                  <c:v>24 bpp</c:v>
                </c:pt>
                <c:pt idx="1">
                  <c:v>8 bpp</c:v>
                </c:pt>
                <c:pt idx="2">
                  <c:v>1 bpp</c:v>
                </c:pt>
                <c:pt idx="3">
                  <c:v>RLE8</c:v>
                </c:pt>
                <c:pt idx="4">
                  <c:v>RLE4</c:v>
                </c:pt>
              </c:strCache>
            </c:strRef>
          </c:cat>
          <c:val>
            <c:numRef>
              <c:f>List1!$B$2:$B$6</c:f>
              <c:numCache>
                <c:formatCode>0.00</c:formatCode>
                <c:ptCount val="5"/>
                <c:pt idx="0">
                  <c:v>172.46299999999999</c:v>
                </c:pt>
                <c:pt idx="1">
                  <c:v>135.678</c:v>
                </c:pt>
                <c:pt idx="2">
                  <c:v>451.161</c:v>
                </c:pt>
                <c:pt idx="3">
                  <c:v>1273.1420000000001</c:v>
                </c:pt>
                <c:pt idx="4">
                  <c:v>242.30500000000001</c:v>
                </c:pt>
              </c:numCache>
            </c:numRef>
          </c:val>
        </c:ser>
        <c:ser>
          <c:idx val="1"/>
          <c:order val="1"/>
          <c:tx>
            <c:strRef>
              <c:f>List1!$C$1</c:f>
              <c:strCache>
                <c:ptCount val="1"/>
                <c:pt idx="0">
                  <c:v>Arduino 32 bitů</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List1!$A$2:$A$6</c:f>
              <c:strCache>
                <c:ptCount val="5"/>
                <c:pt idx="0">
                  <c:v>24 bpp</c:v>
                </c:pt>
                <c:pt idx="1">
                  <c:v>8 bpp</c:v>
                </c:pt>
                <c:pt idx="2">
                  <c:v>1 bpp</c:v>
                </c:pt>
                <c:pt idx="3">
                  <c:v>RLE8</c:v>
                </c:pt>
                <c:pt idx="4">
                  <c:v>RLE4</c:v>
                </c:pt>
              </c:strCache>
            </c:strRef>
          </c:cat>
          <c:val>
            <c:numRef>
              <c:f>List1!$C$2:$C$6</c:f>
              <c:numCache>
                <c:formatCode>0.00</c:formatCode>
                <c:ptCount val="5"/>
                <c:pt idx="0">
                  <c:v>67.787999999999997</c:v>
                </c:pt>
                <c:pt idx="1">
                  <c:v>55.728999999999999</c:v>
                </c:pt>
                <c:pt idx="2">
                  <c:v>371.00099999999998</c:v>
                </c:pt>
                <c:pt idx="3">
                  <c:v>1112.989</c:v>
                </c:pt>
                <c:pt idx="4">
                  <c:v>173.20400000000001</c:v>
                </c:pt>
              </c:numCache>
            </c:numRef>
          </c:val>
        </c:ser>
        <c:dLbls>
          <c:dLblPos val="outEnd"/>
          <c:showLegendKey val="0"/>
          <c:showVal val="1"/>
          <c:showCatName val="0"/>
          <c:showSerName val="0"/>
          <c:showPercent val="0"/>
          <c:showBubbleSize val="0"/>
        </c:dLbls>
        <c:gapWidth val="150"/>
        <c:axId val="151048192"/>
        <c:axId val="129512512"/>
      </c:barChart>
      <c:catAx>
        <c:axId val="151048192"/>
        <c:scaling>
          <c:orientation val="minMax"/>
        </c:scaling>
        <c:delete val="0"/>
        <c:axPos val="b"/>
        <c:title>
          <c:tx>
            <c:rich>
              <a:bodyPr/>
              <a:lstStyle/>
              <a:p>
                <a:pPr>
                  <a:defRPr/>
                </a:pPr>
                <a:r>
                  <a:rPr lang="cs-CZ" sz="1200">
                    <a:latin typeface="Times New Roman" panose="02020603050405020304" pitchFamily="18" charset="0"/>
                    <a:cs typeface="Times New Roman" panose="02020603050405020304" pitchFamily="18" charset="0"/>
                  </a:rPr>
                  <a:t>Bitová hloubka/algoritmus</a:t>
                </a:r>
              </a:p>
            </c:rich>
          </c:tx>
          <c:overlay val="0"/>
        </c:title>
        <c:numFmt formatCode="General" sourceLinked="0"/>
        <c:majorTickMark val="out"/>
        <c:minorTickMark val="none"/>
        <c:tickLblPos val="nextTo"/>
        <c:crossAx val="129512512"/>
        <c:crosses val="autoZero"/>
        <c:auto val="1"/>
        <c:lblAlgn val="ctr"/>
        <c:lblOffset val="100"/>
        <c:noMultiLvlLbl val="0"/>
      </c:catAx>
      <c:valAx>
        <c:axId val="129512512"/>
        <c:scaling>
          <c:orientation val="minMax"/>
        </c:scaling>
        <c:delete val="0"/>
        <c:axPos val="l"/>
        <c:majorGridlines/>
        <c:title>
          <c:tx>
            <c:rich>
              <a:bodyPr rot="-5400000" vert="horz"/>
              <a:lstStyle/>
              <a:p>
                <a:pPr>
                  <a:defRPr/>
                </a:pPr>
                <a:r>
                  <a:rPr lang="cs-CZ" sz="1200">
                    <a:latin typeface="Times New Roman" panose="02020603050405020304" pitchFamily="18" charset="0"/>
                    <a:cs typeface="Times New Roman" panose="02020603050405020304" pitchFamily="18" charset="0"/>
                  </a:rPr>
                  <a:t>Čas (s)</a:t>
                </a:r>
              </a:p>
            </c:rich>
          </c:tx>
          <c:overlay val="0"/>
        </c:title>
        <c:numFmt formatCode="0" sourceLinked="0"/>
        <c:majorTickMark val="out"/>
        <c:minorTickMark val="none"/>
        <c:tickLblPos val="nextTo"/>
        <c:crossAx val="151048192"/>
        <c:crosses val="autoZero"/>
        <c:crossBetween val="between"/>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5DC7DA7-4170-4FBA-846E-5EA438034EF5}" type="doc">
      <dgm:prSet loTypeId="urn:microsoft.com/office/officeart/2005/8/layout/bProcess4" loCatId="process" qsTypeId="urn:microsoft.com/office/officeart/2005/8/quickstyle/simple1" qsCatId="simple" csTypeId="urn:microsoft.com/office/officeart/2005/8/colors/accent1_2" csCatId="accent1" phldr="1"/>
      <dgm:spPr/>
    </dgm:pt>
    <dgm:pt modelId="{1A1C0794-7E12-43BC-AE66-C01D2D0A7941}">
      <dgm:prSet phldrT="[Text]"/>
      <dgm:spPr/>
      <dgm:t>
        <a:bodyPr/>
        <a:lstStyle/>
        <a:p>
          <a:r>
            <a:rPr lang="cs-CZ">
              <a:latin typeface="Times New Roman" panose="02020603050405020304" pitchFamily="18" charset="0"/>
              <a:cs typeface="Times New Roman" panose="02020603050405020304" pitchFamily="18" charset="0"/>
            </a:rPr>
            <a:t>Bloky 8x8 pixelů</a:t>
          </a:r>
        </a:p>
      </dgm:t>
    </dgm:pt>
    <dgm:pt modelId="{AD60F467-10B8-46A3-89D8-E226FB9DC549}" type="parTrans" cxnId="{7E76FC1C-5926-4C90-AECF-62EF4D9EF810}">
      <dgm:prSet/>
      <dgm:spPr/>
      <dgm:t>
        <a:bodyPr/>
        <a:lstStyle/>
        <a:p>
          <a:endParaRPr lang="cs-CZ"/>
        </a:p>
      </dgm:t>
    </dgm:pt>
    <dgm:pt modelId="{AF4673FE-B828-47CB-AFF7-1B9C798D0C21}" type="sibTrans" cxnId="{7E76FC1C-5926-4C90-AECF-62EF4D9EF810}">
      <dgm:prSet/>
      <dgm:spPr/>
      <dgm:t>
        <a:bodyPr/>
        <a:lstStyle/>
        <a:p>
          <a:endParaRPr lang="cs-CZ"/>
        </a:p>
      </dgm:t>
    </dgm:pt>
    <dgm:pt modelId="{304FF490-7314-4FCC-9AE2-A04829414B10}">
      <dgm:prSet phldrT="[Text]"/>
      <dgm:spPr/>
      <dgm:t>
        <a:bodyPr/>
        <a:lstStyle/>
        <a:p>
          <a:r>
            <a:rPr lang="cs-CZ">
              <a:latin typeface="Times New Roman" panose="02020603050405020304" pitchFamily="18" charset="0"/>
              <a:cs typeface="Times New Roman" panose="02020603050405020304" pitchFamily="18" charset="0"/>
            </a:rPr>
            <a:t>FDCT</a:t>
          </a:r>
        </a:p>
      </dgm:t>
    </dgm:pt>
    <dgm:pt modelId="{D3B67048-D655-4073-A64A-52AD08230E72}" type="parTrans" cxnId="{AD36449A-C35B-4D90-BFF5-574AA91D3A65}">
      <dgm:prSet/>
      <dgm:spPr/>
      <dgm:t>
        <a:bodyPr/>
        <a:lstStyle/>
        <a:p>
          <a:endParaRPr lang="cs-CZ"/>
        </a:p>
      </dgm:t>
    </dgm:pt>
    <dgm:pt modelId="{E4341169-457D-4A08-94A5-FA64AC7216A4}" type="sibTrans" cxnId="{AD36449A-C35B-4D90-BFF5-574AA91D3A65}">
      <dgm:prSet/>
      <dgm:spPr/>
      <dgm:t>
        <a:bodyPr/>
        <a:lstStyle/>
        <a:p>
          <a:endParaRPr lang="cs-CZ"/>
        </a:p>
      </dgm:t>
    </dgm:pt>
    <dgm:pt modelId="{CFE3E192-819E-48EB-8B96-80BC760F1C40}">
      <dgm:prSet phldrT="[Text]"/>
      <dgm:spPr/>
      <dgm:t>
        <a:bodyPr/>
        <a:lstStyle/>
        <a:p>
          <a:r>
            <a:rPr lang="cs-CZ">
              <a:latin typeface="Times New Roman" panose="02020603050405020304" pitchFamily="18" charset="0"/>
              <a:cs typeface="Times New Roman" panose="02020603050405020304" pitchFamily="18" charset="0"/>
            </a:rPr>
            <a:t>Ztrátová komprimace: Kvantizace</a:t>
          </a:r>
        </a:p>
      </dgm:t>
    </dgm:pt>
    <dgm:pt modelId="{8D948F34-1741-4842-B24F-9F66AE7B74EC}" type="parTrans" cxnId="{98C14C3A-12DA-4C65-8BE1-727C7B773267}">
      <dgm:prSet/>
      <dgm:spPr/>
      <dgm:t>
        <a:bodyPr/>
        <a:lstStyle/>
        <a:p>
          <a:endParaRPr lang="cs-CZ"/>
        </a:p>
      </dgm:t>
    </dgm:pt>
    <dgm:pt modelId="{AC7DE1B0-F91F-42CE-8338-495D2E7F63BC}" type="sibTrans" cxnId="{98C14C3A-12DA-4C65-8BE1-727C7B773267}">
      <dgm:prSet/>
      <dgm:spPr/>
      <dgm:t>
        <a:bodyPr/>
        <a:lstStyle/>
        <a:p>
          <a:endParaRPr lang="cs-CZ"/>
        </a:p>
      </dgm:t>
    </dgm:pt>
    <dgm:pt modelId="{7585C5A9-7938-42EF-874B-D7F57BF14C9C}">
      <dgm:prSet phldrT="[Text]"/>
      <dgm:spPr/>
      <dgm:t>
        <a:bodyPr/>
        <a:lstStyle/>
        <a:p>
          <a:r>
            <a:rPr lang="cs-CZ">
              <a:latin typeface="Times New Roman" panose="02020603050405020304" pitchFamily="18" charset="0"/>
              <a:cs typeface="Times New Roman" panose="02020603050405020304" pitchFamily="18" charset="0"/>
            </a:rPr>
            <a:t>Kvantitační tabulky</a:t>
          </a:r>
        </a:p>
      </dgm:t>
    </dgm:pt>
    <dgm:pt modelId="{0BF2A767-5E0A-4052-BE23-F571890A1CF9}" type="parTrans" cxnId="{FA77001A-4EF4-4B92-969C-2BB4C6002F77}">
      <dgm:prSet/>
      <dgm:spPr/>
      <dgm:t>
        <a:bodyPr/>
        <a:lstStyle/>
        <a:p>
          <a:endParaRPr lang="cs-CZ"/>
        </a:p>
      </dgm:t>
    </dgm:pt>
    <dgm:pt modelId="{1AFFC2D9-9CA8-4566-A712-F614A796BCFC}" type="sibTrans" cxnId="{FA77001A-4EF4-4B92-969C-2BB4C6002F77}">
      <dgm:prSet/>
      <dgm:spPr/>
      <dgm:t>
        <a:bodyPr/>
        <a:lstStyle/>
        <a:p>
          <a:endParaRPr lang="cs-CZ"/>
        </a:p>
      </dgm:t>
    </dgm:pt>
    <dgm:pt modelId="{15A30977-4DC8-4892-B46E-B7F7B4EDAADD}">
      <dgm:prSet phldrT="[Text]"/>
      <dgm:spPr/>
      <dgm:t>
        <a:bodyPr/>
        <a:lstStyle/>
        <a:p>
          <a:pPr algn="ctr"/>
          <a:r>
            <a:rPr lang="cs-CZ">
              <a:latin typeface="Times New Roman" panose="02020603050405020304" pitchFamily="18" charset="0"/>
              <a:cs typeface="Times New Roman" panose="02020603050405020304" pitchFamily="18" charset="0"/>
            </a:rPr>
            <a:t>Střídavý (cik-cak) výběr koeficientů</a:t>
          </a:r>
        </a:p>
      </dgm:t>
    </dgm:pt>
    <dgm:pt modelId="{45BC1A1A-229B-47E0-8C69-F9FA79FCA757}" type="parTrans" cxnId="{2B3BB54A-2C69-4A6E-ABD4-6A64EB093FD7}">
      <dgm:prSet/>
      <dgm:spPr/>
      <dgm:t>
        <a:bodyPr/>
        <a:lstStyle/>
        <a:p>
          <a:endParaRPr lang="cs-CZ"/>
        </a:p>
      </dgm:t>
    </dgm:pt>
    <dgm:pt modelId="{CF3D6829-430D-4BEE-8AAE-A725FF3736AA}" type="sibTrans" cxnId="{2B3BB54A-2C69-4A6E-ABD4-6A64EB093FD7}">
      <dgm:prSet/>
      <dgm:spPr/>
      <dgm:t>
        <a:bodyPr/>
        <a:lstStyle/>
        <a:p>
          <a:endParaRPr lang="cs-CZ"/>
        </a:p>
      </dgm:t>
    </dgm:pt>
    <dgm:pt modelId="{FCF66799-7F12-4B02-A31C-D1233014C72E}">
      <dgm:prSet phldrT="[Text]" custT="1"/>
      <dgm:spPr/>
      <dgm:t>
        <a:bodyPr/>
        <a:lstStyle/>
        <a:p>
          <a:r>
            <a:rPr lang="cs-CZ" sz="1100">
              <a:latin typeface="Times New Roman" panose="02020603050405020304" pitchFamily="18" charset="0"/>
              <a:cs typeface="Times New Roman" panose="02020603050405020304" pitchFamily="18" charset="0"/>
            </a:rPr>
            <a:t>Bezztrátová komprimace: </a:t>
          </a:r>
          <a:r>
            <a:rPr lang="cs-CZ" sz="1200">
              <a:latin typeface="Times New Roman" panose="02020603050405020304" pitchFamily="18" charset="0"/>
              <a:cs typeface="Times New Roman" panose="02020603050405020304" pitchFamily="18" charset="0"/>
            </a:rPr>
            <a:t>Huffmanovo</a:t>
          </a:r>
          <a:r>
            <a:rPr lang="cs-CZ" sz="1100">
              <a:latin typeface="Times New Roman" panose="02020603050405020304" pitchFamily="18" charset="0"/>
              <a:cs typeface="Times New Roman" panose="02020603050405020304" pitchFamily="18" charset="0"/>
            </a:rPr>
            <a:t> kódování</a:t>
          </a:r>
        </a:p>
      </dgm:t>
    </dgm:pt>
    <dgm:pt modelId="{333FF42B-BE38-44A2-9E75-4F53A47E3E55}" type="parTrans" cxnId="{9FD058D1-DE64-4408-BABB-95D49D862E42}">
      <dgm:prSet/>
      <dgm:spPr/>
      <dgm:t>
        <a:bodyPr/>
        <a:lstStyle/>
        <a:p>
          <a:endParaRPr lang="cs-CZ"/>
        </a:p>
      </dgm:t>
    </dgm:pt>
    <dgm:pt modelId="{D827DECA-62DE-484E-840F-3F8C37C53BB7}" type="sibTrans" cxnId="{9FD058D1-DE64-4408-BABB-95D49D862E42}">
      <dgm:prSet/>
      <dgm:spPr/>
      <dgm:t>
        <a:bodyPr/>
        <a:lstStyle/>
        <a:p>
          <a:endParaRPr lang="cs-CZ"/>
        </a:p>
      </dgm:t>
    </dgm:pt>
    <dgm:pt modelId="{C8A7602D-3053-42A2-A2B0-98F1C744187B}">
      <dgm:prSet phldrT="[Text]" custT="1"/>
      <dgm:spPr/>
      <dgm:t>
        <a:bodyPr/>
        <a:lstStyle/>
        <a:p>
          <a:r>
            <a:rPr lang="cs-CZ" sz="1000">
              <a:latin typeface="Times New Roman" panose="02020603050405020304" pitchFamily="18" charset="0"/>
              <a:cs typeface="Times New Roman" panose="02020603050405020304" pitchFamily="18" charset="0"/>
            </a:rPr>
            <a:t>Huffmanovy</a:t>
          </a:r>
          <a:r>
            <a:rPr lang="cs-CZ" sz="900">
              <a:latin typeface="Times New Roman" panose="02020603050405020304" pitchFamily="18" charset="0"/>
              <a:cs typeface="Times New Roman" panose="02020603050405020304" pitchFamily="18" charset="0"/>
            </a:rPr>
            <a:t> tabulky</a:t>
          </a:r>
        </a:p>
      </dgm:t>
    </dgm:pt>
    <dgm:pt modelId="{DFD71AAE-F20F-4C22-99AA-2CE4AD3C07D3}" type="parTrans" cxnId="{83CC258F-A6BC-4977-BEE3-776C38F148CC}">
      <dgm:prSet/>
      <dgm:spPr/>
      <dgm:t>
        <a:bodyPr/>
        <a:lstStyle/>
        <a:p>
          <a:endParaRPr lang="cs-CZ"/>
        </a:p>
      </dgm:t>
    </dgm:pt>
    <dgm:pt modelId="{01011732-A111-4457-AFCA-A1C42EDC4F44}" type="sibTrans" cxnId="{83CC258F-A6BC-4977-BEE3-776C38F148CC}">
      <dgm:prSet/>
      <dgm:spPr/>
      <dgm:t>
        <a:bodyPr/>
        <a:lstStyle/>
        <a:p>
          <a:endParaRPr lang="cs-CZ"/>
        </a:p>
      </dgm:t>
    </dgm:pt>
    <dgm:pt modelId="{4AD85550-914B-4D12-923B-B063AF78AA2D}">
      <dgm:prSet phldrT="[Text]"/>
      <dgm:spPr/>
      <dgm:t>
        <a:bodyPr/>
        <a:lstStyle/>
        <a:p>
          <a:r>
            <a:rPr lang="cs-CZ">
              <a:latin typeface="Times New Roman" panose="02020603050405020304" pitchFamily="18" charset="0"/>
              <a:cs typeface="Times New Roman" panose="02020603050405020304" pitchFamily="18" charset="0"/>
            </a:rPr>
            <a:t>Generátor JPEG syntaxe</a:t>
          </a:r>
        </a:p>
      </dgm:t>
    </dgm:pt>
    <dgm:pt modelId="{2E840E62-C40A-4876-AB97-3A3A0036404D}" type="parTrans" cxnId="{900272F3-6E79-4AB8-9CE3-CA87526F1AEB}">
      <dgm:prSet/>
      <dgm:spPr/>
      <dgm:t>
        <a:bodyPr/>
        <a:lstStyle/>
        <a:p>
          <a:endParaRPr lang="cs-CZ"/>
        </a:p>
      </dgm:t>
    </dgm:pt>
    <dgm:pt modelId="{8B51A836-8909-4CC9-BF1F-DBA7E8F078EC}" type="sibTrans" cxnId="{900272F3-6E79-4AB8-9CE3-CA87526F1AEB}">
      <dgm:prSet/>
      <dgm:spPr/>
      <dgm:t>
        <a:bodyPr/>
        <a:lstStyle/>
        <a:p>
          <a:endParaRPr lang="cs-CZ"/>
        </a:p>
      </dgm:t>
    </dgm:pt>
    <dgm:pt modelId="{BA94D10B-C7B5-46F9-92FD-4EBE64F379F4}">
      <dgm:prSet phldrT="[Text]"/>
      <dgm:spPr/>
      <dgm:t>
        <a:bodyPr/>
        <a:lstStyle/>
        <a:p>
          <a:r>
            <a:rPr lang="cs-CZ">
              <a:latin typeface="Times New Roman" panose="02020603050405020304" pitchFamily="18" charset="0"/>
              <a:cs typeface="Times New Roman" panose="02020603050405020304" pitchFamily="18" charset="0"/>
            </a:rPr>
            <a:t>Zakódovaný proud údajů</a:t>
          </a:r>
        </a:p>
      </dgm:t>
    </dgm:pt>
    <dgm:pt modelId="{02BEA869-4BC7-4E38-B084-9A01BC6366A0}" type="parTrans" cxnId="{2002BAAF-A15D-4076-9C79-B9A66652C87E}">
      <dgm:prSet/>
      <dgm:spPr/>
      <dgm:t>
        <a:bodyPr/>
        <a:lstStyle/>
        <a:p>
          <a:endParaRPr lang="cs-CZ"/>
        </a:p>
      </dgm:t>
    </dgm:pt>
    <dgm:pt modelId="{890E35A2-770C-49E1-9343-AA2F24AD4CF3}" type="sibTrans" cxnId="{2002BAAF-A15D-4076-9C79-B9A66652C87E}">
      <dgm:prSet/>
      <dgm:spPr/>
      <dgm:t>
        <a:bodyPr/>
        <a:lstStyle/>
        <a:p>
          <a:endParaRPr lang="cs-CZ"/>
        </a:p>
      </dgm:t>
    </dgm:pt>
    <dgm:pt modelId="{F26E1110-8306-48CC-951B-E1B0D61D62DE}" type="pres">
      <dgm:prSet presAssocID="{E5DC7DA7-4170-4FBA-846E-5EA438034EF5}" presName="Name0" presStyleCnt="0">
        <dgm:presLayoutVars>
          <dgm:dir/>
          <dgm:resizeHandles/>
        </dgm:presLayoutVars>
      </dgm:prSet>
      <dgm:spPr/>
    </dgm:pt>
    <dgm:pt modelId="{19D7BB39-151B-410D-A7B3-03C02F3DE515}" type="pres">
      <dgm:prSet presAssocID="{1A1C0794-7E12-43BC-AE66-C01D2D0A7941}" presName="compNode" presStyleCnt="0"/>
      <dgm:spPr/>
    </dgm:pt>
    <dgm:pt modelId="{5D26082B-4935-4BAA-B5A1-0A3BA3569BD6}" type="pres">
      <dgm:prSet presAssocID="{1A1C0794-7E12-43BC-AE66-C01D2D0A7941}" presName="dummyConnPt" presStyleCnt="0"/>
      <dgm:spPr/>
    </dgm:pt>
    <dgm:pt modelId="{0A9B699C-C7A2-420F-A1FF-56227ECF483F}" type="pres">
      <dgm:prSet presAssocID="{1A1C0794-7E12-43BC-AE66-C01D2D0A7941}" presName="node" presStyleLbl="node1" presStyleIdx="0" presStyleCnt="7">
        <dgm:presLayoutVars>
          <dgm:bulletEnabled val="1"/>
        </dgm:presLayoutVars>
      </dgm:prSet>
      <dgm:spPr/>
      <dgm:t>
        <a:bodyPr/>
        <a:lstStyle/>
        <a:p>
          <a:endParaRPr lang="cs-CZ"/>
        </a:p>
      </dgm:t>
    </dgm:pt>
    <dgm:pt modelId="{5E874271-2450-4964-AD9F-C21E3A4E7035}" type="pres">
      <dgm:prSet presAssocID="{AF4673FE-B828-47CB-AFF7-1B9C798D0C21}" presName="sibTrans" presStyleLbl="bgSibTrans2D1" presStyleIdx="0" presStyleCnt="6"/>
      <dgm:spPr/>
      <dgm:t>
        <a:bodyPr/>
        <a:lstStyle/>
        <a:p>
          <a:endParaRPr lang="cs-CZ"/>
        </a:p>
      </dgm:t>
    </dgm:pt>
    <dgm:pt modelId="{F40333AB-CF08-479F-AC6E-82642E6B2646}" type="pres">
      <dgm:prSet presAssocID="{304FF490-7314-4FCC-9AE2-A04829414B10}" presName="compNode" presStyleCnt="0"/>
      <dgm:spPr/>
    </dgm:pt>
    <dgm:pt modelId="{16494A09-9445-4822-8BA5-F21254A1309F}" type="pres">
      <dgm:prSet presAssocID="{304FF490-7314-4FCC-9AE2-A04829414B10}" presName="dummyConnPt" presStyleCnt="0"/>
      <dgm:spPr/>
    </dgm:pt>
    <dgm:pt modelId="{FE12CDF5-795F-42F1-978B-1C37E7F7D723}" type="pres">
      <dgm:prSet presAssocID="{304FF490-7314-4FCC-9AE2-A04829414B10}" presName="node" presStyleLbl="node1" presStyleIdx="1" presStyleCnt="7">
        <dgm:presLayoutVars>
          <dgm:bulletEnabled val="1"/>
        </dgm:presLayoutVars>
      </dgm:prSet>
      <dgm:spPr/>
      <dgm:t>
        <a:bodyPr/>
        <a:lstStyle/>
        <a:p>
          <a:endParaRPr lang="cs-CZ"/>
        </a:p>
      </dgm:t>
    </dgm:pt>
    <dgm:pt modelId="{31BD8C11-7D20-4B95-9DB9-B9073ADE0652}" type="pres">
      <dgm:prSet presAssocID="{E4341169-457D-4A08-94A5-FA64AC7216A4}" presName="sibTrans" presStyleLbl="bgSibTrans2D1" presStyleIdx="1" presStyleCnt="6"/>
      <dgm:spPr/>
      <dgm:t>
        <a:bodyPr/>
        <a:lstStyle/>
        <a:p>
          <a:endParaRPr lang="cs-CZ"/>
        </a:p>
      </dgm:t>
    </dgm:pt>
    <dgm:pt modelId="{69E5036B-BB33-40B8-979A-A78B94E63736}" type="pres">
      <dgm:prSet presAssocID="{CFE3E192-819E-48EB-8B96-80BC760F1C40}" presName="compNode" presStyleCnt="0"/>
      <dgm:spPr/>
    </dgm:pt>
    <dgm:pt modelId="{37C89170-9668-46F3-AA27-041EC5463DB6}" type="pres">
      <dgm:prSet presAssocID="{CFE3E192-819E-48EB-8B96-80BC760F1C40}" presName="dummyConnPt" presStyleCnt="0"/>
      <dgm:spPr/>
    </dgm:pt>
    <dgm:pt modelId="{264793DA-E2E1-47AF-9B84-7976E4639968}" type="pres">
      <dgm:prSet presAssocID="{CFE3E192-819E-48EB-8B96-80BC760F1C40}" presName="node" presStyleLbl="node1" presStyleIdx="2" presStyleCnt="7">
        <dgm:presLayoutVars>
          <dgm:bulletEnabled val="1"/>
        </dgm:presLayoutVars>
      </dgm:prSet>
      <dgm:spPr/>
      <dgm:t>
        <a:bodyPr/>
        <a:lstStyle/>
        <a:p>
          <a:endParaRPr lang="cs-CZ"/>
        </a:p>
      </dgm:t>
    </dgm:pt>
    <dgm:pt modelId="{4558B815-597D-4AD8-8153-817E947F5391}" type="pres">
      <dgm:prSet presAssocID="{AC7DE1B0-F91F-42CE-8338-495D2E7F63BC}" presName="sibTrans" presStyleLbl="bgSibTrans2D1" presStyleIdx="2" presStyleCnt="6"/>
      <dgm:spPr/>
      <dgm:t>
        <a:bodyPr/>
        <a:lstStyle/>
        <a:p>
          <a:endParaRPr lang="cs-CZ"/>
        </a:p>
      </dgm:t>
    </dgm:pt>
    <dgm:pt modelId="{60660945-260F-4DB3-B99F-B0A356DDC5A8}" type="pres">
      <dgm:prSet presAssocID="{15A30977-4DC8-4892-B46E-B7F7B4EDAADD}" presName="compNode" presStyleCnt="0"/>
      <dgm:spPr/>
    </dgm:pt>
    <dgm:pt modelId="{A3EF49E9-01AA-4B48-8CD4-CBD69878BAA2}" type="pres">
      <dgm:prSet presAssocID="{15A30977-4DC8-4892-B46E-B7F7B4EDAADD}" presName="dummyConnPt" presStyleCnt="0"/>
      <dgm:spPr/>
    </dgm:pt>
    <dgm:pt modelId="{DED70E4C-439F-480A-B518-1B8CA5CDDB0A}" type="pres">
      <dgm:prSet presAssocID="{15A30977-4DC8-4892-B46E-B7F7B4EDAADD}" presName="node" presStyleLbl="node1" presStyleIdx="3" presStyleCnt="7">
        <dgm:presLayoutVars>
          <dgm:bulletEnabled val="1"/>
        </dgm:presLayoutVars>
      </dgm:prSet>
      <dgm:spPr/>
      <dgm:t>
        <a:bodyPr/>
        <a:lstStyle/>
        <a:p>
          <a:endParaRPr lang="cs-CZ"/>
        </a:p>
      </dgm:t>
    </dgm:pt>
    <dgm:pt modelId="{6D85016D-B240-4842-9B68-996DB97F9088}" type="pres">
      <dgm:prSet presAssocID="{CF3D6829-430D-4BEE-8AAE-A725FF3736AA}" presName="sibTrans" presStyleLbl="bgSibTrans2D1" presStyleIdx="3" presStyleCnt="6"/>
      <dgm:spPr/>
      <dgm:t>
        <a:bodyPr/>
        <a:lstStyle/>
        <a:p>
          <a:endParaRPr lang="cs-CZ"/>
        </a:p>
      </dgm:t>
    </dgm:pt>
    <dgm:pt modelId="{31B3C4F2-C325-4D80-B3CC-09B40725A59D}" type="pres">
      <dgm:prSet presAssocID="{FCF66799-7F12-4B02-A31C-D1233014C72E}" presName="compNode" presStyleCnt="0"/>
      <dgm:spPr/>
    </dgm:pt>
    <dgm:pt modelId="{3F945AF3-6A78-45FC-9C7F-E18D013365EC}" type="pres">
      <dgm:prSet presAssocID="{FCF66799-7F12-4B02-A31C-D1233014C72E}" presName="dummyConnPt" presStyleCnt="0"/>
      <dgm:spPr/>
    </dgm:pt>
    <dgm:pt modelId="{2AC7E35A-6E1B-4783-988E-88CF782E8D22}" type="pres">
      <dgm:prSet presAssocID="{FCF66799-7F12-4B02-A31C-D1233014C72E}" presName="node" presStyleLbl="node1" presStyleIdx="4" presStyleCnt="7">
        <dgm:presLayoutVars>
          <dgm:bulletEnabled val="1"/>
        </dgm:presLayoutVars>
      </dgm:prSet>
      <dgm:spPr/>
      <dgm:t>
        <a:bodyPr/>
        <a:lstStyle/>
        <a:p>
          <a:endParaRPr lang="cs-CZ"/>
        </a:p>
      </dgm:t>
    </dgm:pt>
    <dgm:pt modelId="{36D7C542-F545-48F9-98C3-96870A264551}" type="pres">
      <dgm:prSet presAssocID="{D827DECA-62DE-484E-840F-3F8C37C53BB7}" presName="sibTrans" presStyleLbl="bgSibTrans2D1" presStyleIdx="4" presStyleCnt="6"/>
      <dgm:spPr/>
      <dgm:t>
        <a:bodyPr/>
        <a:lstStyle/>
        <a:p>
          <a:endParaRPr lang="cs-CZ"/>
        </a:p>
      </dgm:t>
    </dgm:pt>
    <dgm:pt modelId="{98079243-090D-4153-A96B-59F408AC3BFE}" type="pres">
      <dgm:prSet presAssocID="{4AD85550-914B-4D12-923B-B063AF78AA2D}" presName="compNode" presStyleCnt="0"/>
      <dgm:spPr/>
    </dgm:pt>
    <dgm:pt modelId="{F51B90B2-CD92-468C-BC90-4B5FBEFAC70A}" type="pres">
      <dgm:prSet presAssocID="{4AD85550-914B-4D12-923B-B063AF78AA2D}" presName="dummyConnPt" presStyleCnt="0"/>
      <dgm:spPr/>
    </dgm:pt>
    <dgm:pt modelId="{37534CB3-4843-4948-9527-C534918340F4}" type="pres">
      <dgm:prSet presAssocID="{4AD85550-914B-4D12-923B-B063AF78AA2D}" presName="node" presStyleLbl="node1" presStyleIdx="5" presStyleCnt="7">
        <dgm:presLayoutVars>
          <dgm:bulletEnabled val="1"/>
        </dgm:presLayoutVars>
      </dgm:prSet>
      <dgm:spPr/>
      <dgm:t>
        <a:bodyPr/>
        <a:lstStyle/>
        <a:p>
          <a:endParaRPr lang="cs-CZ"/>
        </a:p>
      </dgm:t>
    </dgm:pt>
    <dgm:pt modelId="{F6F263B1-C51C-4961-A325-D75EBDA77E8D}" type="pres">
      <dgm:prSet presAssocID="{8B51A836-8909-4CC9-BF1F-DBA7E8F078EC}" presName="sibTrans" presStyleLbl="bgSibTrans2D1" presStyleIdx="5" presStyleCnt="6"/>
      <dgm:spPr/>
      <dgm:t>
        <a:bodyPr/>
        <a:lstStyle/>
        <a:p>
          <a:endParaRPr lang="cs-CZ"/>
        </a:p>
      </dgm:t>
    </dgm:pt>
    <dgm:pt modelId="{0120EE02-5278-43A0-BB02-A676CC1DE419}" type="pres">
      <dgm:prSet presAssocID="{BA94D10B-C7B5-46F9-92FD-4EBE64F379F4}" presName="compNode" presStyleCnt="0"/>
      <dgm:spPr/>
    </dgm:pt>
    <dgm:pt modelId="{F55ED6A5-CD60-442D-80B3-DFE27B48AC77}" type="pres">
      <dgm:prSet presAssocID="{BA94D10B-C7B5-46F9-92FD-4EBE64F379F4}" presName="dummyConnPt" presStyleCnt="0"/>
      <dgm:spPr/>
    </dgm:pt>
    <dgm:pt modelId="{83EA228A-10F7-446C-A432-F28626673937}" type="pres">
      <dgm:prSet presAssocID="{BA94D10B-C7B5-46F9-92FD-4EBE64F379F4}" presName="node" presStyleLbl="node1" presStyleIdx="6" presStyleCnt="7">
        <dgm:presLayoutVars>
          <dgm:bulletEnabled val="1"/>
        </dgm:presLayoutVars>
      </dgm:prSet>
      <dgm:spPr/>
      <dgm:t>
        <a:bodyPr/>
        <a:lstStyle/>
        <a:p>
          <a:endParaRPr lang="cs-CZ"/>
        </a:p>
      </dgm:t>
    </dgm:pt>
  </dgm:ptLst>
  <dgm:cxnLst>
    <dgm:cxn modelId="{3423E336-AD83-4D5D-AEF2-AE3A9E9B41BE}" type="presOf" srcId="{1A1C0794-7E12-43BC-AE66-C01D2D0A7941}" destId="{0A9B699C-C7A2-420F-A1FF-56227ECF483F}" srcOrd="0" destOrd="0" presId="urn:microsoft.com/office/officeart/2005/8/layout/bProcess4"/>
    <dgm:cxn modelId="{98C14C3A-12DA-4C65-8BE1-727C7B773267}" srcId="{E5DC7DA7-4170-4FBA-846E-5EA438034EF5}" destId="{CFE3E192-819E-48EB-8B96-80BC760F1C40}" srcOrd="2" destOrd="0" parTransId="{8D948F34-1741-4842-B24F-9F66AE7B74EC}" sibTransId="{AC7DE1B0-F91F-42CE-8338-495D2E7F63BC}"/>
    <dgm:cxn modelId="{2A83919F-5FAC-4470-A6DA-0E10ABDE8C29}" type="presOf" srcId="{CFE3E192-819E-48EB-8B96-80BC760F1C40}" destId="{264793DA-E2E1-47AF-9B84-7976E4639968}" srcOrd="0" destOrd="0" presId="urn:microsoft.com/office/officeart/2005/8/layout/bProcess4"/>
    <dgm:cxn modelId="{900272F3-6E79-4AB8-9CE3-CA87526F1AEB}" srcId="{E5DC7DA7-4170-4FBA-846E-5EA438034EF5}" destId="{4AD85550-914B-4D12-923B-B063AF78AA2D}" srcOrd="5" destOrd="0" parTransId="{2E840E62-C40A-4876-AB97-3A3A0036404D}" sibTransId="{8B51A836-8909-4CC9-BF1F-DBA7E8F078EC}"/>
    <dgm:cxn modelId="{9FD058D1-DE64-4408-BABB-95D49D862E42}" srcId="{E5DC7DA7-4170-4FBA-846E-5EA438034EF5}" destId="{FCF66799-7F12-4B02-A31C-D1233014C72E}" srcOrd="4" destOrd="0" parTransId="{333FF42B-BE38-44A2-9E75-4F53A47E3E55}" sibTransId="{D827DECA-62DE-484E-840F-3F8C37C53BB7}"/>
    <dgm:cxn modelId="{BB385EDA-E71D-4FEA-8043-34B0957E2FD7}" type="presOf" srcId="{15A30977-4DC8-4892-B46E-B7F7B4EDAADD}" destId="{DED70E4C-439F-480A-B518-1B8CA5CDDB0A}" srcOrd="0" destOrd="0" presId="urn:microsoft.com/office/officeart/2005/8/layout/bProcess4"/>
    <dgm:cxn modelId="{AD29D87F-4F52-45BC-BC86-E0B5F435C4B0}" type="presOf" srcId="{304FF490-7314-4FCC-9AE2-A04829414B10}" destId="{FE12CDF5-795F-42F1-978B-1C37E7F7D723}" srcOrd="0" destOrd="0" presId="urn:microsoft.com/office/officeart/2005/8/layout/bProcess4"/>
    <dgm:cxn modelId="{E9544C7B-9995-479F-B2D0-61CD0159EECC}" type="presOf" srcId="{CF3D6829-430D-4BEE-8AAE-A725FF3736AA}" destId="{6D85016D-B240-4842-9B68-996DB97F9088}" srcOrd="0" destOrd="0" presId="urn:microsoft.com/office/officeart/2005/8/layout/bProcess4"/>
    <dgm:cxn modelId="{AD36449A-C35B-4D90-BFF5-574AA91D3A65}" srcId="{E5DC7DA7-4170-4FBA-846E-5EA438034EF5}" destId="{304FF490-7314-4FCC-9AE2-A04829414B10}" srcOrd="1" destOrd="0" parTransId="{D3B67048-D655-4073-A64A-52AD08230E72}" sibTransId="{E4341169-457D-4A08-94A5-FA64AC7216A4}"/>
    <dgm:cxn modelId="{2002BAAF-A15D-4076-9C79-B9A66652C87E}" srcId="{E5DC7DA7-4170-4FBA-846E-5EA438034EF5}" destId="{BA94D10B-C7B5-46F9-92FD-4EBE64F379F4}" srcOrd="6" destOrd="0" parTransId="{02BEA869-4BC7-4E38-B084-9A01BC6366A0}" sibTransId="{890E35A2-770C-49E1-9343-AA2F24AD4CF3}"/>
    <dgm:cxn modelId="{2B3BB54A-2C69-4A6E-ABD4-6A64EB093FD7}" srcId="{E5DC7DA7-4170-4FBA-846E-5EA438034EF5}" destId="{15A30977-4DC8-4892-B46E-B7F7B4EDAADD}" srcOrd="3" destOrd="0" parTransId="{45BC1A1A-229B-47E0-8C69-F9FA79FCA757}" sibTransId="{CF3D6829-430D-4BEE-8AAE-A725FF3736AA}"/>
    <dgm:cxn modelId="{CDB41201-1CDA-4653-AE49-28A39CEF975B}" type="presOf" srcId="{D827DECA-62DE-484E-840F-3F8C37C53BB7}" destId="{36D7C542-F545-48F9-98C3-96870A264551}" srcOrd="0" destOrd="0" presId="urn:microsoft.com/office/officeart/2005/8/layout/bProcess4"/>
    <dgm:cxn modelId="{64AB5611-423C-4C49-A543-B5B58E560CF8}" type="presOf" srcId="{FCF66799-7F12-4B02-A31C-D1233014C72E}" destId="{2AC7E35A-6E1B-4783-988E-88CF782E8D22}" srcOrd="0" destOrd="0" presId="urn:microsoft.com/office/officeart/2005/8/layout/bProcess4"/>
    <dgm:cxn modelId="{F0B7A4C3-DFB2-44B2-BB1D-21F7F93D772E}" type="presOf" srcId="{7585C5A9-7938-42EF-874B-D7F57BF14C9C}" destId="{264793DA-E2E1-47AF-9B84-7976E4639968}" srcOrd="0" destOrd="1" presId="urn:microsoft.com/office/officeart/2005/8/layout/bProcess4"/>
    <dgm:cxn modelId="{ACBB8B0C-6E4E-41C6-AD10-C5AB3E14E068}" type="presOf" srcId="{E5DC7DA7-4170-4FBA-846E-5EA438034EF5}" destId="{F26E1110-8306-48CC-951B-E1B0D61D62DE}" srcOrd="0" destOrd="0" presId="urn:microsoft.com/office/officeart/2005/8/layout/bProcess4"/>
    <dgm:cxn modelId="{3943E2AE-43D3-4081-8934-A766344FFEB9}" type="presOf" srcId="{8B51A836-8909-4CC9-BF1F-DBA7E8F078EC}" destId="{F6F263B1-C51C-4961-A325-D75EBDA77E8D}" srcOrd="0" destOrd="0" presId="urn:microsoft.com/office/officeart/2005/8/layout/bProcess4"/>
    <dgm:cxn modelId="{83CC258F-A6BC-4977-BEE3-776C38F148CC}" srcId="{FCF66799-7F12-4B02-A31C-D1233014C72E}" destId="{C8A7602D-3053-42A2-A2B0-98F1C744187B}" srcOrd="0" destOrd="0" parTransId="{DFD71AAE-F20F-4C22-99AA-2CE4AD3C07D3}" sibTransId="{01011732-A111-4457-AFCA-A1C42EDC4F44}"/>
    <dgm:cxn modelId="{B2D3D7BC-8C95-49DE-8307-2487BA036E2B}" type="presOf" srcId="{AF4673FE-B828-47CB-AFF7-1B9C798D0C21}" destId="{5E874271-2450-4964-AD9F-C21E3A4E7035}" srcOrd="0" destOrd="0" presId="urn:microsoft.com/office/officeart/2005/8/layout/bProcess4"/>
    <dgm:cxn modelId="{D846A83A-8A93-4A51-8ADB-B66733809CEC}" type="presOf" srcId="{AC7DE1B0-F91F-42CE-8338-495D2E7F63BC}" destId="{4558B815-597D-4AD8-8153-817E947F5391}" srcOrd="0" destOrd="0" presId="urn:microsoft.com/office/officeart/2005/8/layout/bProcess4"/>
    <dgm:cxn modelId="{A3D58608-DEBC-4049-8203-6C5AAB09797A}" type="presOf" srcId="{4AD85550-914B-4D12-923B-B063AF78AA2D}" destId="{37534CB3-4843-4948-9527-C534918340F4}" srcOrd="0" destOrd="0" presId="urn:microsoft.com/office/officeart/2005/8/layout/bProcess4"/>
    <dgm:cxn modelId="{FA77001A-4EF4-4B92-969C-2BB4C6002F77}" srcId="{CFE3E192-819E-48EB-8B96-80BC760F1C40}" destId="{7585C5A9-7938-42EF-874B-D7F57BF14C9C}" srcOrd="0" destOrd="0" parTransId="{0BF2A767-5E0A-4052-BE23-F571890A1CF9}" sibTransId="{1AFFC2D9-9CA8-4566-A712-F614A796BCFC}"/>
    <dgm:cxn modelId="{527EFE77-5CA2-4DB8-87D1-7858AEEC32D7}" type="presOf" srcId="{E4341169-457D-4A08-94A5-FA64AC7216A4}" destId="{31BD8C11-7D20-4B95-9DB9-B9073ADE0652}" srcOrd="0" destOrd="0" presId="urn:microsoft.com/office/officeart/2005/8/layout/bProcess4"/>
    <dgm:cxn modelId="{7E76FC1C-5926-4C90-AECF-62EF4D9EF810}" srcId="{E5DC7DA7-4170-4FBA-846E-5EA438034EF5}" destId="{1A1C0794-7E12-43BC-AE66-C01D2D0A7941}" srcOrd="0" destOrd="0" parTransId="{AD60F467-10B8-46A3-89D8-E226FB9DC549}" sibTransId="{AF4673FE-B828-47CB-AFF7-1B9C798D0C21}"/>
    <dgm:cxn modelId="{DAB211F2-9AB7-488C-815A-FA8CEA5EC5CD}" type="presOf" srcId="{C8A7602D-3053-42A2-A2B0-98F1C744187B}" destId="{2AC7E35A-6E1B-4783-988E-88CF782E8D22}" srcOrd="0" destOrd="1" presId="urn:microsoft.com/office/officeart/2005/8/layout/bProcess4"/>
    <dgm:cxn modelId="{0414E69B-6696-48BF-A3C8-20E30E4277D7}" type="presOf" srcId="{BA94D10B-C7B5-46F9-92FD-4EBE64F379F4}" destId="{83EA228A-10F7-446C-A432-F28626673937}" srcOrd="0" destOrd="0" presId="urn:microsoft.com/office/officeart/2005/8/layout/bProcess4"/>
    <dgm:cxn modelId="{81CDAD31-44D4-4194-9674-BEB0C25DB771}" type="presParOf" srcId="{F26E1110-8306-48CC-951B-E1B0D61D62DE}" destId="{19D7BB39-151B-410D-A7B3-03C02F3DE515}" srcOrd="0" destOrd="0" presId="urn:microsoft.com/office/officeart/2005/8/layout/bProcess4"/>
    <dgm:cxn modelId="{CF62FBB2-1976-4C28-8453-5BEB642E1F7C}" type="presParOf" srcId="{19D7BB39-151B-410D-A7B3-03C02F3DE515}" destId="{5D26082B-4935-4BAA-B5A1-0A3BA3569BD6}" srcOrd="0" destOrd="0" presId="urn:microsoft.com/office/officeart/2005/8/layout/bProcess4"/>
    <dgm:cxn modelId="{F1D15CD2-B126-4614-958B-D0A711482595}" type="presParOf" srcId="{19D7BB39-151B-410D-A7B3-03C02F3DE515}" destId="{0A9B699C-C7A2-420F-A1FF-56227ECF483F}" srcOrd="1" destOrd="0" presId="urn:microsoft.com/office/officeart/2005/8/layout/bProcess4"/>
    <dgm:cxn modelId="{FFC3589A-303E-4F48-89AD-A00321AEFB0A}" type="presParOf" srcId="{F26E1110-8306-48CC-951B-E1B0D61D62DE}" destId="{5E874271-2450-4964-AD9F-C21E3A4E7035}" srcOrd="1" destOrd="0" presId="urn:microsoft.com/office/officeart/2005/8/layout/bProcess4"/>
    <dgm:cxn modelId="{4FB138AB-0471-4EC4-81EB-F8EE8B497A63}" type="presParOf" srcId="{F26E1110-8306-48CC-951B-E1B0D61D62DE}" destId="{F40333AB-CF08-479F-AC6E-82642E6B2646}" srcOrd="2" destOrd="0" presId="urn:microsoft.com/office/officeart/2005/8/layout/bProcess4"/>
    <dgm:cxn modelId="{F13790EE-5079-4076-B1E1-BBB30A7EEA68}" type="presParOf" srcId="{F40333AB-CF08-479F-AC6E-82642E6B2646}" destId="{16494A09-9445-4822-8BA5-F21254A1309F}" srcOrd="0" destOrd="0" presId="urn:microsoft.com/office/officeart/2005/8/layout/bProcess4"/>
    <dgm:cxn modelId="{38C7AE59-4553-4720-902C-E1160D7A0C5E}" type="presParOf" srcId="{F40333AB-CF08-479F-AC6E-82642E6B2646}" destId="{FE12CDF5-795F-42F1-978B-1C37E7F7D723}" srcOrd="1" destOrd="0" presId="urn:microsoft.com/office/officeart/2005/8/layout/bProcess4"/>
    <dgm:cxn modelId="{01C33467-483F-44D2-9151-5BC5B7176A8E}" type="presParOf" srcId="{F26E1110-8306-48CC-951B-E1B0D61D62DE}" destId="{31BD8C11-7D20-4B95-9DB9-B9073ADE0652}" srcOrd="3" destOrd="0" presId="urn:microsoft.com/office/officeart/2005/8/layout/bProcess4"/>
    <dgm:cxn modelId="{40A09B9C-AB63-4B56-AA8B-4B19B46413D5}" type="presParOf" srcId="{F26E1110-8306-48CC-951B-E1B0D61D62DE}" destId="{69E5036B-BB33-40B8-979A-A78B94E63736}" srcOrd="4" destOrd="0" presId="urn:microsoft.com/office/officeart/2005/8/layout/bProcess4"/>
    <dgm:cxn modelId="{C4D00F1A-02F8-4FAC-96FE-4E836545705A}" type="presParOf" srcId="{69E5036B-BB33-40B8-979A-A78B94E63736}" destId="{37C89170-9668-46F3-AA27-041EC5463DB6}" srcOrd="0" destOrd="0" presId="urn:microsoft.com/office/officeart/2005/8/layout/bProcess4"/>
    <dgm:cxn modelId="{C6D2BEC0-EE1A-4815-9CD0-53C361629056}" type="presParOf" srcId="{69E5036B-BB33-40B8-979A-A78B94E63736}" destId="{264793DA-E2E1-47AF-9B84-7976E4639968}" srcOrd="1" destOrd="0" presId="urn:microsoft.com/office/officeart/2005/8/layout/bProcess4"/>
    <dgm:cxn modelId="{B6F0E198-1DA4-477B-81FB-CF1510A09D20}" type="presParOf" srcId="{F26E1110-8306-48CC-951B-E1B0D61D62DE}" destId="{4558B815-597D-4AD8-8153-817E947F5391}" srcOrd="5" destOrd="0" presId="urn:microsoft.com/office/officeart/2005/8/layout/bProcess4"/>
    <dgm:cxn modelId="{18D85353-7978-4662-B929-05691970528D}" type="presParOf" srcId="{F26E1110-8306-48CC-951B-E1B0D61D62DE}" destId="{60660945-260F-4DB3-B99F-B0A356DDC5A8}" srcOrd="6" destOrd="0" presId="urn:microsoft.com/office/officeart/2005/8/layout/bProcess4"/>
    <dgm:cxn modelId="{ADFC9BBD-D08D-46B8-B8BB-0CAE89DE9388}" type="presParOf" srcId="{60660945-260F-4DB3-B99F-B0A356DDC5A8}" destId="{A3EF49E9-01AA-4B48-8CD4-CBD69878BAA2}" srcOrd="0" destOrd="0" presId="urn:microsoft.com/office/officeart/2005/8/layout/bProcess4"/>
    <dgm:cxn modelId="{098F7A68-7F1E-450B-9E17-75523EAB4014}" type="presParOf" srcId="{60660945-260F-4DB3-B99F-B0A356DDC5A8}" destId="{DED70E4C-439F-480A-B518-1B8CA5CDDB0A}" srcOrd="1" destOrd="0" presId="urn:microsoft.com/office/officeart/2005/8/layout/bProcess4"/>
    <dgm:cxn modelId="{0B337FB6-E684-4019-8E95-874487F33122}" type="presParOf" srcId="{F26E1110-8306-48CC-951B-E1B0D61D62DE}" destId="{6D85016D-B240-4842-9B68-996DB97F9088}" srcOrd="7" destOrd="0" presId="urn:microsoft.com/office/officeart/2005/8/layout/bProcess4"/>
    <dgm:cxn modelId="{59A8EF76-A223-4233-836A-546A4C093229}" type="presParOf" srcId="{F26E1110-8306-48CC-951B-E1B0D61D62DE}" destId="{31B3C4F2-C325-4D80-B3CC-09B40725A59D}" srcOrd="8" destOrd="0" presId="urn:microsoft.com/office/officeart/2005/8/layout/bProcess4"/>
    <dgm:cxn modelId="{5A27D174-2478-4D06-A61B-DE4860CA3E5E}" type="presParOf" srcId="{31B3C4F2-C325-4D80-B3CC-09B40725A59D}" destId="{3F945AF3-6A78-45FC-9C7F-E18D013365EC}" srcOrd="0" destOrd="0" presId="urn:microsoft.com/office/officeart/2005/8/layout/bProcess4"/>
    <dgm:cxn modelId="{5A5134FA-E41D-41A7-96A7-15EDB01DD001}" type="presParOf" srcId="{31B3C4F2-C325-4D80-B3CC-09B40725A59D}" destId="{2AC7E35A-6E1B-4783-988E-88CF782E8D22}" srcOrd="1" destOrd="0" presId="urn:microsoft.com/office/officeart/2005/8/layout/bProcess4"/>
    <dgm:cxn modelId="{934F918E-1AC7-4D6C-BE2D-8AF0664D4CC9}" type="presParOf" srcId="{F26E1110-8306-48CC-951B-E1B0D61D62DE}" destId="{36D7C542-F545-48F9-98C3-96870A264551}" srcOrd="9" destOrd="0" presId="urn:microsoft.com/office/officeart/2005/8/layout/bProcess4"/>
    <dgm:cxn modelId="{C65BD153-A569-4402-BD2C-A549AB71CC7C}" type="presParOf" srcId="{F26E1110-8306-48CC-951B-E1B0D61D62DE}" destId="{98079243-090D-4153-A96B-59F408AC3BFE}" srcOrd="10" destOrd="0" presId="urn:microsoft.com/office/officeart/2005/8/layout/bProcess4"/>
    <dgm:cxn modelId="{A996103C-38F2-431F-AFC3-9BCF02E400E9}" type="presParOf" srcId="{98079243-090D-4153-A96B-59F408AC3BFE}" destId="{F51B90B2-CD92-468C-BC90-4B5FBEFAC70A}" srcOrd="0" destOrd="0" presId="urn:microsoft.com/office/officeart/2005/8/layout/bProcess4"/>
    <dgm:cxn modelId="{96C12260-18BA-469F-814A-FCA1150DE41F}" type="presParOf" srcId="{98079243-090D-4153-A96B-59F408AC3BFE}" destId="{37534CB3-4843-4948-9527-C534918340F4}" srcOrd="1" destOrd="0" presId="urn:microsoft.com/office/officeart/2005/8/layout/bProcess4"/>
    <dgm:cxn modelId="{CFEBC9E4-0225-45DE-B2A0-B9330DEF090B}" type="presParOf" srcId="{F26E1110-8306-48CC-951B-E1B0D61D62DE}" destId="{F6F263B1-C51C-4961-A325-D75EBDA77E8D}" srcOrd="11" destOrd="0" presId="urn:microsoft.com/office/officeart/2005/8/layout/bProcess4"/>
    <dgm:cxn modelId="{34E44727-6CBA-40E1-BC52-1789EBCCEFD7}" type="presParOf" srcId="{F26E1110-8306-48CC-951B-E1B0D61D62DE}" destId="{0120EE02-5278-43A0-BB02-A676CC1DE419}" srcOrd="12" destOrd="0" presId="urn:microsoft.com/office/officeart/2005/8/layout/bProcess4"/>
    <dgm:cxn modelId="{0B94DE79-8432-49CA-B289-6B8C49CFE2FE}" type="presParOf" srcId="{0120EE02-5278-43A0-BB02-A676CC1DE419}" destId="{F55ED6A5-CD60-442D-80B3-DFE27B48AC77}" srcOrd="0" destOrd="0" presId="urn:microsoft.com/office/officeart/2005/8/layout/bProcess4"/>
    <dgm:cxn modelId="{2811B5C8-E5D9-4512-8C72-80D85BC4B515}" type="presParOf" srcId="{0120EE02-5278-43A0-BB02-A676CC1DE419}" destId="{83EA228A-10F7-446C-A432-F28626673937}" srcOrd="1" destOrd="0" presId="urn:microsoft.com/office/officeart/2005/8/layout/bProcess4"/>
  </dgm:cxnLst>
  <dgm:bg>
    <a:noFill/>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3BAB99B-1C9B-4B88-AF14-6CD03A10B053}" type="doc">
      <dgm:prSet loTypeId="urn:microsoft.com/office/officeart/2005/8/layout/bProcess4" loCatId="process" qsTypeId="urn:microsoft.com/office/officeart/2005/8/quickstyle/simple1" qsCatId="simple" csTypeId="urn:microsoft.com/office/officeart/2005/8/colors/accent1_2" csCatId="accent1" phldr="1"/>
      <dgm:spPr/>
      <dgm:t>
        <a:bodyPr/>
        <a:lstStyle/>
        <a:p>
          <a:endParaRPr lang="cs-CZ"/>
        </a:p>
      </dgm:t>
    </dgm:pt>
    <dgm:pt modelId="{88C263D9-9100-41F6-A4EB-9EAE2962422E}">
      <dgm:prSet phldrT="[Text]"/>
      <dgm:spPr/>
      <dgm:t>
        <a:bodyPr/>
        <a:lstStyle/>
        <a:p>
          <a:r>
            <a:rPr lang="cs-CZ">
              <a:latin typeface="Times New Roman" panose="02020603050405020304" pitchFamily="18" charset="0"/>
              <a:cs typeface="Times New Roman" panose="02020603050405020304" pitchFamily="18" charset="0"/>
            </a:rPr>
            <a:t>Zakódovaný proud údajů</a:t>
          </a:r>
        </a:p>
      </dgm:t>
    </dgm:pt>
    <dgm:pt modelId="{42830071-6C1B-429C-BB7A-3ABC5F345EAA}" type="parTrans" cxnId="{FB69E976-FA9B-4DA2-9762-EC8B5456E834}">
      <dgm:prSet/>
      <dgm:spPr/>
      <dgm:t>
        <a:bodyPr/>
        <a:lstStyle/>
        <a:p>
          <a:endParaRPr lang="cs-CZ"/>
        </a:p>
      </dgm:t>
    </dgm:pt>
    <dgm:pt modelId="{2A0388CB-F5A9-4B97-AE27-AECD85425351}" type="sibTrans" cxnId="{FB69E976-FA9B-4DA2-9762-EC8B5456E834}">
      <dgm:prSet/>
      <dgm:spPr/>
      <dgm:t>
        <a:bodyPr/>
        <a:lstStyle/>
        <a:p>
          <a:endParaRPr lang="cs-CZ"/>
        </a:p>
      </dgm:t>
    </dgm:pt>
    <dgm:pt modelId="{A1FBCE8B-7289-43C5-B2F4-1E0E5C695351}">
      <dgm:prSet phldrT="[Text]"/>
      <dgm:spPr/>
      <dgm:t>
        <a:bodyPr/>
        <a:lstStyle/>
        <a:p>
          <a:r>
            <a:rPr lang="cs-CZ">
              <a:latin typeface="Times New Roman" panose="02020603050405020304" pitchFamily="18" charset="0"/>
              <a:cs typeface="Times New Roman" panose="02020603050405020304" pitchFamily="18" charset="0"/>
            </a:rPr>
            <a:t>Dekodér JPEG syntaxe</a:t>
          </a:r>
        </a:p>
      </dgm:t>
    </dgm:pt>
    <dgm:pt modelId="{14D2A052-C79A-4B8A-B67B-82346B5A50C9}" type="parTrans" cxnId="{2D44C207-7409-4158-9597-42A9A3842FF5}">
      <dgm:prSet/>
      <dgm:spPr/>
      <dgm:t>
        <a:bodyPr/>
        <a:lstStyle/>
        <a:p>
          <a:endParaRPr lang="cs-CZ"/>
        </a:p>
      </dgm:t>
    </dgm:pt>
    <dgm:pt modelId="{FD3F4CD9-45E4-4402-BA56-809C423B46F9}" type="sibTrans" cxnId="{2D44C207-7409-4158-9597-42A9A3842FF5}">
      <dgm:prSet/>
      <dgm:spPr/>
      <dgm:t>
        <a:bodyPr/>
        <a:lstStyle/>
        <a:p>
          <a:endParaRPr lang="cs-CZ"/>
        </a:p>
      </dgm:t>
    </dgm:pt>
    <dgm:pt modelId="{187595ED-743C-4A5F-B2A0-ACDA0B9F8736}">
      <dgm:prSet phldrT="[Text]"/>
      <dgm:spPr/>
      <dgm:t>
        <a:bodyPr/>
        <a:lstStyle/>
        <a:p>
          <a:r>
            <a:rPr lang="cs-CZ">
              <a:latin typeface="Times New Roman" panose="02020603050405020304" pitchFamily="18" charset="0"/>
              <a:cs typeface="Times New Roman" panose="02020603050405020304" pitchFamily="18" charset="0"/>
            </a:rPr>
            <a:t>Huffmanovo dekódování</a:t>
          </a:r>
        </a:p>
      </dgm:t>
    </dgm:pt>
    <dgm:pt modelId="{92877ECA-76C6-4CEA-AB56-BA3E11F66933}" type="parTrans" cxnId="{207CDC73-FBC6-46D3-A766-9BDB130855A2}">
      <dgm:prSet/>
      <dgm:spPr/>
      <dgm:t>
        <a:bodyPr/>
        <a:lstStyle/>
        <a:p>
          <a:endParaRPr lang="cs-CZ"/>
        </a:p>
      </dgm:t>
    </dgm:pt>
    <dgm:pt modelId="{0066381C-D36F-4A10-AD4B-BBA39554F242}" type="sibTrans" cxnId="{207CDC73-FBC6-46D3-A766-9BDB130855A2}">
      <dgm:prSet/>
      <dgm:spPr/>
      <dgm:t>
        <a:bodyPr/>
        <a:lstStyle/>
        <a:p>
          <a:endParaRPr lang="cs-CZ"/>
        </a:p>
      </dgm:t>
    </dgm:pt>
    <dgm:pt modelId="{ADCFAF91-BD53-4832-AB2B-191575DA7B29}">
      <dgm:prSet phldrT="[Text]"/>
      <dgm:spPr/>
      <dgm:t>
        <a:bodyPr/>
        <a:lstStyle/>
        <a:p>
          <a:r>
            <a:rPr lang="cs-CZ">
              <a:latin typeface="Times New Roman" panose="02020603050405020304" pitchFamily="18" charset="0"/>
              <a:cs typeface="Times New Roman" panose="02020603050405020304" pitchFamily="18" charset="0"/>
            </a:rPr>
            <a:t>Střídavý výběr koeficientů</a:t>
          </a:r>
        </a:p>
      </dgm:t>
    </dgm:pt>
    <dgm:pt modelId="{92E8901D-4EB5-4EBC-A8FB-D29D62726C09}" type="parTrans" cxnId="{9A29405E-B107-4F68-8064-E98642948AAC}">
      <dgm:prSet/>
      <dgm:spPr/>
      <dgm:t>
        <a:bodyPr/>
        <a:lstStyle/>
        <a:p>
          <a:endParaRPr lang="cs-CZ"/>
        </a:p>
      </dgm:t>
    </dgm:pt>
    <dgm:pt modelId="{77670F68-30E0-41AD-B2ED-7AEC215BBA85}" type="sibTrans" cxnId="{9A29405E-B107-4F68-8064-E98642948AAC}">
      <dgm:prSet/>
      <dgm:spPr/>
      <dgm:t>
        <a:bodyPr/>
        <a:lstStyle/>
        <a:p>
          <a:endParaRPr lang="cs-CZ"/>
        </a:p>
      </dgm:t>
    </dgm:pt>
    <dgm:pt modelId="{732C0F7C-6BF1-4745-8253-293ED701D33C}">
      <dgm:prSet phldrT="[Text]"/>
      <dgm:spPr/>
      <dgm:t>
        <a:bodyPr/>
        <a:lstStyle/>
        <a:p>
          <a:r>
            <a:rPr lang="cs-CZ">
              <a:latin typeface="Times New Roman" panose="02020603050405020304" pitchFamily="18" charset="0"/>
              <a:cs typeface="Times New Roman" panose="02020603050405020304" pitchFamily="18" charset="0"/>
            </a:rPr>
            <a:t>Dekvantizace</a:t>
          </a:r>
        </a:p>
      </dgm:t>
    </dgm:pt>
    <dgm:pt modelId="{C0A8AD19-C0CC-4725-A094-9B0DCDF1B5A4}" type="parTrans" cxnId="{49B643CB-74E1-4074-8273-D93942C4B1D5}">
      <dgm:prSet/>
      <dgm:spPr/>
      <dgm:t>
        <a:bodyPr/>
        <a:lstStyle/>
        <a:p>
          <a:endParaRPr lang="cs-CZ"/>
        </a:p>
      </dgm:t>
    </dgm:pt>
    <dgm:pt modelId="{15DD9EF4-699C-46D5-88D6-E3B44FD2EF71}" type="sibTrans" cxnId="{49B643CB-74E1-4074-8273-D93942C4B1D5}">
      <dgm:prSet/>
      <dgm:spPr/>
      <dgm:t>
        <a:bodyPr/>
        <a:lstStyle/>
        <a:p>
          <a:endParaRPr lang="cs-CZ"/>
        </a:p>
      </dgm:t>
    </dgm:pt>
    <dgm:pt modelId="{B5B4F194-7E67-4438-B308-F1C5B4FCBB44}">
      <dgm:prSet phldrT="[Text]"/>
      <dgm:spPr/>
      <dgm:t>
        <a:bodyPr/>
        <a:lstStyle/>
        <a:p>
          <a:r>
            <a:rPr lang="cs-CZ">
              <a:latin typeface="Times New Roman" panose="02020603050405020304" pitchFamily="18" charset="0"/>
              <a:cs typeface="Times New Roman" panose="02020603050405020304" pitchFamily="18" charset="0"/>
            </a:rPr>
            <a:t>Huffmanovy tabulky</a:t>
          </a:r>
        </a:p>
      </dgm:t>
    </dgm:pt>
    <dgm:pt modelId="{2D23603D-17D7-4151-80EF-7DCD2851FDA2}" type="parTrans" cxnId="{1BAF0F18-1B9E-4377-B918-BC3AB7E3C383}">
      <dgm:prSet/>
      <dgm:spPr/>
      <dgm:t>
        <a:bodyPr/>
        <a:lstStyle/>
        <a:p>
          <a:endParaRPr lang="cs-CZ"/>
        </a:p>
      </dgm:t>
    </dgm:pt>
    <dgm:pt modelId="{FEA3CD02-AB87-41F6-B1F4-5B9EE04A5808}" type="sibTrans" cxnId="{1BAF0F18-1B9E-4377-B918-BC3AB7E3C383}">
      <dgm:prSet/>
      <dgm:spPr/>
      <dgm:t>
        <a:bodyPr/>
        <a:lstStyle/>
        <a:p>
          <a:endParaRPr lang="cs-CZ"/>
        </a:p>
      </dgm:t>
    </dgm:pt>
    <dgm:pt modelId="{6B00C562-91CD-40EC-9E2B-CF611D1D4351}">
      <dgm:prSet phldrT="[Text]"/>
      <dgm:spPr/>
      <dgm:t>
        <a:bodyPr/>
        <a:lstStyle/>
        <a:p>
          <a:r>
            <a:rPr lang="cs-CZ">
              <a:latin typeface="Times New Roman" panose="02020603050405020304" pitchFamily="18" charset="0"/>
              <a:cs typeface="Times New Roman" panose="02020603050405020304" pitchFamily="18" charset="0"/>
            </a:rPr>
            <a:t>Kvantizační tabulky</a:t>
          </a:r>
        </a:p>
      </dgm:t>
    </dgm:pt>
    <dgm:pt modelId="{55B79B23-FF8B-43B3-90E3-0A9D7C5AF873}" type="parTrans" cxnId="{30F348DC-60BC-4930-90B1-BD85461C844E}">
      <dgm:prSet/>
      <dgm:spPr/>
      <dgm:t>
        <a:bodyPr/>
        <a:lstStyle/>
        <a:p>
          <a:endParaRPr lang="cs-CZ"/>
        </a:p>
      </dgm:t>
    </dgm:pt>
    <dgm:pt modelId="{AC679FFF-1FCB-4E3C-85D9-1AF90C21F34E}" type="sibTrans" cxnId="{30F348DC-60BC-4930-90B1-BD85461C844E}">
      <dgm:prSet/>
      <dgm:spPr/>
      <dgm:t>
        <a:bodyPr/>
        <a:lstStyle/>
        <a:p>
          <a:endParaRPr lang="cs-CZ"/>
        </a:p>
      </dgm:t>
    </dgm:pt>
    <dgm:pt modelId="{4E183A37-8304-4F6A-96B3-59180E59AACD}">
      <dgm:prSet phldrT="[Text]"/>
      <dgm:spPr/>
      <dgm:t>
        <a:bodyPr/>
        <a:lstStyle/>
        <a:p>
          <a:r>
            <a:rPr lang="cs-CZ">
              <a:latin typeface="Times New Roman" panose="02020603050405020304" pitchFamily="18" charset="0"/>
              <a:cs typeface="Times New Roman" panose="02020603050405020304" pitchFamily="18" charset="0"/>
            </a:rPr>
            <a:t>IDCT</a:t>
          </a:r>
        </a:p>
      </dgm:t>
    </dgm:pt>
    <dgm:pt modelId="{8CDE8246-CCB8-460A-80F8-6595DB4DDDC0}" type="parTrans" cxnId="{4876E7C5-DCAC-4961-9295-C6A94B2F909D}">
      <dgm:prSet/>
      <dgm:spPr/>
      <dgm:t>
        <a:bodyPr/>
        <a:lstStyle/>
        <a:p>
          <a:endParaRPr lang="cs-CZ"/>
        </a:p>
      </dgm:t>
    </dgm:pt>
    <dgm:pt modelId="{36A070D6-D95C-4629-87CC-64D59ECE406A}" type="sibTrans" cxnId="{4876E7C5-DCAC-4961-9295-C6A94B2F909D}">
      <dgm:prSet/>
      <dgm:spPr/>
      <dgm:t>
        <a:bodyPr/>
        <a:lstStyle/>
        <a:p>
          <a:endParaRPr lang="cs-CZ"/>
        </a:p>
      </dgm:t>
    </dgm:pt>
    <dgm:pt modelId="{4DCAD45D-5A9B-4F87-B194-F401141E6C5D}">
      <dgm:prSet phldrT="[Text]"/>
      <dgm:spPr/>
      <dgm:t>
        <a:bodyPr/>
        <a:lstStyle/>
        <a:p>
          <a:r>
            <a:rPr lang="cs-CZ">
              <a:latin typeface="Times New Roman" panose="02020603050405020304" pitchFamily="18" charset="0"/>
              <a:cs typeface="Times New Roman" panose="02020603050405020304" pitchFamily="18" charset="0"/>
            </a:rPr>
            <a:t>Bloky 8x8 pixelů</a:t>
          </a:r>
        </a:p>
      </dgm:t>
    </dgm:pt>
    <dgm:pt modelId="{40E7650F-2195-4B12-B401-D5B6450F493A}" type="parTrans" cxnId="{C30EE631-C7BE-4079-9C7D-919A355417E9}">
      <dgm:prSet/>
      <dgm:spPr/>
      <dgm:t>
        <a:bodyPr/>
        <a:lstStyle/>
        <a:p>
          <a:endParaRPr lang="cs-CZ"/>
        </a:p>
      </dgm:t>
    </dgm:pt>
    <dgm:pt modelId="{82F94447-4BDA-459D-929E-E7F08502BB15}" type="sibTrans" cxnId="{C30EE631-C7BE-4079-9C7D-919A355417E9}">
      <dgm:prSet/>
      <dgm:spPr/>
      <dgm:t>
        <a:bodyPr/>
        <a:lstStyle/>
        <a:p>
          <a:endParaRPr lang="cs-CZ"/>
        </a:p>
      </dgm:t>
    </dgm:pt>
    <dgm:pt modelId="{4CF14207-CCCD-4602-AD1D-84157240CE8A}" type="pres">
      <dgm:prSet presAssocID="{03BAB99B-1C9B-4B88-AF14-6CD03A10B053}" presName="Name0" presStyleCnt="0">
        <dgm:presLayoutVars>
          <dgm:dir/>
          <dgm:resizeHandles/>
        </dgm:presLayoutVars>
      </dgm:prSet>
      <dgm:spPr/>
      <dgm:t>
        <a:bodyPr/>
        <a:lstStyle/>
        <a:p>
          <a:endParaRPr lang="cs-CZ"/>
        </a:p>
      </dgm:t>
    </dgm:pt>
    <dgm:pt modelId="{D2AD2C0B-1313-4230-9BBA-491540F6F103}" type="pres">
      <dgm:prSet presAssocID="{88C263D9-9100-41F6-A4EB-9EAE2962422E}" presName="compNode" presStyleCnt="0"/>
      <dgm:spPr/>
    </dgm:pt>
    <dgm:pt modelId="{693B3AAE-3D9E-4290-8326-81F58C03ABC2}" type="pres">
      <dgm:prSet presAssocID="{88C263D9-9100-41F6-A4EB-9EAE2962422E}" presName="dummyConnPt" presStyleCnt="0"/>
      <dgm:spPr/>
    </dgm:pt>
    <dgm:pt modelId="{919E98C3-535D-4C73-8E68-4226B99DE3BF}" type="pres">
      <dgm:prSet presAssocID="{88C263D9-9100-41F6-A4EB-9EAE2962422E}" presName="node" presStyleLbl="node1" presStyleIdx="0" presStyleCnt="7">
        <dgm:presLayoutVars>
          <dgm:bulletEnabled val="1"/>
        </dgm:presLayoutVars>
      </dgm:prSet>
      <dgm:spPr/>
      <dgm:t>
        <a:bodyPr/>
        <a:lstStyle/>
        <a:p>
          <a:endParaRPr lang="cs-CZ"/>
        </a:p>
      </dgm:t>
    </dgm:pt>
    <dgm:pt modelId="{9E419098-D80B-43C3-BFF9-8BF15DA96C02}" type="pres">
      <dgm:prSet presAssocID="{2A0388CB-F5A9-4B97-AE27-AECD85425351}" presName="sibTrans" presStyleLbl="bgSibTrans2D1" presStyleIdx="0" presStyleCnt="6"/>
      <dgm:spPr/>
      <dgm:t>
        <a:bodyPr/>
        <a:lstStyle/>
        <a:p>
          <a:endParaRPr lang="cs-CZ"/>
        </a:p>
      </dgm:t>
    </dgm:pt>
    <dgm:pt modelId="{B947327F-545A-47F7-8B34-9BE279A6C4F7}" type="pres">
      <dgm:prSet presAssocID="{A1FBCE8B-7289-43C5-B2F4-1E0E5C695351}" presName="compNode" presStyleCnt="0"/>
      <dgm:spPr/>
    </dgm:pt>
    <dgm:pt modelId="{3E5148CE-9796-490E-BBAB-CC30939F62F5}" type="pres">
      <dgm:prSet presAssocID="{A1FBCE8B-7289-43C5-B2F4-1E0E5C695351}" presName="dummyConnPt" presStyleCnt="0"/>
      <dgm:spPr/>
    </dgm:pt>
    <dgm:pt modelId="{B3564EF5-CFAC-4C60-B865-FED26493BF66}" type="pres">
      <dgm:prSet presAssocID="{A1FBCE8B-7289-43C5-B2F4-1E0E5C695351}" presName="node" presStyleLbl="node1" presStyleIdx="1" presStyleCnt="7">
        <dgm:presLayoutVars>
          <dgm:bulletEnabled val="1"/>
        </dgm:presLayoutVars>
      </dgm:prSet>
      <dgm:spPr/>
      <dgm:t>
        <a:bodyPr/>
        <a:lstStyle/>
        <a:p>
          <a:endParaRPr lang="cs-CZ"/>
        </a:p>
      </dgm:t>
    </dgm:pt>
    <dgm:pt modelId="{F9C707DF-4CB3-4B29-A912-EF7CF240433C}" type="pres">
      <dgm:prSet presAssocID="{FD3F4CD9-45E4-4402-BA56-809C423B46F9}" presName="sibTrans" presStyleLbl="bgSibTrans2D1" presStyleIdx="1" presStyleCnt="6"/>
      <dgm:spPr/>
      <dgm:t>
        <a:bodyPr/>
        <a:lstStyle/>
        <a:p>
          <a:endParaRPr lang="cs-CZ"/>
        </a:p>
      </dgm:t>
    </dgm:pt>
    <dgm:pt modelId="{517E37B9-B740-4B89-BDDF-D3C558FA2DC2}" type="pres">
      <dgm:prSet presAssocID="{187595ED-743C-4A5F-B2A0-ACDA0B9F8736}" presName="compNode" presStyleCnt="0"/>
      <dgm:spPr/>
    </dgm:pt>
    <dgm:pt modelId="{14BC2B35-19C6-4BC1-AD2C-64887B960709}" type="pres">
      <dgm:prSet presAssocID="{187595ED-743C-4A5F-B2A0-ACDA0B9F8736}" presName="dummyConnPt" presStyleCnt="0"/>
      <dgm:spPr/>
    </dgm:pt>
    <dgm:pt modelId="{FD646DE5-8817-4B40-AB19-11EA10D3BE2A}" type="pres">
      <dgm:prSet presAssocID="{187595ED-743C-4A5F-B2A0-ACDA0B9F8736}" presName="node" presStyleLbl="node1" presStyleIdx="2" presStyleCnt="7">
        <dgm:presLayoutVars>
          <dgm:bulletEnabled val="1"/>
        </dgm:presLayoutVars>
      </dgm:prSet>
      <dgm:spPr/>
      <dgm:t>
        <a:bodyPr/>
        <a:lstStyle/>
        <a:p>
          <a:endParaRPr lang="cs-CZ"/>
        </a:p>
      </dgm:t>
    </dgm:pt>
    <dgm:pt modelId="{5F451687-746B-4475-821E-EA8E4526DC93}" type="pres">
      <dgm:prSet presAssocID="{0066381C-D36F-4A10-AD4B-BBA39554F242}" presName="sibTrans" presStyleLbl="bgSibTrans2D1" presStyleIdx="2" presStyleCnt="6"/>
      <dgm:spPr/>
      <dgm:t>
        <a:bodyPr/>
        <a:lstStyle/>
        <a:p>
          <a:endParaRPr lang="cs-CZ"/>
        </a:p>
      </dgm:t>
    </dgm:pt>
    <dgm:pt modelId="{E5CF13CB-7BBB-4D75-9C79-8779F861699C}" type="pres">
      <dgm:prSet presAssocID="{ADCFAF91-BD53-4832-AB2B-191575DA7B29}" presName="compNode" presStyleCnt="0"/>
      <dgm:spPr/>
    </dgm:pt>
    <dgm:pt modelId="{D9C3E514-E5B2-4F8A-9AF0-26000D2074EE}" type="pres">
      <dgm:prSet presAssocID="{ADCFAF91-BD53-4832-AB2B-191575DA7B29}" presName="dummyConnPt" presStyleCnt="0"/>
      <dgm:spPr/>
    </dgm:pt>
    <dgm:pt modelId="{38652B22-1B28-4BC5-857E-4AC65DC79AE0}" type="pres">
      <dgm:prSet presAssocID="{ADCFAF91-BD53-4832-AB2B-191575DA7B29}" presName="node" presStyleLbl="node1" presStyleIdx="3" presStyleCnt="7">
        <dgm:presLayoutVars>
          <dgm:bulletEnabled val="1"/>
        </dgm:presLayoutVars>
      </dgm:prSet>
      <dgm:spPr/>
      <dgm:t>
        <a:bodyPr/>
        <a:lstStyle/>
        <a:p>
          <a:endParaRPr lang="cs-CZ"/>
        </a:p>
      </dgm:t>
    </dgm:pt>
    <dgm:pt modelId="{0C7E3278-96C0-4AA8-9DD6-68A13CA33521}" type="pres">
      <dgm:prSet presAssocID="{77670F68-30E0-41AD-B2ED-7AEC215BBA85}" presName="sibTrans" presStyleLbl="bgSibTrans2D1" presStyleIdx="3" presStyleCnt="6"/>
      <dgm:spPr/>
      <dgm:t>
        <a:bodyPr/>
        <a:lstStyle/>
        <a:p>
          <a:endParaRPr lang="cs-CZ"/>
        </a:p>
      </dgm:t>
    </dgm:pt>
    <dgm:pt modelId="{7F956EE2-F68D-4992-9EA9-3B4583569C4A}" type="pres">
      <dgm:prSet presAssocID="{732C0F7C-6BF1-4745-8253-293ED701D33C}" presName="compNode" presStyleCnt="0"/>
      <dgm:spPr/>
    </dgm:pt>
    <dgm:pt modelId="{E501C54A-A3C0-4B0E-9A6A-01A1C1376AF1}" type="pres">
      <dgm:prSet presAssocID="{732C0F7C-6BF1-4745-8253-293ED701D33C}" presName="dummyConnPt" presStyleCnt="0"/>
      <dgm:spPr/>
    </dgm:pt>
    <dgm:pt modelId="{735AB938-D070-465E-8B1A-DB4DEE9E9BE5}" type="pres">
      <dgm:prSet presAssocID="{732C0F7C-6BF1-4745-8253-293ED701D33C}" presName="node" presStyleLbl="node1" presStyleIdx="4" presStyleCnt="7">
        <dgm:presLayoutVars>
          <dgm:bulletEnabled val="1"/>
        </dgm:presLayoutVars>
      </dgm:prSet>
      <dgm:spPr/>
      <dgm:t>
        <a:bodyPr/>
        <a:lstStyle/>
        <a:p>
          <a:endParaRPr lang="cs-CZ"/>
        </a:p>
      </dgm:t>
    </dgm:pt>
    <dgm:pt modelId="{81467944-3A5E-44E4-86FB-1CAEE0C7F377}" type="pres">
      <dgm:prSet presAssocID="{15DD9EF4-699C-46D5-88D6-E3B44FD2EF71}" presName="sibTrans" presStyleLbl="bgSibTrans2D1" presStyleIdx="4" presStyleCnt="6"/>
      <dgm:spPr/>
      <dgm:t>
        <a:bodyPr/>
        <a:lstStyle/>
        <a:p>
          <a:endParaRPr lang="cs-CZ"/>
        </a:p>
      </dgm:t>
    </dgm:pt>
    <dgm:pt modelId="{0A114C0C-E967-4645-8563-2CFCFAE4F811}" type="pres">
      <dgm:prSet presAssocID="{4E183A37-8304-4F6A-96B3-59180E59AACD}" presName="compNode" presStyleCnt="0"/>
      <dgm:spPr/>
    </dgm:pt>
    <dgm:pt modelId="{AD6BCF73-ECFE-4218-86FD-2A7F2D31B6C1}" type="pres">
      <dgm:prSet presAssocID="{4E183A37-8304-4F6A-96B3-59180E59AACD}" presName="dummyConnPt" presStyleCnt="0"/>
      <dgm:spPr/>
    </dgm:pt>
    <dgm:pt modelId="{88A3CAB7-457B-411B-96B9-E501B2E914D9}" type="pres">
      <dgm:prSet presAssocID="{4E183A37-8304-4F6A-96B3-59180E59AACD}" presName="node" presStyleLbl="node1" presStyleIdx="5" presStyleCnt="7">
        <dgm:presLayoutVars>
          <dgm:bulletEnabled val="1"/>
        </dgm:presLayoutVars>
      </dgm:prSet>
      <dgm:spPr/>
      <dgm:t>
        <a:bodyPr/>
        <a:lstStyle/>
        <a:p>
          <a:endParaRPr lang="cs-CZ"/>
        </a:p>
      </dgm:t>
    </dgm:pt>
    <dgm:pt modelId="{9B410C85-C041-4CE9-AE8A-836CA28E4DF0}" type="pres">
      <dgm:prSet presAssocID="{36A070D6-D95C-4629-87CC-64D59ECE406A}" presName="sibTrans" presStyleLbl="bgSibTrans2D1" presStyleIdx="5" presStyleCnt="6"/>
      <dgm:spPr/>
      <dgm:t>
        <a:bodyPr/>
        <a:lstStyle/>
        <a:p>
          <a:endParaRPr lang="cs-CZ"/>
        </a:p>
      </dgm:t>
    </dgm:pt>
    <dgm:pt modelId="{3014F793-6FAC-4313-B85A-AC97A2E1BFA8}" type="pres">
      <dgm:prSet presAssocID="{4DCAD45D-5A9B-4F87-B194-F401141E6C5D}" presName="compNode" presStyleCnt="0"/>
      <dgm:spPr/>
    </dgm:pt>
    <dgm:pt modelId="{58F7160E-541F-45F9-A88D-ED73F5028752}" type="pres">
      <dgm:prSet presAssocID="{4DCAD45D-5A9B-4F87-B194-F401141E6C5D}" presName="dummyConnPt" presStyleCnt="0"/>
      <dgm:spPr/>
    </dgm:pt>
    <dgm:pt modelId="{4EC5E5D0-E21F-4974-BD4B-30A208C97E3E}" type="pres">
      <dgm:prSet presAssocID="{4DCAD45D-5A9B-4F87-B194-F401141E6C5D}" presName="node" presStyleLbl="node1" presStyleIdx="6" presStyleCnt="7">
        <dgm:presLayoutVars>
          <dgm:bulletEnabled val="1"/>
        </dgm:presLayoutVars>
      </dgm:prSet>
      <dgm:spPr/>
      <dgm:t>
        <a:bodyPr/>
        <a:lstStyle/>
        <a:p>
          <a:endParaRPr lang="cs-CZ"/>
        </a:p>
      </dgm:t>
    </dgm:pt>
  </dgm:ptLst>
  <dgm:cxnLst>
    <dgm:cxn modelId="{2941B822-6B2B-4FD1-AD1B-659C34AFD6F5}" type="presOf" srcId="{0066381C-D36F-4A10-AD4B-BBA39554F242}" destId="{5F451687-746B-4475-821E-EA8E4526DC93}" srcOrd="0" destOrd="0" presId="urn:microsoft.com/office/officeart/2005/8/layout/bProcess4"/>
    <dgm:cxn modelId="{30F348DC-60BC-4930-90B1-BD85461C844E}" srcId="{732C0F7C-6BF1-4745-8253-293ED701D33C}" destId="{6B00C562-91CD-40EC-9E2B-CF611D1D4351}" srcOrd="0" destOrd="0" parTransId="{55B79B23-FF8B-43B3-90E3-0A9D7C5AF873}" sibTransId="{AC679FFF-1FCB-4E3C-85D9-1AF90C21F34E}"/>
    <dgm:cxn modelId="{2D44C207-7409-4158-9597-42A9A3842FF5}" srcId="{03BAB99B-1C9B-4B88-AF14-6CD03A10B053}" destId="{A1FBCE8B-7289-43C5-B2F4-1E0E5C695351}" srcOrd="1" destOrd="0" parTransId="{14D2A052-C79A-4B8A-B67B-82346B5A50C9}" sibTransId="{FD3F4CD9-45E4-4402-BA56-809C423B46F9}"/>
    <dgm:cxn modelId="{545ECAA3-9E19-42A1-9A35-F3663CF53E9C}" type="presOf" srcId="{03BAB99B-1C9B-4B88-AF14-6CD03A10B053}" destId="{4CF14207-CCCD-4602-AD1D-84157240CE8A}" srcOrd="0" destOrd="0" presId="urn:microsoft.com/office/officeart/2005/8/layout/bProcess4"/>
    <dgm:cxn modelId="{D6841F4B-CD96-46A9-8AD7-4B0EFA5788C4}" type="presOf" srcId="{36A070D6-D95C-4629-87CC-64D59ECE406A}" destId="{9B410C85-C041-4CE9-AE8A-836CA28E4DF0}" srcOrd="0" destOrd="0" presId="urn:microsoft.com/office/officeart/2005/8/layout/bProcess4"/>
    <dgm:cxn modelId="{207CDC73-FBC6-46D3-A766-9BDB130855A2}" srcId="{03BAB99B-1C9B-4B88-AF14-6CD03A10B053}" destId="{187595ED-743C-4A5F-B2A0-ACDA0B9F8736}" srcOrd="2" destOrd="0" parTransId="{92877ECA-76C6-4CEA-AB56-BA3E11F66933}" sibTransId="{0066381C-D36F-4A10-AD4B-BBA39554F242}"/>
    <dgm:cxn modelId="{FB69E976-FA9B-4DA2-9762-EC8B5456E834}" srcId="{03BAB99B-1C9B-4B88-AF14-6CD03A10B053}" destId="{88C263D9-9100-41F6-A4EB-9EAE2962422E}" srcOrd="0" destOrd="0" parTransId="{42830071-6C1B-429C-BB7A-3ABC5F345EAA}" sibTransId="{2A0388CB-F5A9-4B97-AE27-AECD85425351}"/>
    <dgm:cxn modelId="{646C4FA2-DA0B-41A0-92A4-481AAD1E9372}" type="presOf" srcId="{2A0388CB-F5A9-4B97-AE27-AECD85425351}" destId="{9E419098-D80B-43C3-BFF9-8BF15DA96C02}" srcOrd="0" destOrd="0" presId="urn:microsoft.com/office/officeart/2005/8/layout/bProcess4"/>
    <dgm:cxn modelId="{022CA501-D65D-48F6-BC10-C9C30DABB673}" type="presOf" srcId="{187595ED-743C-4A5F-B2A0-ACDA0B9F8736}" destId="{FD646DE5-8817-4B40-AB19-11EA10D3BE2A}" srcOrd="0" destOrd="0" presId="urn:microsoft.com/office/officeart/2005/8/layout/bProcess4"/>
    <dgm:cxn modelId="{4876E7C5-DCAC-4961-9295-C6A94B2F909D}" srcId="{03BAB99B-1C9B-4B88-AF14-6CD03A10B053}" destId="{4E183A37-8304-4F6A-96B3-59180E59AACD}" srcOrd="5" destOrd="0" parTransId="{8CDE8246-CCB8-460A-80F8-6595DB4DDDC0}" sibTransId="{36A070D6-D95C-4629-87CC-64D59ECE406A}"/>
    <dgm:cxn modelId="{772458F5-59C7-4BA3-8B36-06DDC26D0F99}" type="presOf" srcId="{732C0F7C-6BF1-4745-8253-293ED701D33C}" destId="{735AB938-D070-465E-8B1A-DB4DEE9E9BE5}" srcOrd="0" destOrd="0" presId="urn:microsoft.com/office/officeart/2005/8/layout/bProcess4"/>
    <dgm:cxn modelId="{97BEE18A-6E89-411A-8A43-D00506AFFE72}" type="presOf" srcId="{4E183A37-8304-4F6A-96B3-59180E59AACD}" destId="{88A3CAB7-457B-411B-96B9-E501B2E914D9}" srcOrd="0" destOrd="0" presId="urn:microsoft.com/office/officeart/2005/8/layout/bProcess4"/>
    <dgm:cxn modelId="{9A29405E-B107-4F68-8064-E98642948AAC}" srcId="{03BAB99B-1C9B-4B88-AF14-6CD03A10B053}" destId="{ADCFAF91-BD53-4832-AB2B-191575DA7B29}" srcOrd="3" destOrd="0" parTransId="{92E8901D-4EB5-4EBC-A8FB-D29D62726C09}" sibTransId="{77670F68-30E0-41AD-B2ED-7AEC215BBA85}"/>
    <dgm:cxn modelId="{E30E34DD-2E4A-4195-AED5-6691FC4337F0}" type="presOf" srcId="{FD3F4CD9-45E4-4402-BA56-809C423B46F9}" destId="{F9C707DF-4CB3-4B29-A912-EF7CF240433C}" srcOrd="0" destOrd="0" presId="urn:microsoft.com/office/officeart/2005/8/layout/bProcess4"/>
    <dgm:cxn modelId="{12B01EA9-559C-4EF4-A027-F03EA7631AC4}" type="presOf" srcId="{77670F68-30E0-41AD-B2ED-7AEC215BBA85}" destId="{0C7E3278-96C0-4AA8-9DD6-68A13CA33521}" srcOrd="0" destOrd="0" presId="urn:microsoft.com/office/officeart/2005/8/layout/bProcess4"/>
    <dgm:cxn modelId="{B496D796-92C9-421E-A7B4-F4E462B350F1}" type="presOf" srcId="{ADCFAF91-BD53-4832-AB2B-191575DA7B29}" destId="{38652B22-1B28-4BC5-857E-4AC65DC79AE0}" srcOrd="0" destOrd="0" presId="urn:microsoft.com/office/officeart/2005/8/layout/bProcess4"/>
    <dgm:cxn modelId="{DF5C5010-308C-442E-BB36-6820A3C33012}" type="presOf" srcId="{6B00C562-91CD-40EC-9E2B-CF611D1D4351}" destId="{735AB938-D070-465E-8B1A-DB4DEE9E9BE5}" srcOrd="0" destOrd="1" presId="urn:microsoft.com/office/officeart/2005/8/layout/bProcess4"/>
    <dgm:cxn modelId="{49B643CB-74E1-4074-8273-D93942C4B1D5}" srcId="{03BAB99B-1C9B-4B88-AF14-6CD03A10B053}" destId="{732C0F7C-6BF1-4745-8253-293ED701D33C}" srcOrd="4" destOrd="0" parTransId="{C0A8AD19-C0CC-4725-A094-9B0DCDF1B5A4}" sibTransId="{15DD9EF4-699C-46D5-88D6-E3B44FD2EF71}"/>
    <dgm:cxn modelId="{44A1A37C-A3B9-42CB-B8DA-2331C138F0AA}" type="presOf" srcId="{15DD9EF4-699C-46D5-88D6-E3B44FD2EF71}" destId="{81467944-3A5E-44E4-86FB-1CAEE0C7F377}" srcOrd="0" destOrd="0" presId="urn:microsoft.com/office/officeart/2005/8/layout/bProcess4"/>
    <dgm:cxn modelId="{1BAF0F18-1B9E-4377-B918-BC3AB7E3C383}" srcId="{187595ED-743C-4A5F-B2A0-ACDA0B9F8736}" destId="{B5B4F194-7E67-4438-B308-F1C5B4FCBB44}" srcOrd="0" destOrd="0" parTransId="{2D23603D-17D7-4151-80EF-7DCD2851FDA2}" sibTransId="{FEA3CD02-AB87-41F6-B1F4-5B9EE04A5808}"/>
    <dgm:cxn modelId="{C30EE631-C7BE-4079-9C7D-919A355417E9}" srcId="{03BAB99B-1C9B-4B88-AF14-6CD03A10B053}" destId="{4DCAD45D-5A9B-4F87-B194-F401141E6C5D}" srcOrd="6" destOrd="0" parTransId="{40E7650F-2195-4B12-B401-D5B6450F493A}" sibTransId="{82F94447-4BDA-459D-929E-E7F08502BB15}"/>
    <dgm:cxn modelId="{3830113A-9811-4FA3-9BC1-64231F76433C}" type="presOf" srcId="{B5B4F194-7E67-4438-B308-F1C5B4FCBB44}" destId="{FD646DE5-8817-4B40-AB19-11EA10D3BE2A}" srcOrd="0" destOrd="1" presId="urn:microsoft.com/office/officeart/2005/8/layout/bProcess4"/>
    <dgm:cxn modelId="{1BE469BA-68F2-4429-AC34-8B2F26F03F11}" type="presOf" srcId="{88C263D9-9100-41F6-A4EB-9EAE2962422E}" destId="{919E98C3-535D-4C73-8E68-4226B99DE3BF}" srcOrd="0" destOrd="0" presId="urn:microsoft.com/office/officeart/2005/8/layout/bProcess4"/>
    <dgm:cxn modelId="{D1F7F48B-7CD6-46D0-9373-6F89C68611AD}" type="presOf" srcId="{4DCAD45D-5A9B-4F87-B194-F401141E6C5D}" destId="{4EC5E5D0-E21F-4974-BD4B-30A208C97E3E}" srcOrd="0" destOrd="0" presId="urn:microsoft.com/office/officeart/2005/8/layout/bProcess4"/>
    <dgm:cxn modelId="{D51979BA-558F-4B96-A8C0-04544C6185D1}" type="presOf" srcId="{A1FBCE8B-7289-43C5-B2F4-1E0E5C695351}" destId="{B3564EF5-CFAC-4C60-B865-FED26493BF66}" srcOrd="0" destOrd="0" presId="urn:microsoft.com/office/officeart/2005/8/layout/bProcess4"/>
    <dgm:cxn modelId="{3E0CC8D9-9A21-4693-AE17-F4F8BA35DAA4}" type="presParOf" srcId="{4CF14207-CCCD-4602-AD1D-84157240CE8A}" destId="{D2AD2C0B-1313-4230-9BBA-491540F6F103}" srcOrd="0" destOrd="0" presId="urn:microsoft.com/office/officeart/2005/8/layout/bProcess4"/>
    <dgm:cxn modelId="{0854DB4D-E94A-4D0F-987E-D5360841FF8D}" type="presParOf" srcId="{D2AD2C0B-1313-4230-9BBA-491540F6F103}" destId="{693B3AAE-3D9E-4290-8326-81F58C03ABC2}" srcOrd="0" destOrd="0" presId="urn:microsoft.com/office/officeart/2005/8/layout/bProcess4"/>
    <dgm:cxn modelId="{8C568F67-B378-414F-B47A-72C0E4E12B06}" type="presParOf" srcId="{D2AD2C0B-1313-4230-9BBA-491540F6F103}" destId="{919E98C3-535D-4C73-8E68-4226B99DE3BF}" srcOrd="1" destOrd="0" presId="urn:microsoft.com/office/officeart/2005/8/layout/bProcess4"/>
    <dgm:cxn modelId="{2B701611-8749-4BE4-BCE2-1A6C913534D3}" type="presParOf" srcId="{4CF14207-CCCD-4602-AD1D-84157240CE8A}" destId="{9E419098-D80B-43C3-BFF9-8BF15DA96C02}" srcOrd="1" destOrd="0" presId="urn:microsoft.com/office/officeart/2005/8/layout/bProcess4"/>
    <dgm:cxn modelId="{D8C9E803-7BD8-47B0-9DE4-CBAEBBF584D0}" type="presParOf" srcId="{4CF14207-CCCD-4602-AD1D-84157240CE8A}" destId="{B947327F-545A-47F7-8B34-9BE279A6C4F7}" srcOrd="2" destOrd="0" presId="urn:microsoft.com/office/officeart/2005/8/layout/bProcess4"/>
    <dgm:cxn modelId="{40EA1C03-4D7A-4B2A-9726-93848FD4AD4F}" type="presParOf" srcId="{B947327F-545A-47F7-8B34-9BE279A6C4F7}" destId="{3E5148CE-9796-490E-BBAB-CC30939F62F5}" srcOrd="0" destOrd="0" presId="urn:microsoft.com/office/officeart/2005/8/layout/bProcess4"/>
    <dgm:cxn modelId="{D8097893-999E-49C8-AA6A-C54EAA23DD35}" type="presParOf" srcId="{B947327F-545A-47F7-8B34-9BE279A6C4F7}" destId="{B3564EF5-CFAC-4C60-B865-FED26493BF66}" srcOrd="1" destOrd="0" presId="urn:microsoft.com/office/officeart/2005/8/layout/bProcess4"/>
    <dgm:cxn modelId="{31B0B741-4568-4F38-A6AD-2A3BD372C9B6}" type="presParOf" srcId="{4CF14207-CCCD-4602-AD1D-84157240CE8A}" destId="{F9C707DF-4CB3-4B29-A912-EF7CF240433C}" srcOrd="3" destOrd="0" presId="urn:microsoft.com/office/officeart/2005/8/layout/bProcess4"/>
    <dgm:cxn modelId="{551E00AE-CEEA-4401-9495-DBADF48F2D88}" type="presParOf" srcId="{4CF14207-CCCD-4602-AD1D-84157240CE8A}" destId="{517E37B9-B740-4B89-BDDF-D3C558FA2DC2}" srcOrd="4" destOrd="0" presId="urn:microsoft.com/office/officeart/2005/8/layout/bProcess4"/>
    <dgm:cxn modelId="{D2175638-AB49-415F-A378-C0229E59097B}" type="presParOf" srcId="{517E37B9-B740-4B89-BDDF-D3C558FA2DC2}" destId="{14BC2B35-19C6-4BC1-AD2C-64887B960709}" srcOrd="0" destOrd="0" presId="urn:microsoft.com/office/officeart/2005/8/layout/bProcess4"/>
    <dgm:cxn modelId="{D53F2C11-2049-452A-A2BF-6D316A341244}" type="presParOf" srcId="{517E37B9-B740-4B89-BDDF-D3C558FA2DC2}" destId="{FD646DE5-8817-4B40-AB19-11EA10D3BE2A}" srcOrd="1" destOrd="0" presId="urn:microsoft.com/office/officeart/2005/8/layout/bProcess4"/>
    <dgm:cxn modelId="{87223BFC-4795-4E19-833C-9E9E2A0296E7}" type="presParOf" srcId="{4CF14207-CCCD-4602-AD1D-84157240CE8A}" destId="{5F451687-746B-4475-821E-EA8E4526DC93}" srcOrd="5" destOrd="0" presId="urn:microsoft.com/office/officeart/2005/8/layout/bProcess4"/>
    <dgm:cxn modelId="{10AA19DE-D4D5-46CB-AD11-B2B1B5BD806C}" type="presParOf" srcId="{4CF14207-CCCD-4602-AD1D-84157240CE8A}" destId="{E5CF13CB-7BBB-4D75-9C79-8779F861699C}" srcOrd="6" destOrd="0" presId="urn:microsoft.com/office/officeart/2005/8/layout/bProcess4"/>
    <dgm:cxn modelId="{7CF64CD8-854F-49C0-ADB2-A0D2318519C9}" type="presParOf" srcId="{E5CF13CB-7BBB-4D75-9C79-8779F861699C}" destId="{D9C3E514-E5B2-4F8A-9AF0-26000D2074EE}" srcOrd="0" destOrd="0" presId="urn:microsoft.com/office/officeart/2005/8/layout/bProcess4"/>
    <dgm:cxn modelId="{A4205A65-C8CA-43B9-906E-13B4565C9099}" type="presParOf" srcId="{E5CF13CB-7BBB-4D75-9C79-8779F861699C}" destId="{38652B22-1B28-4BC5-857E-4AC65DC79AE0}" srcOrd="1" destOrd="0" presId="urn:microsoft.com/office/officeart/2005/8/layout/bProcess4"/>
    <dgm:cxn modelId="{D27B2DC8-A394-4A30-8354-0AD34B943AEB}" type="presParOf" srcId="{4CF14207-CCCD-4602-AD1D-84157240CE8A}" destId="{0C7E3278-96C0-4AA8-9DD6-68A13CA33521}" srcOrd="7" destOrd="0" presId="urn:microsoft.com/office/officeart/2005/8/layout/bProcess4"/>
    <dgm:cxn modelId="{4053B452-0568-4294-8FC3-8F3E67C063ED}" type="presParOf" srcId="{4CF14207-CCCD-4602-AD1D-84157240CE8A}" destId="{7F956EE2-F68D-4992-9EA9-3B4583569C4A}" srcOrd="8" destOrd="0" presId="urn:microsoft.com/office/officeart/2005/8/layout/bProcess4"/>
    <dgm:cxn modelId="{1A69DD99-580B-453D-927E-46DCB5E63F04}" type="presParOf" srcId="{7F956EE2-F68D-4992-9EA9-3B4583569C4A}" destId="{E501C54A-A3C0-4B0E-9A6A-01A1C1376AF1}" srcOrd="0" destOrd="0" presId="urn:microsoft.com/office/officeart/2005/8/layout/bProcess4"/>
    <dgm:cxn modelId="{7332440F-6FAA-44C9-9783-2E29CF5611AB}" type="presParOf" srcId="{7F956EE2-F68D-4992-9EA9-3B4583569C4A}" destId="{735AB938-D070-465E-8B1A-DB4DEE9E9BE5}" srcOrd="1" destOrd="0" presId="urn:microsoft.com/office/officeart/2005/8/layout/bProcess4"/>
    <dgm:cxn modelId="{B548DC76-DCF0-4A95-9476-49E938E098A1}" type="presParOf" srcId="{4CF14207-CCCD-4602-AD1D-84157240CE8A}" destId="{81467944-3A5E-44E4-86FB-1CAEE0C7F377}" srcOrd="9" destOrd="0" presId="urn:microsoft.com/office/officeart/2005/8/layout/bProcess4"/>
    <dgm:cxn modelId="{BA69B28C-73FA-400E-ADD8-3125552FFC40}" type="presParOf" srcId="{4CF14207-CCCD-4602-AD1D-84157240CE8A}" destId="{0A114C0C-E967-4645-8563-2CFCFAE4F811}" srcOrd="10" destOrd="0" presId="urn:microsoft.com/office/officeart/2005/8/layout/bProcess4"/>
    <dgm:cxn modelId="{D6CBF62B-FEAE-417E-8FC8-56340AA686B2}" type="presParOf" srcId="{0A114C0C-E967-4645-8563-2CFCFAE4F811}" destId="{AD6BCF73-ECFE-4218-86FD-2A7F2D31B6C1}" srcOrd="0" destOrd="0" presId="urn:microsoft.com/office/officeart/2005/8/layout/bProcess4"/>
    <dgm:cxn modelId="{58DE2F0B-9E39-40F8-8EB6-275A529E1076}" type="presParOf" srcId="{0A114C0C-E967-4645-8563-2CFCFAE4F811}" destId="{88A3CAB7-457B-411B-96B9-E501B2E914D9}" srcOrd="1" destOrd="0" presId="urn:microsoft.com/office/officeart/2005/8/layout/bProcess4"/>
    <dgm:cxn modelId="{3589DEA3-6AC9-48CA-955A-D0496D30BBCC}" type="presParOf" srcId="{4CF14207-CCCD-4602-AD1D-84157240CE8A}" destId="{9B410C85-C041-4CE9-AE8A-836CA28E4DF0}" srcOrd="11" destOrd="0" presId="urn:microsoft.com/office/officeart/2005/8/layout/bProcess4"/>
    <dgm:cxn modelId="{984C4684-EB08-43FA-80D2-C85C9A1BEEF5}" type="presParOf" srcId="{4CF14207-CCCD-4602-AD1D-84157240CE8A}" destId="{3014F793-6FAC-4313-B85A-AC97A2E1BFA8}" srcOrd="12" destOrd="0" presId="urn:microsoft.com/office/officeart/2005/8/layout/bProcess4"/>
    <dgm:cxn modelId="{157800F2-B8B3-4018-9BDA-6BD6A4054C28}" type="presParOf" srcId="{3014F793-6FAC-4313-B85A-AC97A2E1BFA8}" destId="{58F7160E-541F-45F9-A88D-ED73F5028752}" srcOrd="0" destOrd="0" presId="urn:microsoft.com/office/officeart/2005/8/layout/bProcess4"/>
    <dgm:cxn modelId="{03D13762-03D4-4E90-9E0D-75A76D306CDC}" type="presParOf" srcId="{3014F793-6FAC-4313-B85A-AC97A2E1BFA8}" destId="{4EC5E5D0-E21F-4974-BD4B-30A208C97E3E}" srcOrd="1" destOrd="0" presId="urn:microsoft.com/office/officeart/2005/8/layout/bProcess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874271-2450-4964-AD9F-C21E3A4E7035}">
      <dsp:nvSpPr>
        <dsp:cNvPr id="0" name=""/>
        <dsp:cNvSpPr/>
      </dsp:nvSpPr>
      <dsp:spPr>
        <a:xfrm rot="5400000">
          <a:off x="-249478"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A9B699C-C7A2-420F-A1FF-56227ECF483F}">
      <dsp:nvSpPr>
        <dsp:cNvPr id="0" name=""/>
        <dsp:cNvSpPr/>
      </dsp:nvSpPr>
      <dsp:spPr>
        <a:xfrm>
          <a:off x="2759" y="27815"/>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cs-CZ" sz="1300" kern="1200">
              <a:latin typeface="Times New Roman" panose="02020603050405020304" pitchFamily="18" charset="0"/>
              <a:cs typeface="Times New Roman" panose="02020603050405020304" pitchFamily="18" charset="0"/>
            </a:rPr>
            <a:t>Bloky 8x8 pixelů</a:t>
          </a:r>
        </a:p>
      </dsp:txBody>
      <dsp:txXfrm>
        <a:off x="29075" y="54131"/>
        <a:ext cx="1444876" cy="845873"/>
      </dsp:txXfrm>
    </dsp:sp>
    <dsp:sp modelId="{31BD8C11-7D20-4B95-9DB9-B9073ADE0652}">
      <dsp:nvSpPr>
        <dsp:cNvPr id="0" name=""/>
        <dsp:cNvSpPr/>
      </dsp:nvSpPr>
      <dsp:spPr>
        <a:xfrm rot="5400000">
          <a:off x="-249478"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E12CDF5-795F-42F1-978B-1C37E7F7D723}">
      <dsp:nvSpPr>
        <dsp:cNvPr id="0" name=""/>
        <dsp:cNvSpPr/>
      </dsp:nvSpPr>
      <dsp:spPr>
        <a:xfrm>
          <a:off x="2759" y="1150947"/>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cs-CZ" sz="1300" kern="1200">
              <a:latin typeface="Times New Roman" panose="02020603050405020304" pitchFamily="18" charset="0"/>
              <a:cs typeface="Times New Roman" panose="02020603050405020304" pitchFamily="18" charset="0"/>
            </a:rPr>
            <a:t>FDCT</a:t>
          </a:r>
        </a:p>
      </dsp:txBody>
      <dsp:txXfrm>
        <a:off x="29075" y="1177263"/>
        <a:ext cx="1444876" cy="845873"/>
      </dsp:txXfrm>
    </dsp:sp>
    <dsp:sp modelId="{4558B815-597D-4AD8-8153-817E947F5391}">
      <dsp:nvSpPr>
        <dsp:cNvPr id="0" name=""/>
        <dsp:cNvSpPr/>
      </dsp:nvSpPr>
      <dsp:spPr>
        <a:xfrm>
          <a:off x="312087" y="2428742"/>
          <a:ext cx="1981860"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64793DA-E2E1-47AF-9B84-7976E4639968}">
      <dsp:nvSpPr>
        <dsp:cNvPr id="0" name=""/>
        <dsp:cNvSpPr/>
      </dsp:nvSpPr>
      <dsp:spPr>
        <a:xfrm>
          <a:off x="2759" y="2274078"/>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cs-CZ" sz="1300" kern="1200">
              <a:latin typeface="Times New Roman" panose="02020603050405020304" pitchFamily="18" charset="0"/>
              <a:cs typeface="Times New Roman" panose="02020603050405020304" pitchFamily="18" charset="0"/>
            </a:rPr>
            <a:t>Ztrátová komprimace: Kvantizace</a:t>
          </a:r>
        </a:p>
        <a:p>
          <a:pPr marL="57150" lvl="1" indent="-57150" algn="l" defTabSz="444500">
            <a:lnSpc>
              <a:spcPct val="90000"/>
            </a:lnSpc>
            <a:spcBef>
              <a:spcPct val="0"/>
            </a:spcBef>
            <a:spcAft>
              <a:spcPct val="15000"/>
            </a:spcAft>
            <a:buChar char="••"/>
          </a:pPr>
          <a:r>
            <a:rPr lang="cs-CZ" sz="1000" kern="1200">
              <a:latin typeface="Times New Roman" panose="02020603050405020304" pitchFamily="18" charset="0"/>
              <a:cs typeface="Times New Roman" panose="02020603050405020304" pitchFamily="18" charset="0"/>
            </a:rPr>
            <a:t>Kvantitační tabulky</a:t>
          </a:r>
        </a:p>
      </dsp:txBody>
      <dsp:txXfrm>
        <a:off x="29075" y="2300394"/>
        <a:ext cx="1444876" cy="845873"/>
      </dsp:txXfrm>
    </dsp:sp>
    <dsp:sp modelId="{6D85016D-B240-4842-9B68-996DB97F9088}">
      <dsp:nvSpPr>
        <dsp:cNvPr id="0" name=""/>
        <dsp:cNvSpPr/>
      </dsp:nvSpPr>
      <dsp:spPr>
        <a:xfrm rot="16200000">
          <a:off x="1742207"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D70E4C-439F-480A-B518-1B8CA5CDDB0A}">
      <dsp:nvSpPr>
        <dsp:cNvPr id="0" name=""/>
        <dsp:cNvSpPr/>
      </dsp:nvSpPr>
      <dsp:spPr>
        <a:xfrm>
          <a:off x="1994445" y="2274078"/>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cs-CZ" sz="1300" kern="1200">
              <a:latin typeface="Times New Roman" panose="02020603050405020304" pitchFamily="18" charset="0"/>
              <a:cs typeface="Times New Roman" panose="02020603050405020304" pitchFamily="18" charset="0"/>
            </a:rPr>
            <a:t>Střídavý (cik-cak) výběr koeficientů</a:t>
          </a:r>
        </a:p>
      </dsp:txBody>
      <dsp:txXfrm>
        <a:off x="2020761" y="2300394"/>
        <a:ext cx="1444876" cy="845873"/>
      </dsp:txXfrm>
    </dsp:sp>
    <dsp:sp modelId="{36D7C542-F545-48F9-98C3-96870A264551}">
      <dsp:nvSpPr>
        <dsp:cNvPr id="0" name=""/>
        <dsp:cNvSpPr/>
      </dsp:nvSpPr>
      <dsp:spPr>
        <a:xfrm rot="16200000">
          <a:off x="1742207"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AC7E35A-6E1B-4783-988E-88CF782E8D22}">
      <dsp:nvSpPr>
        <dsp:cNvPr id="0" name=""/>
        <dsp:cNvSpPr/>
      </dsp:nvSpPr>
      <dsp:spPr>
        <a:xfrm>
          <a:off x="1994445" y="1150947"/>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lvl="0" algn="l" defTabSz="488950">
            <a:lnSpc>
              <a:spcPct val="90000"/>
            </a:lnSpc>
            <a:spcBef>
              <a:spcPct val="0"/>
            </a:spcBef>
            <a:spcAft>
              <a:spcPct val="35000"/>
            </a:spcAft>
          </a:pPr>
          <a:r>
            <a:rPr lang="cs-CZ" sz="1100" kern="1200">
              <a:latin typeface="Times New Roman" panose="02020603050405020304" pitchFamily="18" charset="0"/>
              <a:cs typeface="Times New Roman" panose="02020603050405020304" pitchFamily="18" charset="0"/>
            </a:rPr>
            <a:t>Bezztrátová komprimace: </a:t>
          </a:r>
          <a:r>
            <a:rPr lang="cs-CZ" sz="1200" kern="1200">
              <a:latin typeface="Times New Roman" panose="02020603050405020304" pitchFamily="18" charset="0"/>
              <a:cs typeface="Times New Roman" panose="02020603050405020304" pitchFamily="18" charset="0"/>
            </a:rPr>
            <a:t>Huffmanovo</a:t>
          </a:r>
          <a:r>
            <a:rPr lang="cs-CZ" sz="1100" kern="1200">
              <a:latin typeface="Times New Roman" panose="02020603050405020304" pitchFamily="18" charset="0"/>
              <a:cs typeface="Times New Roman" panose="02020603050405020304" pitchFamily="18" charset="0"/>
            </a:rPr>
            <a:t> kódování</a:t>
          </a:r>
        </a:p>
        <a:p>
          <a:pPr marL="57150" lvl="1" indent="-57150" algn="l" defTabSz="444500">
            <a:lnSpc>
              <a:spcPct val="90000"/>
            </a:lnSpc>
            <a:spcBef>
              <a:spcPct val="0"/>
            </a:spcBef>
            <a:spcAft>
              <a:spcPct val="15000"/>
            </a:spcAft>
            <a:buChar char="••"/>
          </a:pPr>
          <a:r>
            <a:rPr lang="cs-CZ" sz="1000" kern="1200">
              <a:latin typeface="Times New Roman" panose="02020603050405020304" pitchFamily="18" charset="0"/>
              <a:cs typeface="Times New Roman" panose="02020603050405020304" pitchFamily="18" charset="0"/>
            </a:rPr>
            <a:t>Huffmanovy</a:t>
          </a:r>
          <a:r>
            <a:rPr lang="cs-CZ" sz="900" kern="1200">
              <a:latin typeface="Times New Roman" panose="02020603050405020304" pitchFamily="18" charset="0"/>
              <a:cs typeface="Times New Roman" panose="02020603050405020304" pitchFamily="18" charset="0"/>
            </a:rPr>
            <a:t> tabulky</a:t>
          </a:r>
        </a:p>
      </dsp:txBody>
      <dsp:txXfrm>
        <a:off x="2020761" y="1177263"/>
        <a:ext cx="1444876" cy="845873"/>
      </dsp:txXfrm>
    </dsp:sp>
    <dsp:sp modelId="{F6F263B1-C51C-4961-A325-D75EBDA77E8D}">
      <dsp:nvSpPr>
        <dsp:cNvPr id="0" name=""/>
        <dsp:cNvSpPr/>
      </dsp:nvSpPr>
      <dsp:spPr>
        <a:xfrm>
          <a:off x="2303773" y="182479"/>
          <a:ext cx="1981860"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7534CB3-4843-4948-9527-C534918340F4}">
      <dsp:nvSpPr>
        <dsp:cNvPr id="0" name=""/>
        <dsp:cNvSpPr/>
      </dsp:nvSpPr>
      <dsp:spPr>
        <a:xfrm>
          <a:off x="1994445" y="27815"/>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cs-CZ" sz="1300" kern="1200">
              <a:latin typeface="Times New Roman" panose="02020603050405020304" pitchFamily="18" charset="0"/>
              <a:cs typeface="Times New Roman" panose="02020603050405020304" pitchFamily="18" charset="0"/>
            </a:rPr>
            <a:t>Generátor JPEG syntaxe</a:t>
          </a:r>
        </a:p>
      </dsp:txBody>
      <dsp:txXfrm>
        <a:off x="2020761" y="54131"/>
        <a:ext cx="1444876" cy="845873"/>
      </dsp:txXfrm>
    </dsp:sp>
    <dsp:sp modelId="{83EA228A-10F7-446C-A432-F28626673937}">
      <dsp:nvSpPr>
        <dsp:cNvPr id="0" name=""/>
        <dsp:cNvSpPr/>
      </dsp:nvSpPr>
      <dsp:spPr>
        <a:xfrm>
          <a:off x="3986132" y="27815"/>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cs-CZ" sz="1300" kern="1200">
              <a:latin typeface="Times New Roman" panose="02020603050405020304" pitchFamily="18" charset="0"/>
              <a:cs typeface="Times New Roman" panose="02020603050405020304" pitchFamily="18" charset="0"/>
            </a:rPr>
            <a:t>Zakódovaný proud údajů</a:t>
          </a:r>
        </a:p>
      </dsp:txBody>
      <dsp:txXfrm>
        <a:off x="4012448" y="54131"/>
        <a:ext cx="1444876" cy="8458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419098-D80B-43C3-BFF9-8BF15DA96C02}">
      <dsp:nvSpPr>
        <dsp:cNvPr id="0" name=""/>
        <dsp:cNvSpPr/>
      </dsp:nvSpPr>
      <dsp:spPr>
        <a:xfrm rot="5400000">
          <a:off x="-249478"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9E98C3-535D-4C73-8E68-4226B99DE3BF}">
      <dsp:nvSpPr>
        <dsp:cNvPr id="0" name=""/>
        <dsp:cNvSpPr/>
      </dsp:nvSpPr>
      <dsp:spPr>
        <a:xfrm>
          <a:off x="2759" y="27815"/>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cs-CZ" sz="1400" kern="1200">
              <a:latin typeface="Times New Roman" panose="02020603050405020304" pitchFamily="18" charset="0"/>
              <a:cs typeface="Times New Roman" panose="02020603050405020304" pitchFamily="18" charset="0"/>
            </a:rPr>
            <a:t>Zakódovaný proud údajů</a:t>
          </a:r>
        </a:p>
      </dsp:txBody>
      <dsp:txXfrm>
        <a:off x="29075" y="54131"/>
        <a:ext cx="1444876" cy="845873"/>
      </dsp:txXfrm>
    </dsp:sp>
    <dsp:sp modelId="{F9C707DF-4CB3-4B29-A912-EF7CF240433C}">
      <dsp:nvSpPr>
        <dsp:cNvPr id="0" name=""/>
        <dsp:cNvSpPr/>
      </dsp:nvSpPr>
      <dsp:spPr>
        <a:xfrm rot="5400000">
          <a:off x="-249478"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3564EF5-CFAC-4C60-B865-FED26493BF66}">
      <dsp:nvSpPr>
        <dsp:cNvPr id="0" name=""/>
        <dsp:cNvSpPr/>
      </dsp:nvSpPr>
      <dsp:spPr>
        <a:xfrm>
          <a:off x="2759" y="1150947"/>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cs-CZ" sz="1400" kern="1200">
              <a:latin typeface="Times New Roman" panose="02020603050405020304" pitchFamily="18" charset="0"/>
              <a:cs typeface="Times New Roman" panose="02020603050405020304" pitchFamily="18" charset="0"/>
            </a:rPr>
            <a:t>Dekodér JPEG syntaxe</a:t>
          </a:r>
        </a:p>
      </dsp:txBody>
      <dsp:txXfrm>
        <a:off x="29075" y="1177263"/>
        <a:ext cx="1444876" cy="845873"/>
      </dsp:txXfrm>
    </dsp:sp>
    <dsp:sp modelId="{5F451687-746B-4475-821E-EA8E4526DC93}">
      <dsp:nvSpPr>
        <dsp:cNvPr id="0" name=""/>
        <dsp:cNvSpPr/>
      </dsp:nvSpPr>
      <dsp:spPr>
        <a:xfrm>
          <a:off x="312087" y="2428742"/>
          <a:ext cx="1981860"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D646DE5-8817-4B40-AB19-11EA10D3BE2A}">
      <dsp:nvSpPr>
        <dsp:cNvPr id="0" name=""/>
        <dsp:cNvSpPr/>
      </dsp:nvSpPr>
      <dsp:spPr>
        <a:xfrm>
          <a:off x="2759" y="2274078"/>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cs-CZ" sz="1400" kern="1200">
              <a:latin typeface="Times New Roman" panose="02020603050405020304" pitchFamily="18" charset="0"/>
              <a:cs typeface="Times New Roman" panose="02020603050405020304" pitchFamily="18" charset="0"/>
            </a:rPr>
            <a:t>Huffmanovo dekódování</a:t>
          </a:r>
        </a:p>
        <a:p>
          <a:pPr marL="57150" lvl="1" indent="-57150" algn="l" defTabSz="488950">
            <a:lnSpc>
              <a:spcPct val="90000"/>
            </a:lnSpc>
            <a:spcBef>
              <a:spcPct val="0"/>
            </a:spcBef>
            <a:spcAft>
              <a:spcPct val="15000"/>
            </a:spcAft>
            <a:buChar char="••"/>
          </a:pPr>
          <a:r>
            <a:rPr lang="cs-CZ" sz="1100" kern="1200">
              <a:latin typeface="Times New Roman" panose="02020603050405020304" pitchFamily="18" charset="0"/>
              <a:cs typeface="Times New Roman" panose="02020603050405020304" pitchFamily="18" charset="0"/>
            </a:rPr>
            <a:t>Huffmanovy tabulky</a:t>
          </a:r>
        </a:p>
      </dsp:txBody>
      <dsp:txXfrm>
        <a:off x="29075" y="2300394"/>
        <a:ext cx="1444876" cy="845873"/>
      </dsp:txXfrm>
    </dsp:sp>
    <dsp:sp modelId="{0C7E3278-96C0-4AA8-9DD6-68A13CA33521}">
      <dsp:nvSpPr>
        <dsp:cNvPr id="0" name=""/>
        <dsp:cNvSpPr/>
      </dsp:nvSpPr>
      <dsp:spPr>
        <a:xfrm rot="16200000">
          <a:off x="1742207"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8652B22-1B28-4BC5-857E-4AC65DC79AE0}">
      <dsp:nvSpPr>
        <dsp:cNvPr id="0" name=""/>
        <dsp:cNvSpPr/>
      </dsp:nvSpPr>
      <dsp:spPr>
        <a:xfrm>
          <a:off x="1994445" y="2274078"/>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cs-CZ" sz="1400" kern="1200">
              <a:latin typeface="Times New Roman" panose="02020603050405020304" pitchFamily="18" charset="0"/>
              <a:cs typeface="Times New Roman" panose="02020603050405020304" pitchFamily="18" charset="0"/>
            </a:rPr>
            <a:t>Střídavý výběr koeficientů</a:t>
          </a:r>
        </a:p>
      </dsp:txBody>
      <dsp:txXfrm>
        <a:off x="2020761" y="2300394"/>
        <a:ext cx="1444876" cy="845873"/>
      </dsp:txXfrm>
    </dsp:sp>
    <dsp:sp modelId="{81467944-3A5E-44E4-86FB-1CAEE0C7F377}">
      <dsp:nvSpPr>
        <dsp:cNvPr id="0" name=""/>
        <dsp:cNvSpPr/>
      </dsp:nvSpPr>
      <dsp:spPr>
        <a:xfrm rot="16200000">
          <a:off x="1742207"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35AB938-D070-465E-8B1A-DB4DEE9E9BE5}">
      <dsp:nvSpPr>
        <dsp:cNvPr id="0" name=""/>
        <dsp:cNvSpPr/>
      </dsp:nvSpPr>
      <dsp:spPr>
        <a:xfrm>
          <a:off x="1994445" y="1150947"/>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cs-CZ" sz="1400" kern="1200">
              <a:latin typeface="Times New Roman" panose="02020603050405020304" pitchFamily="18" charset="0"/>
              <a:cs typeface="Times New Roman" panose="02020603050405020304" pitchFamily="18" charset="0"/>
            </a:rPr>
            <a:t>Dekvantizace</a:t>
          </a:r>
        </a:p>
        <a:p>
          <a:pPr marL="57150" lvl="1" indent="-57150" algn="l" defTabSz="488950">
            <a:lnSpc>
              <a:spcPct val="90000"/>
            </a:lnSpc>
            <a:spcBef>
              <a:spcPct val="0"/>
            </a:spcBef>
            <a:spcAft>
              <a:spcPct val="15000"/>
            </a:spcAft>
            <a:buChar char="••"/>
          </a:pPr>
          <a:r>
            <a:rPr lang="cs-CZ" sz="1100" kern="1200">
              <a:latin typeface="Times New Roman" panose="02020603050405020304" pitchFamily="18" charset="0"/>
              <a:cs typeface="Times New Roman" panose="02020603050405020304" pitchFamily="18" charset="0"/>
            </a:rPr>
            <a:t>Kvantizační tabulky</a:t>
          </a:r>
        </a:p>
      </dsp:txBody>
      <dsp:txXfrm>
        <a:off x="2020761" y="1177263"/>
        <a:ext cx="1444876" cy="845873"/>
      </dsp:txXfrm>
    </dsp:sp>
    <dsp:sp modelId="{9B410C85-C041-4CE9-AE8A-836CA28E4DF0}">
      <dsp:nvSpPr>
        <dsp:cNvPr id="0" name=""/>
        <dsp:cNvSpPr/>
      </dsp:nvSpPr>
      <dsp:spPr>
        <a:xfrm>
          <a:off x="2303773" y="182479"/>
          <a:ext cx="1981860"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8A3CAB7-457B-411B-96B9-E501B2E914D9}">
      <dsp:nvSpPr>
        <dsp:cNvPr id="0" name=""/>
        <dsp:cNvSpPr/>
      </dsp:nvSpPr>
      <dsp:spPr>
        <a:xfrm>
          <a:off x="1994445" y="27815"/>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cs-CZ" sz="1400" kern="1200">
              <a:latin typeface="Times New Roman" panose="02020603050405020304" pitchFamily="18" charset="0"/>
              <a:cs typeface="Times New Roman" panose="02020603050405020304" pitchFamily="18" charset="0"/>
            </a:rPr>
            <a:t>IDCT</a:t>
          </a:r>
        </a:p>
      </dsp:txBody>
      <dsp:txXfrm>
        <a:off x="2020761" y="54131"/>
        <a:ext cx="1444876" cy="845873"/>
      </dsp:txXfrm>
    </dsp:sp>
    <dsp:sp modelId="{4EC5E5D0-E21F-4974-BD4B-30A208C97E3E}">
      <dsp:nvSpPr>
        <dsp:cNvPr id="0" name=""/>
        <dsp:cNvSpPr/>
      </dsp:nvSpPr>
      <dsp:spPr>
        <a:xfrm>
          <a:off x="3986132" y="27815"/>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cs-CZ" sz="1400" kern="1200">
              <a:latin typeface="Times New Roman" panose="02020603050405020304" pitchFamily="18" charset="0"/>
              <a:cs typeface="Times New Roman" panose="02020603050405020304" pitchFamily="18" charset="0"/>
            </a:rPr>
            <a:t>Bloky 8x8 pixelů</a:t>
          </a:r>
        </a:p>
      </dsp:txBody>
      <dsp:txXfrm>
        <a:off x="4012448" y="54131"/>
        <a:ext cx="1444876" cy="84587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b:Source>
    <b:Tag>nUVhITZT2I4oWeMo</b:Tag>
    <b:SourceType>DocumentFromInternetSite</b:SourceType>
    <b:Author>
      <b:Author>
        <b:NameList xmlns:msxsl="urn:schemas-microsoft-com:xslt" xmlns:b="http://schemas.openxmlformats.org/officeDocument/2006/bibliography">
          <b:Person>
            <b:Last>Riva</b:Last>
            <b:First/>
            <b:Middle/>
          </b:Person>
        </b:NameList>
      </b:Author>
    </b:Author>
    <b:InternetSiteTitle>Arduino.cc</b:InternetSiteTitle>
    <b:YearAccessed>2015-10-09</b:YearAccessed>
    <b:Year>2013</b:Year>
    <b:Title>23LC1024 SRAM Library</b:Title>
    <b:ShortTitle>23LC1024 SRAM Library</b:ShortTitle>
    <b:URL>http://forum.arduino.cc/index.php?topic=182918.0</b:URL>
    <b:RefOrder>15</b:RefOrder>
  </b:Source>
  <b:Source>
    <b:Tag>Čap00</b:Tag>
    <b:SourceType>Book</b:SourceType>
    <b:Guid>{60FE06F8-6587-4B38-8855-EA347501062E}</b:Guid>
    <b:Title>Komprimace dat: principy a praxe</b:Title>
    <b:Year>2000</b:Year>
    <b:StandardNumber>ISBN 80-7226-231-9</b:StandardNumber>
    <b:Author>
      <b:Author>
        <b:NameList>
          <b:Person>
            <b:Last>Čapek</b:Last>
            <b:First>Jan</b:First>
          </b:Person>
          <b:Person>
            <b:Last>Fabian</b:Last>
            <b:First>Peter</b:First>
          </b:Person>
        </b:NameList>
      </b:Author>
    </b:Author>
    <b:City>Praha</b:City>
    <b:Publisher>Computer Press</b:Publisher>
    <b:LCID>cs-CZ</b:LCID>
    <b:Pages>173</b:Pages>
    <b:Edition>Vyd. 1.</b:Edition>
    <b:RefOrder>12</b:RefOrder>
  </b:Source>
  <b:Source>
    <b:Tag>Sob92</b:Tag>
    <b:SourceType>Book</b:SourceType>
    <b:Guid>{D3E7D141-CA5C-42E0-8057-66027E5C4DA4}</b:Guid>
    <b:Title>Grafické formáty</b:Title>
    <b:Year>1992</b:Year>
    <b:City>České Budějovice</b:City>
    <b:Publisher>Kopp</b:Publisher>
    <b:Pages>157</b:Pages>
    <b:Author>
      <b:Author>
        <b:NameList>
          <b:Person>
            <b:Last>Sobota</b:Last>
            <b:First>Branislav</b:First>
          </b:Person>
          <b:Person>
            <b:Last>Milián</b:Last>
            <b:First>Ján</b:First>
          </b:Person>
        </b:NameList>
      </b:Author>
    </b:Author>
    <b:StandardNumber>ISBN 80-85828-58-8</b:StandardNumber>
    <b:Edition>Vyd. 1.</b:Edition>
    <b:RefOrder>7</b:RefOrder>
  </b:Source>
  <b:Source>
    <b:Tag>Žár04</b:Tag>
    <b:SourceType>Book</b:SourceType>
    <b:Guid>{6543BFE6-566E-4474-9378-43D84ABC4029}</b:Guid>
    <b:Title>Moderní počítačová grafika</b:Title>
    <b:Year>2004</b:Year>
    <b:City>Brno</b:City>
    <b:Publisher>Computer Press</b:Publisher>
    <b:Pages>609</b:Pages>
    <b:Author>
      <b:Author>
        <b:NameList>
          <b:Person>
            <b:Last>Žára</b:Last>
            <b:First>Jiří</b:First>
          </b:Person>
        </b:NameList>
      </b:Author>
    </b:Author>
    <b:StandardNumber>ISBN 80-251-0454-0</b:StandardNumber>
    <b:Edition>2. přeprac. a rozš. vyd.</b:Edition>
    <b:RefOrder>6</b:RefOrder>
  </b:Source>
  <b:Source>
    <b:Tag>And12</b:Tag>
    <b:SourceType>InternetSite</b:SourceType>
    <b:Guid>{AD327B09-52BE-447A-B0F1-DC0E684684A4}</b:Guid>
    <b:Title>Nokia QVGA TFT LCD for the Arduino Mega. Graphics Library (part 2 of 2)</b:Title>
    <b:Year>2012</b:Year>
    <b:Author>
      <b:Author>
        <b:NameList>
          <b:Person>
            <b:Last>Andy</b:Last>
            <b:First>Brown</b:First>
          </b:Person>
        </b:NameList>
      </b:Author>
    </b:Author>
    <b:InternetSiteTitle>Andy´s workshop</b:InternetSiteTitle>
    <b:Month>Červen</b:Month>
    <b:Day>4</b:Day>
    <b:YearAccessed>2015</b:YearAccessed>
    <b:MonthAccessed>Říjen</b:MonthAccessed>
    <b:DayAccessed>10</b:DayAccessed>
    <b:URL>http://andybrown.me.uk/2012/06/04/nokia-qvga-tft-lcd-for-the-arduino-mega-graphics-library-part-2-of-2/</b:URL>
    <b:RefOrder>3</b:RefOrder>
  </b:Source>
  <b:Source>
    <b:Tag>Gel10</b:Tag>
    <b:SourceType>InternetSite</b:SourceType>
    <b:Guid>{BAF99B8E-48FF-424F-982A-3925DCC8591A}</b:Guid>
    <b:Author>
      <b:Author>
        <b:NameList>
          <b:Person>
            <b:Last>Geldreich</b:Last>
            <b:First>Rich</b:First>
          </b:Person>
        </b:NameList>
      </b:Author>
    </b:Author>
    <b:Title>picojpeg</b:Title>
    <b:Year>2010</b:Year>
    <b:Month>Listopad</b:Month>
    <b:Day>10</b:Day>
    <b:YearAccessed>2015</b:YearAccessed>
    <b:MonthAccessed>Září</b:MonthAccessed>
    <b:DayAccessed>1</b:DayAccessed>
    <b:URL>https://code.google.com/p/picojpeg/</b:URL>
    <b:RefOrder>2</b:RefOrder>
  </b:Source>
  <b:Source>
    <b:Tag>Ard16</b:Tag>
    <b:SourceType>InternetSite</b:SourceType>
    <b:Guid>{41AC031D-1557-40EB-B7A2-F828D6054BCD}</b:Guid>
    <b:Author>
      <b:Author>
        <b:NameList>
          <b:Person>
            <b:Last>Arduino</b:Last>
          </b:Person>
        </b:NameList>
      </b:Author>
    </b:Author>
    <b:Title>Arduino: ArduinoBoardDue</b:Title>
    <b:InternetSiteTitle>Arduino.cc</b:InternetSiteTitle>
    <b:YearAccessed>2016</b:YearAccessed>
    <b:MonthAccessed>Leden</b:MonthAccessed>
    <b:DayAccessed>1</b:DayAccessed>
    <b:URL>https://www.arduino.cc/en/Main/ArduinoBoardDue</b:URL>
    <b:RefOrder>5</b:RefOrder>
  </b:Source>
  <b:Source>
    <b:Tag>Mar16</b:Tag>
    <b:SourceType>InternetSite</b:SourceType>
    <b:Guid>{F8504411-FB33-4AD3-BAAE-F37E4419745C}</b:Guid>
    <b:Title>Arduino Mega 2560 Pinout</b:Title>
    <b:InternetSiteTitle>electroschematics.com</b:InternetSiteTitle>
    <b:YearAccessed>2016</b:YearAccessed>
    <b:MonthAccessed>Leden</b:MonthAccessed>
    <b:DayAccessed>10</b:DayAccessed>
    <b:URL>http://www.electroschematics.com/7963/arduino-mega-2560-pinout/</b:URL>
    <b:Author>
      <b:Author>
        <b:NameList>
          <b:Person>
            <b:Last>Marian</b:Last>
            <b:First>P</b:First>
          </b:Person>
        </b:NameList>
      </b:Author>
    </b:Author>
    <b:RefOrder>4</b:RefOrder>
  </b:Source>
  <b:Source>
    <b:Tag>BiD16</b:Tag>
    <b:SourceType>InternetSite</b:SourceType>
    <b:Guid>{5646F76D-2C92-4301-A3B3-D9286D74395F}</b:Guid>
    <b:Title>Bi-Directional Logic Level Converter (4 Channel)</b:Title>
    <b:InternetSiteTitle>Addicore.com</b:InternetSiteTitle>
    <b:YearAccessed>2016</b:YearAccessed>
    <b:MonthAccessed>Březen</b:MonthAccessed>
    <b:DayAccessed>5</b:DayAccessed>
    <b:URL>http://www.addicore.com/Logic-Level-Converter-Bi-Directional-5V-to-3-3V-p/227.htm</b:URL>
    <b:Author>
      <b:Author>
        <b:NameList>
          <b:Person>
            <b:Last>Addicore</b:Last>
          </b:Person>
        </b:NameList>
      </b:Author>
    </b:Author>
    <b:RefOrder>16</b:RefOrder>
  </b:Source>
  <b:Source>
    <b:Tag>Vla11</b:Tag>
    <b:SourceType>InternetSite</b:SourceType>
    <b:Guid>{84D34EF2-C5C0-479C-B08E-B112544FDD7F}</b:Guid>
    <b:Author>
      <b:Author>
        <b:NameList>
          <b:Person>
            <b:Last>Slinták</b:Last>
            <b:First>Vlastimil</b:First>
          </b:Person>
        </b:NameList>
      </b:Author>
    </b:Author>
    <b:Title>Konverze mezi 5V a 3,3V logikou</b:Title>
    <b:InternetSiteTitle>uArt.com</b:InternetSiteTitle>
    <b:Year>2011</b:Year>
    <b:Month>Říjen</b:Month>
    <b:Day>5</b:Day>
    <b:YearAccessed>2015</b:YearAccessed>
    <b:MonthAccessed>Listopad</b:MonthAccessed>
    <b:DayAccessed>12</b:DayAccessed>
    <b:URL>http://uart.cz/253/konverze-mezi-5v-a-3v-logikou/</b:URL>
    <b:RefOrder>17</b:RefOrder>
  </b:Source>
  <b:Source>
    <b:Tag>Mic16</b:Tag>
    <b:SourceType>InternetSite</b:SourceType>
    <b:Guid>{80A75006-4DB0-4580-B552-F6E24329791E}</b:Guid>
    <b:Author>
      <b:Author>
        <b:NameList>
          <b:Person>
            <b:Last>Microsoft</b:Last>
          </b:Person>
        </b:NameList>
      </b:Author>
    </b:Author>
    <b:Title>BITMAPV5HEADER structure</b:Title>
    <b:InternetSiteTitle>Microsoft.com</b:InternetSiteTitle>
    <b:YearAccessed>2016</b:YearAccessed>
    <b:MonthAccessed>Březen</b:MonthAccessed>
    <b:DayAccessed>5</b:DayAccessed>
    <b:URL>https://msdn.microsoft.com/en-us/library/windows/desktop/dd183381%28v=vs.85%29.aspx</b:URL>
    <b:RefOrder>8</b:RefOrder>
  </b:Source>
  <b:Source>
    <b:Tag>Bin16</b:Tag>
    <b:SourceType>InternetSite</b:SourceType>
    <b:Guid>{B34C6B21-2328-418C-B493-F5204D62649B}</b:Guid>
    <b:Author>
      <b:Author>
        <b:NameList>
          <b:Person>
            <b:Last>Essence</b:Last>
            <b:First>Binary</b:First>
          </b:Person>
        </b:NameList>
      </b:Author>
    </b:Author>
    <b:Title>MS-Windows .bmp RLE8</b:Title>
    <b:InternetSiteTitle>BinaryEssence.com</b:InternetSiteTitle>
    <b:YearAccessed>2016</b:YearAccessed>
    <b:MonthAccessed>Únor</b:MonthAccessed>
    <b:DayAccessed>20</b:DayAccessed>
    <b:URL>http://www.binaryessence.com/dct/en000053.htm</b:URL>
    <b:RefOrder>9</b:RefOrder>
  </b:Source>
  <b:Source>
    <b:Tag>Bin161</b:Tag>
    <b:SourceType>InternetSite</b:SourceType>
    <b:Guid>{E4FD0196-AC67-4344-8D3E-D6ED27A534B9}</b:Guid>
    <b:Author>
      <b:Author>
        <b:NameList>
          <b:Person>
            <b:Last>Essence</b:Last>
            <b:First>Binary</b:First>
          </b:Person>
        </b:NameList>
      </b:Author>
    </b:Author>
    <b:Title>MS-Windows .bmp RLE4</b:Title>
    <b:InternetSiteTitle>BinaryEssence.com</b:InternetSiteTitle>
    <b:YearAccessed>2016</b:YearAccessed>
    <b:MonthAccessed>Únor</b:MonthAccessed>
    <b:DayAccessed>20</b:DayAccessed>
    <b:URL>http://www.binaryessence.com/dct/en000072.htm</b:URL>
    <b:RefOrder>10</b:RefOrder>
  </b:Source>
  <b:Source>
    <b:Tag>Pih07</b:Tag>
    <b:SourceType>InternetSite</b:SourceType>
    <b:Guid>{1ADB2EFD-143D-4D89-AC9C-2A40EB75D5EA}</b:Guid>
    <b:Title>Formáty pro ukládání fotografií - 2.díl: jpeg</b:Title>
    <b:InternetSiteTitle>Digimanie</b:InternetSiteTitle>
    <b:Year>2007</b:Year>
    <b:Month>Listopad</b:Month>
    <b:Day>17</b:Day>
    <b:YearAccessed>2016</b:YearAccessed>
    <b:MonthAccessed>Březen</b:MonthAccessed>
    <b:DayAccessed>20</b:DayAccessed>
    <b:URL>http://www.digimanie.cz/formaty-pro-ukladani-fotografii-2dil-jpeg/1970</b:URL>
    <b:StandardNumber>ISSN 1214-2190</b:StandardNumber>
    <b:Author>
      <b:Author>
        <b:NameList>
          <b:Person>
            <b:Last>Pihan</b:Last>
            <b:First>Roman</b:First>
          </b:Person>
        </b:NameList>
      </b:Author>
    </b:Author>
    <b:RefOrder>11</b:RefOrder>
  </b:Source>
  <b:Source>
    <b:Tag>Laz14</b:Tag>
    <b:SourceType>Book</b:SourceType>
    <b:Guid>{D4C8326D-223D-4706-8E51-3760A6136A92}</b:Guid>
    <b:Title>Oživení souřadnicového zapisovače ALFI ze stavebnice Merkur pod Windows</b:Title>
    <b:Year>2014</b:Year>
    <b:Author>
      <b:Author>
        <b:NameList>
          <b:Person>
            <b:Last>Lazar</b:Last>
            <b:First>Jan</b:First>
          </b:Person>
        </b:NameList>
      </b:Author>
    </b:Author>
    <b:City>Ostrava</b:City>
    <b:Publisher>Ostravská univerzita</b:Publisher>
    <b:RefOrder>1</b:RefOrder>
  </b:Source>
  <b:Source>
    <b:Tag>Enc20</b:Tag>
    <b:SourceType>InternetSite</b:SourceType>
    <b:Guid>{2D2865CB-E86C-475E-92EE-6BD798E4A5F2}</b:Guid>
    <b:Title>Encoding process</b:Title>
    <b:InternetSiteTitle>CMLaboratory</b:InternetSiteTitle>
    <b:YearAccessed>20</b:YearAccessed>
    <b:MonthAccessed>Březen</b:MonthAccessed>
    <b:DayAccessed>2016</b:DayAccessed>
    <b:URL>http://www.cmlab.csie.ntu.edu.tw/cml/dsp/training/coding/jpeg/jpeg/encoder.htm</b:URL>
    <b:Author>
      <b:Author>
        <b:NameList>
          <b:Person>
            <b:Last>CMLaboratory</b:Last>
          </b:Person>
        </b:NameList>
      </b:Author>
    </b:Author>
    <b:RefOrder>13</b:RefOrder>
  </b:Source>
  <b:Source>
    <b:Tag>Tiš07</b:Tag>
    <b:SourceType>InternetSite</b:SourceType>
    <b:Guid>{0BDF19EB-1964-494A-85C6-881CDB4EB7CB}</b:Guid>
    <b:Title>Programujeme JPEG: Interní struktura souborů typu JFIF/JPEG</b:Title>
    <b:Year>2007</b:Year>
    <b:StandardNumber>ISSN 1212-8309</b:StandardNumber>
    <b:InternetSiteTitle>Root.cz</b:InternetSiteTitle>
    <b:Month>Leden</b:Month>
    <b:Day>25</b:Day>
    <b:YearAccessed>2016</b:YearAccessed>
    <b:MonthAccessed>Březen</b:MonthAccessed>
    <b:DayAccessed>20</b:DayAccessed>
    <b:URL>http://www.root.cz/clanky/programujeme-jpeg-interni-struktura-souboru-typu-jfifjpeg/</b:URL>
    <b:Author>
      <b:Author>
        <b:NameList>
          <b:Person>
            <b:Last>Tišnovský</b:Last>
            <b:First>Pavel</b:First>
          </b:Person>
        </b:NameList>
      </b:Author>
    </b:Author>
    <b:RefOrder>14</b:RefOrder>
  </b:Source>
  <b:Source>
    <b:Tag>58FppQLqQkWtMuuR</b:Tag>
    <b:SourceType>Misc</b:SourceType>
    <b:Author>
      <b:Author>
        <b:Corporate>ISO/IEC 10918-1 : 1993(E)</b:Corporate>
      </b:Author>
    </b:Author>
    <b:NormNumber>ISO/IEC 10918-1 : 1993(E)</b:NormNumber>
    <b:Year>1992</b:Year>
    <b:RefOrder>18</b:RefOrder>
  </b:Source>
  <b:Source>
    <b:Tag>DdNnK1QKMky3LL9g</b:Tag>
    <b:SourceType>DocumentFromInternetSite</b:SourceType>
    <b:InternetSiteTitle>Rinky-Dink Electronics</b:InternetSiteTitle>
    <b:YearAccessed>2016-04-07</b:YearAccessed>
    <b:Year>2010-2016</b:Year>
    <b:Medium>online</b:Medium>
    <b:Title>Library: UTFT</b:Title>
    <b:ShortTitle>Library</b:ShortTitle>
    <b:URL>http://www.rinkydinkelectronics.com/library.php?id=51</b:URL>
    <b:RefOrder>19</b:RefOrder>
  </b:Source>
  <b:Source>
    <b:Tag>jxbZgp8fkz1lFNQl</b:Tag>
    <b:SourceType>DocumentFromInternetSite</b:SourceType>
    <b:Author>
      <b:Author>
        <b:NameList xmlns:msxsl="urn:schemas-microsoft-com:xslt" xmlns:b="http://schemas.openxmlformats.org/officeDocument/2006/bibliography">
          <b:Person>
            <b:Last>Hass</b:Last>
            <b:First>Calvin</b:First>
            <b:Middle/>
          </b:Person>
        </b:NameList>
      </b:Author>
    </b:Author>
    <b:InternetSiteTitle>ImpulseAdventure</b:InternetSiteTitle>
    <b:YearAccessed>2016-04-11</b:YearAccessed>
    <b:Year>2015</b:Year>
    <b:Medium>online</b:Medium>
    <b:Title>JPEGsnoop 1.7.5 - JPEG File Decoding Utility</b:Title>
    <b:ShortTitle>JPEGsnoop 1.7.5 - JPEG File Decoding Utility</b:ShortTitle>
    <b:URL>http://www.impulseadventure.com/photo/jpeg-snoop.html</b:URL>
    <b:RefOrder>20</b:RefOrder>
  </b:Source>
</b:Sources>
</file>

<file path=customXml/itemProps1.xml><?xml version="1.0" encoding="utf-8"?>
<ds:datastoreItem xmlns:ds="http://schemas.openxmlformats.org/officeDocument/2006/customXml" ds:itemID="{BE0FE3F4-97A5-4414-9F31-CCDAF456B872}">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sablona_DP_BP</Template>
  <TotalTime>6288</TotalTime>
  <Pages>69</Pages>
  <Words>13169</Words>
  <Characters>77701</Characters>
  <Application>Microsoft Office Word</Application>
  <DocSecurity>0</DocSecurity>
  <Lines>647</Lines>
  <Paragraphs>181</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OU</Company>
  <LinksUpToDate>false</LinksUpToDate>
  <CharactersWithSpaces>90689</CharactersWithSpaces>
  <SharedDoc>false</SharedDoc>
  <HLinks>
    <vt:vector size="120" baseType="variant">
      <vt:variant>
        <vt:i4>1310772</vt:i4>
      </vt:variant>
      <vt:variant>
        <vt:i4>116</vt:i4>
      </vt:variant>
      <vt:variant>
        <vt:i4>0</vt:i4>
      </vt:variant>
      <vt:variant>
        <vt:i4>5</vt:i4>
      </vt:variant>
      <vt:variant>
        <vt:lpwstr/>
      </vt:variant>
      <vt:variant>
        <vt:lpwstr>_Toc213466301</vt:lpwstr>
      </vt:variant>
      <vt:variant>
        <vt:i4>1310772</vt:i4>
      </vt:variant>
      <vt:variant>
        <vt:i4>110</vt:i4>
      </vt:variant>
      <vt:variant>
        <vt:i4>0</vt:i4>
      </vt:variant>
      <vt:variant>
        <vt:i4>5</vt:i4>
      </vt:variant>
      <vt:variant>
        <vt:lpwstr/>
      </vt:variant>
      <vt:variant>
        <vt:lpwstr>_Toc213466300</vt:lpwstr>
      </vt:variant>
      <vt:variant>
        <vt:i4>1900597</vt:i4>
      </vt:variant>
      <vt:variant>
        <vt:i4>104</vt:i4>
      </vt:variant>
      <vt:variant>
        <vt:i4>0</vt:i4>
      </vt:variant>
      <vt:variant>
        <vt:i4>5</vt:i4>
      </vt:variant>
      <vt:variant>
        <vt:lpwstr/>
      </vt:variant>
      <vt:variant>
        <vt:lpwstr>_Toc213466299</vt:lpwstr>
      </vt:variant>
      <vt:variant>
        <vt:i4>1900597</vt:i4>
      </vt:variant>
      <vt:variant>
        <vt:i4>98</vt:i4>
      </vt:variant>
      <vt:variant>
        <vt:i4>0</vt:i4>
      </vt:variant>
      <vt:variant>
        <vt:i4>5</vt:i4>
      </vt:variant>
      <vt:variant>
        <vt:lpwstr/>
      </vt:variant>
      <vt:variant>
        <vt:lpwstr>_Toc213466298</vt:lpwstr>
      </vt:variant>
      <vt:variant>
        <vt:i4>1900597</vt:i4>
      </vt:variant>
      <vt:variant>
        <vt:i4>92</vt:i4>
      </vt:variant>
      <vt:variant>
        <vt:i4>0</vt:i4>
      </vt:variant>
      <vt:variant>
        <vt:i4>5</vt:i4>
      </vt:variant>
      <vt:variant>
        <vt:lpwstr/>
      </vt:variant>
      <vt:variant>
        <vt:lpwstr>_Toc213466297</vt:lpwstr>
      </vt:variant>
      <vt:variant>
        <vt:i4>1900597</vt:i4>
      </vt:variant>
      <vt:variant>
        <vt:i4>86</vt:i4>
      </vt:variant>
      <vt:variant>
        <vt:i4>0</vt:i4>
      </vt:variant>
      <vt:variant>
        <vt:i4>5</vt:i4>
      </vt:variant>
      <vt:variant>
        <vt:lpwstr/>
      </vt:variant>
      <vt:variant>
        <vt:lpwstr>_Toc213466296</vt:lpwstr>
      </vt:variant>
      <vt:variant>
        <vt:i4>1900597</vt:i4>
      </vt:variant>
      <vt:variant>
        <vt:i4>80</vt:i4>
      </vt:variant>
      <vt:variant>
        <vt:i4>0</vt:i4>
      </vt:variant>
      <vt:variant>
        <vt:i4>5</vt:i4>
      </vt:variant>
      <vt:variant>
        <vt:lpwstr/>
      </vt:variant>
      <vt:variant>
        <vt:lpwstr>_Toc213466295</vt:lpwstr>
      </vt:variant>
      <vt:variant>
        <vt:i4>1900597</vt:i4>
      </vt:variant>
      <vt:variant>
        <vt:i4>74</vt:i4>
      </vt:variant>
      <vt:variant>
        <vt:i4>0</vt:i4>
      </vt:variant>
      <vt:variant>
        <vt:i4>5</vt:i4>
      </vt:variant>
      <vt:variant>
        <vt:lpwstr/>
      </vt:variant>
      <vt:variant>
        <vt:lpwstr>_Toc213466294</vt:lpwstr>
      </vt:variant>
      <vt:variant>
        <vt:i4>1900597</vt:i4>
      </vt:variant>
      <vt:variant>
        <vt:i4>68</vt:i4>
      </vt:variant>
      <vt:variant>
        <vt:i4>0</vt:i4>
      </vt:variant>
      <vt:variant>
        <vt:i4>5</vt:i4>
      </vt:variant>
      <vt:variant>
        <vt:lpwstr/>
      </vt:variant>
      <vt:variant>
        <vt:lpwstr>_Toc213466293</vt:lpwstr>
      </vt:variant>
      <vt:variant>
        <vt:i4>1900597</vt:i4>
      </vt:variant>
      <vt:variant>
        <vt:i4>62</vt:i4>
      </vt:variant>
      <vt:variant>
        <vt:i4>0</vt:i4>
      </vt:variant>
      <vt:variant>
        <vt:i4>5</vt:i4>
      </vt:variant>
      <vt:variant>
        <vt:lpwstr/>
      </vt:variant>
      <vt:variant>
        <vt:lpwstr>_Toc213466292</vt:lpwstr>
      </vt:variant>
      <vt:variant>
        <vt:i4>1900597</vt:i4>
      </vt:variant>
      <vt:variant>
        <vt:i4>56</vt:i4>
      </vt:variant>
      <vt:variant>
        <vt:i4>0</vt:i4>
      </vt:variant>
      <vt:variant>
        <vt:i4>5</vt:i4>
      </vt:variant>
      <vt:variant>
        <vt:lpwstr/>
      </vt:variant>
      <vt:variant>
        <vt:lpwstr>_Toc213466291</vt:lpwstr>
      </vt:variant>
      <vt:variant>
        <vt:i4>1900597</vt:i4>
      </vt:variant>
      <vt:variant>
        <vt:i4>50</vt:i4>
      </vt:variant>
      <vt:variant>
        <vt:i4>0</vt:i4>
      </vt:variant>
      <vt:variant>
        <vt:i4>5</vt:i4>
      </vt:variant>
      <vt:variant>
        <vt:lpwstr/>
      </vt:variant>
      <vt:variant>
        <vt:lpwstr>_Toc213466290</vt:lpwstr>
      </vt:variant>
      <vt:variant>
        <vt:i4>1835061</vt:i4>
      </vt:variant>
      <vt:variant>
        <vt:i4>44</vt:i4>
      </vt:variant>
      <vt:variant>
        <vt:i4>0</vt:i4>
      </vt:variant>
      <vt:variant>
        <vt:i4>5</vt:i4>
      </vt:variant>
      <vt:variant>
        <vt:lpwstr/>
      </vt:variant>
      <vt:variant>
        <vt:lpwstr>_Toc213466289</vt:lpwstr>
      </vt:variant>
      <vt:variant>
        <vt:i4>1835061</vt:i4>
      </vt:variant>
      <vt:variant>
        <vt:i4>38</vt:i4>
      </vt:variant>
      <vt:variant>
        <vt:i4>0</vt:i4>
      </vt:variant>
      <vt:variant>
        <vt:i4>5</vt:i4>
      </vt:variant>
      <vt:variant>
        <vt:lpwstr/>
      </vt:variant>
      <vt:variant>
        <vt:lpwstr>_Toc213466288</vt:lpwstr>
      </vt:variant>
      <vt:variant>
        <vt:i4>1835061</vt:i4>
      </vt:variant>
      <vt:variant>
        <vt:i4>32</vt:i4>
      </vt:variant>
      <vt:variant>
        <vt:i4>0</vt:i4>
      </vt:variant>
      <vt:variant>
        <vt:i4>5</vt:i4>
      </vt:variant>
      <vt:variant>
        <vt:lpwstr/>
      </vt:variant>
      <vt:variant>
        <vt:lpwstr>_Toc213466287</vt:lpwstr>
      </vt:variant>
      <vt:variant>
        <vt:i4>1835061</vt:i4>
      </vt:variant>
      <vt:variant>
        <vt:i4>26</vt:i4>
      </vt:variant>
      <vt:variant>
        <vt:i4>0</vt:i4>
      </vt:variant>
      <vt:variant>
        <vt:i4>5</vt:i4>
      </vt:variant>
      <vt:variant>
        <vt:lpwstr/>
      </vt:variant>
      <vt:variant>
        <vt:lpwstr>_Toc213466286</vt:lpwstr>
      </vt:variant>
      <vt:variant>
        <vt:i4>1835061</vt:i4>
      </vt:variant>
      <vt:variant>
        <vt:i4>20</vt:i4>
      </vt:variant>
      <vt:variant>
        <vt:i4>0</vt:i4>
      </vt:variant>
      <vt:variant>
        <vt:i4>5</vt:i4>
      </vt:variant>
      <vt:variant>
        <vt:lpwstr/>
      </vt:variant>
      <vt:variant>
        <vt:lpwstr>_Toc213466285</vt:lpwstr>
      </vt:variant>
      <vt:variant>
        <vt:i4>1835061</vt:i4>
      </vt:variant>
      <vt:variant>
        <vt:i4>14</vt:i4>
      </vt:variant>
      <vt:variant>
        <vt:i4>0</vt:i4>
      </vt:variant>
      <vt:variant>
        <vt:i4>5</vt:i4>
      </vt:variant>
      <vt:variant>
        <vt:lpwstr/>
      </vt:variant>
      <vt:variant>
        <vt:lpwstr>_Toc213466284</vt:lpwstr>
      </vt:variant>
      <vt:variant>
        <vt:i4>1835061</vt:i4>
      </vt:variant>
      <vt:variant>
        <vt:i4>8</vt:i4>
      </vt:variant>
      <vt:variant>
        <vt:i4>0</vt:i4>
      </vt:variant>
      <vt:variant>
        <vt:i4>5</vt:i4>
      </vt:variant>
      <vt:variant>
        <vt:lpwstr/>
      </vt:variant>
      <vt:variant>
        <vt:lpwstr>_Toc213466283</vt:lpwstr>
      </vt:variant>
      <vt:variant>
        <vt:i4>1835061</vt:i4>
      </vt:variant>
      <vt:variant>
        <vt:i4>2</vt:i4>
      </vt:variant>
      <vt:variant>
        <vt:i4>0</vt:i4>
      </vt:variant>
      <vt:variant>
        <vt:i4>5</vt:i4>
      </vt:variant>
      <vt:variant>
        <vt:lpwstr/>
      </vt:variant>
      <vt:variant>
        <vt:lpwstr>_Toc213466282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Lazar</dc:creator>
  <cp:lastModifiedBy>Jan Lazar</cp:lastModifiedBy>
  <cp:revision>108</cp:revision>
  <dcterms:created xsi:type="dcterms:W3CDTF">2015-09-29T08:59:00Z</dcterms:created>
  <dcterms:modified xsi:type="dcterms:W3CDTF">2016-04-19T08:03:00Z</dcterms:modified>
</cp:coreProperties>
</file>